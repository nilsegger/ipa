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ellenrast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93"/>
        <w:gridCol w:w="8079"/>
      </w:tblGrid>
      <w:tr w:rsidR="00E248F1" w:rsidRPr="006D4F38" w14:paraId="0C6458B9" w14:textId="77777777" w:rsidTr="008F0FDF">
        <w:trPr>
          <w:trHeight w:val="510"/>
        </w:trPr>
        <w:tc>
          <w:tcPr>
            <w:tcW w:w="9072" w:type="dxa"/>
            <w:gridSpan w:val="2"/>
          </w:tcPr>
          <w:p w14:paraId="6A02E6FD" w14:textId="77777777" w:rsidR="00E248F1" w:rsidRPr="006D4F38" w:rsidRDefault="00E248F1" w:rsidP="008F0FDF">
            <w:pPr>
              <w:spacing w:after="0"/>
            </w:pPr>
            <w:r w:rsidRPr="006D4F38">
              <w:rPr>
                <w:noProof/>
                <w:lang w:eastAsia="de-CH" w:bidi="ar-SA"/>
              </w:rPr>
              <w:drawing>
                <wp:inline distT="0" distB="0" distL="0" distR="0" wp14:anchorId="05E9BECF" wp14:editId="7349C2F1">
                  <wp:extent cx="1423670" cy="262800"/>
                  <wp:effectExtent l="0" t="0" r="5080" b="4445"/>
                  <wp:docPr id="10" name="Bild 9" descr="AVEC_LOGO_R_RGB.pdf"/>
                  <wp:cNvGraphicFramePr/>
                  <a:graphic xmlns:a="http://schemas.openxmlformats.org/drawingml/2006/main">
                    <a:graphicData uri="http://schemas.openxmlformats.org/drawingml/2006/picture">
                      <pic:pic xmlns:pic="http://schemas.openxmlformats.org/drawingml/2006/picture">
                        <pic:nvPicPr>
                          <pic:cNvPr id="10" name="Bild 9" descr="AVEC_LOGO_R_RGB.pdf"/>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23670" cy="262800"/>
                          </a:xfrm>
                          <a:prstGeom prst="rect">
                            <a:avLst/>
                          </a:prstGeom>
                          <a:noFill/>
                          <a:ln>
                            <a:noFill/>
                          </a:ln>
                        </pic:spPr>
                      </pic:pic>
                    </a:graphicData>
                  </a:graphic>
                </wp:inline>
              </w:drawing>
            </w:r>
          </w:p>
        </w:tc>
      </w:tr>
      <w:tr w:rsidR="00E248F1" w:rsidRPr="006D4F38" w14:paraId="6EC7F474" w14:textId="77777777" w:rsidTr="008F0FDF">
        <w:trPr>
          <w:trHeight w:val="624"/>
        </w:trPr>
        <w:tc>
          <w:tcPr>
            <w:tcW w:w="9072" w:type="dxa"/>
            <w:gridSpan w:val="2"/>
          </w:tcPr>
          <w:p w14:paraId="00AC5866" w14:textId="77777777" w:rsidR="00E248F1" w:rsidRPr="006D4F38" w:rsidRDefault="00E248F1" w:rsidP="008F0FDF">
            <w:pPr>
              <w:pStyle w:val="Dokument"/>
            </w:pPr>
            <w:r w:rsidRPr="006D4F38">
              <w:t>IPA-Bericht 2020</w:t>
            </w:r>
          </w:p>
        </w:tc>
      </w:tr>
      <w:tr w:rsidR="00E248F1" w:rsidRPr="006D4F38" w14:paraId="1B8D9561" w14:textId="77777777" w:rsidTr="008F0FDF">
        <w:trPr>
          <w:trHeight w:val="964"/>
        </w:trPr>
        <w:tc>
          <w:tcPr>
            <w:tcW w:w="9072" w:type="dxa"/>
            <w:gridSpan w:val="2"/>
          </w:tcPr>
          <w:p w14:paraId="07F9F736" w14:textId="77777777" w:rsidR="00E248F1" w:rsidRPr="006D4F38" w:rsidRDefault="00E248F1" w:rsidP="008F0FDF"/>
        </w:tc>
      </w:tr>
      <w:tr w:rsidR="00E248F1" w:rsidRPr="006D4F38" w14:paraId="57F6EF69" w14:textId="77777777" w:rsidTr="008F0FDF">
        <w:trPr>
          <w:trHeight w:val="1361"/>
        </w:trPr>
        <w:tc>
          <w:tcPr>
            <w:tcW w:w="9072" w:type="dxa"/>
            <w:gridSpan w:val="2"/>
          </w:tcPr>
          <w:p w14:paraId="21A87E03" w14:textId="77777777" w:rsidR="00E248F1" w:rsidRPr="006D4F38" w:rsidRDefault="00E248F1" w:rsidP="008F0FDF">
            <w:pPr>
              <w:pStyle w:val="Untertitel1Fett"/>
            </w:pPr>
            <w:r w:rsidRPr="006D4F38">
              <w:t xml:space="preserve">BBB Gebäude Management </w:t>
            </w:r>
            <w:r>
              <w:t>Pilot Versuch</w:t>
            </w:r>
          </w:p>
        </w:tc>
      </w:tr>
      <w:tr w:rsidR="00E248F1" w:rsidRPr="006D4F38" w14:paraId="66FE0F91" w14:textId="77777777" w:rsidTr="008F0FDF">
        <w:trPr>
          <w:trHeight w:hRule="exact" w:val="7307"/>
        </w:trPr>
        <w:tc>
          <w:tcPr>
            <w:tcW w:w="9072" w:type="dxa"/>
            <w:gridSpan w:val="2"/>
            <w:vAlign w:val="bottom"/>
          </w:tcPr>
          <w:p w14:paraId="374B836F" w14:textId="75C67336" w:rsidR="00E248F1" w:rsidRPr="006D4F38" w:rsidRDefault="002A2D20" w:rsidP="008F0FDF">
            <w:pPr>
              <w:pStyle w:val="TabellenText"/>
            </w:pPr>
            <w:r>
              <w:rPr>
                <w:noProof/>
                <w:lang w:eastAsia="de-CH" w:bidi="ar-SA"/>
              </w:rPr>
              <w:drawing>
                <wp:inline distT="0" distB="0" distL="0" distR="0" wp14:anchorId="593ECE8F" wp14:editId="59872C2C">
                  <wp:extent cx="5760720" cy="3040380"/>
                  <wp:effectExtent l="0" t="0" r="0" b="762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40380"/>
                          </a:xfrm>
                          <a:prstGeom prst="rect">
                            <a:avLst/>
                          </a:prstGeom>
                        </pic:spPr>
                      </pic:pic>
                    </a:graphicData>
                  </a:graphic>
                </wp:inline>
              </w:drawing>
            </w:r>
          </w:p>
        </w:tc>
      </w:tr>
      <w:tr w:rsidR="00E248F1" w:rsidRPr="006D4F38" w14:paraId="3899C019" w14:textId="77777777" w:rsidTr="008F0FDF">
        <w:trPr>
          <w:trHeight w:val="579"/>
        </w:trPr>
        <w:tc>
          <w:tcPr>
            <w:tcW w:w="9072" w:type="dxa"/>
            <w:gridSpan w:val="2"/>
            <w:vAlign w:val="bottom"/>
          </w:tcPr>
          <w:p w14:paraId="3BA80A23" w14:textId="77777777" w:rsidR="00E248F1" w:rsidRPr="006D4F38" w:rsidRDefault="00E248F1" w:rsidP="008F0FDF">
            <w:pPr>
              <w:pStyle w:val="TabellenText"/>
            </w:pPr>
          </w:p>
        </w:tc>
      </w:tr>
      <w:tr w:rsidR="00E248F1" w:rsidRPr="006D4F38" w14:paraId="6A05FF73" w14:textId="77777777" w:rsidTr="008F0FDF">
        <w:trPr>
          <w:trHeight w:val="570"/>
        </w:trPr>
        <w:tc>
          <w:tcPr>
            <w:tcW w:w="9072" w:type="dxa"/>
            <w:gridSpan w:val="2"/>
          </w:tcPr>
          <w:p w14:paraId="7D6B61AF" w14:textId="77777777" w:rsidR="00E248F1" w:rsidRPr="006D4F38" w:rsidRDefault="00E248F1" w:rsidP="008F0FDF">
            <w:pPr>
              <w:pStyle w:val="TabellenText"/>
            </w:pPr>
            <w:r w:rsidRPr="006D4F38">
              <w:t>Nils Egger</w:t>
            </w:r>
          </w:p>
          <w:p w14:paraId="1B8F7847" w14:textId="77777777" w:rsidR="00E248F1" w:rsidRPr="006D4F38" w:rsidRDefault="00E248F1" w:rsidP="008F0FDF">
            <w:pPr>
              <w:pStyle w:val="Tabellentitel1"/>
            </w:pPr>
            <w:r>
              <w:t>Lernender</w:t>
            </w:r>
          </w:p>
        </w:tc>
      </w:tr>
      <w:tr w:rsidR="00E248F1" w:rsidRPr="006D4F38" w14:paraId="457B7BBF" w14:textId="77777777" w:rsidTr="008F0FDF">
        <w:trPr>
          <w:trHeight w:val="454"/>
        </w:trPr>
        <w:sdt>
          <w:sdtPr>
            <w:id w:val="-1139186651"/>
            <w:placeholder>
              <w:docPart w:val="7F7A6ACEDFB24474841E094A9C1ABD69"/>
            </w:placeholder>
            <w:date w:fullDate="2020-03-23T00:00:00Z">
              <w:dateFormat w:val="dd.MM.yyyy"/>
              <w:lid w:val="de-CH"/>
              <w:storeMappedDataAs w:val="dateTime"/>
              <w:calendar w:val="gregorian"/>
            </w:date>
          </w:sdtPr>
          <w:sdtContent>
            <w:tc>
              <w:tcPr>
                <w:tcW w:w="993" w:type="dxa"/>
                <w:vAlign w:val="bottom"/>
              </w:tcPr>
              <w:p w14:paraId="0325DFCF" w14:textId="77777777" w:rsidR="00E248F1" w:rsidRPr="006D4F38" w:rsidRDefault="00E248F1" w:rsidP="008F0FDF">
                <w:pPr>
                  <w:pStyle w:val="TabellenText"/>
                </w:pPr>
                <w:r w:rsidRPr="006D4F38">
                  <w:t>23.03.2020</w:t>
                </w:r>
              </w:p>
            </w:tc>
          </w:sdtContent>
        </w:sdt>
        <w:tc>
          <w:tcPr>
            <w:tcW w:w="8079" w:type="dxa"/>
            <w:vAlign w:val="bottom"/>
          </w:tcPr>
          <w:p w14:paraId="5F07B36E" w14:textId="77777777" w:rsidR="00E248F1" w:rsidRPr="006D4F38" w:rsidRDefault="00E248F1" w:rsidP="008F0FDF">
            <w:pPr>
              <w:pStyle w:val="InfoRechts"/>
            </w:pPr>
          </w:p>
        </w:tc>
      </w:tr>
      <w:tr w:rsidR="00E248F1" w:rsidRPr="006D4F38" w14:paraId="20320FF9" w14:textId="77777777" w:rsidTr="008F0FDF">
        <w:tc>
          <w:tcPr>
            <w:tcW w:w="9072" w:type="dxa"/>
            <w:gridSpan w:val="2"/>
            <w:vAlign w:val="bottom"/>
          </w:tcPr>
          <w:p w14:paraId="2D4737BD" w14:textId="77777777" w:rsidR="00E248F1" w:rsidRPr="006D4F38" w:rsidRDefault="00E248F1" w:rsidP="008F0FDF">
            <w:pPr>
              <w:pStyle w:val="TabellenText"/>
            </w:pPr>
          </w:p>
        </w:tc>
      </w:tr>
    </w:tbl>
    <w:p w14:paraId="3B9B93C8" w14:textId="77777777" w:rsidR="00E248F1" w:rsidRPr="006D4F38" w:rsidRDefault="00E248F1" w:rsidP="00E248F1">
      <w:pPr>
        <w:spacing w:line="240" w:lineRule="auto"/>
        <w:rPr>
          <w:sz w:val="2"/>
          <w:szCs w:val="2"/>
        </w:rPr>
      </w:pPr>
      <w:r w:rsidRPr="006D4F38">
        <w:rPr>
          <w:sz w:val="2"/>
          <w:szCs w:val="2"/>
        </w:rPr>
        <w:br w:type="page"/>
      </w:r>
    </w:p>
    <w:p w14:paraId="5A812EB4" w14:textId="77777777" w:rsidR="00E248F1" w:rsidRPr="006D4F38" w:rsidRDefault="00E248F1" w:rsidP="00E248F1">
      <w:r w:rsidRPr="006D4F38">
        <w:lastRenderedPageBreak/>
        <w:t>Änderungsindex</w:t>
      </w:r>
    </w:p>
    <w:tbl>
      <w:tblPr>
        <w:tblStyle w:val="AvectrisTabelle"/>
        <w:tblW w:w="0" w:type="auto"/>
        <w:tblInd w:w="0" w:type="dxa"/>
        <w:tblLook w:val="04A0" w:firstRow="1" w:lastRow="0" w:firstColumn="1" w:lastColumn="0" w:noHBand="0" w:noVBand="1"/>
      </w:tblPr>
      <w:tblGrid>
        <w:gridCol w:w="2267"/>
        <w:gridCol w:w="2268"/>
        <w:gridCol w:w="2268"/>
        <w:gridCol w:w="2268"/>
      </w:tblGrid>
      <w:tr w:rsidR="00E248F1" w:rsidRPr="006D4F38" w14:paraId="2703D10E" w14:textId="77777777" w:rsidTr="008F0FDF">
        <w:trPr>
          <w:cnfStyle w:val="100000000000" w:firstRow="1" w:lastRow="0" w:firstColumn="0" w:lastColumn="0" w:oddVBand="0" w:evenVBand="0" w:oddHBand="0" w:evenHBand="0" w:firstRowFirstColumn="0" w:firstRowLastColumn="0" w:lastRowFirstColumn="0" w:lastRowLastColumn="0"/>
        </w:trPr>
        <w:tc>
          <w:tcPr>
            <w:tcW w:w="2267" w:type="dxa"/>
          </w:tcPr>
          <w:p w14:paraId="28E9A16F" w14:textId="77777777" w:rsidR="00E248F1" w:rsidRPr="006D4F38" w:rsidRDefault="00E248F1" w:rsidP="008F0FDF">
            <w:pPr>
              <w:pStyle w:val="Tabellentitel1"/>
            </w:pPr>
            <w:r w:rsidRPr="006D4F38">
              <w:t>Revision</w:t>
            </w:r>
          </w:p>
        </w:tc>
        <w:tc>
          <w:tcPr>
            <w:tcW w:w="2268" w:type="dxa"/>
          </w:tcPr>
          <w:p w14:paraId="25E2E456" w14:textId="77777777" w:rsidR="00E248F1" w:rsidRPr="006D4F38" w:rsidRDefault="00E248F1" w:rsidP="008F0FDF">
            <w:pPr>
              <w:pStyle w:val="Tabellentitel1"/>
            </w:pPr>
            <w:r w:rsidRPr="006D4F38">
              <w:t>Beschreibung</w:t>
            </w:r>
          </w:p>
        </w:tc>
        <w:tc>
          <w:tcPr>
            <w:tcW w:w="2268" w:type="dxa"/>
          </w:tcPr>
          <w:p w14:paraId="0C5E75E3" w14:textId="77777777" w:rsidR="00E248F1" w:rsidRPr="006D4F38" w:rsidRDefault="00E248F1" w:rsidP="008F0FDF">
            <w:pPr>
              <w:pStyle w:val="Tabellentitel1"/>
            </w:pPr>
            <w:r w:rsidRPr="006D4F38">
              <w:t>Erstellt</w:t>
            </w:r>
          </w:p>
        </w:tc>
        <w:tc>
          <w:tcPr>
            <w:tcW w:w="2268" w:type="dxa"/>
          </w:tcPr>
          <w:p w14:paraId="1EDD3340" w14:textId="77777777" w:rsidR="00E248F1" w:rsidRPr="006D4F38" w:rsidRDefault="00E248F1" w:rsidP="008F0FDF">
            <w:pPr>
              <w:pStyle w:val="Tabellentitel1"/>
            </w:pPr>
            <w:r w:rsidRPr="006D4F38">
              <w:t>Datum</w:t>
            </w:r>
          </w:p>
        </w:tc>
      </w:tr>
      <w:tr w:rsidR="00E248F1" w:rsidRPr="006D4F38" w14:paraId="04BD5C0C" w14:textId="77777777" w:rsidTr="008F0FDF">
        <w:tc>
          <w:tcPr>
            <w:tcW w:w="2267" w:type="dxa"/>
          </w:tcPr>
          <w:p w14:paraId="5877BF68" w14:textId="77777777" w:rsidR="00E248F1" w:rsidRPr="006D4F38" w:rsidRDefault="00E248F1" w:rsidP="008F0FDF">
            <w:pPr>
              <w:pStyle w:val="TabellenText"/>
            </w:pPr>
            <w:r w:rsidRPr="006D4F38">
              <w:t>0.1</w:t>
            </w:r>
          </w:p>
        </w:tc>
        <w:tc>
          <w:tcPr>
            <w:tcW w:w="2268" w:type="dxa"/>
          </w:tcPr>
          <w:p w14:paraId="04F6D0E7" w14:textId="77777777" w:rsidR="00E248F1" w:rsidRPr="006D4F38" w:rsidRDefault="00E248F1" w:rsidP="008F0FDF">
            <w:pPr>
              <w:pStyle w:val="TabellenText"/>
            </w:pPr>
            <w:r w:rsidRPr="006D4F38">
              <w:t>Erstellung des Dokumentes</w:t>
            </w:r>
            <w:r>
              <w:t xml:space="preserve"> und dokumentieren der Phasen Informieren, Planen, Entscheiden und Realisieren</w:t>
            </w:r>
          </w:p>
        </w:tc>
        <w:tc>
          <w:tcPr>
            <w:tcW w:w="2268" w:type="dxa"/>
          </w:tcPr>
          <w:p w14:paraId="0BB8D269" w14:textId="77777777" w:rsidR="00E248F1" w:rsidRPr="006D4F38" w:rsidRDefault="00E248F1" w:rsidP="008F0FDF">
            <w:pPr>
              <w:pStyle w:val="TabellenText"/>
            </w:pPr>
            <w:r w:rsidRPr="006D4F38">
              <w:t>Nils Egger</w:t>
            </w:r>
          </w:p>
        </w:tc>
        <w:tc>
          <w:tcPr>
            <w:tcW w:w="2268" w:type="dxa"/>
          </w:tcPr>
          <w:p w14:paraId="4C6CCB3A" w14:textId="77777777" w:rsidR="00E248F1" w:rsidRPr="006D4F38" w:rsidRDefault="00E248F1" w:rsidP="008F0FDF">
            <w:pPr>
              <w:pStyle w:val="TabellenText"/>
            </w:pPr>
            <w:r w:rsidRPr="006D4F38">
              <w:t>23.03.2020</w:t>
            </w:r>
          </w:p>
        </w:tc>
      </w:tr>
      <w:tr w:rsidR="00E248F1" w:rsidRPr="006D4F38" w14:paraId="073026F7" w14:textId="77777777" w:rsidTr="008F0FDF">
        <w:tc>
          <w:tcPr>
            <w:tcW w:w="2267" w:type="dxa"/>
          </w:tcPr>
          <w:p w14:paraId="6F80E204" w14:textId="77777777" w:rsidR="00E248F1" w:rsidRPr="006D4F38" w:rsidRDefault="00E248F1" w:rsidP="008F0FDF">
            <w:pPr>
              <w:pStyle w:val="TabellenText"/>
            </w:pPr>
            <w:r>
              <w:t>0.2</w:t>
            </w:r>
          </w:p>
        </w:tc>
        <w:tc>
          <w:tcPr>
            <w:tcW w:w="2268" w:type="dxa"/>
          </w:tcPr>
          <w:p w14:paraId="3E6BB35B" w14:textId="77777777" w:rsidR="00E248F1" w:rsidRPr="006D4F38" w:rsidRDefault="00E248F1" w:rsidP="008F0FDF">
            <w:pPr>
              <w:pStyle w:val="TabellenText"/>
            </w:pPr>
            <w:r>
              <w:t>Korrektur des aktuellen Standes</w:t>
            </w:r>
          </w:p>
        </w:tc>
        <w:tc>
          <w:tcPr>
            <w:tcW w:w="2268" w:type="dxa"/>
          </w:tcPr>
          <w:p w14:paraId="44CC864C" w14:textId="77777777" w:rsidR="00E248F1" w:rsidRPr="006D4F38" w:rsidRDefault="00E248F1" w:rsidP="008F0FDF">
            <w:pPr>
              <w:pStyle w:val="TabellenText"/>
            </w:pPr>
            <w:r>
              <w:t>Sibylle Rub und Mark Grabner</w:t>
            </w:r>
          </w:p>
        </w:tc>
        <w:tc>
          <w:tcPr>
            <w:tcW w:w="2268" w:type="dxa"/>
          </w:tcPr>
          <w:p w14:paraId="7548DC16" w14:textId="77777777" w:rsidR="00E248F1" w:rsidRPr="006D4F38" w:rsidRDefault="00E248F1" w:rsidP="008F0FDF">
            <w:pPr>
              <w:pStyle w:val="TabellenText"/>
            </w:pPr>
            <w:r>
              <w:t>02.04</w:t>
            </w:r>
          </w:p>
        </w:tc>
      </w:tr>
      <w:tr w:rsidR="00E248F1" w:rsidRPr="006D4F38" w14:paraId="4D016E2E" w14:textId="77777777" w:rsidTr="008F0FDF">
        <w:tc>
          <w:tcPr>
            <w:tcW w:w="2267" w:type="dxa"/>
          </w:tcPr>
          <w:p w14:paraId="5D5385A8" w14:textId="77777777" w:rsidR="00E248F1" w:rsidRPr="006D4F38" w:rsidRDefault="00E248F1" w:rsidP="008F0FDF">
            <w:pPr>
              <w:pStyle w:val="TabellenText"/>
            </w:pPr>
            <w:r>
              <w:t>0.3</w:t>
            </w:r>
          </w:p>
        </w:tc>
        <w:tc>
          <w:tcPr>
            <w:tcW w:w="2268" w:type="dxa"/>
          </w:tcPr>
          <w:p w14:paraId="683B5326" w14:textId="77777777" w:rsidR="00E248F1" w:rsidRPr="006D4F38" w:rsidRDefault="00E248F1" w:rsidP="008F0FDF">
            <w:pPr>
              <w:pStyle w:val="TabellenText"/>
            </w:pPr>
            <w:r>
              <w:t>Fortführung Dokumentation der Phase Realisieren, Kontrollieren und Auswerten</w:t>
            </w:r>
          </w:p>
        </w:tc>
        <w:tc>
          <w:tcPr>
            <w:tcW w:w="2268" w:type="dxa"/>
          </w:tcPr>
          <w:p w14:paraId="46F1BFD5" w14:textId="77777777" w:rsidR="00E248F1" w:rsidRPr="006D4F38" w:rsidRDefault="00E248F1" w:rsidP="008F0FDF">
            <w:pPr>
              <w:pStyle w:val="TabellenText"/>
            </w:pPr>
            <w:r>
              <w:t xml:space="preserve">Nils Egger </w:t>
            </w:r>
          </w:p>
        </w:tc>
        <w:tc>
          <w:tcPr>
            <w:tcW w:w="2268" w:type="dxa"/>
          </w:tcPr>
          <w:p w14:paraId="43591EDA" w14:textId="77777777" w:rsidR="00E248F1" w:rsidRPr="006D4F38" w:rsidRDefault="00E248F1" w:rsidP="008F0FDF">
            <w:pPr>
              <w:pStyle w:val="TabellenText"/>
            </w:pPr>
            <w:r>
              <w:t>03.04</w:t>
            </w:r>
          </w:p>
        </w:tc>
      </w:tr>
      <w:tr w:rsidR="00E248F1" w:rsidRPr="006D4F38" w14:paraId="1C316227" w14:textId="77777777" w:rsidTr="008F0FDF">
        <w:tc>
          <w:tcPr>
            <w:tcW w:w="2267" w:type="dxa"/>
          </w:tcPr>
          <w:p w14:paraId="4AECC482" w14:textId="77777777" w:rsidR="00E248F1" w:rsidRDefault="00E248F1" w:rsidP="008F0FDF">
            <w:pPr>
              <w:pStyle w:val="TabellenText"/>
            </w:pPr>
            <w:r>
              <w:t>0.4</w:t>
            </w:r>
          </w:p>
        </w:tc>
        <w:tc>
          <w:tcPr>
            <w:tcW w:w="2268" w:type="dxa"/>
          </w:tcPr>
          <w:p w14:paraId="783B9B58" w14:textId="77777777" w:rsidR="00E248F1" w:rsidRDefault="00E248F1" w:rsidP="008F0FDF">
            <w:pPr>
              <w:pStyle w:val="TabellenText"/>
            </w:pPr>
            <w:proofErr w:type="spellStart"/>
            <w:r>
              <w:t>Finaliesierung</w:t>
            </w:r>
            <w:proofErr w:type="spellEnd"/>
          </w:p>
        </w:tc>
        <w:tc>
          <w:tcPr>
            <w:tcW w:w="2268" w:type="dxa"/>
          </w:tcPr>
          <w:p w14:paraId="21C3834B" w14:textId="77777777" w:rsidR="00E248F1" w:rsidRDefault="00E248F1" w:rsidP="008F0FDF">
            <w:pPr>
              <w:pStyle w:val="TabellenText"/>
            </w:pPr>
            <w:r>
              <w:t>Nils Egger</w:t>
            </w:r>
          </w:p>
        </w:tc>
        <w:tc>
          <w:tcPr>
            <w:tcW w:w="2268" w:type="dxa"/>
          </w:tcPr>
          <w:p w14:paraId="6490A5B1" w14:textId="77777777" w:rsidR="00E248F1" w:rsidRDefault="00E248F1" w:rsidP="008F0FDF">
            <w:pPr>
              <w:pStyle w:val="TabellenText"/>
            </w:pPr>
            <w:r>
              <w:t>08.04</w:t>
            </w:r>
          </w:p>
        </w:tc>
      </w:tr>
      <w:tr w:rsidR="00E248F1" w:rsidRPr="006D4F38" w14:paraId="2BBFD719" w14:textId="77777777" w:rsidTr="008F0FDF">
        <w:tc>
          <w:tcPr>
            <w:tcW w:w="2267" w:type="dxa"/>
          </w:tcPr>
          <w:p w14:paraId="2D8F2665" w14:textId="77777777" w:rsidR="00E248F1" w:rsidRDefault="00E248F1" w:rsidP="008F0FDF">
            <w:pPr>
              <w:pStyle w:val="TabellenText"/>
            </w:pPr>
            <w:r>
              <w:t>1.0</w:t>
            </w:r>
          </w:p>
        </w:tc>
        <w:tc>
          <w:tcPr>
            <w:tcW w:w="2268" w:type="dxa"/>
          </w:tcPr>
          <w:p w14:paraId="67C0BB51" w14:textId="77777777" w:rsidR="00E248F1" w:rsidRDefault="00E248F1" w:rsidP="008F0FDF">
            <w:pPr>
              <w:pStyle w:val="TabellenText"/>
            </w:pPr>
            <w:r>
              <w:t>Abgabe IPA-Bericht</w:t>
            </w:r>
          </w:p>
        </w:tc>
        <w:tc>
          <w:tcPr>
            <w:tcW w:w="2268" w:type="dxa"/>
          </w:tcPr>
          <w:p w14:paraId="67DF0F54" w14:textId="77777777" w:rsidR="00E248F1" w:rsidRDefault="00E248F1" w:rsidP="008F0FDF">
            <w:pPr>
              <w:pStyle w:val="TabellenText"/>
            </w:pPr>
            <w:r>
              <w:t>Nils Egger</w:t>
            </w:r>
          </w:p>
        </w:tc>
        <w:tc>
          <w:tcPr>
            <w:tcW w:w="2268" w:type="dxa"/>
          </w:tcPr>
          <w:p w14:paraId="735C01D9" w14:textId="77777777" w:rsidR="00E248F1" w:rsidRDefault="00E248F1" w:rsidP="008F0FDF">
            <w:pPr>
              <w:pStyle w:val="TabellenText"/>
            </w:pPr>
            <w:r>
              <w:t>08.04</w:t>
            </w:r>
          </w:p>
        </w:tc>
      </w:tr>
    </w:tbl>
    <w:p w14:paraId="79AB97E5" w14:textId="77777777" w:rsidR="00E248F1" w:rsidRPr="006D4F38" w:rsidRDefault="00E248F1" w:rsidP="00E248F1">
      <w:pPr>
        <w:sectPr w:rsidR="00E248F1" w:rsidRPr="006D4F38" w:rsidSect="008D0D15">
          <w:headerReference w:type="default" r:id="rId10"/>
          <w:footerReference w:type="first" r:id="rId11"/>
          <w:pgSz w:w="11906" w:h="16838"/>
          <w:pgMar w:top="1021" w:right="1134" w:bottom="1134" w:left="1701" w:header="1020" w:footer="1020" w:gutter="0"/>
          <w:cols w:space="708"/>
          <w:titlePg/>
          <w:docGrid w:linePitch="360"/>
        </w:sectPr>
      </w:pPr>
    </w:p>
    <w:p w14:paraId="46EF26C6" w14:textId="77777777" w:rsidR="00E248F1" w:rsidRPr="006D4F38" w:rsidRDefault="00E248F1" w:rsidP="00E248F1">
      <w:pPr>
        <w:spacing w:after="200" w:line="276" w:lineRule="auto"/>
      </w:pPr>
    </w:p>
    <w:p w14:paraId="5FAF5A10" w14:textId="77777777" w:rsidR="00E248F1" w:rsidRPr="006D4F38" w:rsidRDefault="00E248F1" w:rsidP="00E248F1">
      <w:pPr>
        <w:pStyle w:val="berschriftoNummer"/>
      </w:pPr>
      <w:r w:rsidRPr="006D4F38">
        <w:t>Inhaltsverzeichnis</w:t>
      </w:r>
    </w:p>
    <w:p w14:paraId="651EF35F" w14:textId="389FCBA9" w:rsidR="00E248F1" w:rsidRDefault="00E248F1" w:rsidP="00E248F1">
      <w:pPr>
        <w:pStyle w:val="Verzeichnis1"/>
        <w:rPr>
          <w:rFonts w:asciiTheme="minorHAnsi" w:eastAsiaTheme="minorEastAsia" w:hAnsiTheme="minorHAnsi"/>
          <w:b w:val="0"/>
          <w:sz w:val="22"/>
          <w:lang w:eastAsia="de-CH" w:bidi="ar-SA"/>
        </w:rPr>
      </w:pPr>
      <w:r w:rsidRPr="006D4F38">
        <w:rPr>
          <w:rFonts w:ascii="Simplon Norm Bold" w:hAnsi="Simplon Norm Bold"/>
        </w:rPr>
        <w:fldChar w:fldCharType="begin"/>
      </w:r>
      <w:r w:rsidRPr="006D4F38">
        <w:instrText xml:space="preserve"> TOC \o "1-3" \h \z \u </w:instrText>
      </w:r>
      <w:r w:rsidRPr="006D4F38">
        <w:rPr>
          <w:rFonts w:ascii="Simplon Norm Bold" w:hAnsi="Simplon Norm Bold"/>
        </w:rPr>
        <w:fldChar w:fldCharType="separate"/>
      </w:r>
      <w:hyperlink w:anchor="_Toc35948470" w:history="1">
        <w:r w:rsidRPr="00590C3E">
          <w:rPr>
            <w:rStyle w:val="Hyperlink"/>
          </w:rPr>
          <w:t>1</w:t>
        </w:r>
        <w:r>
          <w:rPr>
            <w:rFonts w:asciiTheme="minorHAnsi" w:eastAsiaTheme="minorEastAsia" w:hAnsiTheme="minorHAnsi"/>
            <w:b w:val="0"/>
            <w:sz w:val="22"/>
            <w:lang w:eastAsia="de-CH" w:bidi="ar-SA"/>
          </w:rPr>
          <w:tab/>
        </w:r>
        <w:r w:rsidRPr="00590C3E">
          <w:rPr>
            <w:rStyle w:val="Hyperlink"/>
          </w:rPr>
          <w:t>Aufgabenstellung</w:t>
        </w:r>
        <w:r>
          <w:rPr>
            <w:webHidden/>
          </w:rPr>
          <w:tab/>
        </w:r>
        <w:r>
          <w:rPr>
            <w:webHidden/>
          </w:rPr>
          <w:fldChar w:fldCharType="begin"/>
        </w:r>
        <w:r>
          <w:rPr>
            <w:webHidden/>
          </w:rPr>
          <w:instrText xml:space="preserve"> PAGEREF _Toc35948470 \h </w:instrText>
        </w:r>
        <w:r>
          <w:rPr>
            <w:webHidden/>
          </w:rPr>
        </w:r>
        <w:r>
          <w:rPr>
            <w:webHidden/>
          </w:rPr>
          <w:fldChar w:fldCharType="separate"/>
        </w:r>
        <w:r w:rsidR="00BA629D">
          <w:rPr>
            <w:webHidden/>
          </w:rPr>
          <w:t>6</w:t>
        </w:r>
        <w:r>
          <w:rPr>
            <w:webHidden/>
          </w:rPr>
          <w:fldChar w:fldCharType="end"/>
        </w:r>
      </w:hyperlink>
    </w:p>
    <w:p w14:paraId="6F6B825D" w14:textId="1CD0D580" w:rsidR="00E248F1" w:rsidRDefault="008F0FDF" w:rsidP="00E248F1">
      <w:pPr>
        <w:pStyle w:val="Verzeichnis2"/>
        <w:rPr>
          <w:rFonts w:asciiTheme="minorHAnsi" w:eastAsiaTheme="minorEastAsia" w:hAnsiTheme="minorHAnsi"/>
          <w:sz w:val="22"/>
          <w:lang w:eastAsia="de-CH" w:bidi="ar-SA"/>
        </w:rPr>
      </w:pPr>
      <w:hyperlink w:anchor="_Toc35948471" w:history="1">
        <w:r w:rsidR="00E248F1" w:rsidRPr="00590C3E">
          <w:rPr>
            <w:rStyle w:val="Hyperlink"/>
          </w:rPr>
          <w:t>1.1</w:t>
        </w:r>
        <w:r w:rsidR="00E248F1">
          <w:rPr>
            <w:rFonts w:asciiTheme="minorHAnsi" w:eastAsiaTheme="minorEastAsia" w:hAnsiTheme="minorHAnsi"/>
            <w:sz w:val="22"/>
            <w:lang w:eastAsia="de-CH" w:bidi="ar-SA"/>
          </w:rPr>
          <w:tab/>
        </w:r>
        <w:r w:rsidR="00E248F1" w:rsidRPr="00590C3E">
          <w:rPr>
            <w:rStyle w:val="Hyperlink"/>
          </w:rPr>
          <w:t>Titel der Arbeit</w:t>
        </w:r>
        <w:r w:rsidR="00E248F1">
          <w:rPr>
            <w:webHidden/>
          </w:rPr>
          <w:tab/>
        </w:r>
        <w:r w:rsidR="00E248F1">
          <w:rPr>
            <w:webHidden/>
          </w:rPr>
          <w:fldChar w:fldCharType="begin"/>
        </w:r>
        <w:r w:rsidR="00E248F1">
          <w:rPr>
            <w:webHidden/>
          </w:rPr>
          <w:instrText xml:space="preserve"> PAGEREF _Toc35948471 \h </w:instrText>
        </w:r>
        <w:r w:rsidR="00E248F1">
          <w:rPr>
            <w:webHidden/>
          </w:rPr>
        </w:r>
        <w:r w:rsidR="00E248F1">
          <w:rPr>
            <w:webHidden/>
          </w:rPr>
          <w:fldChar w:fldCharType="separate"/>
        </w:r>
        <w:r w:rsidR="00BA629D">
          <w:rPr>
            <w:webHidden/>
          </w:rPr>
          <w:t>6</w:t>
        </w:r>
        <w:r w:rsidR="00E248F1">
          <w:rPr>
            <w:webHidden/>
          </w:rPr>
          <w:fldChar w:fldCharType="end"/>
        </w:r>
      </w:hyperlink>
    </w:p>
    <w:p w14:paraId="0A75177C" w14:textId="6E1C8C2C" w:rsidR="00E248F1" w:rsidRDefault="008F0FDF" w:rsidP="00E248F1">
      <w:pPr>
        <w:pStyle w:val="Verzeichnis2"/>
        <w:rPr>
          <w:rFonts w:asciiTheme="minorHAnsi" w:eastAsiaTheme="minorEastAsia" w:hAnsiTheme="minorHAnsi"/>
          <w:sz w:val="22"/>
          <w:lang w:eastAsia="de-CH" w:bidi="ar-SA"/>
        </w:rPr>
      </w:pPr>
      <w:hyperlink w:anchor="_Toc35948472" w:history="1">
        <w:r w:rsidR="00E248F1" w:rsidRPr="00590C3E">
          <w:rPr>
            <w:rStyle w:val="Hyperlink"/>
          </w:rPr>
          <w:t>1.2</w:t>
        </w:r>
        <w:r w:rsidR="00E248F1">
          <w:rPr>
            <w:rFonts w:asciiTheme="minorHAnsi" w:eastAsiaTheme="minorEastAsia" w:hAnsiTheme="minorHAnsi"/>
            <w:sz w:val="22"/>
            <w:lang w:eastAsia="de-CH" w:bidi="ar-SA"/>
          </w:rPr>
          <w:tab/>
        </w:r>
        <w:r w:rsidR="00E248F1" w:rsidRPr="00590C3E">
          <w:rPr>
            <w:rStyle w:val="Hyperlink"/>
          </w:rPr>
          <w:t>Ausgangslage</w:t>
        </w:r>
        <w:r w:rsidR="00E248F1">
          <w:rPr>
            <w:webHidden/>
          </w:rPr>
          <w:tab/>
        </w:r>
        <w:r w:rsidR="00E248F1">
          <w:rPr>
            <w:webHidden/>
          </w:rPr>
          <w:fldChar w:fldCharType="begin"/>
        </w:r>
        <w:r w:rsidR="00E248F1">
          <w:rPr>
            <w:webHidden/>
          </w:rPr>
          <w:instrText xml:space="preserve"> PAGEREF _Toc35948472 \h </w:instrText>
        </w:r>
        <w:r w:rsidR="00E248F1">
          <w:rPr>
            <w:webHidden/>
          </w:rPr>
        </w:r>
        <w:r w:rsidR="00E248F1">
          <w:rPr>
            <w:webHidden/>
          </w:rPr>
          <w:fldChar w:fldCharType="separate"/>
        </w:r>
        <w:r w:rsidR="00BA629D">
          <w:rPr>
            <w:webHidden/>
          </w:rPr>
          <w:t>6</w:t>
        </w:r>
        <w:r w:rsidR="00E248F1">
          <w:rPr>
            <w:webHidden/>
          </w:rPr>
          <w:fldChar w:fldCharType="end"/>
        </w:r>
      </w:hyperlink>
    </w:p>
    <w:p w14:paraId="4912A086" w14:textId="54CA6FB8" w:rsidR="00E248F1" w:rsidRDefault="008F0FDF" w:rsidP="00E248F1">
      <w:pPr>
        <w:pStyle w:val="Verzeichnis2"/>
        <w:rPr>
          <w:rFonts w:asciiTheme="minorHAnsi" w:eastAsiaTheme="minorEastAsia" w:hAnsiTheme="minorHAnsi"/>
          <w:sz w:val="22"/>
          <w:lang w:eastAsia="de-CH" w:bidi="ar-SA"/>
        </w:rPr>
      </w:pPr>
      <w:hyperlink w:anchor="_Toc35948473" w:history="1">
        <w:r w:rsidR="00E248F1" w:rsidRPr="00590C3E">
          <w:rPr>
            <w:rStyle w:val="Hyperlink"/>
          </w:rPr>
          <w:t>1.3</w:t>
        </w:r>
        <w:r w:rsidR="00E248F1">
          <w:rPr>
            <w:rFonts w:asciiTheme="minorHAnsi" w:eastAsiaTheme="minorEastAsia" w:hAnsiTheme="minorHAnsi"/>
            <w:sz w:val="22"/>
            <w:lang w:eastAsia="de-CH" w:bidi="ar-SA"/>
          </w:rPr>
          <w:tab/>
        </w:r>
        <w:r w:rsidR="00E248F1" w:rsidRPr="00590C3E">
          <w:rPr>
            <w:rStyle w:val="Hyperlink"/>
          </w:rPr>
          <w:t>Detaillierte Aufgabenstellung</w:t>
        </w:r>
        <w:r w:rsidR="00E248F1">
          <w:rPr>
            <w:webHidden/>
          </w:rPr>
          <w:tab/>
        </w:r>
        <w:r w:rsidR="00E248F1">
          <w:rPr>
            <w:webHidden/>
          </w:rPr>
          <w:fldChar w:fldCharType="begin"/>
        </w:r>
        <w:r w:rsidR="00E248F1">
          <w:rPr>
            <w:webHidden/>
          </w:rPr>
          <w:instrText xml:space="preserve"> PAGEREF _Toc35948473 \h </w:instrText>
        </w:r>
        <w:r w:rsidR="00E248F1">
          <w:rPr>
            <w:webHidden/>
          </w:rPr>
        </w:r>
        <w:r w:rsidR="00E248F1">
          <w:rPr>
            <w:webHidden/>
          </w:rPr>
          <w:fldChar w:fldCharType="separate"/>
        </w:r>
        <w:r w:rsidR="00BA629D">
          <w:rPr>
            <w:webHidden/>
          </w:rPr>
          <w:t>6</w:t>
        </w:r>
        <w:r w:rsidR="00E248F1">
          <w:rPr>
            <w:webHidden/>
          </w:rPr>
          <w:fldChar w:fldCharType="end"/>
        </w:r>
      </w:hyperlink>
    </w:p>
    <w:p w14:paraId="6AA52286" w14:textId="5240BD0C" w:rsidR="00E248F1" w:rsidRDefault="008F0FDF" w:rsidP="00E248F1">
      <w:pPr>
        <w:pStyle w:val="Verzeichnis3"/>
        <w:rPr>
          <w:rFonts w:asciiTheme="minorHAnsi" w:eastAsiaTheme="minorEastAsia" w:hAnsiTheme="minorHAnsi"/>
          <w:sz w:val="22"/>
          <w:lang w:eastAsia="de-CH" w:bidi="ar-SA"/>
        </w:rPr>
      </w:pPr>
      <w:hyperlink w:anchor="_Toc35948474" w:history="1">
        <w:r w:rsidR="00E248F1" w:rsidRPr="00590C3E">
          <w:rPr>
            <w:rStyle w:val="Hyperlink"/>
          </w:rPr>
          <w:t>1.3.1</w:t>
        </w:r>
        <w:r w:rsidR="00E248F1">
          <w:rPr>
            <w:rFonts w:asciiTheme="minorHAnsi" w:eastAsiaTheme="minorEastAsia" w:hAnsiTheme="minorHAnsi"/>
            <w:sz w:val="22"/>
            <w:lang w:eastAsia="de-CH" w:bidi="ar-SA"/>
          </w:rPr>
          <w:tab/>
        </w:r>
        <w:r w:rsidR="00E248F1" w:rsidRPr="00590C3E">
          <w:rPr>
            <w:rStyle w:val="Hyperlink"/>
          </w:rPr>
          <w:t>Beschreibung</w:t>
        </w:r>
        <w:r w:rsidR="00E248F1">
          <w:rPr>
            <w:webHidden/>
          </w:rPr>
          <w:tab/>
        </w:r>
        <w:r w:rsidR="00E248F1">
          <w:rPr>
            <w:webHidden/>
          </w:rPr>
          <w:fldChar w:fldCharType="begin"/>
        </w:r>
        <w:r w:rsidR="00E248F1">
          <w:rPr>
            <w:webHidden/>
          </w:rPr>
          <w:instrText xml:space="preserve"> PAGEREF _Toc35948474 \h </w:instrText>
        </w:r>
        <w:r w:rsidR="00E248F1">
          <w:rPr>
            <w:webHidden/>
          </w:rPr>
        </w:r>
        <w:r w:rsidR="00E248F1">
          <w:rPr>
            <w:webHidden/>
          </w:rPr>
          <w:fldChar w:fldCharType="separate"/>
        </w:r>
        <w:r w:rsidR="00BA629D">
          <w:rPr>
            <w:webHidden/>
          </w:rPr>
          <w:t>6</w:t>
        </w:r>
        <w:r w:rsidR="00E248F1">
          <w:rPr>
            <w:webHidden/>
          </w:rPr>
          <w:fldChar w:fldCharType="end"/>
        </w:r>
      </w:hyperlink>
    </w:p>
    <w:p w14:paraId="5C2A5375" w14:textId="7DB33CDA" w:rsidR="00E248F1" w:rsidRDefault="008F0FDF" w:rsidP="00E248F1">
      <w:pPr>
        <w:pStyle w:val="Verzeichnis3"/>
        <w:rPr>
          <w:rFonts w:asciiTheme="minorHAnsi" w:eastAsiaTheme="minorEastAsia" w:hAnsiTheme="minorHAnsi"/>
          <w:sz w:val="22"/>
          <w:lang w:eastAsia="de-CH" w:bidi="ar-SA"/>
        </w:rPr>
      </w:pPr>
      <w:hyperlink w:anchor="_Toc35948475" w:history="1">
        <w:r w:rsidR="00E248F1" w:rsidRPr="00590C3E">
          <w:rPr>
            <w:rStyle w:val="Hyperlink"/>
          </w:rPr>
          <w:t>1.3.2</w:t>
        </w:r>
        <w:r w:rsidR="00E248F1">
          <w:rPr>
            <w:rFonts w:asciiTheme="minorHAnsi" w:eastAsiaTheme="minorEastAsia" w:hAnsiTheme="minorHAnsi"/>
            <w:sz w:val="22"/>
            <w:lang w:eastAsia="de-CH" w:bidi="ar-SA"/>
          </w:rPr>
          <w:tab/>
        </w:r>
        <w:r w:rsidR="00E248F1" w:rsidRPr="00590C3E">
          <w:rPr>
            <w:rStyle w:val="Hyperlink"/>
          </w:rPr>
          <w:t>Generelle Eigenschaften</w:t>
        </w:r>
        <w:r w:rsidR="00E248F1">
          <w:rPr>
            <w:webHidden/>
          </w:rPr>
          <w:tab/>
        </w:r>
        <w:r w:rsidR="00E248F1">
          <w:rPr>
            <w:webHidden/>
          </w:rPr>
          <w:fldChar w:fldCharType="begin"/>
        </w:r>
        <w:r w:rsidR="00E248F1">
          <w:rPr>
            <w:webHidden/>
          </w:rPr>
          <w:instrText xml:space="preserve"> PAGEREF _Toc35948475 \h </w:instrText>
        </w:r>
        <w:r w:rsidR="00E248F1">
          <w:rPr>
            <w:webHidden/>
          </w:rPr>
        </w:r>
        <w:r w:rsidR="00E248F1">
          <w:rPr>
            <w:webHidden/>
          </w:rPr>
          <w:fldChar w:fldCharType="separate"/>
        </w:r>
        <w:r w:rsidR="00BA629D">
          <w:rPr>
            <w:webHidden/>
          </w:rPr>
          <w:t>6</w:t>
        </w:r>
        <w:r w:rsidR="00E248F1">
          <w:rPr>
            <w:webHidden/>
          </w:rPr>
          <w:fldChar w:fldCharType="end"/>
        </w:r>
      </w:hyperlink>
    </w:p>
    <w:p w14:paraId="5ED0951B" w14:textId="0CED00DB" w:rsidR="00E248F1" w:rsidRDefault="008F0FDF" w:rsidP="00E248F1">
      <w:pPr>
        <w:pStyle w:val="Verzeichnis3"/>
        <w:rPr>
          <w:rFonts w:asciiTheme="minorHAnsi" w:eastAsiaTheme="minorEastAsia" w:hAnsiTheme="minorHAnsi"/>
          <w:sz w:val="22"/>
          <w:lang w:eastAsia="de-CH" w:bidi="ar-SA"/>
        </w:rPr>
      </w:pPr>
      <w:hyperlink w:anchor="_Toc35948476" w:history="1">
        <w:r w:rsidR="00E248F1" w:rsidRPr="00590C3E">
          <w:rPr>
            <w:rStyle w:val="Hyperlink"/>
          </w:rPr>
          <w:t>1.3.3</w:t>
        </w:r>
        <w:r w:rsidR="00E248F1">
          <w:rPr>
            <w:rFonts w:asciiTheme="minorHAnsi" w:eastAsiaTheme="minorEastAsia" w:hAnsiTheme="minorHAnsi"/>
            <w:sz w:val="22"/>
            <w:lang w:eastAsia="de-CH" w:bidi="ar-SA"/>
          </w:rPr>
          <w:tab/>
        </w:r>
        <w:r w:rsidR="00E248F1" w:rsidRPr="00590C3E">
          <w:rPr>
            <w:rStyle w:val="Hyperlink"/>
          </w:rPr>
          <w:t>Anforderungen an die Webapplikation</w:t>
        </w:r>
        <w:r w:rsidR="00E248F1">
          <w:rPr>
            <w:webHidden/>
          </w:rPr>
          <w:tab/>
        </w:r>
        <w:r w:rsidR="00E248F1">
          <w:rPr>
            <w:webHidden/>
          </w:rPr>
          <w:fldChar w:fldCharType="begin"/>
        </w:r>
        <w:r w:rsidR="00E248F1">
          <w:rPr>
            <w:webHidden/>
          </w:rPr>
          <w:instrText xml:space="preserve"> PAGEREF _Toc35948476 \h </w:instrText>
        </w:r>
        <w:r w:rsidR="00E248F1">
          <w:rPr>
            <w:webHidden/>
          </w:rPr>
        </w:r>
        <w:r w:rsidR="00E248F1">
          <w:rPr>
            <w:webHidden/>
          </w:rPr>
          <w:fldChar w:fldCharType="separate"/>
        </w:r>
        <w:r w:rsidR="00BA629D">
          <w:rPr>
            <w:webHidden/>
          </w:rPr>
          <w:t>6</w:t>
        </w:r>
        <w:r w:rsidR="00E248F1">
          <w:rPr>
            <w:webHidden/>
          </w:rPr>
          <w:fldChar w:fldCharType="end"/>
        </w:r>
      </w:hyperlink>
    </w:p>
    <w:p w14:paraId="02F51257" w14:textId="5A146B54" w:rsidR="00E248F1" w:rsidRDefault="008F0FDF" w:rsidP="00E248F1">
      <w:pPr>
        <w:pStyle w:val="Verzeichnis2"/>
        <w:rPr>
          <w:rFonts w:asciiTheme="minorHAnsi" w:eastAsiaTheme="minorEastAsia" w:hAnsiTheme="minorHAnsi"/>
          <w:sz w:val="22"/>
          <w:lang w:eastAsia="de-CH" w:bidi="ar-SA"/>
        </w:rPr>
      </w:pPr>
      <w:hyperlink w:anchor="_Toc35948477" w:history="1">
        <w:r w:rsidR="00E248F1" w:rsidRPr="00590C3E">
          <w:rPr>
            <w:rStyle w:val="Hyperlink"/>
          </w:rPr>
          <w:t>1.4</w:t>
        </w:r>
        <w:r w:rsidR="00E248F1">
          <w:rPr>
            <w:rFonts w:asciiTheme="minorHAnsi" w:eastAsiaTheme="minorEastAsia" w:hAnsiTheme="minorHAnsi"/>
            <w:sz w:val="22"/>
            <w:lang w:eastAsia="de-CH" w:bidi="ar-SA"/>
          </w:rPr>
          <w:tab/>
        </w:r>
        <w:r w:rsidR="00E248F1" w:rsidRPr="00590C3E">
          <w:rPr>
            <w:rStyle w:val="Hyperlink"/>
          </w:rPr>
          <w:t>Mittel und Methoden</w:t>
        </w:r>
        <w:r w:rsidR="00E248F1">
          <w:rPr>
            <w:webHidden/>
          </w:rPr>
          <w:tab/>
        </w:r>
        <w:r w:rsidR="00E248F1">
          <w:rPr>
            <w:webHidden/>
          </w:rPr>
          <w:fldChar w:fldCharType="begin"/>
        </w:r>
        <w:r w:rsidR="00E248F1">
          <w:rPr>
            <w:webHidden/>
          </w:rPr>
          <w:instrText xml:space="preserve"> PAGEREF _Toc35948477 \h </w:instrText>
        </w:r>
        <w:r w:rsidR="00E248F1">
          <w:rPr>
            <w:webHidden/>
          </w:rPr>
        </w:r>
        <w:r w:rsidR="00E248F1">
          <w:rPr>
            <w:webHidden/>
          </w:rPr>
          <w:fldChar w:fldCharType="separate"/>
        </w:r>
        <w:r w:rsidR="00BA629D">
          <w:rPr>
            <w:webHidden/>
          </w:rPr>
          <w:t>8</w:t>
        </w:r>
        <w:r w:rsidR="00E248F1">
          <w:rPr>
            <w:webHidden/>
          </w:rPr>
          <w:fldChar w:fldCharType="end"/>
        </w:r>
      </w:hyperlink>
    </w:p>
    <w:p w14:paraId="0ECD4BCE" w14:textId="60717484" w:rsidR="00E248F1" w:rsidRDefault="008F0FDF" w:rsidP="00E248F1">
      <w:pPr>
        <w:pStyle w:val="Verzeichnis2"/>
        <w:rPr>
          <w:rFonts w:asciiTheme="minorHAnsi" w:eastAsiaTheme="minorEastAsia" w:hAnsiTheme="minorHAnsi"/>
          <w:sz w:val="22"/>
          <w:lang w:eastAsia="de-CH" w:bidi="ar-SA"/>
        </w:rPr>
      </w:pPr>
      <w:hyperlink w:anchor="_Toc35948478" w:history="1">
        <w:r w:rsidR="00E248F1" w:rsidRPr="00590C3E">
          <w:rPr>
            <w:rStyle w:val="Hyperlink"/>
          </w:rPr>
          <w:t>1.5</w:t>
        </w:r>
        <w:r w:rsidR="00E248F1">
          <w:rPr>
            <w:rFonts w:asciiTheme="minorHAnsi" w:eastAsiaTheme="minorEastAsia" w:hAnsiTheme="minorHAnsi"/>
            <w:sz w:val="22"/>
            <w:lang w:eastAsia="de-CH" w:bidi="ar-SA"/>
          </w:rPr>
          <w:tab/>
        </w:r>
        <w:r w:rsidR="00E248F1" w:rsidRPr="00590C3E">
          <w:rPr>
            <w:rStyle w:val="Hyperlink"/>
          </w:rPr>
          <w:t>Vorkenntnisse</w:t>
        </w:r>
        <w:r w:rsidR="00E248F1">
          <w:rPr>
            <w:webHidden/>
          </w:rPr>
          <w:tab/>
        </w:r>
        <w:r w:rsidR="00E248F1">
          <w:rPr>
            <w:webHidden/>
          </w:rPr>
          <w:fldChar w:fldCharType="begin"/>
        </w:r>
        <w:r w:rsidR="00E248F1">
          <w:rPr>
            <w:webHidden/>
          </w:rPr>
          <w:instrText xml:space="preserve"> PAGEREF _Toc35948478 \h </w:instrText>
        </w:r>
        <w:r w:rsidR="00E248F1">
          <w:rPr>
            <w:webHidden/>
          </w:rPr>
        </w:r>
        <w:r w:rsidR="00E248F1">
          <w:rPr>
            <w:webHidden/>
          </w:rPr>
          <w:fldChar w:fldCharType="separate"/>
        </w:r>
        <w:r w:rsidR="00BA629D">
          <w:rPr>
            <w:webHidden/>
          </w:rPr>
          <w:t>8</w:t>
        </w:r>
        <w:r w:rsidR="00E248F1">
          <w:rPr>
            <w:webHidden/>
          </w:rPr>
          <w:fldChar w:fldCharType="end"/>
        </w:r>
      </w:hyperlink>
    </w:p>
    <w:p w14:paraId="74E1DA27" w14:textId="5838F0AC" w:rsidR="00E248F1" w:rsidRDefault="008F0FDF" w:rsidP="00E248F1">
      <w:pPr>
        <w:pStyle w:val="Verzeichnis2"/>
        <w:rPr>
          <w:rFonts w:asciiTheme="minorHAnsi" w:eastAsiaTheme="minorEastAsia" w:hAnsiTheme="minorHAnsi"/>
          <w:sz w:val="22"/>
          <w:lang w:eastAsia="de-CH" w:bidi="ar-SA"/>
        </w:rPr>
      </w:pPr>
      <w:hyperlink w:anchor="_Toc35948479" w:history="1">
        <w:r w:rsidR="00E248F1" w:rsidRPr="00590C3E">
          <w:rPr>
            <w:rStyle w:val="Hyperlink"/>
          </w:rPr>
          <w:t>1.6</w:t>
        </w:r>
        <w:r w:rsidR="00E248F1">
          <w:rPr>
            <w:rFonts w:asciiTheme="minorHAnsi" w:eastAsiaTheme="minorEastAsia" w:hAnsiTheme="minorHAnsi"/>
            <w:sz w:val="22"/>
            <w:lang w:eastAsia="de-CH" w:bidi="ar-SA"/>
          </w:rPr>
          <w:tab/>
        </w:r>
        <w:r w:rsidR="00E248F1" w:rsidRPr="00590C3E">
          <w:rPr>
            <w:rStyle w:val="Hyperlink"/>
          </w:rPr>
          <w:t>Vorarbeiten</w:t>
        </w:r>
        <w:r w:rsidR="00E248F1">
          <w:rPr>
            <w:webHidden/>
          </w:rPr>
          <w:tab/>
        </w:r>
        <w:r w:rsidR="00E248F1">
          <w:rPr>
            <w:webHidden/>
          </w:rPr>
          <w:fldChar w:fldCharType="begin"/>
        </w:r>
        <w:r w:rsidR="00E248F1">
          <w:rPr>
            <w:webHidden/>
          </w:rPr>
          <w:instrText xml:space="preserve"> PAGEREF _Toc35948479 \h </w:instrText>
        </w:r>
        <w:r w:rsidR="00E248F1">
          <w:rPr>
            <w:webHidden/>
          </w:rPr>
        </w:r>
        <w:r w:rsidR="00E248F1">
          <w:rPr>
            <w:webHidden/>
          </w:rPr>
          <w:fldChar w:fldCharType="separate"/>
        </w:r>
        <w:r w:rsidR="00BA629D">
          <w:rPr>
            <w:webHidden/>
          </w:rPr>
          <w:t>8</w:t>
        </w:r>
        <w:r w:rsidR="00E248F1">
          <w:rPr>
            <w:webHidden/>
          </w:rPr>
          <w:fldChar w:fldCharType="end"/>
        </w:r>
      </w:hyperlink>
    </w:p>
    <w:p w14:paraId="177B037B" w14:textId="1363BF34" w:rsidR="00E248F1" w:rsidRDefault="008F0FDF" w:rsidP="00E248F1">
      <w:pPr>
        <w:pStyle w:val="Verzeichnis2"/>
        <w:rPr>
          <w:rFonts w:asciiTheme="minorHAnsi" w:eastAsiaTheme="minorEastAsia" w:hAnsiTheme="minorHAnsi"/>
          <w:sz w:val="22"/>
          <w:lang w:eastAsia="de-CH" w:bidi="ar-SA"/>
        </w:rPr>
      </w:pPr>
      <w:hyperlink w:anchor="_Toc35948480" w:history="1">
        <w:r w:rsidR="00E248F1" w:rsidRPr="00590C3E">
          <w:rPr>
            <w:rStyle w:val="Hyperlink"/>
          </w:rPr>
          <w:t>1.7</w:t>
        </w:r>
        <w:r w:rsidR="00E248F1">
          <w:rPr>
            <w:rFonts w:asciiTheme="minorHAnsi" w:eastAsiaTheme="minorEastAsia" w:hAnsiTheme="minorHAnsi"/>
            <w:sz w:val="22"/>
            <w:lang w:eastAsia="de-CH" w:bidi="ar-SA"/>
          </w:rPr>
          <w:tab/>
        </w:r>
        <w:r w:rsidR="00E248F1" w:rsidRPr="00590C3E">
          <w:rPr>
            <w:rStyle w:val="Hyperlink"/>
          </w:rPr>
          <w:t>Neue Lerninhalte</w:t>
        </w:r>
        <w:r w:rsidR="00E248F1">
          <w:rPr>
            <w:webHidden/>
          </w:rPr>
          <w:tab/>
        </w:r>
        <w:r w:rsidR="00E248F1">
          <w:rPr>
            <w:webHidden/>
          </w:rPr>
          <w:fldChar w:fldCharType="begin"/>
        </w:r>
        <w:r w:rsidR="00E248F1">
          <w:rPr>
            <w:webHidden/>
          </w:rPr>
          <w:instrText xml:space="preserve"> PAGEREF _Toc35948480 \h </w:instrText>
        </w:r>
        <w:r w:rsidR="00E248F1">
          <w:rPr>
            <w:webHidden/>
          </w:rPr>
        </w:r>
        <w:r w:rsidR="00E248F1">
          <w:rPr>
            <w:webHidden/>
          </w:rPr>
          <w:fldChar w:fldCharType="separate"/>
        </w:r>
        <w:r w:rsidR="00BA629D">
          <w:rPr>
            <w:webHidden/>
          </w:rPr>
          <w:t>8</w:t>
        </w:r>
        <w:r w:rsidR="00E248F1">
          <w:rPr>
            <w:webHidden/>
          </w:rPr>
          <w:fldChar w:fldCharType="end"/>
        </w:r>
      </w:hyperlink>
    </w:p>
    <w:p w14:paraId="65413C28" w14:textId="5D91426B" w:rsidR="00E248F1" w:rsidRDefault="008F0FDF" w:rsidP="00E248F1">
      <w:pPr>
        <w:pStyle w:val="Verzeichnis2"/>
        <w:rPr>
          <w:rFonts w:asciiTheme="minorHAnsi" w:eastAsiaTheme="minorEastAsia" w:hAnsiTheme="minorHAnsi"/>
          <w:sz w:val="22"/>
          <w:lang w:eastAsia="de-CH" w:bidi="ar-SA"/>
        </w:rPr>
      </w:pPr>
      <w:hyperlink w:anchor="_Toc35948481" w:history="1">
        <w:r w:rsidR="00E248F1" w:rsidRPr="00590C3E">
          <w:rPr>
            <w:rStyle w:val="Hyperlink"/>
          </w:rPr>
          <w:t>1.8</w:t>
        </w:r>
        <w:r w:rsidR="00E248F1">
          <w:rPr>
            <w:rFonts w:asciiTheme="minorHAnsi" w:eastAsiaTheme="minorEastAsia" w:hAnsiTheme="minorHAnsi"/>
            <w:sz w:val="22"/>
            <w:lang w:eastAsia="de-CH" w:bidi="ar-SA"/>
          </w:rPr>
          <w:tab/>
        </w:r>
        <w:r w:rsidR="00E248F1" w:rsidRPr="00590C3E">
          <w:rPr>
            <w:rStyle w:val="Hyperlink"/>
          </w:rPr>
          <w:t>Arbeiten in den letzten 6 Monaten</w:t>
        </w:r>
        <w:r w:rsidR="00E248F1">
          <w:rPr>
            <w:webHidden/>
          </w:rPr>
          <w:tab/>
        </w:r>
        <w:r w:rsidR="00E248F1">
          <w:rPr>
            <w:webHidden/>
          </w:rPr>
          <w:fldChar w:fldCharType="begin"/>
        </w:r>
        <w:r w:rsidR="00E248F1">
          <w:rPr>
            <w:webHidden/>
          </w:rPr>
          <w:instrText xml:space="preserve"> PAGEREF _Toc35948481 \h </w:instrText>
        </w:r>
        <w:r w:rsidR="00E248F1">
          <w:rPr>
            <w:webHidden/>
          </w:rPr>
        </w:r>
        <w:r w:rsidR="00E248F1">
          <w:rPr>
            <w:webHidden/>
          </w:rPr>
          <w:fldChar w:fldCharType="separate"/>
        </w:r>
        <w:r w:rsidR="00BA629D">
          <w:rPr>
            <w:webHidden/>
          </w:rPr>
          <w:t>8</w:t>
        </w:r>
        <w:r w:rsidR="00E248F1">
          <w:rPr>
            <w:webHidden/>
          </w:rPr>
          <w:fldChar w:fldCharType="end"/>
        </w:r>
      </w:hyperlink>
    </w:p>
    <w:p w14:paraId="12ADA665" w14:textId="335A685F" w:rsidR="00E248F1" w:rsidRDefault="008F0FDF" w:rsidP="00E248F1">
      <w:pPr>
        <w:pStyle w:val="Verzeichnis2"/>
        <w:rPr>
          <w:rFonts w:asciiTheme="minorHAnsi" w:eastAsiaTheme="minorEastAsia" w:hAnsiTheme="minorHAnsi"/>
          <w:sz w:val="22"/>
          <w:lang w:eastAsia="de-CH" w:bidi="ar-SA"/>
        </w:rPr>
      </w:pPr>
      <w:hyperlink w:anchor="_Toc35948482" w:history="1">
        <w:r w:rsidR="00E248F1" w:rsidRPr="00590C3E">
          <w:rPr>
            <w:rStyle w:val="Hyperlink"/>
          </w:rPr>
          <w:t>1.9</w:t>
        </w:r>
        <w:r w:rsidR="00E248F1">
          <w:rPr>
            <w:rFonts w:asciiTheme="minorHAnsi" w:eastAsiaTheme="minorEastAsia" w:hAnsiTheme="minorHAnsi"/>
            <w:sz w:val="22"/>
            <w:lang w:eastAsia="de-CH" w:bidi="ar-SA"/>
          </w:rPr>
          <w:tab/>
        </w:r>
        <w:r w:rsidR="00E248F1" w:rsidRPr="00590C3E">
          <w:rPr>
            <w:rStyle w:val="Hyperlink"/>
          </w:rPr>
          <w:t>Individuelle Bewertungskriterien</w:t>
        </w:r>
        <w:r w:rsidR="00E248F1">
          <w:rPr>
            <w:webHidden/>
          </w:rPr>
          <w:tab/>
        </w:r>
        <w:r w:rsidR="00E248F1">
          <w:rPr>
            <w:webHidden/>
          </w:rPr>
          <w:fldChar w:fldCharType="begin"/>
        </w:r>
        <w:r w:rsidR="00E248F1">
          <w:rPr>
            <w:webHidden/>
          </w:rPr>
          <w:instrText xml:space="preserve"> PAGEREF _Toc35948482 \h </w:instrText>
        </w:r>
        <w:r w:rsidR="00E248F1">
          <w:rPr>
            <w:webHidden/>
          </w:rPr>
        </w:r>
        <w:r w:rsidR="00E248F1">
          <w:rPr>
            <w:webHidden/>
          </w:rPr>
          <w:fldChar w:fldCharType="separate"/>
        </w:r>
        <w:r w:rsidR="00BA629D">
          <w:rPr>
            <w:webHidden/>
          </w:rPr>
          <w:t>8</w:t>
        </w:r>
        <w:r w:rsidR="00E248F1">
          <w:rPr>
            <w:webHidden/>
          </w:rPr>
          <w:fldChar w:fldCharType="end"/>
        </w:r>
      </w:hyperlink>
    </w:p>
    <w:p w14:paraId="2AD53EB2" w14:textId="23352625" w:rsidR="00E248F1" w:rsidRDefault="008F0FDF" w:rsidP="00E248F1">
      <w:pPr>
        <w:pStyle w:val="Verzeichnis3"/>
        <w:rPr>
          <w:rFonts w:asciiTheme="minorHAnsi" w:eastAsiaTheme="minorEastAsia" w:hAnsiTheme="minorHAnsi"/>
          <w:sz w:val="22"/>
          <w:lang w:eastAsia="de-CH" w:bidi="ar-SA"/>
        </w:rPr>
      </w:pPr>
      <w:hyperlink w:anchor="_Toc35948483" w:history="1">
        <w:r w:rsidR="00E248F1" w:rsidRPr="00590C3E">
          <w:rPr>
            <w:rStyle w:val="Hyperlink"/>
          </w:rPr>
          <w:t>1.9.1</w:t>
        </w:r>
        <w:r w:rsidR="00E248F1">
          <w:rPr>
            <w:rFonts w:asciiTheme="minorHAnsi" w:eastAsiaTheme="minorEastAsia" w:hAnsiTheme="minorHAnsi"/>
            <w:sz w:val="22"/>
            <w:lang w:eastAsia="de-CH" w:bidi="ar-SA"/>
          </w:rPr>
          <w:tab/>
        </w:r>
        <w:r w:rsidR="00E248F1" w:rsidRPr="00590C3E">
          <w:rPr>
            <w:rStyle w:val="Hyperlink"/>
          </w:rPr>
          <w:t>Responsive Design</w:t>
        </w:r>
        <w:r w:rsidR="00E248F1">
          <w:rPr>
            <w:webHidden/>
          </w:rPr>
          <w:tab/>
        </w:r>
        <w:r w:rsidR="00E248F1">
          <w:rPr>
            <w:webHidden/>
          </w:rPr>
          <w:fldChar w:fldCharType="begin"/>
        </w:r>
        <w:r w:rsidR="00E248F1">
          <w:rPr>
            <w:webHidden/>
          </w:rPr>
          <w:instrText xml:space="preserve"> PAGEREF _Toc35948483 \h </w:instrText>
        </w:r>
        <w:r w:rsidR="00E248F1">
          <w:rPr>
            <w:webHidden/>
          </w:rPr>
        </w:r>
        <w:r w:rsidR="00E248F1">
          <w:rPr>
            <w:webHidden/>
          </w:rPr>
          <w:fldChar w:fldCharType="separate"/>
        </w:r>
        <w:r w:rsidR="00BA629D">
          <w:rPr>
            <w:webHidden/>
          </w:rPr>
          <w:t>8</w:t>
        </w:r>
        <w:r w:rsidR="00E248F1">
          <w:rPr>
            <w:webHidden/>
          </w:rPr>
          <w:fldChar w:fldCharType="end"/>
        </w:r>
      </w:hyperlink>
    </w:p>
    <w:p w14:paraId="51D2E983" w14:textId="62CA59A9" w:rsidR="00E248F1" w:rsidRDefault="008F0FDF" w:rsidP="00E248F1">
      <w:pPr>
        <w:pStyle w:val="Verzeichnis3"/>
        <w:rPr>
          <w:rFonts w:asciiTheme="minorHAnsi" w:eastAsiaTheme="minorEastAsia" w:hAnsiTheme="minorHAnsi"/>
          <w:sz w:val="22"/>
          <w:lang w:eastAsia="de-CH" w:bidi="ar-SA"/>
        </w:rPr>
      </w:pPr>
      <w:hyperlink w:anchor="_Toc35948484" w:history="1">
        <w:r w:rsidR="00E248F1" w:rsidRPr="00590C3E">
          <w:rPr>
            <w:rStyle w:val="Hyperlink"/>
          </w:rPr>
          <w:t>1.9.2</w:t>
        </w:r>
        <w:r w:rsidR="00E248F1">
          <w:rPr>
            <w:rFonts w:asciiTheme="minorHAnsi" w:eastAsiaTheme="minorEastAsia" w:hAnsiTheme="minorHAnsi"/>
            <w:sz w:val="22"/>
            <w:lang w:eastAsia="de-CH" w:bidi="ar-SA"/>
          </w:rPr>
          <w:tab/>
        </w:r>
        <w:r w:rsidR="00E248F1" w:rsidRPr="00590C3E">
          <w:rPr>
            <w:rStyle w:val="Hyperlink"/>
          </w:rPr>
          <w:t>Browserkompatibilität</w:t>
        </w:r>
        <w:r w:rsidR="00E248F1">
          <w:rPr>
            <w:webHidden/>
          </w:rPr>
          <w:tab/>
        </w:r>
        <w:r w:rsidR="00E248F1">
          <w:rPr>
            <w:webHidden/>
          </w:rPr>
          <w:fldChar w:fldCharType="begin"/>
        </w:r>
        <w:r w:rsidR="00E248F1">
          <w:rPr>
            <w:webHidden/>
          </w:rPr>
          <w:instrText xml:space="preserve"> PAGEREF _Toc35948484 \h </w:instrText>
        </w:r>
        <w:r w:rsidR="00E248F1">
          <w:rPr>
            <w:webHidden/>
          </w:rPr>
        </w:r>
        <w:r w:rsidR="00E248F1">
          <w:rPr>
            <w:webHidden/>
          </w:rPr>
          <w:fldChar w:fldCharType="separate"/>
        </w:r>
        <w:r w:rsidR="00BA629D">
          <w:rPr>
            <w:webHidden/>
          </w:rPr>
          <w:t>9</w:t>
        </w:r>
        <w:r w:rsidR="00E248F1">
          <w:rPr>
            <w:webHidden/>
          </w:rPr>
          <w:fldChar w:fldCharType="end"/>
        </w:r>
      </w:hyperlink>
    </w:p>
    <w:p w14:paraId="23551EEF" w14:textId="014AA60A" w:rsidR="00E248F1" w:rsidRDefault="008F0FDF" w:rsidP="00E248F1">
      <w:pPr>
        <w:pStyle w:val="Verzeichnis3"/>
        <w:rPr>
          <w:rFonts w:asciiTheme="minorHAnsi" w:eastAsiaTheme="minorEastAsia" w:hAnsiTheme="minorHAnsi"/>
          <w:sz w:val="22"/>
          <w:lang w:eastAsia="de-CH" w:bidi="ar-SA"/>
        </w:rPr>
      </w:pPr>
      <w:hyperlink w:anchor="_Toc35948485" w:history="1">
        <w:r w:rsidR="00E248F1" w:rsidRPr="00590C3E">
          <w:rPr>
            <w:rStyle w:val="Hyperlink"/>
          </w:rPr>
          <w:t>1.9.3</w:t>
        </w:r>
        <w:r w:rsidR="00E248F1">
          <w:rPr>
            <w:rFonts w:asciiTheme="minorHAnsi" w:eastAsiaTheme="minorEastAsia" w:hAnsiTheme="minorHAnsi"/>
            <w:sz w:val="22"/>
            <w:lang w:eastAsia="de-CH" w:bidi="ar-SA"/>
          </w:rPr>
          <w:tab/>
        </w:r>
        <w:r w:rsidR="00E248F1" w:rsidRPr="00590C3E">
          <w:rPr>
            <w:rStyle w:val="Hyperlink"/>
          </w:rPr>
          <w:t>Einhaltung Corporate Design</w:t>
        </w:r>
        <w:r w:rsidR="00E248F1">
          <w:rPr>
            <w:webHidden/>
          </w:rPr>
          <w:tab/>
        </w:r>
        <w:r w:rsidR="00E248F1">
          <w:rPr>
            <w:webHidden/>
          </w:rPr>
          <w:fldChar w:fldCharType="begin"/>
        </w:r>
        <w:r w:rsidR="00E248F1">
          <w:rPr>
            <w:webHidden/>
          </w:rPr>
          <w:instrText xml:space="preserve"> PAGEREF _Toc35948485 \h </w:instrText>
        </w:r>
        <w:r w:rsidR="00E248F1">
          <w:rPr>
            <w:webHidden/>
          </w:rPr>
        </w:r>
        <w:r w:rsidR="00E248F1">
          <w:rPr>
            <w:webHidden/>
          </w:rPr>
          <w:fldChar w:fldCharType="separate"/>
        </w:r>
        <w:r w:rsidR="00BA629D">
          <w:rPr>
            <w:webHidden/>
          </w:rPr>
          <w:t>9</w:t>
        </w:r>
        <w:r w:rsidR="00E248F1">
          <w:rPr>
            <w:webHidden/>
          </w:rPr>
          <w:fldChar w:fldCharType="end"/>
        </w:r>
      </w:hyperlink>
    </w:p>
    <w:p w14:paraId="13907039" w14:textId="02667E56" w:rsidR="00E248F1" w:rsidRDefault="008F0FDF" w:rsidP="00E248F1">
      <w:pPr>
        <w:pStyle w:val="Verzeichnis3"/>
        <w:rPr>
          <w:rFonts w:asciiTheme="minorHAnsi" w:eastAsiaTheme="minorEastAsia" w:hAnsiTheme="minorHAnsi"/>
          <w:sz w:val="22"/>
          <w:lang w:eastAsia="de-CH" w:bidi="ar-SA"/>
        </w:rPr>
      </w:pPr>
      <w:hyperlink w:anchor="_Toc35948486" w:history="1">
        <w:r w:rsidR="00E248F1" w:rsidRPr="00590C3E">
          <w:rPr>
            <w:rStyle w:val="Hyperlink"/>
          </w:rPr>
          <w:t>1.9.4</w:t>
        </w:r>
        <w:r w:rsidR="00E248F1">
          <w:rPr>
            <w:rFonts w:asciiTheme="minorHAnsi" w:eastAsiaTheme="minorEastAsia" w:hAnsiTheme="minorHAnsi"/>
            <w:sz w:val="22"/>
            <w:lang w:eastAsia="de-CH" w:bidi="ar-SA"/>
          </w:rPr>
          <w:tab/>
        </w:r>
        <w:r w:rsidR="00E248F1" w:rsidRPr="00590C3E">
          <w:rPr>
            <w:rStyle w:val="Hyperlink"/>
          </w:rPr>
          <w:t>Codingstyle – Dokumentation</w:t>
        </w:r>
        <w:r w:rsidR="00E248F1">
          <w:rPr>
            <w:webHidden/>
          </w:rPr>
          <w:tab/>
        </w:r>
        <w:r w:rsidR="00E248F1">
          <w:rPr>
            <w:webHidden/>
          </w:rPr>
          <w:fldChar w:fldCharType="begin"/>
        </w:r>
        <w:r w:rsidR="00E248F1">
          <w:rPr>
            <w:webHidden/>
          </w:rPr>
          <w:instrText xml:space="preserve"> PAGEREF _Toc35948486 \h </w:instrText>
        </w:r>
        <w:r w:rsidR="00E248F1">
          <w:rPr>
            <w:webHidden/>
          </w:rPr>
        </w:r>
        <w:r w:rsidR="00E248F1">
          <w:rPr>
            <w:webHidden/>
          </w:rPr>
          <w:fldChar w:fldCharType="separate"/>
        </w:r>
        <w:r w:rsidR="00BA629D">
          <w:rPr>
            <w:webHidden/>
          </w:rPr>
          <w:t>9</w:t>
        </w:r>
        <w:r w:rsidR="00E248F1">
          <w:rPr>
            <w:webHidden/>
          </w:rPr>
          <w:fldChar w:fldCharType="end"/>
        </w:r>
      </w:hyperlink>
    </w:p>
    <w:p w14:paraId="272DF36E" w14:textId="4DF36F11" w:rsidR="00E248F1" w:rsidRDefault="008F0FDF" w:rsidP="00E248F1">
      <w:pPr>
        <w:pStyle w:val="Verzeichnis3"/>
        <w:rPr>
          <w:rFonts w:asciiTheme="minorHAnsi" w:eastAsiaTheme="minorEastAsia" w:hAnsiTheme="minorHAnsi"/>
          <w:sz w:val="22"/>
          <w:lang w:eastAsia="de-CH" w:bidi="ar-SA"/>
        </w:rPr>
      </w:pPr>
      <w:hyperlink w:anchor="_Toc35948487" w:history="1">
        <w:r w:rsidR="00E248F1" w:rsidRPr="00590C3E">
          <w:rPr>
            <w:rStyle w:val="Hyperlink"/>
          </w:rPr>
          <w:t>1.9.5</w:t>
        </w:r>
        <w:r w:rsidR="00E248F1">
          <w:rPr>
            <w:rFonts w:asciiTheme="minorHAnsi" w:eastAsiaTheme="minorEastAsia" w:hAnsiTheme="minorHAnsi"/>
            <w:sz w:val="22"/>
            <w:lang w:eastAsia="de-CH" w:bidi="ar-SA"/>
          </w:rPr>
          <w:tab/>
        </w:r>
        <w:r w:rsidR="00E248F1" w:rsidRPr="00590C3E">
          <w:rPr>
            <w:rStyle w:val="Hyperlink"/>
          </w:rPr>
          <w:t>Validierung Eingaben</w:t>
        </w:r>
        <w:r w:rsidR="00E248F1">
          <w:rPr>
            <w:webHidden/>
          </w:rPr>
          <w:tab/>
        </w:r>
        <w:r w:rsidR="00E248F1">
          <w:rPr>
            <w:webHidden/>
          </w:rPr>
          <w:fldChar w:fldCharType="begin"/>
        </w:r>
        <w:r w:rsidR="00E248F1">
          <w:rPr>
            <w:webHidden/>
          </w:rPr>
          <w:instrText xml:space="preserve"> PAGEREF _Toc35948487 \h </w:instrText>
        </w:r>
        <w:r w:rsidR="00E248F1">
          <w:rPr>
            <w:webHidden/>
          </w:rPr>
        </w:r>
        <w:r w:rsidR="00E248F1">
          <w:rPr>
            <w:webHidden/>
          </w:rPr>
          <w:fldChar w:fldCharType="separate"/>
        </w:r>
        <w:r w:rsidR="00BA629D">
          <w:rPr>
            <w:webHidden/>
          </w:rPr>
          <w:t>10</w:t>
        </w:r>
        <w:r w:rsidR="00E248F1">
          <w:rPr>
            <w:webHidden/>
          </w:rPr>
          <w:fldChar w:fldCharType="end"/>
        </w:r>
      </w:hyperlink>
    </w:p>
    <w:p w14:paraId="28E089B2" w14:textId="77DD04A4" w:rsidR="00E248F1" w:rsidRDefault="008F0FDF" w:rsidP="00E248F1">
      <w:pPr>
        <w:pStyle w:val="Verzeichnis3"/>
        <w:rPr>
          <w:rFonts w:asciiTheme="minorHAnsi" w:eastAsiaTheme="minorEastAsia" w:hAnsiTheme="minorHAnsi"/>
          <w:sz w:val="22"/>
          <w:lang w:eastAsia="de-CH" w:bidi="ar-SA"/>
        </w:rPr>
      </w:pPr>
      <w:hyperlink w:anchor="_Toc35948488" w:history="1">
        <w:r w:rsidR="00E248F1" w:rsidRPr="00590C3E">
          <w:rPr>
            <w:rStyle w:val="Hyperlink"/>
          </w:rPr>
          <w:t>1.9.6</w:t>
        </w:r>
        <w:r w:rsidR="00E248F1">
          <w:rPr>
            <w:rFonts w:asciiTheme="minorHAnsi" w:eastAsiaTheme="minorEastAsia" w:hAnsiTheme="minorHAnsi"/>
            <w:sz w:val="22"/>
            <w:lang w:eastAsia="de-CH" w:bidi="ar-SA"/>
          </w:rPr>
          <w:tab/>
        </w:r>
        <w:r w:rsidR="00E248F1" w:rsidRPr="00590C3E">
          <w:rPr>
            <w:rStyle w:val="Hyperlink"/>
          </w:rPr>
          <w:t>Anzeige der Luftqualitäts-Messwerte</w:t>
        </w:r>
        <w:r w:rsidR="00E248F1">
          <w:rPr>
            <w:webHidden/>
          </w:rPr>
          <w:tab/>
        </w:r>
        <w:r w:rsidR="00E248F1">
          <w:rPr>
            <w:webHidden/>
          </w:rPr>
          <w:fldChar w:fldCharType="begin"/>
        </w:r>
        <w:r w:rsidR="00E248F1">
          <w:rPr>
            <w:webHidden/>
          </w:rPr>
          <w:instrText xml:space="preserve"> PAGEREF _Toc35948488 \h </w:instrText>
        </w:r>
        <w:r w:rsidR="00E248F1">
          <w:rPr>
            <w:webHidden/>
          </w:rPr>
        </w:r>
        <w:r w:rsidR="00E248F1">
          <w:rPr>
            <w:webHidden/>
          </w:rPr>
          <w:fldChar w:fldCharType="separate"/>
        </w:r>
        <w:r w:rsidR="00BA629D">
          <w:rPr>
            <w:webHidden/>
          </w:rPr>
          <w:t>10</w:t>
        </w:r>
        <w:r w:rsidR="00E248F1">
          <w:rPr>
            <w:webHidden/>
          </w:rPr>
          <w:fldChar w:fldCharType="end"/>
        </w:r>
      </w:hyperlink>
    </w:p>
    <w:p w14:paraId="490F371F" w14:textId="4C9E7DC1" w:rsidR="00E248F1" w:rsidRDefault="008F0FDF" w:rsidP="00E248F1">
      <w:pPr>
        <w:pStyle w:val="Verzeichnis3"/>
        <w:rPr>
          <w:rFonts w:asciiTheme="minorHAnsi" w:eastAsiaTheme="minorEastAsia" w:hAnsiTheme="minorHAnsi"/>
          <w:sz w:val="22"/>
          <w:lang w:eastAsia="de-CH" w:bidi="ar-SA"/>
        </w:rPr>
      </w:pPr>
      <w:hyperlink w:anchor="_Toc35948489" w:history="1">
        <w:r w:rsidR="00E248F1" w:rsidRPr="00590C3E">
          <w:rPr>
            <w:rStyle w:val="Hyperlink"/>
          </w:rPr>
          <w:t>1.9.7</w:t>
        </w:r>
        <w:r w:rsidR="00E248F1">
          <w:rPr>
            <w:rFonts w:asciiTheme="minorHAnsi" w:eastAsiaTheme="minorEastAsia" w:hAnsiTheme="minorHAnsi"/>
            <w:sz w:val="22"/>
            <w:lang w:eastAsia="de-CH" w:bidi="ar-SA"/>
          </w:rPr>
          <w:tab/>
        </w:r>
        <w:r w:rsidR="00E248F1" w:rsidRPr="00590C3E">
          <w:rPr>
            <w:rStyle w:val="Hyperlink"/>
          </w:rPr>
          <w:t>Grafische Darstellung der Messwerte</w:t>
        </w:r>
        <w:r w:rsidR="00E248F1">
          <w:rPr>
            <w:webHidden/>
          </w:rPr>
          <w:tab/>
        </w:r>
        <w:r w:rsidR="00E248F1">
          <w:rPr>
            <w:webHidden/>
          </w:rPr>
          <w:fldChar w:fldCharType="begin"/>
        </w:r>
        <w:r w:rsidR="00E248F1">
          <w:rPr>
            <w:webHidden/>
          </w:rPr>
          <w:instrText xml:space="preserve"> PAGEREF _Toc35948489 \h </w:instrText>
        </w:r>
        <w:r w:rsidR="00E248F1">
          <w:rPr>
            <w:webHidden/>
          </w:rPr>
        </w:r>
        <w:r w:rsidR="00E248F1">
          <w:rPr>
            <w:webHidden/>
          </w:rPr>
          <w:fldChar w:fldCharType="separate"/>
        </w:r>
        <w:r w:rsidR="00BA629D">
          <w:rPr>
            <w:webHidden/>
          </w:rPr>
          <w:t>10</w:t>
        </w:r>
        <w:r w:rsidR="00E248F1">
          <w:rPr>
            <w:webHidden/>
          </w:rPr>
          <w:fldChar w:fldCharType="end"/>
        </w:r>
      </w:hyperlink>
    </w:p>
    <w:p w14:paraId="67C288B6" w14:textId="61906018" w:rsidR="00E248F1" w:rsidRDefault="008F0FDF" w:rsidP="00E248F1">
      <w:pPr>
        <w:pStyle w:val="Verzeichnis1"/>
        <w:rPr>
          <w:rFonts w:asciiTheme="minorHAnsi" w:eastAsiaTheme="minorEastAsia" w:hAnsiTheme="minorHAnsi"/>
          <w:b w:val="0"/>
          <w:sz w:val="22"/>
          <w:lang w:eastAsia="de-CH" w:bidi="ar-SA"/>
        </w:rPr>
      </w:pPr>
      <w:hyperlink w:anchor="_Toc35948490" w:history="1">
        <w:r w:rsidR="00E248F1" w:rsidRPr="00590C3E">
          <w:rPr>
            <w:rStyle w:val="Hyperlink"/>
          </w:rPr>
          <w:t>2</w:t>
        </w:r>
        <w:r w:rsidR="00E248F1">
          <w:rPr>
            <w:rFonts w:asciiTheme="minorHAnsi" w:eastAsiaTheme="minorEastAsia" w:hAnsiTheme="minorHAnsi"/>
            <w:b w:val="0"/>
            <w:sz w:val="22"/>
            <w:lang w:eastAsia="de-CH" w:bidi="ar-SA"/>
          </w:rPr>
          <w:tab/>
        </w:r>
        <w:r w:rsidR="00E248F1" w:rsidRPr="00590C3E">
          <w:rPr>
            <w:rStyle w:val="Hyperlink"/>
          </w:rPr>
          <w:t>Projektorganisation</w:t>
        </w:r>
        <w:r w:rsidR="00E248F1">
          <w:rPr>
            <w:webHidden/>
          </w:rPr>
          <w:tab/>
        </w:r>
        <w:r w:rsidR="00E248F1">
          <w:rPr>
            <w:webHidden/>
          </w:rPr>
          <w:fldChar w:fldCharType="begin"/>
        </w:r>
        <w:r w:rsidR="00E248F1">
          <w:rPr>
            <w:webHidden/>
          </w:rPr>
          <w:instrText xml:space="preserve"> PAGEREF _Toc35948490 \h </w:instrText>
        </w:r>
        <w:r w:rsidR="00E248F1">
          <w:rPr>
            <w:webHidden/>
          </w:rPr>
          <w:fldChar w:fldCharType="separate"/>
        </w:r>
        <w:r w:rsidR="00BA629D">
          <w:rPr>
            <w:b w:val="0"/>
            <w:bCs/>
            <w:webHidden/>
            <w:lang w:val="de-DE"/>
          </w:rPr>
          <w:t>Fehler! Textmarke nicht definiert.</w:t>
        </w:r>
        <w:r w:rsidR="00E248F1">
          <w:rPr>
            <w:webHidden/>
          </w:rPr>
          <w:fldChar w:fldCharType="end"/>
        </w:r>
      </w:hyperlink>
    </w:p>
    <w:p w14:paraId="2D038FE6" w14:textId="352008A5" w:rsidR="00E248F1" w:rsidRDefault="008F0FDF" w:rsidP="00E248F1">
      <w:pPr>
        <w:pStyle w:val="Verzeichnis2"/>
        <w:rPr>
          <w:rFonts w:asciiTheme="minorHAnsi" w:eastAsiaTheme="minorEastAsia" w:hAnsiTheme="minorHAnsi"/>
          <w:sz w:val="22"/>
          <w:lang w:eastAsia="de-CH" w:bidi="ar-SA"/>
        </w:rPr>
      </w:pPr>
      <w:hyperlink w:anchor="_Toc35948491" w:history="1">
        <w:r w:rsidR="00E248F1" w:rsidRPr="00590C3E">
          <w:rPr>
            <w:rStyle w:val="Hyperlink"/>
          </w:rPr>
          <w:t>2.1</w:t>
        </w:r>
        <w:r w:rsidR="00E248F1">
          <w:rPr>
            <w:rFonts w:asciiTheme="minorHAnsi" w:eastAsiaTheme="minorEastAsia" w:hAnsiTheme="minorHAnsi"/>
            <w:sz w:val="22"/>
            <w:lang w:eastAsia="de-CH" w:bidi="ar-SA"/>
          </w:rPr>
          <w:tab/>
        </w:r>
        <w:r w:rsidR="00E248F1" w:rsidRPr="00590C3E">
          <w:rPr>
            <w:rStyle w:val="Hyperlink"/>
          </w:rPr>
          <w:t>Methode</w:t>
        </w:r>
        <w:r w:rsidR="00E248F1">
          <w:rPr>
            <w:webHidden/>
          </w:rPr>
          <w:tab/>
        </w:r>
        <w:r w:rsidR="00E248F1">
          <w:rPr>
            <w:webHidden/>
          </w:rPr>
          <w:fldChar w:fldCharType="begin"/>
        </w:r>
        <w:r w:rsidR="00E248F1">
          <w:rPr>
            <w:webHidden/>
          </w:rPr>
          <w:instrText xml:space="preserve"> PAGEREF _Toc35948491 \h </w:instrText>
        </w:r>
        <w:r w:rsidR="00E248F1">
          <w:rPr>
            <w:webHidden/>
          </w:rPr>
        </w:r>
        <w:r w:rsidR="00E248F1">
          <w:rPr>
            <w:webHidden/>
          </w:rPr>
          <w:fldChar w:fldCharType="separate"/>
        </w:r>
        <w:r w:rsidR="00BA629D">
          <w:rPr>
            <w:webHidden/>
          </w:rPr>
          <w:t>11</w:t>
        </w:r>
        <w:r w:rsidR="00E248F1">
          <w:rPr>
            <w:webHidden/>
          </w:rPr>
          <w:fldChar w:fldCharType="end"/>
        </w:r>
      </w:hyperlink>
    </w:p>
    <w:p w14:paraId="7CB445F7" w14:textId="5D6153F8" w:rsidR="00E248F1" w:rsidRDefault="008F0FDF" w:rsidP="00E248F1">
      <w:pPr>
        <w:pStyle w:val="Verzeichnis2"/>
        <w:rPr>
          <w:rFonts w:asciiTheme="minorHAnsi" w:eastAsiaTheme="minorEastAsia" w:hAnsiTheme="minorHAnsi"/>
          <w:sz w:val="22"/>
          <w:lang w:eastAsia="de-CH" w:bidi="ar-SA"/>
        </w:rPr>
      </w:pPr>
      <w:hyperlink w:anchor="_Toc35948492" w:history="1">
        <w:r w:rsidR="00E248F1" w:rsidRPr="00590C3E">
          <w:rPr>
            <w:rStyle w:val="Hyperlink"/>
          </w:rPr>
          <w:t>2.2</w:t>
        </w:r>
        <w:r w:rsidR="00E248F1">
          <w:rPr>
            <w:rFonts w:asciiTheme="minorHAnsi" w:eastAsiaTheme="minorEastAsia" w:hAnsiTheme="minorHAnsi"/>
            <w:sz w:val="22"/>
            <w:lang w:eastAsia="de-CH" w:bidi="ar-SA"/>
          </w:rPr>
          <w:tab/>
        </w:r>
        <w:r w:rsidR="00E248F1" w:rsidRPr="00590C3E">
          <w:rPr>
            <w:rStyle w:val="Hyperlink"/>
          </w:rPr>
          <w:t>Auftraggeber</w:t>
        </w:r>
        <w:r w:rsidR="00E248F1">
          <w:rPr>
            <w:webHidden/>
          </w:rPr>
          <w:tab/>
        </w:r>
        <w:r w:rsidR="00E248F1">
          <w:rPr>
            <w:webHidden/>
          </w:rPr>
          <w:fldChar w:fldCharType="begin"/>
        </w:r>
        <w:r w:rsidR="00E248F1">
          <w:rPr>
            <w:webHidden/>
          </w:rPr>
          <w:instrText xml:space="preserve"> PAGEREF _Toc35948492 \h </w:instrText>
        </w:r>
        <w:r w:rsidR="00E248F1">
          <w:rPr>
            <w:webHidden/>
          </w:rPr>
        </w:r>
        <w:r w:rsidR="00E248F1">
          <w:rPr>
            <w:webHidden/>
          </w:rPr>
          <w:fldChar w:fldCharType="separate"/>
        </w:r>
        <w:r w:rsidR="00BA629D">
          <w:rPr>
            <w:webHidden/>
          </w:rPr>
          <w:t>11</w:t>
        </w:r>
        <w:r w:rsidR="00E248F1">
          <w:rPr>
            <w:webHidden/>
          </w:rPr>
          <w:fldChar w:fldCharType="end"/>
        </w:r>
      </w:hyperlink>
    </w:p>
    <w:p w14:paraId="2AED05A6" w14:textId="022B5CBE" w:rsidR="00E248F1" w:rsidRDefault="008F0FDF" w:rsidP="00E248F1">
      <w:pPr>
        <w:pStyle w:val="Verzeichnis2"/>
        <w:rPr>
          <w:rFonts w:asciiTheme="minorHAnsi" w:eastAsiaTheme="minorEastAsia" w:hAnsiTheme="minorHAnsi"/>
          <w:sz w:val="22"/>
          <w:lang w:eastAsia="de-CH" w:bidi="ar-SA"/>
        </w:rPr>
      </w:pPr>
      <w:hyperlink w:anchor="_Toc35948493" w:history="1">
        <w:r w:rsidR="00E248F1" w:rsidRPr="00590C3E">
          <w:rPr>
            <w:rStyle w:val="Hyperlink"/>
          </w:rPr>
          <w:t>2.3</w:t>
        </w:r>
        <w:r w:rsidR="00E248F1">
          <w:rPr>
            <w:rFonts w:asciiTheme="minorHAnsi" w:eastAsiaTheme="minorEastAsia" w:hAnsiTheme="minorHAnsi"/>
            <w:sz w:val="22"/>
            <w:lang w:eastAsia="de-CH" w:bidi="ar-SA"/>
          </w:rPr>
          <w:tab/>
        </w:r>
        <w:r w:rsidR="00E248F1" w:rsidRPr="00590C3E">
          <w:rPr>
            <w:rStyle w:val="Hyperlink"/>
          </w:rPr>
          <w:t>Beteiligte Personen</w:t>
        </w:r>
        <w:r w:rsidR="00E248F1">
          <w:rPr>
            <w:webHidden/>
          </w:rPr>
          <w:tab/>
        </w:r>
        <w:r w:rsidR="00E248F1">
          <w:rPr>
            <w:webHidden/>
          </w:rPr>
          <w:fldChar w:fldCharType="begin"/>
        </w:r>
        <w:r w:rsidR="00E248F1">
          <w:rPr>
            <w:webHidden/>
          </w:rPr>
          <w:instrText xml:space="preserve"> PAGEREF _Toc35948493 \h </w:instrText>
        </w:r>
        <w:r w:rsidR="00E248F1">
          <w:rPr>
            <w:webHidden/>
          </w:rPr>
        </w:r>
        <w:r w:rsidR="00E248F1">
          <w:rPr>
            <w:webHidden/>
          </w:rPr>
          <w:fldChar w:fldCharType="separate"/>
        </w:r>
        <w:r w:rsidR="00BA629D">
          <w:rPr>
            <w:webHidden/>
          </w:rPr>
          <w:t>11</w:t>
        </w:r>
        <w:r w:rsidR="00E248F1">
          <w:rPr>
            <w:webHidden/>
          </w:rPr>
          <w:fldChar w:fldCharType="end"/>
        </w:r>
      </w:hyperlink>
    </w:p>
    <w:p w14:paraId="61FE80F4" w14:textId="6DF9562D" w:rsidR="00E248F1" w:rsidRDefault="008F0FDF" w:rsidP="00E248F1">
      <w:pPr>
        <w:pStyle w:val="Verzeichnis2"/>
        <w:rPr>
          <w:rFonts w:asciiTheme="minorHAnsi" w:eastAsiaTheme="minorEastAsia" w:hAnsiTheme="minorHAnsi"/>
          <w:sz w:val="22"/>
          <w:lang w:eastAsia="de-CH" w:bidi="ar-SA"/>
        </w:rPr>
      </w:pPr>
      <w:hyperlink w:anchor="_Toc35948494" w:history="1">
        <w:r w:rsidR="00E248F1" w:rsidRPr="00590C3E">
          <w:rPr>
            <w:rStyle w:val="Hyperlink"/>
          </w:rPr>
          <w:t>2.4</w:t>
        </w:r>
        <w:r w:rsidR="00E248F1">
          <w:rPr>
            <w:rFonts w:asciiTheme="minorHAnsi" w:eastAsiaTheme="minorEastAsia" w:hAnsiTheme="minorHAnsi"/>
            <w:sz w:val="22"/>
            <w:lang w:eastAsia="de-CH" w:bidi="ar-SA"/>
          </w:rPr>
          <w:tab/>
        </w:r>
        <w:r w:rsidR="00E248F1" w:rsidRPr="00590C3E">
          <w:rPr>
            <w:rStyle w:val="Hyperlink"/>
          </w:rPr>
          <w:t>Durchführungsort</w:t>
        </w:r>
        <w:r w:rsidR="00E248F1">
          <w:rPr>
            <w:webHidden/>
          </w:rPr>
          <w:tab/>
        </w:r>
        <w:r w:rsidR="00E248F1">
          <w:rPr>
            <w:webHidden/>
          </w:rPr>
          <w:fldChar w:fldCharType="begin"/>
        </w:r>
        <w:r w:rsidR="00E248F1">
          <w:rPr>
            <w:webHidden/>
          </w:rPr>
          <w:instrText xml:space="preserve"> PAGEREF _Toc35948494 \h </w:instrText>
        </w:r>
        <w:r w:rsidR="00E248F1">
          <w:rPr>
            <w:webHidden/>
          </w:rPr>
        </w:r>
        <w:r w:rsidR="00E248F1">
          <w:rPr>
            <w:webHidden/>
          </w:rPr>
          <w:fldChar w:fldCharType="separate"/>
        </w:r>
        <w:r w:rsidR="00BA629D">
          <w:rPr>
            <w:webHidden/>
          </w:rPr>
          <w:t>11</w:t>
        </w:r>
        <w:r w:rsidR="00E248F1">
          <w:rPr>
            <w:webHidden/>
          </w:rPr>
          <w:fldChar w:fldCharType="end"/>
        </w:r>
      </w:hyperlink>
    </w:p>
    <w:p w14:paraId="7BA5EDB3" w14:textId="73F2FF5A" w:rsidR="00E248F1" w:rsidRDefault="008F0FDF" w:rsidP="00E248F1">
      <w:pPr>
        <w:pStyle w:val="Verzeichnis1"/>
        <w:rPr>
          <w:rFonts w:asciiTheme="minorHAnsi" w:eastAsiaTheme="minorEastAsia" w:hAnsiTheme="minorHAnsi"/>
          <w:b w:val="0"/>
          <w:sz w:val="22"/>
          <w:lang w:eastAsia="de-CH" w:bidi="ar-SA"/>
        </w:rPr>
      </w:pPr>
      <w:hyperlink w:anchor="_Toc35948495" w:history="1">
        <w:r w:rsidR="00E248F1" w:rsidRPr="00590C3E">
          <w:rPr>
            <w:rStyle w:val="Hyperlink"/>
          </w:rPr>
          <w:t>3</w:t>
        </w:r>
        <w:r w:rsidR="00E248F1">
          <w:rPr>
            <w:rFonts w:asciiTheme="minorHAnsi" w:eastAsiaTheme="minorEastAsia" w:hAnsiTheme="minorHAnsi"/>
            <w:b w:val="0"/>
            <w:sz w:val="22"/>
            <w:lang w:eastAsia="de-CH" w:bidi="ar-SA"/>
          </w:rPr>
          <w:tab/>
        </w:r>
        <w:r w:rsidR="00E248F1" w:rsidRPr="00590C3E">
          <w:rPr>
            <w:rStyle w:val="Hyperlink"/>
          </w:rPr>
          <w:t>Deklaration der Vorkentnisse</w:t>
        </w:r>
        <w:r w:rsidR="00E248F1">
          <w:rPr>
            <w:rStyle w:val="Hyperlink"/>
          </w:rPr>
          <w:t xml:space="preserve">.        </w:t>
        </w:r>
        <w:r w:rsidR="00E248F1">
          <w:rPr>
            <w:webHidden/>
          </w:rPr>
          <w:tab/>
        </w:r>
        <w:r w:rsidR="00E248F1">
          <w:rPr>
            <w:webHidden/>
          </w:rPr>
          <w:fldChar w:fldCharType="begin"/>
        </w:r>
        <w:r w:rsidR="00E248F1">
          <w:rPr>
            <w:webHidden/>
          </w:rPr>
          <w:instrText xml:space="preserve"> PAGEREF _Toc35948495 \h </w:instrText>
        </w:r>
        <w:r w:rsidR="00E248F1">
          <w:rPr>
            <w:webHidden/>
          </w:rPr>
        </w:r>
        <w:r w:rsidR="00E248F1">
          <w:rPr>
            <w:webHidden/>
          </w:rPr>
          <w:fldChar w:fldCharType="separate"/>
        </w:r>
        <w:r w:rsidR="00BA629D">
          <w:rPr>
            <w:webHidden/>
          </w:rPr>
          <w:t>12</w:t>
        </w:r>
        <w:r w:rsidR="00E248F1">
          <w:rPr>
            <w:webHidden/>
          </w:rPr>
          <w:fldChar w:fldCharType="end"/>
        </w:r>
      </w:hyperlink>
    </w:p>
    <w:p w14:paraId="279CDCCC" w14:textId="12FBAF9D" w:rsidR="00E248F1" w:rsidRDefault="008F0FDF" w:rsidP="00E248F1">
      <w:pPr>
        <w:pStyle w:val="Verzeichnis1"/>
        <w:rPr>
          <w:rFonts w:asciiTheme="minorHAnsi" w:eastAsiaTheme="minorEastAsia" w:hAnsiTheme="minorHAnsi"/>
          <w:b w:val="0"/>
          <w:sz w:val="22"/>
          <w:lang w:eastAsia="de-CH" w:bidi="ar-SA"/>
        </w:rPr>
      </w:pPr>
      <w:hyperlink w:anchor="_Toc35948496" w:history="1">
        <w:r w:rsidR="00E248F1" w:rsidRPr="00590C3E">
          <w:rPr>
            <w:rStyle w:val="Hyperlink"/>
          </w:rPr>
          <w:t>4</w:t>
        </w:r>
        <w:r w:rsidR="00E248F1">
          <w:rPr>
            <w:rFonts w:asciiTheme="minorHAnsi" w:eastAsiaTheme="minorEastAsia" w:hAnsiTheme="minorHAnsi"/>
            <w:b w:val="0"/>
            <w:sz w:val="22"/>
            <w:lang w:eastAsia="de-CH" w:bidi="ar-SA"/>
          </w:rPr>
          <w:tab/>
        </w:r>
        <w:r w:rsidR="00E248F1" w:rsidRPr="00590C3E">
          <w:rPr>
            <w:rStyle w:val="Hyperlink"/>
          </w:rPr>
          <w:t>Deklaration der Vorarbeiten</w:t>
        </w:r>
        <w:r w:rsidR="00E248F1">
          <w:rPr>
            <w:webHidden/>
          </w:rPr>
          <w:tab/>
        </w:r>
        <w:r w:rsidR="00E248F1">
          <w:rPr>
            <w:webHidden/>
          </w:rPr>
          <w:fldChar w:fldCharType="begin"/>
        </w:r>
        <w:r w:rsidR="00E248F1">
          <w:rPr>
            <w:webHidden/>
          </w:rPr>
          <w:instrText xml:space="preserve"> PAGEREF _Toc35948496 \h </w:instrText>
        </w:r>
        <w:r w:rsidR="00E248F1">
          <w:rPr>
            <w:webHidden/>
          </w:rPr>
        </w:r>
        <w:r w:rsidR="00E248F1">
          <w:rPr>
            <w:webHidden/>
          </w:rPr>
          <w:fldChar w:fldCharType="separate"/>
        </w:r>
        <w:r w:rsidR="00BA629D">
          <w:rPr>
            <w:webHidden/>
          </w:rPr>
          <w:t>12</w:t>
        </w:r>
        <w:r w:rsidR="00E248F1">
          <w:rPr>
            <w:webHidden/>
          </w:rPr>
          <w:fldChar w:fldCharType="end"/>
        </w:r>
      </w:hyperlink>
    </w:p>
    <w:p w14:paraId="47CF3FD2" w14:textId="20EB89CF" w:rsidR="00E248F1" w:rsidRDefault="008F0FDF" w:rsidP="00E248F1">
      <w:pPr>
        <w:pStyle w:val="Verzeichnis1"/>
        <w:rPr>
          <w:rFonts w:asciiTheme="minorHAnsi" w:eastAsiaTheme="minorEastAsia" w:hAnsiTheme="minorHAnsi"/>
          <w:b w:val="0"/>
          <w:sz w:val="22"/>
          <w:lang w:eastAsia="de-CH" w:bidi="ar-SA"/>
        </w:rPr>
      </w:pPr>
      <w:hyperlink w:anchor="_Toc35948497" w:history="1">
        <w:r w:rsidR="00E248F1" w:rsidRPr="00590C3E">
          <w:rPr>
            <w:rStyle w:val="Hyperlink"/>
          </w:rPr>
          <w:t>5</w:t>
        </w:r>
        <w:r w:rsidR="00E248F1">
          <w:rPr>
            <w:rFonts w:asciiTheme="minorHAnsi" w:eastAsiaTheme="minorEastAsia" w:hAnsiTheme="minorHAnsi"/>
            <w:b w:val="0"/>
            <w:sz w:val="22"/>
            <w:lang w:eastAsia="de-CH" w:bidi="ar-SA"/>
          </w:rPr>
          <w:tab/>
        </w:r>
        <w:r w:rsidR="00E248F1" w:rsidRPr="00590C3E">
          <w:rPr>
            <w:rStyle w:val="Hyperlink"/>
          </w:rPr>
          <w:t>Deklaration der benützten Firmenstandarts</w:t>
        </w:r>
        <w:r w:rsidR="00E248F1">
          <w:rPr>
            <w:webHidden/>
          </w:rPr>
          <w:tab/>
        </w:r>
        <w:r w:rsidR="00E248F1">
          <w:rPr>
            <w:webHidden/>
          </w:rPr>
          <w:fldChar w:fldCharType="begin"/>
        </w:r>
        <w:r w:rsidR="00E248F1">
          <w:rPr>
            <w:webHidden/>
          </w:rPr>
          <w:instrText xml:space="preserve"> PAGEREF _Toc35948497 \h </w:instrText>
        </w:r>
        <w:r w:rsidR="00E248F1">
          <w:rPr>
            <w:webHidden/>
          </w:rPr>
        </w:r>
        <w:r w:rsidR="00E248F1">
          <w:rPr>
            <w:webHidden/>
          </w:rPr>
          <w:fldChar w:fldCharType="separate"/>
        </w:r>
        <w:r w:rsidR="00BA629D">
          <w:rPr>
            <w:webHidden/>
          </w:rPr>
          <w:t>13</w:t>
        </w:r>
        <w:r w:rsidR="00E248F1">
          <w:rPr>
            <w:webHidden/>
          </w:rPr>
          <w:fldChar w:fldCharType="end"/>
        </w:r>
      </w:hyperlink>
    </w:p>
    <w:p w14:paraId="74D04097" w14:textId="6B1E8B02" w:rsidR="00E248F1" w:rsidRDefault="008F0FDF" w:rsidP="00E248F1">
      <w:pPr>
        <w:pStyle w:val="Verzeichnis1"/>
        <w:rPr>
          <w:rFonts w:asciiTheme="minorHAnsi" w:eastAsiaTheme="minorEastAsia" w:hAnsiTheme="minorHAnsi"/>
          <w:b w:val="0"/>
          <w:sz w:val="22"/>
          <w:lang w:eastAsia="de-CH" w:bidi="ar-SA"/>
        </w:rPr>
      </w:pPr>
      <w:hyperlink w:anchor="_Toc35948498" w:history="1">
        <w:r w:rsidR="00E248F1" w:rsidRPr="00590C3E">
          <w:rPr>
            <w:rStyle w:val="Hyperlink"/>
          </w:rPr>
          <w:t>6</w:t>
        </w:r>
        <w:r w:rsidR="00E248F1">
          <w:rPr>
            <w:rFonts w:asciiTheme="minorHAnsi" w:eastAsiaTheme="minorEastAsia" w:hAnsiTheme="minorHAnsi"/>
            <w:b w:val="0"/>
            <w:sz w:val="22"/>
            <w:lang w:eastAsia="de-CH" w:bidi="ar-SA"/>
          </w:rPr>
          <w:tab/>
        </w:r>
        <w:r w:rsidR="00E248F1" w:rsidRPr="00590C3E">
          <w:rPr>
            <w:rStyle w:val="Hyperlink"/>
          </w:rPr>
          <w:t>Zeitplan</w:t>
        </w:r>
        <w:r w:rsidR="00E248F1">
          <w:rPr>
            <w:webHidden/>
          </w:rPr>
          <w:tab/>
        </w:r>
        <w:r w:rsidR="00E248F1">
          <w:rPr>
            <w:webHidden/>
          </w:rPr>
          <w:fldChar w:fldCharType="begin"/>
        </w:r>
        <w:r w:rsidR="00E248F1">
          <w:rPr>
            <w:webHidden/>
          </w:rPr>
          <w:instrText xml:space="preserve"> PAGEREF _Toc35948498 \h </w:instrText>
        </w:r>
        <w:r w:rsidR="00E248F1">
          <w:rPr>
            <w:webHidden/>
          </w:rPr>
        </w:r>
        <w:r w:rsidR="00E248F1">
          <w:rPr>
            <w:webHidden/>
          </w:rPr>
          <w:fldChar w:fldCharType="separate"/>
        </w:r>
        <w:r w:rsidR="00BA629D">
          <w:rPr>
            <w:webHidden/>
          </w:rPr>
          <w:t>13</w:t>
        </w:r>
        <w:r w:rsidR="00E248F1">
          <w:rPr>
            <w:webHidden/>
          </w:rPr>
          <w:fldChar w:fldCharType="end"/>
        </w:r>
      </w:hyperlink>
    </w:p>
    <w:p w14:paraId="744AD0DF" w14:textId="444362A7" w:rsidR="00E248F1" w:rsidRDefault="008F0FDF" w:rsidP="00E248F1">
      <w:pPr>
        <w:pStyle w:val="Verzeichnis2"/>
        <w:rPr>
          <w:rFonts w:asciiTheme="minorHAnsi" w:eastAsiaTheme="minorEastAsia" w:hAnsiTheme="minorHAnsi"/>
          <w:sz w:val="22"/>
          <w:lang w:eastAsia="de-CH" w:bidi="ar-SA"/>
        </w:rPr>
      </w:pPr>
      <w:hyperlink w:anchor="_Toc35948499" w:history="1">
        <w:r w:rsidR="00E248F1" w:rsidRPr="00590C3E">
          <w:rPr>
            <w:rStyle w:val="Hyperlink"/>
          </w:rPr>
          <w:t>6.1</w:t>
        </w:r>
        <w:r w:rsidR="00E248F1">
          <w:rPr>
            <w:rFonts w:asciiTheme="minorHAnsi" w:eastAsiaTheme="minorEastAsia" w:hAnsiTheme="minorHAnsi"/>
            <w:sz w:val="22"/>
            <w:lang w:eastAsia="de-CH" w:bidi="ar-SA"/>
          </w:rPr>
          <w:tab/>
        </w:r>
        <w:r w:rsidR="00E248F1" w:rsidRPr="00590C3E">
          <w:rPr>
            <w:rStyle w:val="Hyperlink"/>
          </w:rPr>
          <w:t>Bemerkungen</w:t>
        </w:r>
        <w:r w:rsidR="00E248F1">
          <w:rPr>
            <w:webHidden/>
          </w:rPr>
          <w:tab/>
        </w:r>
        <w:r w:rsidR="00E248F1">
          <w:rPr>
            <w:webHidden/>
          </w:rPr>
          <w:fldChar w:fldCharType="begin"/>
        </w:r>
        <w:r w:rsidR="00E248F1">
          <w:rPr>
            <w:webHidden/>
          </w:rPr>
          <w:instrText xml:space="preserve"> PAGEREF _Toc35948499 \h </w:instrText>
        </w:r>
        <w:r w:rsidR="00E248F1">
          <w:rPr>
            <w:webHidden/>
          </w:rPr>
        </w:r>
        <w:r w:rsidR="00E248F1">
          <w:rPr>
            <w:webHidden/>
          </w:rPr>
          <w:fldChar w:fldCharType="separate"/>
        </w:r>
        <w:r w:rsidR="00BA629D">
          <w:rPr>
            <w:webHidden/>
          </w:rPr>
          <w:t>13</w:t>
        </w:r>
        <w:r w:rsidR="00E248F1">
          <w:rPr>
            <w:webHidden/>
          </w:rPr>
          <w:fldChar w:fldCharType="end"/>
        </w:r>
      </w:hyperlink>
    </w:p>
    <w:p w14:paraId="753BEA21" w14:textId="101F1F7A" w:rsidR="00E248F1" w:rsidRDefault="008F0FDF" w:rsidP="00E248F1">
      <w:pPr>
        <w:pStyle w:val="Verzeichnis2"/>
        <w:rPr>
          <w:rFonts w:asciiTheme="minorHAnsi" w:eastAsiaTheme="minorEastAsia" w:hAnsiTheme="minorHAnsi"/>
          <w:sz w:val="22"/>
          <w:lang w:eastAsia="de-CH" w:bidi="ar-SA"/>
        </w:rPr>
      </w:pPr>
      <w:hyperlink w:anchor="_Toc35948500" w:history="1">
        <w:r w:rsidR="00E248F1" w:rsidRPr="00590C3E">
          <w:rPr>
            <w:rStyle w:val="Hyperlink"/>
          </w:rPr>
          <w:t>6.2</w:t>
        </w:r>
        <w:r w:rsidR="00E248F1">
          <w:rPr>
            <w:rFonts w:asciiTheme="minorHAnsi" w:eastAsiaTheme="minorEastAsia" w:hAnsiTheme="minorHAnsi"/>
            <w:sz w:val="22"/>
            <w:lang w:eastAsia="de-CH" w:bidi="ar-SA"/>
          </w:rPr>
          <w:tab/>
        </w:r>
        <w:r w:rsidR="00E248F1" w:rsidRPr="00590C3E">
          <w:rPr>
            <w:rStyle w:val="Hyperlink"/>
          </w:rPr>
          <w:t>Legende</w:t>
        </w:r>
        <w:r w:rsidR="00E248F1">
          <w:rPr>
            <w:webHidden/>
          </w:rPr>
          <w:tab/>
        </w:r>
        <w:r w:rsidR="00E248F1">
          <w:rPr>
            <w:webHidden/>
          </w:rPr>
          <w:fldChar w:fldCharType="begin"/>
        </w:r>
        <w:r w:rsidR="00E248F1">
          <w:rPr>
            <w:webHidden/>
          </w:rPr>
          <w:instrText xml:space="preserve"> PAGEREF _Toc35948500 \h </w:instrText>
        </w:r>
        <w:r w:rsidR="00E248F1">
          <w:rPr>
            <w:webHidden/>
          </w:rPr>
        </w:r>
        <w:r w:rsidR="00E248F1">
          <w:rPr>
            <w:webHidden/>
          </w:rPr>
          <w:fldChar w:fldCharType="separate"/>
        </w:r>
        <w:r w:rsidR="00BA629D">
          <w:rPr>
            <w:webHidden/>
          </w:rPr>
          <w:t>13</w:t>
        </w:r>
        <w:r w:rsidR="00E248F1">
          <w:rPr>
            <w:webHidden/>
          </w:rPr>
          <w:fldChar w:fldCharType="end"/>
        </w:r>
      </w:hyperlink>
    </w:p>
    <w:p w14:paraId="1691DC37" w14:textId="51575169" w:rsidR="00E248F1" w:rsidRDefault="008F0FDF" w:rsidP="00E248F1">
      <w:pPr>
        <w:pStyle w:val="Verzeichnis2"/>
        <w:rPr>
          <w:rFonts w:asciiTheme="minorHAnsi" w:eastAsiaTheme="minorEastAsia" w:hAnsiTheme="minorHAnsi"/>
          <w:sz w:val="22"/>
          <w:lang w:eastAsia="de-CH" w:bidi="ar-SA"/>
        </w:rPr>
      </w:pPr>
      <w:hyperlink w:anchor="_Toc35948501" w:history="1">
        <w:r w:rsidR="00E248F1" w:rsidRPr="00590C3E">
          <w:rPr>
            <w:rStyle w:val="Hyperlink"/>
          </w:rPr>
          <w:t>6.3</w:t>
        </w:r>
        <w:r w:rsidR="00E248F1">
          <w:rPr>
            <w:rFonts w:asciiTheme="minorHAnsi" w:eastAsiaTheme="minorEastAsia" w:hAnsiTheme="minorHAnsi"/>
            <w:sz w:val="22"/>
            <w:lang w:eastAsia="de-CH" w:bidi="ar-SA"/>
          </w:rPr>
          <w:tab/>
        </w:r>
        <w:r w:rsidR="00E248F1" w:rsidRPr="00590C3E">
          <w:rPr>
            <w:rStyle w:val="Hyperlink"/>
          </w:rPr>
          <w:t>Meilensteine</w:t>
        </w:r>
        <w:r w:rsidR="00E248F1">
          <w:rPr>
            <w:webHidden/>
          </w:rPr>
          <w:tab/>
        </w:r>
        <w:r w:rsidR="00E248F1">
          <w:rPr>
            <w:webHidden/>
          </w:rPr>
          <w:fldChar w:fldCharType="begin"/>
        </w:r>
        <w:r w:rsidR="00E248F1">
          <w:rPr>
            <w:webHidden/>
          </w:rPr>
          <w:instrText xml:space="preserve"> PAGEREF _Toc35948501 \h </w:instrText>
        </w:r>
        <w:r w:rsidR="00E248F1">
          <w:rPr>
            <w:webHidden/>
          </w:rPr>
        </w:r>
        <w:r w:rsidR="00E248F1">
          <w:rPr>
            <w:webHidden/>
          </w:rPr>
          <w:fldChar w:fldCharType="separate"/>
        </w:r>
        <w:r w:rsidR="00BA629D">
          <w:rPr>
            <w:webHidden/>
          </w:rPr>
          <w:t>13</w:t>
        </w:r>
        <w:r w:rsidR="00E248F1">
          <w:rPr>
            <w:webHidden/>
          </w:rPr>
          <w:fldChar w:fldCharType="end"/>
        </w:r>
      </w:hyperlink>
    </w:p>
    <w:p w14:paraId="74B9F6EE" w14:textId="77EE599E" w:rsidR="00E248F1" w:rsidRDefault="008F0FDF" w:rsidP="00E248F1">
      <w:pPr>
        <w:pStyle w:val="Verzeichnis1"/>
        <w:rPr>
          <w:rFonts w:asciiTheme="minorHAnsi" w:eastAsiaTheme="minorEastAsia" w:hAnsiTheme="minorHAnsi"/>
          <w:b w:val="0"/>
          <w:sz w:val="22"/>
          <w:lang w:eastAsia="de-CH" w:bidi="ar-SA"/>
        </w:rPr>
      </w:pPr>
      <w:hyperlink w:anchor="_Toc35948502" w:history="1">
        <w:r w:rsidR="00E248F1" w:rsidRPr="00590C3E">
          <w:rPr>
            <w:rStyle w:val="Hyperlink"/>
          </w:rPr>
          <w:t>7</w:t>
        </w:r>
        <w:r w:rsidR="00E248F1">
          <w:rPr>
            <w:rFonts w:asciiTheme="minorHAnsi" w:eastAsiaTheme="minorEastAsia" w:hAnsiTheme="minorHAnsi"/>
            <w:b w:val="0"/>
            <w:sz w:val="22"/>
            <w:lang w:eastAsia="de-CH" w:bidi="ar-SA"/>
          </w:rPr>
          <w:tab/>
        </w:r>
        <w:r w:rsidR="00E248F1" w:rsidRPr="00590C3E">
          <w:rPr>
            <w:rStyle w:val="Hyperlink"/>
          </w:rPr>
          <w:t>Organisation der Arbeitsergebnisse</w:t>
        </w:r>
        <w:r w:rsidR="00E248F1">
          <w:rPr>
            <w:webHidden/>
          </w:rPr>
          <w:tab/>
        </w:r>
        <w:r w:rsidR="00E248F1">
          <w:rPr>
            <w:webHidden/>
          </w:rPr>
          <w:fldChar w:fldCharType="begin"/>
        </w:r>
        <w:r w:rsidR="00E248F1">
          <w:rPr>
            <w:webHidden/>
          </w:rPr>
          <w:instrText xml:space="preserve"> PAGEREF _Toc35948502 \h </w:instrText>
        </w:r>
        <w:r w:rsidR="00E248F1">
          <w:rPr>
            <w:webHidden/>
          </w:rPr>
        </w:r>
        <w:r w:rsidR="00E248F1">
          <w:rPr>
            <w:webHidden/>
          </w:rPr>
          <w:fldChar w:fldCharType="separate"/>
        </w:r>
        <w:r w:rsidR="00BA629D">
          <w:rPr>
            <w:webHidden/>
          </w:rPr>
          <w:t>15</w:t>
        </w:r>
        <w:r w:rsidR="00E248F1">
          <w:rPr>
            <w:webHidden/>
          </w:rPr>
          <w:fldChar w:fldCharType="end"/>
        </w:r>
      </w:hyperlink>
    </w:p>
    <w:p w14:paraId="1D42F735" w14:textId="72457C62" w:rsidR="00E248F1" w:rsidRDefault="008F0FDF" w:rsidP="00E248F1">
      <w:pPr>
        <w:pStyle w:val="Verzeichnis1"/>
        <w:rPr>
          <w:rFonts w:asciiTheme="minorHAnsi" w:eastAsiaTheme="minorEastAsia" w:hAnsiTheme="minorHAnsi"/>
          <w:b w:val="0"/>
          <w:sz w:val="22"/>
          <w:lang w:eastAsia="de-CH" w:bidi="ar-SA"/>
        </w:rPr>
      </w:pPr>
      <w:hyperlink w:anchor="_Toc35948503" w:history="1">
        <w:r w:rsidR="00E248F1" w:rsidRPr="00590C3E">
          <w:rPr>
            <w:rStyle w:val="Hyperlink"/>
          </w:rPr>
          <w:t>8</w:t>
        </w:r>
        <w:r w:rsidR="00E248F1">
          <w:rPr>
            <w:rFonts w:asciiTheme="minorHAnsi" w:eastAsiaTheme="minorEastAsia" w:hAnsiTheme="minorHAnsi"/>
            <w:b w:val="0"/>
            <w:sz w:val="22"/>
            <w:lang w:eastAsia="de-CH" w:bidi="ar-SA"/>
          </w:rPr>
          <w:tab/>
        </w:r>
        <w:r w:rsidR="00E248F1" w:rsidRPr="00590C3E">
          <w:rPr>
            <w:rStyle w:val="Hyperlink"/>
          </w:rPr>
          <w:t>Informieren</w:t>
        </w:r>
        <w:r w:rsidR="00E248F1">
          <w:rPr>
            <w:webHidden/>
          </w:rPr>
          <w:tab/>
        </w:r>
        <w:r w:rsidR="00E248F1">
          <w:rPr>
            <w:webHidden/>
          </w:rPr>
          <w:fldChar w:fldCharType="begin"/>
        </w:r>
        <w:r w:rsidR="00E248F1">
          <w:rPr>
            <w:webHidden/>
          </w:rPr>
          <w:instrText xml:space="preserve"> PAGEREF _Toc35948503 \h </w:instrText>
        </w:r>
        <w:r w:rsidR="00E248F1">
          <w:rPr>
            <w:webHidden/>
          </w:rPr>
        </w:r>
        <w:r w:rsidR="00E248F1">
          <w:rPr>
            <w:webHidden/>
          </w:rPr>
          <w:fldChar w:fldCharType="separate"/>
        </w:r>
        <w:r w:rsidR="00BA629D">
          <w:rPr>
            <w:webHidden/>
          </w:rPr>
          <w:t>15</w:t>
        </w:r>
        <w:r w:rsidR="00E248F1">
          <w:rPr>
            <w:webHidden/>
          </w:rPr>
          <w:fldChar w:fldCharType="end"/>
        </w:r>
      </w:hyperlink>
    </w:p>
    <w:p w14:paraId="2D1271B7" w14:textId="154C6DD4" w:rsidR="00E248F1" w:rsidRDefault="008F0FDF" w:rsidP="00E248F1">
      <w:pPr>
        <w:pStyle w:val="Verzeichnis2"/>
        <w:rPr>
          <w:rFonts w:asciiTheme="minorHAnsi" w:eastAsiaTheme="minorEastAsia" w:hAnsiTheme="minorHAnsi"/>
          <w:sz w:val="22"/>
          <w:lang w:eastAsia="de-CH" w:bidi="ar-SA"/>
        </w:rPr>
      </w:pPr>
      <w:hyperlink w:anchor="_Toc35948504" w:history="1">
        <w:r w:rsidR="00E248F1" w:rsidRPr="00590C3E">
          <w:rPr>
            <w:rStyle w:val="Hyperlink"/>
          </w:rPr>
          <w:t>8.1</w:t>
        </w:r>
        <w:r w:rsidR="00E248F1">
          <w:rPr>
            <w:rFonts w:asciiTheme="minorHAnsi" w:eastAsiaTheme="minorEastAsia" w:hAnsiTheme="minorHAnsi"/>
            <w:sz w:val="22"/>
            <w:lang w:eastAsia="de-CH" w:bidi="ar-SA"/>
          </w:rPr>
          <w:tab/>
        </w:r>
        <w:r w:rsidR="00E248F1" w:rsidRPr="00590C3E">
          <w:rPr>
            <w:rStyle w:val="Hyperlink"/>
          </w:rPr>
          <w:t>Ziel</w:t>
        </w:r>
        <w:r w:rsidR="00E248F1">
          <w:rPr>
            <w:webHidden/>
          </w:rPr>
          <w:tab/>
        </w:r>
        <w:r w:rsidR="00E248F1">
          <w:rPr>
            <w:webHidden/>
          </w:rPr>
          <w:fldChar w:fldCharType="begin"/>
        </w:r>
        <w:r w:rsidR="00E248F1">
          <w:rPr>
            <w:webHidden/>
          </w:rPr>
          <w:instrText xml:space="preserve"> PAGEREF _Toc35948504 \h </w:instrText>
        </w:r>
        <w:r w:rsidR="00E248F1">
          <w:rPr>
            <w:webHidden/>
          </w:rPr>
        </w:r>
        <w:r w:rsidR="00E248F1">
          <w:rPr>
            <w:webHidden/>
          </w:rPr>
          <w:fldChar w:fldCharType="separate"/>
        </w:r>
        <w:r w:rsidR="00BA629D">
          <w:rPr>
            <w:webHidden/>
          </w:rPr>
          <w:t>15</w:t>
        </w:r>
        <w:r w:rsidR="00E248F1">
          <w:rPr>
            <w:webHidden/>
          </w:rPr>
          <w:fldChar w:fldCharType="end"/>
        </w:r>
      </w:hyperlink>
    </w:p>
    <w:p w14:paraId="37A13B91" w14:textId="109CB1E4" w:rsidR="00E248F1" w:rsidRDefault="008F0FDF" w:rsidP="00E248F1">
      <w:pPr>
        <w:pStyle w:val="Verzeichnis2"/>
        <w:rPr>
          <w:rFonts w:asciiTheme="minorHAnsi" w:eastAsiaTheme="minorEastAsia" w:hAnsiTheme="minorHAnsi"/>
          <w:sz w:val="22"/>
          <w:lang w:eastAsia="de-CH" w:bidi="ar-SA"/>
        </w:rPr>
      </w:pPr>
      <w:hyperlink w:anchor="_Toc35948505" w:history="1">
        <w:r w:rsidR="00E248F1" w:rsidRPr="00590C3E">
          <w:rPr>
            <w:rStyle w:val="Hyperlink"/>
          </w:rPr>
          <w:t>8.2</w:t>
        </w:r>
        <w:r w:rsidR="00E248F1">
          <w:rPr>
            <w:rFonts w:asciiTheme="minorHAnsi" w:eastAsiaTheme="minorEastAsia" w:hAnsiTheme="minorHAnsi"/>
            <w:sz w:val="22"/>
            <w:lang w:eastAsia="de-CH" w:bidi="ar-SA"/>
          </w:rPr>
          <w:tab/>
        </w:r>
        <w:r w:rsidR="00E248F1" w:rsidRPr="00590C3E">
          <w:rPr>
            <w:rStyle w:val="Hyperlink"/>
          </w:rPr>
          <w:t>Anforderungen</w:t>
        </w:r>
        <w:r w:rsidR="00E248F1">
          <w:rPr>
            <w:webHidden/>
          </w:rPr>
          <w:tab/>
        </w:r>
        <w:r w:rsidR="00E248F1">
          <w:rPr>
            <w:webHidden/>
          </w:rPr>
          <w:fldChar w:fldCharType="begin"/>
        </w:r>
        <w:r w:rsidR="00E248F1">
          <w:rPr>
            <w:webHidden/>
          </w:rPr>
          <w:instrText xml:space="preserve"> PAGEREF _Toc35948505 \h </w:instrText>
        </w:r>
        <w:r w:rsidR="00E248F1">
          <w:rPr>
            <w:webHidden/>
          </w:rPr>
        </w:r>
        <w:r w:rsidR="00E248F1">
          <w:rPr>
            <w:webHidden/>
          </w:rPr>
          <w:fldChar w:fldCharType="separate"/>
        </w:r>
        <w:r w:rsidR="00BA629D">
          <w:rPr>
            <w:webHidden/>
          </w:rPr>
          <w:t>15</w:t>
        </w:r>
        <w:r w:rsidR="00E248F1">
          <w:rPr>
            <w:webHidden/>
          </w:rPr>
          <w:fldChar w:fldCharType="end"/>
        </w:r>
      </w:hyperlink>
    </w:p>
    <w:p w14:paraId="3F770B75" w14:textId="3A98CC0F" w:rsidR="00E248F1" w:rsidRDefault="008F0FDF" w:rsidP="00E248F1">
      <w:pPr>
        <w:pStyle w:val="Verzeichnis2"/>
        <w:rPr>
          <w:rFonts w:asciiTheme="minorHAnsi" w:eastAsiaTheme="minorEastAsia" w:hAnsiTheme="minorHAnsi"/>
          <w:sz w:val="22"/>
          <w:lang w:eastAsia="de-CH" w:bidi="ar-SA"/>
        </w:rPr>
      </w:pPr>
      <w:hyperlink w:anchor="_Toc35948506" w:history="1">
        <w:r w:rsidR="00E248F1" w:rsidRPr="00590C3E">
          <w:rPr>
            <w:rStyle w:val="Hyperlink"/>
          </w:rPr>
          <w:t>8.3</w:t>
        </w:r>
        <w:r w:rsidR="00E248F1">
          <w:rPr>
            <w:rFonts w:asciiTheme="minorHAnsi" w:eastAsiaTheme="minorEastAsia" w:hAnsiTheme="minorHAnsi"/>
            <w:sz w:val="22"/>
            <w:lang w:eastAsia="de-CH" w:bidi="ar-SA"/>
          </w:rPr>
          <w:tab/>
        </w:r>
        <w:r w:rsidR="00E248F1" w:rsidRPr="00590C3E">
          <w:rPr>
            <w:rStyle w:val="Hyperlink"/>
          </w:rPr>
          <w:t>Deadline</w:t>
        </w:r>
        <w:r w:rsidR="00E248F1">
          <w:rPr>
            <w:webHidden/>
          </w:rPr>
          <w:tab/>
        </w:r>
        <w:r w:rsidR="00E248F1">
          <w:rPr>
            <w:webHidden/>
          </w:rPr>
          <w:fldChar w:fldCharType="begin"/>
        </w:r>
        <w:r w:rsidR="00E248F1">
          <w:rPr>
            <w:webHidden/>
          </w:rPr>
          <w:instrText xml:space="preserve"> PAGEREF _Toc35948506 \h </w:instrText>
        </w:r>
        <w:r w:rsidR="00E248F1">
          <w:rPr>
            <w:webHidden/>
          </w:rPr>
        </w:r>
        <w:r w:rsidR="00E248F1">
          <w:rPr>
            <w:webHidden/>
          </w:rPr>
          <w:fldChar w:fldCharType="separate"/>
        </w:r>
        <w:r w:rsidR="00BA629D">
          <w:rPr>
            <w:webHidden/>
          </w:rPr>
          <w:t>16</w:t>
        </w:r>
        <w:r w:rsidR="00E248F1">
          <w:rPr>
            <w:webHidden/>
          </w:rPr>
          <w:fldChar w:fldCharType="end"/>
        </w:r>
      </w:hyperlink>
    </w:p>
    <w:p w14:paraId="54FF62EA" w14:textId="2F7CC4F9" w:rsidR="00E248F1" w:rsidRDefault="008F0FDF" w:rsidP="00E248F1">
      <w:pPr>
        <w:pStyle w:val="Verzeichnis2"/>
        <w:rPr>
          <w:rFonts w:asciiTheme="minorHAnsi" w:eastAsiaTheme="minorEastAsia" w:hAnsiTheme="minorHAnsi"/>
          <w:sz w:val="22"/>
          <w:lang w:eastAsia="de-CH" w:bidi="ar-SA"/>
        </w:rPr>
      </w:pPr>
      <w:hyperlink w:anchor="_Toc35948507" w:history="1">
        <w:r w:rsidR="00E248F1" w:rsidRPr="00590C3E">
          <w:rPr>
            <w:rStyle w:val="Hyperlink"/>
          </w:rPr>
          <w:t>8.4</w:t>
        </w:r>
        <w:r w:rsidR="00E248F1">
          <w:rPr>
            <w:rFonts w:asciiTheme="minorHAnsi" w:eastAsiaTheme="minorEastAsia" w:hAnsiTheme="minorHAnsi"/>
            <w:sz w:val="22"/>
            <w:lang w:eastAsia="de-CH" w:bidi="ar-SA"/>
          </w:rPr>
          <w:tab/>
        </w:r>
        <w:r w:rsidR="00E248F1" w:rsidRPr="00590C3E">
          <w:rPr>
            <w:rStyle w:val="Hyperlink"/>
          </w:rPr>
          <w:t>Herausforderungen</w:t>
        </w:r>
        <w:r w:rsidR="00E248F1">
          <w:rPr>
            <w:webHidden/>
          </w:rPr>
          <w:tab/>
        </w:r>
        <w:r w:rsidR="00E248F1">
          <w:rPr>
            <w:webHidden/>
          </w:rPr>
          <w:fldChar w:fldCharType="begin"/>
        </w:r>
        <w:r w:rsidR="00E248F1">
          <w:rPr>
            <w:webHidden/>
          </w:rPr>
          <w:instrText xml:space="preserve"> PAGEREF _Toc35948507 \h </w:instrText>
        </w:r>
        <w:r w:rsidR="00E248F1">
          <w:rPr>
            <w:webHidden/>
          </w:rPr>
        </w:r>
        <w:r w:rsidR="00E248F1">
          <w:rPr>
            <w:webHidden/>
          </w:rPr>
          <w:fldChar w:fldCharType="separate"/>
        </w:r>
        <w:r w:rsidR="00BA629D">
          <w:rPr>
            <w:webHidden/>
          </w:rPr>
          <w:t>16</w:t>
        </w:r>
        <w:r w:rsidR="00E248F1">
          <w:rPr>
            <w:webHidden/>
          </w:rPr>
          <w:fldChar w:fldCharType="end"/>
        </w:r>
      </w:hyperlink>
    </w:p>
    <w:p w14:paraId="64829BEC" w14:textId="0ED8AB10" w:rsidR="00E248F1" w:rsidRDefault="008F0FDF" w:rsidP="00E248F1">
      <w:pPr>
        <w:pStyle w:val="Verzeichnis3"/>
        <w:rPr>
          <w:rFonts w:asciiTheme="minorHAnsi" w:eastAsiaTheme="minorEastAsia" w:hAnsiTheme="minorHAnsi"/>
          <w:sz w:val="22"/>
          <w:lang w:eastAsia="de-CH" w:bidi="ar-SA"/>
        </w:rPr>
      </w:pPr>
      <w:hyperlink w:anchor="_Toc35948508" w:history="1">
        <w:r w:rsidR="00E248F1" w:rsidRPr="00590C3E">
          <w:rPr>
            <w:rStyle w:val="Hyperlink"/>
          </w:rPr>
          <w:t>8.4.1</w:t>
        </w:r>
        <w:r w:rsidR="00E248F1">
          <w:rPr>
            <w:rFonts w:asciiTheme="minorHAnsi" w:eastAsiaTheme="minorEastAsia" w:hAnsiTheme="minorHAnsi"/>
            <w:sz w:val="22"/>
            <w:lang w:eastAsia="de-CH" w:bidi="ar-SA"/>
          </w:rPr>
          <w:tab/>
        </w:r>
        <w:r w:rsidR="00E248F1" w:rsidRPr="00590C3E">
          <w:rPr>
            <w:rStyle w:val="Hyperlink"/>
          </w:rPr>
          <w:t>JavaScript Diagramme</w:t>
        </w:r>
        <w:r w:rsidR="00E248F1">
          <w:rPr>
            <w:webHidden/>
          </w:rPr>
          <w:tab/>
        </w:r>
        <w:r w:rsidR="00E248F1">
          <w:rPr>
            <w:webHidden/>
          </w:rPr>
          <w:fldChar w:fldCharType="begin"/>
        </w:r>
        <w:r w:rsidR="00E248F1">
          <w:rPr>
            <w:webHidden/>
          </w:rPr>
          <w:instrText xml:space="preserve"> PAGEREF _Toc35948508 \h </w:instrText>
        </w:r>
        <w:r w:rsidR="00E248F1">
          <w:rPr>
            <w:webHidden/>
          </w:rPr>
        </w:r>
        <w:r w:rsidR="00E248F1">
          <w:rPr>
            <w:webHidden/>
          </w:rPr>
          <w:fldChar w:fldCharType="separate"/>
        </w:r>
        <w:r w:rsidR="00BA629D">
          <w:rPr>
            <w:webHidden/>
          </w:rPr>
          <w:t>16</w:t>
        </w:r>
        <w:r w:rsidR="00E248F1">
          <w:rPr>
            <w:webHidden/>
          </w:rPr>
          <w:fldChar w:fldCharType="end"/>
        </w:r>
      </w:hyperlink>
    </w:p>
    <w:p w14:paraId="01A4A2AD" w14:textId="61313A58" w:rsidR="00E248F1" w:rsidRDefault="008F0FDF" w:rsidP="00E248F1">
      <w:pPr>
        <w:pStyle w:val="Verzeichnis3"/>
        <w:rPr>
          <w:rFonts w:asciiTheme="minorHAnsi" w:eastAsiaTheme="minorEastAsia" w:hAnsiTheme="minorHAnsi"/>
          <w:sz w:val="22"/>
          <w:lang w:eastAsia="de-CH" w:bidi="ar-SA"/>
        </w:rPr>
      </w:pPr>
      <w:hyperlink w:anchor="_Toc35948509" w:history="1">
        <w:r w:rsidR="00E248F1" w:rsidRPr="00590C3E">
          <w:rPr>
            <w:rStyle w:val="Hyperlink"/>
          </w:rPr>
          <w:t>8.4.2</w:t>
        </w:r>
        <w:r w:rsidR="00E248F1">
          <w:rPr>
            <w:rFonts w:asciiTheme="minorHAnsi" w:eastAsiaTheme="minorEastAsia" w:hAnsiTheme="minorHAnsi"/>
            <w:sz w:val="22"/>
            <w:lang w:eastAsia="de-CH" w:bidi="ar-SA"/>
          </w:rPr>
          <w:tab/>
        </w:r>
        <w:r w:rsidR="00E248F1" w:rsidRPr="00590C3E">
          <w:rPr>
            <w:rStyle w:val="Hyperlink"/>
          </w:rPr>
          <w:t>Sensor Wert Beobachter</w:t>
        </w:r>
        <w:r w:rsidR="00E248F1">
          <w:rPr>
            <w:webHidden/>
          </w:rPr>
          <w:tab/>
        </w:r>
        <w:r w:rsidR="00E248F1">
          <w:rPr>
            <w:webHidden/>
          </w:rPr>
          <w:fldChar w:fldCharType="begin"/>
        </w:r>
        <w:r w:rsidR="00E248F1">
          <w:rPr>
            <w:webHidden/>
          </w:rPr>
          <w:instrText xml:space="preserve"> PAGEREF _Toc35948509 \h </w:instrText>
        </w:r>
        <w:r w:rsidR="00E248F1">
          <w:rPr>
            <w:webHidden/>
          </w:rPr>
        </w:r>
        <w:r w:rsidR="00E248F1">
          <w:rPr>
            <w:webHidden/>
          </w:rPr>
          <w:fldChar w:fldCharType="separate"/>
        </w:r>
        <w:r w:rsidR="00BA629D">
          <w:rPr>
            <w:webHidden/>
          </w:rPr>
          <w:t>17</w:t>
        </w:r>
        <w:r w:rsidR="00E248F1">
          <w:rPr>
            <w:webHidden/>
          </w:rPr>
          <w:fldChar w:fldCharType="end"/>
        </w:r>
      </w:hyperlink>
    </w:p>
    <w:p w14:paraId="24017694" w14:textId="43382EC7" w:rsidR="00E248F1" w:rsidRDefault="008F0FDF" w:rsidP="00E248F1">
      <w:pPr>
        <w:pStyle w:val="Verzeichnis3"/>
        <w:rPr>
          <w:rFonts w:asciiTheme="minorHAnsi" w:eastAsiaTheme="minorEastAsia" w:hAnsiTheme="minorHAnsi"/>
          <w:sz w:val="22"/>
          <w:lang w:eastAsia="de-CH" w:bidi="ar-SA"/>
        </w:rPr>
      </w:pPr>
      <w:hyperlink w:anchor="_Toc35948510" w:history="1">
        <w:r w:rsidR="00E248F1" w:rsidRPr="00590C3E">
          <w:rPr>
            <w:rStyle w:val="Hyperlink"/>
          </w:rPr>
          <w:t>8.4.3</w:t>
        </w:r>
        <w:r w:rsidR="00E248F1">
          <w:rPr>
            <w:rFonts w:asciiTheme="minorHAnsi" w:eastAsiaTheme="minorEastAsia" w:hAnsiTheme="minorHAnsi"/>
            <w:sz w:val="22"/>
            <w:lang w:eastAsia="de-CH" w:bidi="ar-SA"/>
          </w:rPr>
          <w:tab/>
        </w:r>
        <w:r w:rsidR="00E248F1" w:rsidRPr="00590C3E">
          <w:rPr>
            <w:rStyle w:val="Hyperlink"/>
          </w:rPr>
          <w:t>Responsive Design</w:t>
        </w:r>
        <w:r w:rsidR="00E248F1">
          <w:rPr>
            <w:webHidden/>
          </w:rPr>
          <w:tab/>
        </w:r>
        <w:r w:rsidR="00E248F1">
          <w:rPr>
            <w:webHidden/>
          </w:rPr>
          <w:fldChar w:fldCharType="begin"/>
        </w:r>
        <w:r w:rsidR="00E248F1">
          <w:rPr>
            <w:webHidden/>
          </w:rPr>
          <w:instrText xml:space="preserve"> PAGEREF _Toc35948510 \h </w:instrText>
        </w:r>
        <w:r w:rsidR="00E248F1">
          <w:rPr>
            <w:webHidden/>
          </w:rPr>
        </w:r>
        <w:r w:rsidR="00E248F1">
          <w:rPr>
            <w:webHidden/>
          </w:rPr>
          <w:fldChar w:fldCharType="separate"/>
        </w:r>
        <w:r w:rsidR="00BA629D">
          <w:rPr>
            <w:webHidden/>
          </w:rPr>
          <w:t>18</w:t>
        </w:r>
        <w:r w:rsidR="00E248F1">
          <w:rPr>
            <w:webHidden/>
          </w:rPr>
          <w:fldChar w:fldCharType="end"/>
        </w:r>
      </w:hyperlink>
    </w:p>
    <w:p w14:paraId="672EDA4A" w14:textId="6379F505" w:rsidR="00E248F1" w:rsidRDefault="008F0FDF" w:rsidP="00E248F1">
      <w:pPr>
        <w:pStyle w:val="Verzeichnis3"/>
        <w:rPr>
          <w:rFonts w:asciiTheme="minorHAnsi" w:eastAsiaTheme="minorEastAsia" w:hAnsiTheme="minorHAnsi"/>
          <w:sz w:val="22"/>
          <w:lang w:eastAsia="de-CH" w:bidi="ar-SA"/>
        </w:rPr>
      </w:pPr>
      <w:hyperlink w:anchor="_Toc35948511" w:history="1">
        <w:r w:rsidR="00E248F1" w:rsidRPr="00590C3E">
          <w:rPr>
            <w:rStyle w:val="Hyperlink"/>
          </w:rPr>
          <w:t>8.4.4</w:t>
        </w:r>
        <w:r w:rsidR="00E248F1">
          <w:rPr>
            <w:rFonts w:asciiTheme="minorHAnsi" w:eastAsiaTheme="minorEastAsia" w:hAnsiTheme="minorHAnsi"/>
            <w:sz w:val="22"/>
            <w:lang w:eastAsia="de-CH" w:bidi="ar-SA"/>
          </w:rPr>
          <w:tab/>
        </w:r>
        <w:r w:rsidR="00E248F1" w:rsidRPr="00590C3E">
          <w:rPr>
            <w:rStyle w:val="Hyperlink"/>
          </w:rPr>
          <w:t>Sphinx Dokumentation</w:t>
        </w:r>
        <w:r w:rsidR="00E248F1">
          <w:rPr>
            <w:webHidden/>
          </w:rPr>
          <w:tab/>
        </w:r>
        <w:r w:rsidR="00E248F1">
          <w:rPr>
            <w:webHidden/>
          </w:rPr>
          <w:fldChar w:fldCharType="begin"/>
        </w:r>
        <w:r w:rsidR="00E248F1">
          <w:rPr>
            <w:webHidden/>
          </w:rPr>
          <w:instrText xml:space="preserve"> PAGEREF _Toc35948511 \h </w:instrText>
        </w:r>
        <w:r w:rsidR="00E248F1">
          <w:rPr>
            <w:webHidden/>
          </w:rPr>
        </w:r>
        <w:r w:rsidR="00E248F1">
          <w:rPr>
            <w:webHidden/>
          </w:rPr>
          <w:fldChar w:fldCharType="separate"/>
        </w:r>
        <w:r w:rsidR="00BA629D">
          <w:rPr>
            <w:webHidden/>
          </w:rPr>
          <w:t>19</w:t>
        </w:r>
        <w:r w:rsidR="00E248F1">
          <w:rPr>
            <w:webHidden/>
          </w:rPr>
          <w:fldChar w:fldCharType="end"/>
        </w:r>
      </w:hyperlink>
    </w:p>
    <w:p w14:paraId="0B793C03" w14:textId="0058B143" w:rsidR="00E248F1" w:rsidRDefault="008F0FDF" w:rsidP="00E248F1">
      <w:pPr>
        <w:pStyle w:val="Verzeichnis3"/>
        <w:rPr>
          <w:rFonts w:asciiTheme="minorHAnsi" w:eastAsiaTheme="minorEastAsia" w:hAnsiTheme="minorHAnsi"/>
          <w:sz w:val="22"/>
          <w:lang w:eastAsia="de-CH" w:bidi="ar-SA"/>
        </w:rPr>
      </w:pPr>
      <w:hyperlink w:anchor="_Toc35948512" w:history="1">
        <w:r w:rsidR="00E248F1" w:rsidRPr="00590C3E">
          <w:rPr>
            <w:rStyle w:val="Hyperlink"/>
          </w:rPr>
          <w:t>8.4.5</w:t>
        </w:r>
        <w:r w:rsidR="00E248F1">
          <w:rPr>
            <w:rFonts w:asciiTheme="minorHAnsi" w:eastAsiaTheme="minorEastAsia" w:hAnsiTheme="minorHAnsi"/>
            <w:sz w:val="22"/>
            <w:lang w:eastAsia="de-CH" w:bidi="ar-SA"/>
          </w:rPr>
          <w:tab/>
        </w:r>
        <w:r w:rsidR="00E248F1" w:rsidRPr="00590C3E">
          <w:rPr>
            <w:rStyle w:val="Hyperlink"/>
          </w:rPr>
          <w:t>Python API Framework</w:t>
        </w:r>
        <w:r w:rsidR="00E248F1">
          <w:rPr>
            <w:webHidden/>
          </w:rPr>
          <w:tab/>
        </w:r>
        <w:r w:rsidR="00E248F1">
          <w:rPr>
            <w:webHidden/>
          </w:rPr>
          <w:fldChar w:fldCharType="begin"/>
        </w:r>
        <w:r w:rsidR="00E248F1">
          <w:rPr>
            <w:webHidden/>
          </w:rPr>
          <w:instrText xml:space="preserve"> PAGEREF _Toc35948512 \h </w:instrText>
        </w:r>
        <w:r w:rsidR="00E248F1">
          <w:rPr>
            <w:webHidden/>
          </w:rPr>
          <w:fldChar w:fldCharType="separate"/>
        </w:r>
        <w:r w:rsidR="00BA629D">
          <w:rPr>
            <w:b/>
            <w:bCs/>
            <w:webHidden/>
            <w:lang w:val="de-DE"/>
          </w:rPr>
          <w:t>Fehler! Textmarke nicht definiert.</w:t>
        </w:r>
        <w:r w:rsidR="00E248F1">
          <w:rPr>
            <w:webHidden/>
          </w:rPr>
          <w:fldChar w:fldCharType="end"/>
        </w:r>
      </w:hyperlink>
    </w:p>
    <w:p w14:paraId="45000945" w14:textId="23B84F7D" w:rsidR="00E248F1" w:rsidRDefault="008F0FDF" w:rsidP="00E248F1">
      <w:pPr>
        <w:pStyle w:val="Verzeichnis3"/>
        <w:rPr>
          <w:rFonts w:asciiTheme="minorHAnsi" w:eastAsiaTheme="minorEastAsia" w:hAnsiTheme="minorHAnsi"/>
          <w:sz w:val="22"/>
          <w:lang w:eastAsia="de-CH" w:bidi="ar-SA"/>
        </w:rPr>
      </w:pPr>
      <w:hyperlink w:anchor="_Toc35948513" w:history="1">
        <w:r w:rsidR="00E248F1" w:rsidRPr="00590C3E">
          <w:rPr>
            <w:rStyle w:val="Hyperlink"/>
          </w:rPr>
          <w:t>8.4.6</w:t>
        </w:r>
        <w:r w:rsidR="00E248F1">
          <w:rPr>
            <w:rFonts w:asciiTheme="minorHAnsi" w:eastAsiaTheme="minorEastAsia" w:hAnsiTheme="minorHAnsi"/>
            <w:sz w:val="22"/>
            <w:lang w:eastAsia="de-CH" w:bidi="ar-SA"/>
          </w:rPr>
          <w:tab/>
        </w:r>
        <w:r w:rsidR="00E248F1" w:rsidRPr="00590C3E">
          <w:rPr>
            <w:rStyle w:val="Hyperlink"/>
          </w:rPr>
          <w:t>HTML Präprozessor</w:t>
        </w:r>
        <w:r w:rsidR="00E248F1">
          <w:rPr>
            <w:webHidden/>
          </w:rPr>
          <w:tab/>
        </w:r>
        <w:r w:rsidR="00E248F1">
          <w:rPr>
            <w:webHidden/>
          </w:rPr>
          <w:fldChar w:fldCharType="begin"/>
        </w:r>
        <w:r w:rsidR="00E248F1">
          <w:rPr>
            <w:webHidden/>
          </w:rPr>
          <w:instrText xml:space="preserve"> PAGEREF _Toc35948513 \h </w:instrText>
        </w:r>
        <w:r w:rsidR="00E248F1">
          <w:rPr>
            <w:webHidden/>
          </w:rPr>
        </w:r>
        <w:r w:rsidR="00E248F1">
          <w:rPr>
            <w:webHidden/>
          </w:rPr>
          <w:fldChar w:fldCharType="separate"/>
        </w:r>
        <w:r w:rsidR="00BA629D">
          <w:rPr>
            <w:webHidden/>
          </w:rPr>
          <w:t>19</w:t>
        </w:r>
        <w:r w:rsidR="00E248F1">
          <w:rPr>
            <w:webHidden/>
          </w:rPr>
          <w:fldChar w:fldCharType="end"/>
        </w:r>
      </w:hyperlink>
    </w:p>
    <w:p w14:paraId="2D706F2A" w14:textId="2EEE3387" w:rsidR="00E248F1" w:rsidRDefault="008F0FDF" w:rsidP="00E248F1">
      <w:pPr>
        <w:pStyle w:val="Verzeichnis3"/>
        <w:rPr>
          <w:rFonts w:asciiTheme="minorHAnsi" w:eastAsiaTheme="minorEastAsia" w:hAnsiTheme="minorHAnsi"/>
          <w:sz w:val="22"/>
          <w:lang w:eastAsia="de-CH" w:bidi="ar-SA"/>
        </w:rPr>
      </w:pPr>
      <w:hyperlink w:anchor="_Toc35948514" w:history="1">
        <w:r w:rsidR="00E248F1" w:rsidRPr="00590C3E">
          <w:rPr>
            <w:rStyle w:val="Hyperlink"/>
          </w:rPr>
          <w:t>8.4.7</w:t>
        </w:r>
        <w:r w:rsidR="00E248F1">
          <w:rPr>
            <w:rFonts w:asciiTheme="minorHAnsi" w:eastAsiaTheme="minorEastAsia" w:hAnsiTheme="minorHAnsi"/>
            <w:sz w:val="22"/>
            <w:lang w:eastAsia="de-CH" w:bidi="ar-SA"/>
          </w:rPr>
          <w:tab/>
        </w:r>
        <w:r w:rsidR="00E248F1" w:rsidRPr="00590C3E">
          <w:rPr>
            <w:rStyle w:val="Hyperlink"/>
          </w:rPr>
          <w:t>Tür Schaltungssensor Wert</w:t>
        </w:r>
        <w:r w:rsidR="00E248F1">
          <w:rPr>
            <w:webHidden/>
          </w:rPr>
          <w:tab/>
        </w:r>
        <w:r w:rsidR="00E248F1">
          <w:rPr>
            <w:webHidden/>
          </w:rPr>
          <w:fldChar w:fldCharType="begin"/>
        </w:r>
        <w:r w:rsidR="00E248F1">
          <w:rPr>
            <w:webHidden/>
          </w:rPr>
          <w:instrText xml:space="preserve"> PAGEREF _Toc35948514 \h </w:instrText>
        </w:r>
        <w:r w:rsidR="00E248F1">
          <w:rPr>
            <w:webHidden/>
          </w:rPr>
        </w:r>
        <w:r w:rsidR="00E248F1">
          <w:rPr>
            <w:webHidden/>
          </w:rPr>
          <w:fldChar w:fldCharType="separate"/>
        </w:r>
        <w:r w:rsidR="00BA629D">
          <w:rPr>
            <w:webHidden/>
          </w:rPr>
          <w:t>19</w:t>
        </w:r>
        <w:r w:rsidR="00E248F1">
          <w:rPr>
            <w:webHidden/>
          </w:rPr>
          <w:fldChar w:fldCharType="end"/>
        </w:r>
      </w:hyperlink>
    </w:p>
    <w:p w14:paraId="4D656298" w14:textId="1CE42C4C" w:rsidR="00E248F1" w:rsidRDefault="008F0FDF" w:rsidP="00E248F1">
      <w:pPr>
        <w:pStyle w:val="Verzeichnis1"/>
        <w:rPr>
          <w:rFonts w:asciiTheme="minorHAnsi" w:eastAsiaTheme="minorEastAsia" w:hAnsiTheme="minorHAnsi"/>
          <w:b w:val="0"/>
          <w:sz w:val="22"/>
          <w:lang w:eastAsia="de-CH" w:bidi="ar-SA"/>
        </w:rPr>
      </w:pPr>
      <w:hyperlink w:anchor="_Toc35948515" w:history="1">
        <w:r w:rsidR="00E248F1" w:rsidRPr="00590C3E">
          <w:rPr>
            <w:rStyle w:val="Hyperlink"/>
          </w:rPr>
          <w:t>9</w:t>
        </w:r>
        <w:r w:rsidR="00E248F1">
          <w:rPr>
            <w:rFonts w:asciiTheme="minorHAnsi" w:eastAsiaTheme="minorEastAsia" w:hAnsiTheme="minorHAnsi"/>
            <w:b w:val="0"/>
            <w:sz w:val="22"/>
            <w:lang w:eastAsia="de-CH" w:bidi="ar-SA"/>
          </w:rPr>
          <w:tab/>
        </w:r>
        <w:r w:rsidR="00E248F1" w:rsidRPr="00590C3E">
          <w:rPr>
            <w:rStyle w:val="Hyperlink"/>
          </w:rPr>
          <w:t>Planen</w:t>
        </w:r>
        <w:r w:rsidR="00E248F1">
          <w:rPr>
            <w:webHidden/>
          </w:rPr>
          <w:tab/>
        </w:r>
        <w:r w:rsidR="00E248F1">
          <w:rPr>
            <w:webHidden/>
          </w:rPr>
          <w:fldChar w:fldCharType="begin"/>
        </w:r>
        <w:r w:rsidR="00E248F1">
          <w:rPr>
            <w:webHidden/>
          </w:rPr>
          <w:instrText xml:space="preserve"> PAGEREF _Toc35948515 \h </w:instrText>
        </w:r>
        <w:r w:rsidR="00E248F1">
          <w:rPr>
            <w:webHidden/>
          </w:rPr>
        </w:r>
        <w:r w:rsidR="00E248F1">
          <w:rPr>
            <w:webHidden/>
          </w:rPr>
          <w:fldChar w:fldCharType="separate"/>
        </w:r>
        <w:r w:rsidR="00BA629D">
          <w:rPr>
            <w:webHidden/>
          </w:rPr>
          <w:t>20</w:t>
        </w:r>
        <w:r w:rsidR="00E248F1">
          <w:rPr>
            <w:webHidden/>
          </w:rPr>
          <w:fldChar w:fldCharType="end"/>
        </w:r>
      </w:hyperlink>
    </w:p>
    <w:p w14:paraId="45842DDF" w14:textId="0277A6A6" w:rsidR="00E248F1" w:rsidRDefault="008F0FDF" w:rsidP="00E248F1">
      <w:pPr>
        <w:pStyle w:val="Verzeichnis2"/>
        <w:rPr>
          <w:rFonts w:asciiTheme="minorHAnsi" w:eastAsiaTheme="minorEastAsia" w:hAnsiTheme="minorHAnsi"/>
          <w:sz w:val="22"/>
          <w:lang w:eastAsia="de-CH" w:bidi="ar-SA"/>
        </w:rPr>
      </w:pPr>
      <w:hyperlink w:anchor="_Toc35948516" w:history="1">
        <w:r w:rsidR="00E248F1" w:rsidRPr="00590C3E">
          <w:rPr>
            <w:rStyle w:val="Hyperlink"/>
          </w:rPr>
          <w:t>9.1</w:t>
        </w:r>
        <w:r w:rsidR="00E248F1">
          <w:rPr>
            <w:rFonts w:asciiTheme="minorHAnsi" w:eastAsiaTheme="minorEastAsia" w:hAnsiTheme="minorHAnsi"/>
            <w:sz w:val="22"/>
            <w:lang w:eastAsia="de-CH" w:bidi="ar-SA"/>
          </w:rPr>
          <w:tab/>
        </w:r>
        <w:r w:rsidR="00E248F1" w:rsidRPr="00590C3E">
          <w:rPr>
            <w:rStyle w:val="Hyperlink"/>
          </w:rPr>
          <w:t>Use Case</w:t>
        </w:r>
        <w:r w:rsidR="00E248F1">
          <w:rPr>
            <w:webHidden/>
          </w:rPr>
          <w:tab/>
        </w:r>
        <w:r w:rsidR="00E248F1">
          <w:rPr>
            <w:webHidden/>
          </w:rPr>
          <w:fldChar w:fldCharType="begin"/>
        </w:r>
        <w:r w:rsidR="00E248F1">
          <w:rPr>
            <w:webHidden/>
          </w:rPr>
          <w:instrText xml:space="preserve"> PAGEREF _Toc35948516 \h </w:instrText>
        </w:r>
        <w:r w:rsidR="00E248F1">
          <w:rPr>
            <w:webHidden/>
          </w:rPr>
        </w:r>
        <w:r w:rsidR="00E248F1">
          <w:rPr>
            <w:webHidden/>
          </w:rPr>
          <w:fldChar w:fldCharType="separate"/>
        </w:r>
        <w:r w:rsidR="00BA629D">
          <w:rPr>
            <w:webHidden/>
          </w:rPr>
          <w:t>20</w:t>
        </w:r>
        <w:r w:rsidR="00E248F1">
          <w:rPr>
            <w:webHidden/>
          </w:rPr>
          <w:fldChar w:fldCharType="end"/>
        </w:r>
      </w:hyperlink>
    </w:p>
    <w:p w14:paraId="7AE096E1" w14:textId="29791A79" w:rsidR="00E248F1" w:rsidRDefault="008F0FDF" w:rsidP="00E248F1">
      <w:pPr>
        <w:pStyle w:val="Verzeichnis2"/>
        <w:rPr>
          <w:rFonts w:asciiTheme="minorHAnsi" w:eastAsiaTheme="minorEastAsia" w:hAnsiTheme="minorHAnsi"/>
          <w:sz w:val="22"/>
          <w:lang w:eastAsia="de-CH" w:bidi="ar-SA"/>
        </w:rPr>
      </w:pPr>
      <w:hyperlink w:anchor="_Toc35948517" w:history="1">
        <w:r w:rsidR="00E248F1" w:rsidRPr="00590C3E">
          <w:rPr>
            <w:rStyle w:val="Hyperlink"/>
          </w:rPr>
          <w:t>9.2</w:t>
        </w:r>
        <w:r w:rsidR="00E248F1">
          <w:rPr>
            <w:rFonts w:asciiTheme="minorHAnsi" w:eastAsiaTheme="minorEastAsia" w:hAnsiTheme="minorHAnsi"/>
            <w:sz w:val="22"/>
            <w:lang w:eastAsia="de-CH" w:bidi="ar-SA"/>
          </w:rPr>
          <w:tab/>
        </w:r>
        <w:r w:rsidR="00E248F1" w:rsidRPr="00590C3E">
          <w:rPr>
            <w:rStyle w:val="Hyperlink"/>
          </w:rPr>
          <w:t>System</w:t>
        </w:r>
        <w:r w:rsidR="00E248F1">
          <w:rPr>
            <w:webHidden/>
          </w:rPr>
          <w:tab/>
        </w:r>
        <w:r w:rsidR="00E248F1">
          <w:rPr>
            <w:webHidden/>
          </w:rPr>
          <w:fldChar w:fldCharType="begin"/>
        </w:r>
        <w:r w:rsidR="00E248F1">
          <w:rPr>
            <w:webHidden/>
          </w:rPr>
          <w:instrText xml:space="preserve"> PAGEREF _Toc35948517 \h </w:instrText>
        </w:r>
        <w:r w:rsidR="00E248F1">
          <w:rPr>
            <w:webHidden/>
          </w:rPr>
        </w:r>
        <w:r w:rsidR="00E248F1">
          <w:rPr>
            <w:webHidden/>
          </w:rPr>
          <w:fldChar w:fldCharType="separate"/>
        </w:r>
        <w:r w:rsidR="00BA629D">
          <w:rPr>
            <w:webHidden/>
          </w:rPr>
          <w:t>20</w:t>
        </w:r>
        <w:r w:rsidR="00E248F1">
          <w:rPr>
            <w:webHidden/>
          </w:rPr>
          <w:fldChar w:fldCharType="end"/>
        </w:r>
      </w:hyperlink>
    </w:p>
    <w:p w14:paraId="150931E6" w14:textId="6A01FECB" w:rsidR="00E248F1" w:rsidRDefault="008F0FDF" w:rsidP="00E248F1">
      <w:pPr>
        <w:pStyle w:val="Verzeichnis3"/>
        <w:rPr>
          <w:rFonts w:asciiTheme="minorHAnsi" w:eastAsiaTheme="minorEastAsia" w:hAnsiTheme="minorHAnsi"/>
          <w:sz w:val="22"/>
          <w:lang w:eastAsia="de-CH" w:bidi="ar-SA"/>
        </w:rPr>
      </w:pPr>
      <w:hyperlink w:anchor="_Toc35948518" w:history="1">
        <w:r w:rsidR="00E248F1" w:rsidRPr="00590C3E">
          <w:rPr>
            <w:rStyle w:val="Hyperlink"/>
          </w:rPr>
          <w:t>9.2.1</w:t>
        </w:r>
        <w:r w:rsidR="00E248F1">
          <w:rPr>
            <w:rFonts w:asciiTheme="minorHAnsi" w:eastAsiaTheme="minorEastAsia" w:hAnsiTheme="minorHAnsi"/>
            <w:sz w:val="22"/>
            <w:lang w:eastAsia="de-CH" w:bidi="ar-SA"/>
          </w:rPr>
          <w:tab/>
        </w:r>
        <w:r w:rsidR="00E248F1" w:rsidRPr="00590C3E">
          <w:rPr>
            <w:rStyle w:val="Hyperlink"/>
          </w:rPr>
          <w:t>Allgemein</w:t>
        </w:r>
        <w:r w:rsidR="00E248F1">
          <w:rPr>
            <w:webHidden/>
          </w:rPr>
          <w:tab/>
        </w:r>
        <w:r w:rsidR="00E248F1">
          <w:rPr>
            <w:webHidden/>
          </w:rPr>
          <w:fldChar w:fldCharType="begin"/>
        </w:r>
        <w:r w:rsidR="00E248F1">
          <w:rPr>
            <w:webHidden/>
          </w:rPr>
          <w:instrText xml:space="preserve"> PAGEREF _Toc35948518 \h </w:instrText>
        </w:r>
        <w:r w:rsidR="00E248F1">
          <w:rPr>
            <w:webHidden/>
          </w:rPr>
        </w:r>
        <w:r w:rsidR="00E248F1">
          <w:rPr>
            <w:webHidden/>
          </w:rPr>
          <w:fldChar w:fldCharType="separate"/>
        </w:r>
        <w:r w:rsidR="00BA629D">
          <w:rPr>
            <w:webHidden/>
          </w:rPr>
          <w:t>20</w:t>
        </w:r>
        <w:r w:rsidR="00E248F1">
          <w:rPr>
            <w:webHidden/>
          </w:rPr>
          <w:fldChar w:fldCharType="end"/>
        </w:r>
      </w:hyperlink>
    </w:p>
    <w:p w14:paraId="1CCBF749" w14:textId="1D915B42" w:rsidR="00E248F1" w:rsidRDefault="008F0FDF" w:rsidP="00E248F1">
      <w:pPr>
        <w:pStyle w:val="Verzeichnis3"/>
        <w:rPr>
          <w:rFonts w:asciiTheme="minorHAnsi" w:eastAsiaTheme="minorEastAsia" w:hAnsiTheme="minorHAnsi"/>
          <w:sz w:val="22"/>
          <w:lang w:eastAsia="de-CH" w:bidi="ar-SA"/>
        </w:rPr>
      </w:pPr>
      <w:hyperlink w:anchor="_Toc35948519" w:history="1">
        <w:r w:rsidR="00E248F1" w:rsidRPr="00590C3E">
          <w:rPr>
            <w:rStyle w:val="Hyperlink"/>
          </w:rPr>
          <w:t>9.2.2</w:t>
        </w:r>
        <w:r w:rsidR="00E248F1">
          <w:rPr>
            <w:rFonts w:asciiTheme="minorHAnsi" w:eastAsiaTheme="minorEastAsia" w:hAnsiTheme="minorHAnsi"/>
            <w:sz w:val="22"/>
            <w:lang w:eastAsia="de-CH" w:bidi="ar-SA"/>
          </w:rPr>
          <w:tab/>
        </w:r>
        <w:r w:rsidR="00E248F1" w:rsidRPr="00590C3E">
          <w:rPr>
            <w:rStyle w:val="Hyperlink"/>
          </w:rPr>
          <w:t>Uvicorn Server</w:t>
        </w:r>
        <w:r w:rsidR="00E248F1">
          <w:rPr>
            <w:webHidden/>
          </w:rPr>
          <w:tab/>
        </w:r>
        <w:r w:rsidR="00E248F1">
          <w:rPr>
            <w:webHidden/>
          </w:rPr>
          <w:fldChar w:fldCharType="begin"/>
        </w:r>
        <w:r w:rsidR="00E248F1">
          <w:rPr>
            <w:webHidden/>
          </w:rPr>
          <w:instrText xml:space="preserve"> PAGEREF _Toc35948519 \h </w:instrText>
        </w:r>
        <w:r w:rsidR="00E248F1">
          <w:rPr>
            <w:webHidden/>
          </w:rPr>
        </w:r>
        <w:r w:rsidR="00E248F1">
          <w:rPr>
            <w:webHidden/>
          </w:rPr>
          <w:fldChar w:fldCharType="separate"/>
        </w:r>
        <w:r w:rsidR="00BA629D">
          <w:rPr>
            <w:webHidden/>
          </w:rPr>
          <w:t>21</w:t>
        </w:r>
        <w:r w:rsidR="00E248F1">
          <w:rPr>
            <w:webHidden/>
          </w:rPr>
          <w:fldChar w:fldCharType="end"/>
        </w:r>
      </w:hyperlink>
    </w:p>
    <w:p w14:paraId="57DA5DDF" w14:textId="3D81AE78" w:rsidR="00E248F1" w:rsidRDefault="008F0FDF" w:rsidP="00E248F1">
      <w:pPr>
        <w:pStyle w:val="Verzeichnis3"/>
        <w:rPr>
          <w:rFonts w:asciiTheme="minorHAnsi" w:eastAsiaTheme="minorEastAsia" w:hAnsiTheme="minorHAnsi"/>
          <w:sz w:val="22"/>
          <w:lang w:eastAsia="de-CH" w:bidi="ar-SA"/>
        </w:rPr>
      </w:pPr>
      <w:hyperlink w:anchor="_Toc35948520" w:history="1">
        <w:r w:rsidR="00E248F1" w:rsidRPr="00590C3E">
          <w:rPr>
            <w:rStyle w:val="Hyperlink"/>
          </w:rPr>
          <w:t>9.2.3</w:t>
        </w:r>
        <w:r w:rsidR="00E248F1">
          <w:rPr>
            <w:rFonts w:asciiTheme="minorHAnsi" w:eastAsiaTheme="minorEastAsia" w:hAnsiTheme="minorHAnsi"/>
            <w:sz w:val="22"/>
            <w:lang w:eastAsia="de-CH" w:bidi="ar-SA"/>
          </w:rPr>
          <w:tab/>
        </w:r>
        <w:r w:rsidR="00E248F1" w:rsidRPr="00590C3E">
          <w:rPr>
            <w:rStyle w:val="Hyperlink"/>
          </w:rPr>
          <w:t>Websockets</w:t>
        </w:r>
        <w:r w:rsidR="00E248F1">
          <w:rPr>
            <w:webHidden/>
          </w:rPr>
          <w:tab/>
        </w:r>
        <w:r w:rsidR="00E248F1">
          <w:rPr>
            <w:webHidden/>
          </w:rPr>
          <w:fldChar w:fldCharType="begin"/>
        </w:r>
        <w:r w:rsidR="00E248F1">
          <w:rPr>
            <w:webHidden/>
          </w:rPr>
          <w:instrText xml:space="preserve"> PAGEREF _Toc35948520 \h </w:instrText>
        </w:r>
        <w:r w:rsidR="00E248F1">
          <w:rPr>
            <w:webHidden/>
          </w:rPr>
        </w:r>
        <w:r w:rsidR="00E248F1">
          <w:rPr>
            <w:webHidden/>
          </w:rPr>
          <w:fldChar w:fldCharType="separate"/>
        </w:r>
        <w:r w:rsidR="00BA629D">
          <w:rPr>
            <w:webHidden/>
          </w:rPr>
          <w:t>21</w:t>
        </w:r>
        <w:r w:rsidR="00E248F1">
          <w:rPr>
            <w:webHidden/>
          </w:rPr>
          <w:fldChar w:fldCharType="end"/>
        </w:r>
      </w:hyperlink>
    </w:p>
    <w:p w14:paraId="6F50103F" w14:textId="65305C3C" w:rsidR="00E248F1" w:rsidRDefault="008F0FDF" w:rsidP="00E248F1">
      <w:pPr>
        <w:pStyle w:val="Verzeichnis3"/>
        <w:rPr>
          <w:rFonts w:asciiTheme="minorHAnsi" w:eastAsiaTheme="minorEastAsia" w:hAnsiTheme="minorHAnsi"/>
          <w:sz w:val="22"/>
          <w:lang w:eastAsia="de-CH" w:bidi="ar-SA"/>
        </w:rPr>
      </w:pPr>
      <w:hyperlink w:anchor="_Toc35948521" w:history="1">
        <w:r w:rsidR="00E248F1" w:rsidRPr="00590C3E">
          <w:rPr>
            <w:rStyle w:val="Hyperlink"/>
          </w:rPr>
          <w:t>9.2.4</w:t>
        </w:r>
        <w:r w:rsidR="00E248F1">
          <w:rPr>
            <w:rFonts w:asciiTheme="minorHAnsi" w:eastAsiaTheme="minorEastAsia" w:hAnsiTheme="minorHAnsi"/>
            <w:sz w:val="22"/>
            <w:lang w:eastAsia="de-CH" w:bidi="ar-SA"/>
          </w:rPr>
          <w:tab/>
        </w:r>
        <w:r w:rsidR="00E248F1" w:rsidRPr="00590C3E">
          <w:rPr>
            <w:rStyle w:val="Hyperlink"/>
          </w:rPr>
          <w:t>PostgreSQL Datenbank</w:t>
        </w:r>
        <w:r w:rsidR="00E248F1">
          <w:rPr>
            <w:webHidden/>
          </w:rPr>
          <w:tab/>
        </w:r>
        <w:r w:rsidR="00E248F1">
          <w:rPr>
            <w:webHidden/>
          </w:rPr>
          <w:fldChar w:fldCharType="begin"/>
        </w:r>
        <w:r w:rsidR="00E248F1">
          <w:rPr>
            <w:webHidden/>
          </w:rPr>
          <w:instrText xml:space="preserve"> PAGEREF _Toc35948521 \h </w:instrText>
        </w:r>
        <w:r w:rsidR="00E248F1">
          <w:rPr>
            <w:webHidden/>
          </w:rPr>
        </w:r>
        <w:r w:rsidR="00E248F1">
          <w:rPr>
            <w:webHidden/>
          </w:rPr>
          <w:fldChar w:fldCharType="separate"/>
        </w:r>
        <w:r w:rsidR="00BA629D">
          <w:rPr>
            <w:webHidden/>
          </w:rPr>
          <w:t>21</w:t>
        </w:r>
        <w:r w:rsidR="00E248F1">
          <w:rPr>
            <w:webHidden/>
          </w:rPr>
          <w:fldChar w:fldCharType="end"/>
        </w:r>
      </w:hyperlink>
    </w:p>
    <w:p w14:paraId="6D8C31BA" w14:textId="7B5B5074" w:rsidR="00E248F1" w:rsidRDefault="008F0FDF" w:rsidP="00E248F1">
      <w:pPr>
        <w:pStyle w:val="Verzeichnis3"/>
        <w:rPr>
          <w:rFonts w:asciiTheme="minorHAnsi" w:eastAsiaTheme="minorEastAsia" w:hAnsiTheme="minorHAnsi"/>
          <w:sz w:val="22"/>
          <w:lang w:eastAsia="de-CH" w:bidi="ar-SA"/>
        </w:rPr>
      </w:pPr>
      <w:hyperlink w:anchor="_Toc35948522" w:history="1">
        <w:r w:rsidR="00E248F1" w:rsidRPr="00590C3E">
          <w:rPr>
            <w:rStyle w:val="Hyperlink"/>
          </w:rPr>
          <w:t>9.2.5</w:t>
        </w:r>
        <w:r w:rsidR="00E248F1">
          <w:rPr>
            <w:rFonts w:asciiTheme="minorHAnsi" w:eastAsiaTheme="minorEastAsia" w:hAnsiTheme="minorHAnsi"/>
            <w:sz w:val="22"/>
            <w:lang w:eastAsia="de-CH" w:bidi="ar-SA"/>
          </w:rPr>
          <w:tab/>
        </w:r>
        <w:r w:rsidR="00E248F1" w:rsidRPr="00590C3E">
          <w:rPr>
            <w:rStyle w:val="Hyperlink"/>
          </w:rPr>
          <w:t>Sensoren</w:t>
        </w:r>
        <w:r w:rsidR="00E248F1">
          <w:rPr>
            <w:webHidden/>
          </w:rPr>
          <w:tab/>
        </w:r>
        <w:r w:rsidR="00E248F1">
          <w:rPr>
            <w:webHidden/>
          </w:rPr>
          <w:fldChar w:fldCharType="begin"/>
        </w:r>
        <w:r w:rsidR="00E248F1">
          <w:rPr>
            <w:webHidden/>
          </w:rPr>
          <w:instrText xml:space="preserve"> PAGEREF _Toc35948522 \h </w:instrText>
        </w:r>
        <w:r w:rsidR="00E248F1">
          <w:rPr>
            <w:webHidden/>
          </w:rPr>
        </w:r>
        <w:r w:rsidR="00E248F1">
          <w:rPr>
            <w:webHidden/>
          </w:rPr>
          <w:fldChar w:fldCharType="separate"/>
        </w:r>
        <w:r w:rsidR="00BA629D">
          <w:rPr>
            <w:webHidden/>
          </w:rPr>
          <w:t>22</w:t>
        </w:r>
        <w:r w:rsidR="00E248F1">
          <w:rPr>
            <w:webHidden/>
          </w:rPr>
          <w:fldChar w:fldCharType="end"/>
        </w:r>
      </w:hyperlink>
    </w:p>
    <w:p w14:paraId="365C9BB1" w14:textId="696F0E5F" w:rsidR="00E248F1" w:rsidRDefault="008F0FDF" w:rsidP="00E248F1">
      <w:pPr>
        <w:pStyle w:val="Verzeichnis2"/>
        <w:rPr>
          <w:rFonts w:asciiTheme="minorHAnsi" w:eastAsiaTheme="minorEastAsia" w:hAnsiTheme="minorHAnsi"/>
          <w:sz w:val="22"/>
          <w:lang w:eastAsia="de-CH" w:bidi="ar-SA"/>
        </w:rPr>
      </w:pPr>
      <w:hyperlink w:anchor="_Toc35948523" w:history="1">
        <w:r w:rsidR="00E248F1" w:rsidRPr="00590C3E">
          <w:rPr>
            <w:rStyle w:val="Hyperlink"/>
          </w:rPr>
          <w:t>9.3</w:t>
        </w:r>
        <w:r w:rsidR="00E248F1">
          <w:rPr>
            <w:rFonts w:asciiTheme="minorHAnsi" w:eastAsiaTheme="minorEastAsia" w:hAnsiTheme="minorHAnsi"/>
            <w:sz w:val="22"/>
            <w:lang w:eastAsia="de-CH" w:bidi="ar-SA"/>
          </w:rPr>
          <w:tab/>
        </w:r>
        <w:r w:rsidR="00E248F1" w:rsidRPr="00590C3E">
          <w:rPr>
            <w:rStyle w:val="Hyperlink"/>
          </w:rPr>
          <w:t>Wert Beobachter</w:t>
        </w:r>
        <w:r w:rsidR="00E248F1">
          <w:rPr>
            <w:webHidden/>
          </w:rPr>
          <w:tab/>
        </w:r>
        <w:r w:rsidR="00E248F1">
          <w:rPr>
            <w:webHidden/>
          </w:rPr>
          <w:fldChar w:fldCharType="begin"/>
        </w:r>
        <w:r w:rsidR="00E248F1">
          <w:rPr>
            <w:webHidden/>
          </w:rPr>
          <w:instrText xml:space="preserve"> PAGEREF _Toc35948523 \h </w:instrText>
        </w:r>
        <w:r w:rsidR="00E248F1">
          <w:rPr>
            <w:webHidden/>
          </w:rPr>
        </w:r>
        <w:r w:rsidR="00E248F1">
          <w:rPr>
            <w:webHidden/>
          </w:rPr>
          <w:fldChar w:fldCharType="separate"/>
        </w:r>
        <w:r w:rsidR="00BA629D">
          <w:rPr>
            <w:webHidden/>
          </w:rPr>
          <w:t>23</w:t>
        </w:r>
        <w:r w:rsidR="00E248F1">
          <w:rPr>
            <w:webHidden/>
          </w:rPr>
          <w:fldChar w:fldCharType="end"/>
        </w:r>
      </w:hyperlink>
    </w:p>
    <w:p w14:paraId="19CD972A" w14:textId="36438ABD" w:rsidR="00E248F1" w:rsidRDefault="008F0FDF" w:rsidP="00E248F1">
      <w:pPr>
        <w:pStyle w:val="Verzeichnis2"/>
        <w:rPr>
          <w:rFonts w:asciiTheme="minorHAnsi" w:eastAsiaTheme="minorEastAsia" w:hAnsiTheme="minorHAnsi"/>
          <w:sz w:val="22"/>
          <w:lang w:eastAsia="de-CH" w:bidi="ar-SA"/>
        </w:rPr>
      </w:pPr>
      <w:hyperlink w:anchor="_Toc35948524" w:history="1">
        <w:r w:rsidR="00E248F1" w:rsidRPr="00590C3E">
          <w:rPr>
            <w:rStyle w:val="Hyperlink"/>
          </w:rPr>
          <w:t>9.4</w:t>
        </w:r>
        <w:r w:rsidR="00E248F1">
          <w:rPr>
            <w:rFonts w:asciiTheme="minorHAnsi" w:eastAsiaTheme="minorEastAsia" w:hAnsiTheme="minorHAnsi"/>
            <w:sz w:val="22"/>
            <w:lang w:eastAsia="de-CH" w:bidi="ar-SA"/>
          </w:rPr>
          <w:tab/>
        </w:r>
        <w:r w:rsidR="00E248F1" w:rsidRPr="00590C3E">
          <w:rPr>
            <w:rStyle w:val="Hyperlink"/>
          </w:rPr>
          <w:t>Authentifizierung</w:t>
        </w:r>
        <w:r w:rsidR="00E248F1">
          <w:rPr>
            <w:webHidden/>
          </w:rPr>
          <w:tab/>
        </w:r>
        <w:r w:rsidR="00E248F1">
          <w:rPr>
            <w:webHidden/>
          </w:rPr>
          <w:fldChar w:fldCharType="begin"/>
        </w:r>
        <w:r w:rsidR="00E248F1">
          <w:rPr>
            <w:webHidden/>
          </w:rPr>
          <w:instrText xml:space="preserve"> PAGEREF _Toc35948524 \h </w:instrText>
        </w:r>
        <w:r w:rsidR="00E248F1">
          <w:rPr>
            <w:webHidden/>
          </w:rPr>
        </w:r>
        <w:r w:rsidR="00E248F1">
          <w:rPr>
            <w:webHidden/>
          </w:rPr>
          <w:fldChar w:fldCharType="separate"/>
        </w:r>
        <w:r w:rsidR="00BA629D">
          <w:rPr>
            <w:webHidden/>
          </w:rPr>
          <w:t>23</w:t>
        </w:r>
        <w:r w:rsidR="00E248F1">
          <w:rPr>
            <w:webHidden/>
          </w:rPr>
          <w:fldChar w:fldCharType="end"/>
        </w:r>
      </w:hyperlink>
    </w:p>
    <w:p w14:paraId="7F2CF321" w14:textId="7AE5A3B8" w:rsidR="00E248F1" w:rsidRDefault="008F0FDF" w:rsidP="00E248F1">
      <w:pPr>
        <w:pStyle w:val="Verzeichnis2"/>
        <w:rPr>
          <w:rFonts w:asciiTheme="minorHAnsi" w:eastAsiaTheme="minorEastAsia" w:hAnsiTheme="minorHAnsi"/>
          <w:sz w:val="22"/>
          <w:lang w:eastAsia="de-CH" w:bidi="ar-SA"/>
        </w:rPr>
      </w:pPr>
      <w:hyperlink w:anchor="_Toc35948525" w:history="1">
        <w:r w:rsidR="00E248F1" w:rsidRPr="00590C3E">
          <w:rPr>
            <w:rStyle w:val="Hyperlink"/>
          </w:rPr>
          <w:t>9.5</w:t>
        </w:r>
        <w:r w:rsidR="00E248F1">
          <w:rPr>
            <w:rFonts w:asciiTheme="minorHAnsi" w:eastAsiaTheme="minorEastAsia" w:hAnsiTheme="minorHAnsi"/>
            <w:sz w:val="22"/>
            <w:lang w:eastAsia="de-CH" w:bidi="ar-SA"/>
          </w:rPr>
          <w:tab/>
        </w:r>
        <w:r w:rsidR="00E248F1" w:rsidRPr="00590C3E">
          <w:rPr>
            <w:rStyle w:val="Hyperlink"/>
          </w:rPr>
          <w:t>Webseite</w:t>
        </w:r>
        <w:r w:rsidR="00E248F1">
          <w:rPr>
            <w:webHidden/>
          </w:rPr>
          <w:tab/>
        </w:r>
        <w:r w:rsidR="00E248F1">
          <w:rPr>
            <w:webHidden/>
          </w:rPr>
          <w:fldChar w:fldCharType="begin"/>
        </w:r>
        <w:r w:rsidR="00E248F1">
          <w:rPr>
            <w:webHidden/>
          </w:rPr>
          <w:instrText xml:space="preserve"> PAGEREF _Toc35948525 \h </w:instrText>
        </w:r>
        <w:r w:rsidR="00E248F1">
          <w:rPr>
            <w:webHidden/>
          </w:rPr>
          <w:fldChar w:fldCharType="separate"/>
        </w:r>
        <w:r w:rsidR="00BA629D">
          <w:rPr>
            <w:b/>
            <w:bCs/>
            <w:webHidden/>
            <w:lang w:val="de-DE"/>
          </w:rPr>
          <w:t>Fehler! Textmarke nicht definiert.</w:t>
        </w:r>
        <w:r w:rsidR="00E248F1">
          <w:rPr>
            <w:webHidden/>
          </w:rPr>
          <w:fldChar w:fldCharType="end"/>
        </w:r>
      </w:hyperlink>
    </w:p>
    <w:p w14:paraId="7A784720" w14:textId="1FB2C92E" w:rsidR="00E248F1" w:rsidRDefault="008F0FDF" w:rsidP="00E248F1">
      <w:pPr>
        <w:pStyle w:val="Verzeichnis3"/>
        <w:rPr>
          <w:rFonts w:asciiTheme="minorHAnsi" w:eastAsiaTheme="minorEastAsia" w:hAnsiTheme="minorHAnsi"/>
          <w:sz w:val="22"/>
          <w:lang w:eastAsia="de-CH" w:bidi="ar-SA"/>
        </w:rPr>
      </w:pPr>
      <w:hyperlink w:anchor="_Toc35948526" w:history="1">
        <w:r w:rsidR="00E248F1" w:rsidRPr="00590C3E">
          <w:rPr>
            <w:rStyle w:val="Hyperlink"/>
          </w:rPr>
          <w:t>9.5.1</w:t>
        </w:r>
        <w:r w:rsidR="00E248F1">
          <w:rPr>
            <w:rFonts w:asciiTheme="minorHAnsi" w:eastAsiaTheme="minorEastAsia" w:hAnsiTheme="minorHAnsi"/>
            <w:sz w:val="22"/>
            <w:lang w:eastAsia="de-CH" w:bidi="ar-SA"/>
          </w:rPr>
          <w:tab/>
        </w:r>
        <w:r w:rsidR="00E248F1" w:rsidRPr="00590C3E">
          <w:rPr>
            <w:rStyle w:val="Hyperlink"/>
          </w:rPr>
          <w:t>Admin Dashboard</w:t>
        </w:r>
        <w:r w:rsidR="00E248F1">
          <w:rPr>
            <w:webHidden/>
          </w:rPr>
          <w:tab/>
        </w:r>
        <w:r w:rsidR="00E248F1">
          <w:rPr>
            <w:webHidden/>
          </w:rPr>
          <w:fldChar w:fldCharType="begin"/>
        </w:r>
        <w:r w:rsidR="00E248F1">
          <w:rPr>
            <w:webHidden/>
          </w:rPr>
          <w:instrText xml:space="preserve"> PAGEREF _Toc35948526 \h </w:instrText>
        </w:r>
        <w:r w:rsidR="00E248F1">
          <w:rPr>
            <w:webHidden/>
          </w:rPr>
        </w:r>
        <w:r w:rsidR="00E248F1">
          <w:rPr>
            <w:webHidden/>
          </w:rPr>
          <w:fldChar w:fldCharType="separate"/>
        </w:r>
        <w:r w:rsidR="00BA629D">
          <w:rPr>
            <w:webHidden/>
          </w:rPr>
          <w:t>24</w:t>
        </w:r>
        <w:r w:rsidR="00E248F1">
          <w:rPr>
            <w:webHidden/>
          </w:rPr>
          <w:fldChar w:fldCharType="end"/>
        </w:r>
      </w:hyperlink>
    </w:p>
    <w:p w14:paraId="734D867D" w14:textId="34DA1157" w:rsidR="00E248F1" w:rsidRDefault="008F0FDF" w:rsidP="00E248F1">
      <w:pPr>
        <w:pStyle w:val="Verzeichnis3"/>
        <w:rPr>
          <w:rFonts w:asciiTheme="minorHAnsi" w:eastAsiaTheme="minorEastAsia" w:hAnsiTheme="minorHAnsi"/>
          <w:sz w:val="22"/>
          <w:lang w:eastAsia="de-CH" w:bidi="ar-SA"/>
        </w:rPr>
      </w:pPr>
      <w:hyperlink w:anchor="_Toc35948527" w:history="1">
        <w:r w:rsidR="00E248F1" w:rsidRPr="00590C3E">
          <w:rPr>
            <w:rStyle w:val="Hyperlink"/>
          </w:rPr>
          <w:t>9.5.2</w:t>
        </w:r>
        <w:r w:rsidR="00E248F1">
          <w:rPr>
            <w:rFonts w:asciiTheme="minorHAnsi" w:eastAsiaTheme="minorEastAsia" w:hAnsiTheme="minorHAnsi"/>
            <w:sz w:val="22"/>
            <w:lang w:eastAsia="de-CH" w:bidi="ar-SA"/>
          </w:rPr>
          <w:tab/>
        </w:r>
        <w:r w:rsidR="00E248F1" w:rsidRPr="00590C3E">
          <w:rPr>
            <w:rStyle w:val="Hyperlink"/>
          </w:rPr>
          <w:t>Personal Verwaltung</w:t>
        </w:r>
        <w:r w:rsidR="00E248F1">
          <w:rPr>
            <w:webHidden/>
          </w:rPr>
          <w:tab/>
        </w:r>
        <w:r w:rsidR="00E248F1">
          <w:rPr>
            <w:webHidden/>
          </w:rPr>
          <w:fldChar w:fldCharType="begin"/>
        </w:r>
        <w:r w:rsidR="00E248F1">
          <w:rPr>
            <w:webHidden/>
          </w:rPr>
          <w:instrText xml:space="preserve"> PAGEREF _Toc35948527 \h </w:instrText>
        </w:r>
        <w:r w:rsidR="00E248F1">
          <w:rPr>
            <w:webHidden/>
          </w:rPr>
        </w:r>
        <w:r w:rsidR="00E248F1">
          <w:rPr>
            <w:webHidden/>
          </w:rPr>
          <w:fldChar w:fldCharType="separate"/>
        </w:r>
        <w:r w:rsidR="00BA629D">
          <w:rPr>
            <w:webHidden/>
          </w:rPr>
          <w:t>25</w:t>
        </w:r>
        <w:r w:rsidR="00E248F1">
          <w:rPr>
            <w:webHidden/>
          </w:rPr>
          <w:fldChar w:fldCharType="end"/>
        </w:r>
      </w:hyperlink>
    </w:p>
    <w:p w14:paraId="002D70F6" w14:textId="768EA782" w:rsidR="00E248F1" w:rsidRDefault="008F0FDF" w:rsidP="00E248F1">
      <w:pPr>
        <w:pStyle w:val="Verzeichnis3"/>
        <w:rPr>
          <w:rFonts w:asciiTheme="minorHAnsi" w:eastAsiaTheme="minorEastAsia" w:hAnsiTheme="minorHAnsi"/>
          <w:sz w:val="22"/>
          <w:lang w:eastAsia="de-CH" w:bidi="ar-SA"/>
        </w:rPr>
      </w:pPr>
      <w:hyperlink w:anchor="_Toc35948528" w:history="1">
        <w:r w:rsidR="00E248F1" w:rsidRPr="00590C3E">
          <w:rPr>
            <w:rStyle w:val="Hyperlink"/>
          </w:rPr>
          <w:t>9.5.3</w:t>
        </w:r>
        <w:r w:rsidR="00E248F1">
          <w:rPr>
            <w:rFonts w:asciiTheme="minorHAnsi" w:eastAsiaTheme="minorEastAsia" w:hAnsiTheme="minorHAnsi"/>
            <w:sz w:val="22"/>
            <w:lang w:eastAsia="de-CH" w:bidi="ar-SA"/>
          </w:rPr>
          <w:tab/>
        </w:r>
        <w:r w:rsidR="00E248F1" w:rsidRPr="00590C3E">
          <w:rPr>
            <w:rStyle w:val="Hyperlink"/>
          </w:rPr>
          <w:t>Räume Verwaltung</w:t>
        </w:r>
        <w:r w:rsidR="00E248F1">
          <w:rPr>
            <w:webHidden/>
          </w:rPr>
          <w:tab/>
        </w:r>
        <w:r w:rsidR="00E248F1">
          <w:rPr>
            <w:webHidden/>
          </w:rPr>
          <w:fldChar w:fldCharType="begin"/>
        </w:r>
        <w:r w:rsidR="00E248F1">
          <w:rPr>
            <w:webHidden/>
          </w:rPr>
          <w:instrText xml:space="preserve"> PAGEREF _Toc35948528 \h </w:instrText>
        </w:r>
        <w:r w:rsidR="00E248F1">
          <w:rPr>
            <w:webHidden/>
          </w:rPr>
        </w:r>
        <w:r w:rsidR="00E248F1">
          <w:rPr>
            <w:webHidden/>
          </w:rPr>
          <w:fldChar w:fldCharType="separate"/>
        </w:r>
        <w:r w:rsidR="00BA629D">
          <w:rPr>
            <w:webHidden/>
          </w:rPr>
          <w:t>25</w:t>
        </w:r>
        <w:r w:rsidR="00E248F1">
          <w:rPr>
            <w:webHidden/>
          </w:rPr>
          <w:fldChar w:fldCharType="end"/>
        </w:r>
      </w:hyperlink>
    </w:p>
    <w:p w14:paraId="6A53311B" w14:textId="4658D43A" w:rsidR="00E248F1" w:rsidRDefault="008F0FDF" w:rsidP="00E248F1">
      <w:pPr>
        <w:pStyle w:val="Verzeichnis3"/>
        <w:rPr>
          <w:rFonts w:asciiTheme="minorHAnsi" w:eastAsiaTheme="minorEastAsia" w:hAnsiTheme="minorHAnsi"/>
          <w:sz w:val="22"/>
          <w:lang w:eastAsia="de-CH" w:bidi="ar-SA"/>
        </w:rPr>
      </w:pPr>
      <w:hyperlink w:anchor="_Toc35948529" w:history="1">
        <w:r w:rsidR="00E248F1" w:rsidRPr="00590C3E">
          <w:rPr>
            <w:rStyle w:val="Hyperlink"/>
          </w:rPr>
          <w:t>9.5.4</w:t>
        </w:r>
        <w:r w:rsidR="00E248F1">
          <w:rPr>
            <w:rFonts w:asciiTheme="minorHAnsi" w:eastAsiaTheme="minorEastAsia" w:hAnsiTheme="minorHAnsi"/>
            <w:sz w:val="22"/>
            <w:lang w:eastAsia="de-CH" w:bidi="ar-SA"/>
          </w:rPr>
          <w:tab/>
        </w:r>
        <w:r w:rsidR="00E248F1" w:rsidRPr="00590C3E">
          <w:rPr>
            <w:rStyle w:val="Hyperlink"/>
          </w:rPr>
          <w:t>Raum Ansicht</w:t>
        </w:r>
        <w:r w:rsidR="00E248F1">
          <w:rPr>
            <w:webHidden/>
          </w:rPr>
          <w:tab/>
        </w:r>
        <w:r w:rsidR="00E248F1">
          <w:rPr>
            <w:webHidden/>
          </w:rPr>
          <w:fldChar w:fldCharType="begin"/>
        </w:r>
        <w:r w:rsidR="00E248F1">
          <w:rPr>
            <w:webHidden/>
          </w:rPr>
          <w:instrText xml:space="preserve"> PAGEREF _Toc35948529 \h </w:instrText>
        </w:r>
        <w:r w:rsidR="00E248F1">
          <w:rPr>
            <w:webHidden/>
          </w:rPr>
        </w:r>
        <w:r w:rsidR="00E248F1">
          <w:rPr>
            <w:webHidden/>
          </w:rPr>
          <w:fldChar w:fldCharType="separate"/>
        </w:r>
        <w:r w:rsidR="00BA629D">
          <w:rPr>
            <w:webHidden/>
          </w:rPr>
          <w:t>27</w:t>
        </w:r>
        <w:r w:rsidR="00E248F1">
          <w:rPr>
            <w:webHidden/>
          </w:rPr>
          <w:fldChar w:fldCharType="end"/>
        </w:r>
      </w:hyperlink>
    </w:p>
    <w:p w14:paraId="148FCB4E" w14:textId="1EC48936" w:rsidR="00E248F1" w:rsidRDefault="008F0FDF" w:rsidP="00E248F1">
      <w:pPr>
        <w:pStyle w:val="Verzeichnis3"/>
        <w:rPr>
          <w:rFonts w:asciiTheme="minorHAnsi" w:eastAsiaTheme="minorEastAsia" w:hAnsiTheme="minorHAnsi"/>
          <w:sz w:val="22"/>
          <w:lang w:eastAsia="de-CH" w:bidi="ar-SA"/>
        </w:rPr>
      </w:pPr>
      <w:hyperlink w:anchor="_Toc35948530" w:history="1">
        <w:r w:rsidR="00E248F1" w:rsidRPr="00590C3E">
          <w:rPr>
            <w:rStyle w:val="Hyperlink"/>
          </w:rPr>
          <w:t>9.5.5</w:t>
        </w:r>
        <w:r w:rsidR="00E248F1">
          <w:rPr>
            <w:rFonts w:asciiTheme="minorHAnsi" w:eastAsiaTheme="minorEastAsia" w:hAnsiTheme="minorHAnsi"/>
            <w:sz w:val="22"/>
            <w:lang w:eastAsia="de-CH" w:bidi="ar-SA"/>
          </w:rPr>
          <w:tab/>
        </w:r>
        <w:r w:rsidR="00E248F1" w:rsidRPr="00590C3E">
          <w:rPr>
            <w:rStyle w:val="Hyperlink"/>
          </w:rPr>
          <w:t>Sensoren Verwaltung</w:t>
        </w:r>
        <w:r w:rsidR="00E248F1">
          <w:rPr>
            <w:webHidden/>
          </w:rPr>
          <w:tab/>
        </w:r>
        <w:r w:rsidR="00E248F1">
          <w:rPr>
            <w:webHidden/>
          </w:rPr>
          <w:fldChar w:fldCharType="begin"/>
        </w:r>
        <w:r w:rsidR="00E248F1">
          <w:rPr>
            <w:webHidden/>
          </w:rPr>
          <w:instrText xml:space="preserve"> PAGEREF _Toc35948530 \h </w:instrText>
        </w:r>
        <w:r w:rsidR="00E248F1">
          <w:rPr>
            <w:webHidden/>
          </w:rPr>
        </w:r>
        <w:r w:rsidR="00E248F1">
          <w:rPr>
            <w:webHidden/>
          </w:rPr>
          <w:fldChar w:fldCharType="separate"/>
        </w:r>
        <w:r w:rsidR="00BA629D">
          <w:rPr>
            <w:webHidden/>
          </w:rPr>
          <w:t>27</w:t>
        </w:r>
        <w:r w:rsidR="00E248F1">
          <w:rPr>
            <w:webHidden/>
          </w:rPr>
          <w:fldChar w:fldCharType="end"/>
        </w:r>
      </w:hyperlink>
    </w:p>
    <w:p w14:paraId="6B771FD0" w14:textId="00379A44" w:rsidR="00E248F1" w:rsidRDefault="008F0FDF" w:rsidP="00E248F1">
      <w:pPr>
        <w:pStyle w:val="Verzeichnis2"/>
        <w:rPr>
          <w:rFonts w:asciiTheme="minorHAnsi" w:eastAsiaTheme="minorEastAsia" w:hAnsiTheme="minorHAnsi"/>
          <w:sz w:val="22"/>
          <w:lang w:eastAsia="de-CH" w:bidi="ar-SA"/>
        </w:rPr>
      </w:pPr>
      <w:hyperlink w:anchor="_Toc35948531" w:history="1">
        <w:r w:rsidR="00E248F1" w:rsidRPr="00590C3E">
          <w:rPr>
            <w:rStyle w:val="Hyperlink"/>
          </w:rPr>
          <w:t>9.6</w:t>
        </w:r>
        <w:r w:rsidR="00E248F1">
          <w:rPr>
            <w:rFonts w:asciiTheme="minorHAnsi" w:eastAsiaTheme="minorEastAsia" w:hAnsiTheme="minorHAnsi"/>
            <w:sz w:val="22"/>
            <w:lang w:eastAsia="de-CH" w:bidi="ar-SA"/>
          </w:rPr>
          <w:tab/>
        </w:r>
        <w:r w:rsidR="00E248F1" w:rsidRPr="00590C3E">
          <w:rPr>
            <w:rStyle w:val="Hyperlink"/>
          </w:rPr>
          <w:t>Sensor Ansicht</w:t>
        </w:r>
        <w:r w:rsidR="00E248F1">
          <w:rPr>
            <w:webHidden/>
          </w:rPr>
          <w:tab/>
        </w:r>
        <w:r w:rsidR="00E248F1">
          <w:rPr>
            <w:webHidden/>
          </w:rPr>
          <w:fldChar w:fldCharType="begin"/>
        </w:r>
        <w:r w:rsidR="00E248F1">
          <w:rPr>
            <w:webHidden/>
          </w:rPr>
          <w:instrText xml:space="preserve"> PAGEREF _Toc35948531 \h </w:instrText>
        </w:r>
        <w:r w:rsidR="00E248F1">
          <w:rPr>
            <w:webHidden/>
          </w:rPr>
        </w:r>
        <w:r w:rsidR="00E248F1">
          <w:rPr>
            <w:webHidden/>
          </w:rPr>
          <w:fldChar w:fldCharType="separate"/>
        </w:r>
        <w:r w:rsidR="00BA629D">
          <w:rPr>
            <w:webHidden/>
          </w:rPr>
          <w:t>28</w:t>
        </w:r>
        <w:r w:rsidR="00E248F1">
          <w:rPr>
            <w:webHidden/>
          </w:rPr>
          <w:fldChar w:fldCharType="end"/>
        </w:r>
      </w:hyperlink>
    </w:p>
    <w:p w14:paraId="540C5C68" w14:textId="75E9FC24" w:rsidR="00E248F1" w:rsidRDefault="008F0FDF" w:rsidP="00E248F1">
      <w:pPr>
        <w:pStyle w:val="Verzeichnis3"/>
        <w:rPr>
          <w:rFonts w:asciiTheme="minorHAnsi" w:eastAsiaTheme="minorEastAsia" w:hAnsiTheme="minorHAnsi"/>
          <w:sz w:val="22"/>
          <w:lang w:eastAsia="de-CH" w:bidi="ar-SA"/>
        </w:rPr>
      </w:pPr>
      <w:hyperlink w:anchor="_Toc35948532" w:history="1">
        <w:r w:rsidR="00E248F1" w:rsidRPr="00590C3E">
          <w:rPr>
            <w:rStyle w:val="Hyperlink"/>
          </w:rPr>
          <w:t>9.6.1</w:t>
        </w:r>
        <w:r w:rsidR="00E248F1">
          <w:rPr>
            <w:rFonts w:asciiTheme="minorHAnsi" w:eastAsiaTheme="minorEastAsia" w:hAnsiTheme="minorHAnsi"/>
            <w:sz w:val="22"/>
            <w:lang w:eastAsia="de-CH" w:bidi="ar-SA"/>
          </w:rPr>
          <w:tab/>
        </w:r>
        <w:r w:rsidR="00E248F1" w:rsidRPr="00590C3E">
          <w:rPr>
            <w:rStyle w:val="Hyperlink"/>
          </w:rPr>
          <w:t>Reinigungspersonal Dashboard</w:t>
        </w:r>
        <w:r w:rsidR="00E248F1">
          <w:rPr>
            <w:webHidden/>
          </w:rPr>
          <w:tab/>
        </w:r>
        <w:r w:rsidR="00E248F1">
          <w:rPr>
            <w:webHidden/>
          </w:rPr>
          <w:fldChar w:fldCharType="begin"/>
        </w:r>
        <w:r w:rsidR="00E248F1">
          <w:rPr>
            <w:webHidden/>
          </w:rPr>
          <w:instrText xml:space="preserve"> PAGEREF _Toc35948532 \h </w:instrText>
        </w:r>
        <w:r w:rsidR="00E248F1">
          <w:rPr>
            <w:webHidden/>
          </w:rPr>
        </w:r>
        <w:r w:rsidR="00E248F1">
          <w:rPr>
            <w:webHidden/>
          </w:rPr>
          <w:fldChar w:fldCharType="separate"/>
        </w:r>
        <w:r w:rsidR="00BA629D">
          <w:rPr>
            <w:webHidden/>
          </w:rPr>
          <w:t>29</w:t>
        </w:r>
        <w:r w:rsidR="00E248F1">
          <w:rPr>
            <w:webHidden/>
          </w:rPr>
          <w:fldChar w:fldCharType="end"/>
        </w:r>
      </w:hyperlink>
    </w:p>
    <w:p w14:paraId="7941E6B5" w14:textId="026D7595" w:rsidR="00E248F1" w:rsidRDefault="008F0FDF" w:rsidP="00E248F1">
      <w:pPr>
        <w:pStyle w:val="Verzeichnis2"/>
        <w:rPr>
          <w:rFonts w:asciiTheme="minorHAnsi" w:eastAsiaTheme="minorEastAsia" w:hAnsiTheme="minorHAnsi"/>
          <w:sz w:val="22"/>
          <w:lang w:eastAsia="de-CH" w:bidi="ar-SA"/>
        </w:rPr>
      </w:pPr>
      <w:hyperlink w:anchor="_Toc35948533" w:history="1">
        <w:r w:rsidR="00E248F1" w:rsidRPr="00590C3E">
          <w:rPr>
            <w:rStyle w:val="Hyperlink"/>
          </w:rPr>
          <w:t>9.7</w:t>
        </w:r>
        <w:r w:rsidR="00E248F1">
          <w:rPr>
            <w:rFonts w:asciiTheme="minorHAnsi" w:eastAsiaTheme="minorEastAsia" w:hAnsiTheme="minorHAnsi"/>
            <w:sz w:val="22"/>
            <w:lang w:eastAsia="de-CH" w:bidi="ar-SA"/>
          </w:rPr>
          <w:tab/>
        </w:r>
        <w:r w:rsidR="00E248F1" w:rsidRPr="00590C3E">
          <w:rPr>
            <w:rStyle w:val="Hyperlink"/>
          </w:rPr>
          <w:t>Konzeptionelles Modell</w:t>
        </w:r>
        <w:r w:rsidR="00E248F1">
          <w:rPr>
            <w:webHidden/>
          </w:rPr>
          <w:tab/>
        </w:r>
        <w:r w:rsidR="00E248F1">
          <w:rPr>
            <w:webHidden/>
          </w:rPr>
          <w:fldChar w:fldCharType="begin"/>
        </w:r>
        <w:r w:rsidR="00E248F1">
          <w:rPr>
            <w:webHidden/>
          </w:rPr>
          <w:instrText xml:space="preserve"> PAGEREF _Toc35948533 \h </w:instrText>
        </w:r>
        <w:r w:rsidR="00E248F1">
          <w:rPr>
            <w:webHidden/>
          </w:rPr>
        </w:r>
        <w:r w:rsidR="00E248F1">
          <w:rPr>
            <w:webHidden/>
          </w:rPr>
          <w:fldChar w:fldCharType="separate"/>
        </w:r>
        <w:r w:rsidR="00BA629D">
          <w:rPr>
            <w:webHidden/>
          </w:rPr>
          <w:t>31</w:t>
        </w:r>
        <w:r w:rsidR="00E248F1">
          <w:rPr>
            <w:webHidden/>
          </w:rPr>
          <w:fldChar w:fldCharType="end"/>
        </w:r>
      </w:hyperlink>
    </w:p>
    <w:p w14:paraId="703CA14A" w14:textId="2A7BE808" w:rsidR="00E248F1" w:rsidRDefault="008F0FDF" w:rsidP="00E248F1">
      <w:pPr>
        <w:pStyle w:val="Verzeichnis2"/>
        <w:rPr>
          <w:rFonts w:asciiTheme="minorHAnsi" w:eastAsiaTheme="minorEastAsia" w:hAnsiTheme="minorHAnsi"/>
          <w:sz w:val="22"/>
          <w:lang w:eastAsia="de-CH" w:bidi="ar-SA"/>
        </w:rPr>
      </w:pPr>
      <w:hyperlink w:anchor="_Toc35948534" w:history="1">
        <w:r w:rsidR="00E248F1" w:rsidRPr="00590C3E">
          <w:rPr>
            <w:rStyle w:val="Hyperlink"/>
          </w:rPr>
          <w:t>9.8</w:t>
        </w:r>
        <w:r w:rsidR="00E248F1">
          <w:rPr>
            <w:rFonts w:asciiTheme="minorHAnsi" w:eastAsiaTheme="minorEastAsia" w:hAnsiTheme="minorHAnsi"/>
            <w:sz w:val="22"/>
            <w:lang w:eastAsia="de-CH" w:bidi="ar-SA"/>
          </w:rPr>
          <w:tab/>
        </w:r>
        <w:r w:rsidR="00E248F1" w:rsidRPr="00590C3E">
          <w:rPr>
            <w:rStyle w:val="Hyperlink"/>
          </w:rPr>
          <w:t>Logisches Modell</w:t>
        </w:r>
        <w:r w:rsidR="00E248F1">
          <w:rPr>
            <w:webHidden/>
          </w:rPr>
          <w:tab/>
        </w:r>
        <w:r w:rsidR="00E248F1">
          <w:rPr>
            <w:webHidden/>
          </w:rPr>
          <w:fldChar w:fldCharType="begin"/>
        </w:r>
        <w:r w:rsidR="00E248F1">
          <w:rPr>
            <w:webHidden/>
          </w:rPr>
          <w:instrText xml:space="preserve"> PAGEREF _Toc35948534 \h </w:instrText>
        </w:r>
        <w:r w:rsidR="00E248F1">
          <w:rPr>
            <w:webHidden/>
          </w:rPr>
        </w:r>
        <w:r w:rsidR="00E248F1">
          <w:rPr>
            <w:webHidden/>
          </w:rPr>
          <w:fldChar w:fldCharType="separate"/>
        </w:r>
        <w:r w:rsidR="00BA629D">
          <w:rPr>
            <w:webHidden/>
          </w:rPr>
          <w:t>32</w:t>
        </w:r>
        <w:r w:rsidR="00E248F1">
          <w:rPr>
            <w:webHidden/>
          </w:rPr>
          <w:fldChar w:fldCharType="end"/>
        </w:r>
      </w:hyperlink>
    </w:p>
    <w:p w14:paraId="610497AE" w14:textId="6E3BE77E" w:rsidR="00E248F1" w:rsidRDefault="008F0FDF" w:rsidP="00E248F1">
      <w:pPr>
        <w:pStyle w:val="Verzeichnis2"/>
        <w:rPr>
          <w:rFonts w:asciiTheme="minorHAnsi" w:eastAsiaTheme="minorEastAsia" w:hAnsiTheme="minorHAnsi"/>
          <w:sz w:val="22"/>
          <w:lang w:eastAsia="de-CH" w:bidi="ar-SA"/>
        </w:rPr>
      </w:pPr>
      <w:hyperlink w:anchor="_Toc35948535" w:history="1">
        <w:r w:rsidR="00E248F1" w:rsidRPr="00590C3E">
          <w:rPr>
            <w:rStyle w:val="Hyperlink"/>
          </w:rPr>
          <w:t>9.9</w:t>
        </w:r>
        <w:r w:rsidR="00E248F1">
          <w:rPr>
            <w:rFonts w:asciiTheme="minorHAnsi" w:eastAsiaTheme="minorEastAsia" w:hAnsiTheme="minorHAnsi"/>
            <w:sz w:val="22"/>
            <w:lang w:eastAsia="de-CH" w:bidi="ar-SA"/>
          </w:rPr>
          <w:tab/>
        </w:r>
        <w:r w:rsidR="00E248F1" w:rsidRPr="00590C3E">
          <w:rPr>
            <w:rStyle w:val="Hyperlink"/>
          </w:rPr>
          <w:t>API Struktur</w:t>
        </w:r>
        <w:r w:rsidR="00E248F1">
          <w:rPr>
            <w:webHidden/>
          </w:rPr>
          <w:tab/>
        </w:r>
        <w:r w:rsidR="00E248F1">
          <w:rPr>
            <w:webHidden/>
          </w:rPr>
          <w:fldChar w:fldCharType="begin"/>
        </w:r>
        <w:r w:rsidR="00E248F1">
          <w:rPr>
            <w:webHidden/>
          </w:rPr>
          <w:instrText xml:space="preserve"> PAGEREF _Toc35948535 \h </w:instrText>
        </w:r>
        <w:r w:rsidR="00E248F1">
          <w:rPr>
            <w:webHidden/>
          </w:rPr>
        </w:r>
        <w:r w:rsidR="00E248F1">
          <w:rPr>
            <w:webHidden/>
          </w:rPr>
          <w:fldChar w:fldCharType="separate"/>
        </w:r>
        <w:r w:rsidR="00BA629D">
          <w:rPr>
            <w:webHidden/>
          </w:rPr>
          <w:t>32</w:t>
        </w:r>
        <w:r w:rsidR="00E248F1">
          <w:rPr>
            <w:webHidden/>
          </w:rPr>
          <w:fldChar w:fldCharType="end"/>
        </w:r>
      </w:hyperlink>
    </w:p>
    <w:p w14:paraId="083BDB89" w14:textId="5013EC53" w:rsidR="00E248F1" w:rsidRDefault="008F0FDF" w:rsidP="00E248F1">
      <w:pPr>
        <w:pStyle w:val="Verzeichnis2"/>
        <w:rPr>
          <w:rFonts w:asciiTheme="minorHAnsi" w:eastAsiaTheme="minorEastAsia" w:hAnsiTheme="minorHAnsi"/>
          <w:sz w:val="22"/>
          <w:lang w:eastAsia="de-CH" w:bidi="ar-SA"/>
        </w:rPr>
      </w:pPr>
      <w:hyperlink w:anchor="_Toc35948536" w:history="1">
        <w:r w:rsidR="00E248F1" w:rsidRPr="00590C3E">
          <w:rPr>
            <w:rStyle w:val="Hyperlink"/>
          </w:rPr>
          <w:t>9.10</w:t>
        </w:r>
        <w:r w:rsidR="00E248F1">
          <w:rPr>
            <w:rFonts w:asciiTheme="minorHAnsi" w:eastAsiaTheme="minorEastAsia" w:hAnsiTheme="minorHAnsi"/>
            <w:sz w:val="22"/>
            <w:lang w:eastAsia="de-CH" w:bidi="ar-SA"/>
          </w:rPr>
          <w:tab/>
        </w:r>
        <w:r w:rsidR="00E248F1" w:rsidRPr="00590C3E">
          <w:rPr>
            <w:rStyle w:val="Hyperlink"/>
          </w:rPr>
          <w:t>Sicherheit</w:t>
        </w:r>
        <w:r w:rsidR="00E248F1">
          <w:rPr>
            <w:webHidden/>
          </w:rPr>
          <w:tab/>
        </w:r>
        <w:r w:rsidR="00E248F1">
          <w:rPr>
            <w:webHidden/>
          </w:rPr>
          <w:fldChar w:fldCharType="begin"/>
        </w:r>
        <w:r w:rsidR="00E248F1">
          <w:rPr>
            <w:webHidden/>
          </w:rPr>
          <w:instrText xml:space="preserve"> PAGEREF _Toc35948536 \h </w:instrText>
        </w:r>
        <w:r w:rsidR="00E248F1">
          <w:rPr>
            <w:webHidden/>
          </w:rPr>
        </w:r>
        <w:r w:rsidR="00E248F1">
          <w:rPr>
            <w:webHidden/>
          </w:rPr>
          <w:fldChar w:fldCharType="separate"/>
        </w:r>
        <w:r w:rsidR="00BA629D">
          <w:rPr>
            <w:webHidden/>
          </w:rPr>
          <w:t>34</w:t>
        </w:r>
        <w:r w:rsidR="00E248F1">
          <w:rPr>
            <w:webHidden/>
          </w:rPr>
          <w:fldChar w:fldCharType="end"/>
        </w:r>
      </w:hyperlink>
    </w:p>
    <w:p w14:paraId="7B61CAC4" w14:textId="60A22A35" w:rsidR="00E248F1" w:rsidRDefault="008F0FDF" w:rsidP="00E248F1">
      <w:pPr>
        <w:pStyle w:val="Verzeichnis3"/>
        <w:rPr>
          <w:rFonts w:asciiTheme="minorHAnsi" w:eastAsiaTheme="minorEastAsia" w:hAnsiTheme="minorHAnsi"/>
          <w:sz w:val="22"/>
          <w:lang w:eastAsia="de-CH" w:bidi="ar-SA"/>
        </w:rPr>
      </w:pPr>
      <w:hyperlink w:anchor="_Toc35948537" w:history="1">
        <w:r w:rsidR="00E248F1" w:rsidRPr="00590C3E">
          <w:rPr>
            <w:rStyle w:val="Hyperlink"/>
          </w:rPr>
          <w:t>9.10.1</w:t>
        </w:r>
        <w:r w:rsidR="00E248F1">
          <w:rPr>
            <w:rFonts w:asciiTheme="minorHAnsi" w:eastAsiaTheme="minorEastAsia" w:hAnsiTheme="minorHAnsi"/>
            <w:sz w:val="22"/>
            <w:lang w:eastAsia="de-CH" w:bidi="ar-SA"/>
          </w:rPr>
          <w:tab/>
        </w:r>
        <w:r w:rsidR="00E248F1" w:rsidRPr="00590C3E">
          <w:rPr>
            <w:rStyle w:val="Hyperlink"/>
          </w:rPr>
          <w:t>Feld Validierung</w:t>
        </w:r>
        <w:r w:rsidR="00E248F1">
          <w:rPr>
            <w:webHidden/>
          </w:rPr>
          <w:tab/>
        </w:r>
        <w:r w:rsidR="00E248F1">
          <w:rPr>
            <w:webHidden/>
          </w:rPr>
          <w:fldChar w:fldCharType="begin"/>
        </w:r>
        <w:r w:rsidR="00E248F1">
          <w:rPr>
            <w:webHidden/>
          </w:rPr>
          <w:instrText xml:space="preserve"> PAGEREF _Toc35948537 \h </w:instrText>
        </w:r>
        <w:r w:rsidR="00E248F1">
          <w:rPr>
            <w:webHidden/>
          </w:rPr>
        </w:r>
        <w:r w:rsidR="00E248F1">
          <w:rPr>
            <w:webHidden/>
          </w:rPr>
          <w:fldChar w:fldCharType="separate"/>
        </w:r>
        <w:r w:rsidR="00BA629D">
          <w:rPr>
            <w:webHidden/>
          </w:rPr>
          <w:t>34</w:t>
        </w:r>
        <w:r w:rsidR="00E248F1">
          <w:rPr>
            <w:webHidden/>
          </w:rPr>
          <w:fldChar w:fldCharType="end"/>
        </w:r>
      </w:hyperlink>
    </w:p>
    <w:p w14:paraId="71ACC3A7" w14:textId="76F2796E" w:rsidR="00E248F1" w:rsidRDefault="008F0FDF" w:rsidP="00E248F1">
      <w:pPr>
        <w:pStyle w:val="Verzeichnis3"/>
        <w:rPr>
          <w:rFonts w:asciiTheme="minorHAnsi" w:eastAsiaTheme="minorEastAsia" w:hAnsiTheme="minorHAnsi"/>
          <w:sz w:val="22"/>
          <w:lang w:eastAsia="de-CH" w:bidi="ar-SA"/>
        </w:rPr>
      </w:pPr>
      <w:hyperlink w:anchor="_Toc35948538" w:history="1">
        <w:r w:rsidR="00E248F1" w:rsidRPr="00590C3E">
          <w:rPr>
            <w:rStyle w:val="Hyperlink"/>
          </w:rPr>
          <w:t>9.10.2</w:t>
        </w:r>
        <w:r w:rsidR="00E248F1">
          <w:rPr>
            <w:rFonts w:asciiTheme="minorHAnsi" w:eastAsiaTheme="minorEastAsia" w:hAnsiTheme="minorHAnsi"/>
            <w:sz w:val="22"/>
            <w:lang w:eastAsia="de-CH" w:bidi="ar-SA"/>
          </w:rPr>
          <w:tab/>
        </w:r>
        <w:r w:rsidR="00E248F1" w:rsidRPr="00590C3E">
          <w:rPr>
            <w:rStyle w:val="Hyperlink"/>
          </w:rPr>
          <w:t>SQL Injection</w:t>
        </w:r>
        <w:r w:rsidR="00E248F1">
          <w:rPr>
            <w:webHidden/>
          </w:rPr>
          <w:tab/>
        </w:r>
        <w:r w:rsidR="00E248F1">
          <w:rPr>
            <w:webHidden/>
          </w:rPr>
          <w:fldChar w:fldCharType="begin"/>
        </w:r>
        <w:r w:rsidR="00E248F1">
          <w:rPr>
            <w:webHidden/>
          </w:rPr>
          <w:instrText xml:space="preserve"> PAGEREF _Toc35948538 \h </w:instrText>
        </w:r>
        <w:r w:rsidR="00E248F1">
          <w:rPr>
            <w:webHidden/>
          </w:rPr>
        </w:r>
        <w:r w:rsidR="00E248F1">
          <w:rPr>
            <w:webHidden/>
          </w:rPr>
          <w:fldChar w:fldCharType="separate"/>
        </w:r>
        <w:r w:rsidR="00BA629D">
          <w:rPr>
            <w:webHidden/>
          </w:rPr>
          <w:t>35</w:t>
        </w:r>
        <w:r w:rsidR="00E248F1">
          <w:rPr>
            <w:webHidden/>
          </w:rPr>
          <w:fldChar w:fldCharType="end"/>
        </w:r>
      </w:hyperlink>
    </w:p>
    <w:p w14:paraId="0BDAC0A7" w14:textId="02465CD6" w:rsidR="00E248F1" w:rsidRDefault="008F0FDF" w:rsidP="00E248F1">
      <w:pPr>
        <w:pStyle w:val="Verzeichnis3"/>
        <w:rPr>
          <w:rFonts w:asciiTheme="minorHAnsi" w:eastAsiaTheme="minorEastAsia" w:hAnsiTheme="minorHAnsi"/>
          <w:sz w:val="22"/>
          <w:lang w:eastAsia="de-CH" w:bidi="ar-SA"/>
        </w:rPr>
      </w:pPr>
      <w:hyperlink w:anchor="_Toc35948539" w:history="1">
        <w:r w:rsidR="00E248F1" w:rsidRPr="00590C3E">
          <w:rPr>
            <w:rStyle w:val="Hyperlink"/>
          </w:rPr>
          <w:t>9.10.3</w:t>
        </w:r>
        <w:r w:rsidR="00E248F1">
          <w:rPr>
            <w:rFonts w:asciiTheme="minorHAnsi" w:eastAsiaTheme="minorEastAsia" w:hAnsiTheme="minorHAnsi"/>
            <w:sz w:val="22"/>
            <w:lang w:eastAsia="de-CH" w:bidi="ar-SA"/>
          </w:rPr>
          <w:tab/>
        </w:r>
        <w:r w:rsidR="00E248F1" w:rsidRPr="00590C3E">
          <w:rPr>
            <w:rStyle w:val="Hyperlink"/>
          </w:rPr>
          <w:t>Cross Site Scripting</w:t>
        </w:r>
        <w:r w:rsidR="00E248F1">
          <w:rPr>
            <w:webHidden/>
          </w:rPr>
          <w:tab/>
        </w:r>
        <w:r w:rsidR="00E248F1">
          <w:rPr>
            <w:webHidden/>
          </w:rPr>
          <w:fldChar w:fldCharType="begin"/>
        </w:r>
        <w:r w:rsidR="00E248F1">
          <w:rPr>
            <w:webHidden/>
          </w:rPr>
          <w:instrText xml:space="preserve"> PAGEREF _Toc35948539 \h </w:instrText>
        </w:r>
        <w:r w:rsidR="00E248F1">
          <w:rPr>
            <w:webHidden/>
          </w:rPr>
        </w:r>
        <w:r w:rsidR="00E248F1">
          <w:rPr>
            <w:webHidden/>
          </w:rPr>
          <w:fldChar w:fldCharType="separate"/>
        </w:r>
        <w:r w:rsidR="00BA629D">
          <w:rPr>
            <w:webHidden/>
          </w:rPr>
          <w:t>35</w:t>
        </w:r>
        <w:r w:rsidR="00E248F1">
          <w:rPr>
            <w:webHidden/>
          </w:rPr>
          <w:fldChar w:fldCharType="end"/>
        </w:r>
      </w:hyperlink>
    </w:p>
    <w:p w14:paraId="621D7832" w14:textId="7E56A7CD" w:rsidR="00E248F1" w:rsidRDefault="008F0FDF" w:rsidP="00E248F1">
      <w:pPr>
        <w:pStyle w:val="Verzeichnis2"/>
        <w:rPr>
          <w:rFonts w:asciiTheme="minorHAnsi" w:eastAsiaTheme="minorEastAsia" w:hAnsiTheme="minorHAnsi"/>
          <w:sz w:val="22"/>
          <w:lang w:eastAsia="de-CH" w:bidi="ar-SA"/>
        </w:rPr>
      </w:pPr>
      <w:hyperlink w:anchor="_Toc35948540" w:history="1">
        <w:r w:rsidR="00E248F1" w:rsidRPr="00590C3E">
          <w:rPr>
            <w:rStyle w:val="Hyperlink"/>
          </w:rPr>
          <w:t>9.11</w:t>
        </w:r>
        <w:r w:rsidR="00E248F1">
          <w:rPr>
            <w:rFonts w:asciiTheme="minorHAnsi" w:eastAsiaTheme="minorEastAsia" w:hAnsiTheme="minorHAnsi"/>
            <w:sz w:val="22"/>
            <w:lang w:eastAsia="de-CH" w:bidi="ar-SA"/>
          </w:rPr>
          <w:tab/>
        </w:r>
        <w:r w:rsidR="00E248F1" w:rsidRPr="00590C3E">
          <w:rPr>
            <w:rStyle w:val="Hyperlink"/>
          </w:rPr>
          <w:t>Testen</w:t>
        </w:r>
        <w:r w:rsidR="00E248F1">
          <w:rPr>
            <w:webHidden/>
          </w:rPr>
          <w:tab/>
        </w:r>
        <w:r w:rsidR="00E248F1">
          <w:rPr>
            <w:webHidden/>
          </w:rPr>
          <w:fldChar w:fldCharType="begin"/>
        </w:r>
        <w:r w:rsidR="00E248F1">
          <w:rPr>
            <w:webHidden/>
          </w:rPr>
          <w:instrText xml:space="preserve"> PAGEREF _Toc35948540 \h </w:instrText>
        </w:r>
        <w:r w:rsidR="00E248F1">
          <w:rPr>
            <w:webHidden/>
          </w:rPr>
        </w:r>
        <w:r w:rsidR="00E248F1">
          <w:rPr>
            <w:webHidden/>
          </w:rPr>
          <w:fldChar w:fldCharType="separate"/>
        </w:r>
        <w:r w:rsidR="00BA629D">
          <w:rPr>
            <w:webHidden/>
          </w:rPr>
          <w:t>35</w:t>
        </w:r>
        <w:r w:rsidR="00E248F1">
          <w:rPr>
            <w:webHidden/>
          </w:rPr>
          <w:fldChar w:fldCharType="end"/>
        </w:r>
      </w:hyperlink>
    </w:p>
    <w:p w14:paraId="1F98F27A" w14:textId="3928D290" w:rsidR="00E248F1" w:rsidRDefault="008F0FDF" w:rsidP="00E248F1">
      <w:pPr>
        <w:pStyle w:val="Verzeichnis3"/>
        <w:rPr>
          <w:rFonts w:asciiTheme="minorHAnsi" w:eastAsiaTheme="minorEastAsia" w:hAnsiTheme="minorHAnsi"/>
          <w:sz w:val="22"/>
          <w:lang w:eastAsia="de-CH" w:bidi="ar-SA"/>
        </w:rPr>
      </w:pPr>
      <w:hyperlink w:anchor="_Toc35948541" w:history="1">
        <w:r w:rsidR="00E248F1" w:rsidRPr="00590C3E">
          <w:rPr>
            <w:rStyle w:val="Hyperlink"/>
          </w:rPr>
          <w:t>9.11.1</w:t>
        </w:r>
        <w:r w:rsidR="00E248F1">
          <w:rPr>
            <w:rFonts w:asciiTheme="minorHAnsi" w:eastAsiaTheme="minorEastAsia" w:hAnsiTheme="minorHAnsi"/>
            <w:sz w:val="22"/>
            <w:lang w:eastAsia="de-CH" w:bidi="ar-SA"/>
          </w:rPr>
          <w:tab/>
        </w:r>
        <w:r w:rsidR="00E248F1" w:rsidRPr="00590C3E">
          <w:rPr>
            <w:rStyle w:val="Hyperlink"/>
          </w:rPr>
          <w:t>Testkonzept</w:t>
        </w:r>
        <w:r w:rsidR="00E248F1">
          <w:rPr>
            <w:webHidden/>
          </w:rPr>
          <w:tab/>
        </w:r>
        <w:r w:rsidR="00E248F1">
          <w:rPr>
            <w:webHidden/>
          </w:rPr>
          <w:fldChar w:fldCharType="begin"/>
        </w:r>
        <w:r w:rsidR="00E248F1">
          <w:rPr>
            <w:webHidden/>
          </w:rPr>
          <w:instrText xml:space="preserve"> PAGEREF _Toc35948541 \h </w:instrText>
        </w:r>
        <w:r w:rsidR="00E248F1">
          <w:rPr>
            <w:webHidden/>
          </w:rPr>
        </w:r>
        <w:r w:rsidR="00E248F1">
          <w:rPr>
            <w:webHidden/>
          </w:rPr>
          <w:fldChar w:fldCharType="separate"/>
        </w:r>
        <w:r w:rsidR="00BA629D">
          <w:rPr>
            <w:webHidden/>
          </w:rPr>
          <w:t>35</w:t>
        </w:r>
        <w:r w:rsidR="00E248F1">
          <w:rPr>
            <w:webHidden/>
          </w:rPr>
          <w:fldChar w:fldCharType="end"/>
        </w:r>
      </w:hyperlink>
    </w:p>
    <w:p w14:paraId="499B03C4" w14:textId="46559273" w:rsidR="00E248F1" w:rsidRDefault="008F0FDF" w:rsidP="00E248F1">
      <w:pPr>
        <w:pStyle w:val="Verzeichnis3"/>
        <w:rPr>
          <w:rFonts w:asciiTheme="minorHAnsi" w:eastAsiaTheme="minorEastAsia" w:hAnsiTheme="minorHAnsi"/>
          <w:sz w:val="22"/>
          <w:lang w:eastAsia="de-CH" w:bidi="ar-SA"/>
        </w:rPr>
      </w:pPr>
      <w:hyperlink w:anchor="_Toc35948542" w:history="1">
        <w:r w:rsidR="00E248F1" w:rsidRPr="00590C3E">
          <w:rPr>
            <w:rStyle w:val="Hyperlink"/>
          </w:rPr>
          <w:t>9.11.2</w:t>
        </w:r>
        <w:r w:rsidR="00E248F1">
          <w:rPr>
            <w:rFonts w:asciiTheme="minorHAnsi" w:eastAsiaTheme="minorEastAsia" w:hAnsiTheme="minorHAnsi"/>
            <w:sz w:val="22"/>
            <w:lang w:eastAsia="de-CH" w:bidi="ar-SA"/>
          </w:rPr>
          <w:tab/>
        </w:r>
        <w:r w:rsidR="00E248F1" w:rsidRPr="00590C3E">
          <w:rPr>
            <w:rStyle w:val="Hyperlink"/>
          </w:rPr>
          <w:t>Testfallspezifikationen</w:t>
        </w:r>
        <w:r w:rsidR="00E248F1">
          <w:rPr>
            <w:webHidden/>
          </w:rPr>
          <w:tab/>
        </w:r>
        <w:r w:rsidR="00E248F1">
          <w:rPr>
            <w:webHidden/>
          </w:rPr>
          <w:fldChar w:fldCharType="begin"/>
        </w:r>
        <w:r w:rsidR="00E248F1">
          <w:rPr>
            <w:webHidden/>
          </w:rPr>
          <w:instrText xml:space="preserve"> PAGEREF _Toc35948542 \h </w:instrText>
        </w:r>
        <w:r w:rsidR="00E248F1">
          <w:rPr>
            <w:webHidden/>
          </w:rPr>
        </w:r>
        <w:r w:rsidR="00E248F1">
          <w:rPr>
            <w:webHidden/>
          </w:rPr>
          <w:fldChar w:fldCharType="separate"/>
        </w:r>
        <w:r w:rsidR="00BA629D">
          <w:rPr>
            <w:webHidden/>
          </w:rPr>
          <w:t>35</w:t>
        </w:r>
        <w:r w:rsidR="00E248F1">
          <w:rPr>
            <w:webHidden/>
          </w:rPr>
          <w:fldChar w:fldCharType="end"/>
        </w:r>
      </w:hyperlink>
    </w:p>
    <w:p w14:paraId="5AEC610D" w14:textId="415A745D" w:rsidR="00E248F1" w:rsidRDefault="008F0FDF" w:rsidP="00E248F1">
      <w:pPr>
        <w:pStyle w:val="Verzeichnis1"/>
        <w:rPr>
          <w:rFonts w:asciiTheme="minorHAnsi" w:eastAsiaTheme="minorEastAsia" w:hAnsiTheme="minorHAnsi"/>
          <w:b w:val="0"/>
          <w:sz w:val="22"/>
          <w:lang w:eastAsia="de-CH" w:bidi="ar-SA"/>
        </w:rPr>
      </w:pPr>
      <w:hyperlink w:anchor="_Toc35948543" w:history="1">
        <w:r w:rsidR="00E248F1" w:rsidRPr="00590C3E">
          <w:rPr>
            <w:rStyle w:val="Hyperlink"/>
          </w:rPr>
          <w:t>10</w:t>
        </w:r>
        <w:r w:rsidR="00E248F1">
          <w:rPr>
            <w:rFonts w:asciiTheme="minorHAnsi" w:eastAsiaTheme="minorEastAsia" w:hAnsiTheme="minorHAnsi"/>
            <w:b w:val="0"/>
            <w:sz w:val="22"/>
            <w:lang w:eastAsia="de-CH" w:bidi="ar-SA"/>
          </w:rPr>
          <w:tab/>
        </w:r>
        <w:r w:rsidR="00E248F1" w:rsidRPr="00590C3E">
          <w:rPr>
            <w:rStyle w:val="Hyperlink"/>
          </w:rPr>
          <w:t>Glossar</w:t>
        </w:r>
        <w:r w:rsidR="00E248F1">
          <w:rPr>
            <w:webHidden/>
          </w:rPr>
          <w:tab/>
        </w:r>
        <w:r w:rsidR="00E248F1">
          <w:rPr>
            <w:webHidden/>
          </w:rPr>
          <w:fldChar w:fldCharType="begin"/>
        </w:r>
        <w:r w:rsidR="00E248F1">
          <w:rPr>
            <w:webHidden/>
          </w:rPr>
          <w:instrText xml:space="preserve"> PAGEREF _Toc35948543 \h </w:instrText>
        </w:r>
        <w:r w:rsidR="00E248F1">
          <w:rPr>
            <w:webHidden/>
          </w:rPr>
        </w:r>
        <w:r w:rsidR="00E248F1">
          <w:rPr>
            <w:webHidden/>
          </w:rPr>
          <w:fldChar w:fldCharType="separate"/>
        </w:r>
        <w:r w:rsidR="00BA629D">
          <w:rPr>
            <w:webHidden/>
          </w:rPr>
          <w:t>40</w:t>
        </w:r>
        <w:r w:rsidR="00E248F1">
          <w:rPr>
            <w:webHidden/>
          </w:rPr>
          <w:fldChar w:fldCharType="end"/>
        </w:r>
      </w:hyperlink>
    </w:p>
    <w:p w14:paraId="39540A50" w14:textId="0F147F2F" w:rsidR="00E248F1" w:rsidRDefault="008F0FDF" w:rsidP="00E248F1">
      <w:pPr>
        <w:pStyle w:val="Verzeichnis1"/>
        <w:rPr>
          <w:rFonts w:asciiTheme="minorHAnsi" w:eastAsiaTheme="minorEastAsia" w:hAnsiTheme="minorHAnsi"/>
          <w:b w:val="0"/>
          <w:sz w:val="22"/>
          <w:lang w:eastAsia="de-CH" w:bidi="ar-SA"/>
        </w:rPr>
      </w:pPr>
      <w:hyperlink w:anchor="_Toc35948544" w:history="1">
        <w:r w:rsidR="00E248F1" w:rsidRPr="00590C3E">
          <w:rPr>
            <w:rStyle w:val="Hyperlink"/>
          </w:rPr>
          <w:t>11</w:t>
        </w:r>
        <w:r w:rsidR="00E248F1">
          <w:rPr>
            <w:rFonts w:asciiTheme="minorHAnsi" w:eastAsiaTheme="minorEastAsia" w:hAnsiTheme="minorHAnsi"/>
            <w:b w:val="0"/>
            <w:sz w:val="22"/>
            <w:lang w:eastAsia="de-CH" w:bidi="ar-SA"/>
          </w:rPr>
          <w:tab/>
        </w:r>
        <w:r w:rsidR="00E248F1" w:rsidRPr="00590C3E">
          <w:rPr>
            <w:rStyle w:val="Hyperlink"/>
          </w:rPr>
          <w:t>Literaturverzeichnis</w:t>
        </w:r>
        <w:r w:rsidR="00E248F1">
          <w:rPr>
            <w:webHidden/>
          </w:rPr>
          <w:tab/>
        </w:r>
        <w:r w:rsidR="00E248F1">
          <w:rPr>
            <w:webHidden/>
          </w:rPr>
          <w:fldChar w:fldCharType="begin"/>
        </w:r>
        <w:r w:rsidR="00E248F1">
          <w:rPr>
            <w:webHidden/>
          </w:rPr>
          <w:instrText xml:space="preserve"> PAGEREF _Toc35948544 \h </w:instrText>
        </w:r>
        <w:r w:rsidR="00E248F1">
          <w:rPr>
            <w:webHidden/>
          </w:rPr>
        </w:r>
        <w:r w:rsidR="00E248F1">
          <w:rPr>
            <w:webHidden/>
          </w:rPr>
          <w:fldChar w:fldCharType="separate"/>
        </w:r>
        <w:r w:rsidR="00BA629D">
          <w:rPr>
            <w:webHidden/>
          </w:rPr>
          <w:t>61</w:t>
        </w:r>
        <w:r w:rsidR="00E248F1">
          <w:rPr>
            <w:webHidden/>
          </w:rPr>
          <w:fldChar w:fldCharType="end"/>
        </w:r>
      </w:hyperlink>
    </w:p>
    <w:p w14:paraId="681C69B0" w14:textId="18CCF65D" w:rsidR="00E248F1" w:rsidRDefault="008F0FDF" w:rsidP="00E248F1">
      <w:pPr>
        <w:pStyle w:val="Verzeichnis1"/>
        <w:rPr>
          <w:rFonts w:asciiTheme="minorHAnsi" w:eastAsiaTheme="minorEastAsia" w:hAnsiTheme="minorHAnsi"/>
          <w:b w:val="0"/>
          <w:sz w:val="22"/>
          <w:lang w:eastAsia="de-CH" w:bidi="ar-SA"/>
        </w:rPr>
      </w:pPr>
      <w:hyperlink w:anchor="_Toc35948545" w:history="1">
        <w:r w:rsidR="00E248F1" w:rsidRPr="00590C3E">
          <w:rPr>
            <w:rStyle w:val="Hyperlink"/>
          </w:rPr>
          <w:t>12</w:t>
        </w:r>
        <w:r w:rsidR="00E248F1">
          <w:rPr>
            <w:rFonts w:asciiTheme="minorHAnsi" w:eastAsiaTheme="minorEastAsia" w:hAnsiTheme="minorHAnsi"/>
            <w:b w:val="0"/>
            <w:sz w:val="22"/>
            <w:lang w:eastAsia="de-CH" w:bidi="ar-SA"/>
          </w:rPr>
          <w:tab/>
        </w:r>
        <w:r w:rsidR="00E248F1" w:rsidRPr="00590C3E">
          <w:rPr>
            <w:rStyle w:val="Hyperlink"/>
          </w:rPr>
          <w:t>Abbildungsverzeichnis</w:t>
        </w:r>
        <w:r w:rsidR="00E248F1">
          <w:rPr>
            <w:webHidden/>
          </w:rPr>
          <w:tab/>
        </w:r>
        <w:r w:rsidR="00E248F1">
          <w:rPr>
            <w:webHidden/>
          </w:rPr>
          <w:fldChar w:fldCharType="begin"/>
        </w:r>
        <w:r w:rsidR="00E248F1">
          <w:rPr>
            <w:webHidden/>
          </w:rPr>
          <w:instrText xml:space="preserve"> PAGEREF _Toc35948545 \h </w:instrText>
        </w:r>
        <w:r w:rsidR="00E248F1">
          <w:rPr>
            <w:webHidden/>
          </w:rPr>
        </w:r>
        <w:r w:rsidR="00E248F1">
          <w:rPr>
            <w:webHidden/>
          </w:rPr>
          <w:fldChar w:fldCharType="separate"/>
        </w:r>
        <w:r w:rsidR="00BA629D">
          <w:rPr>
            <w:webHidden/>
          </w:rPr>
          <w:t>63</w:t>
        </w:r>
        <w:r w:rsidR="00E248F1">
          <w:rPr>
            <w:webHidden/>
          </w:rPr>
          <w:fldChar w:fldCharType="end"/>
        </w:r>
      </w:hyperlink>
    </w:p>
    <w:p w14:paraId="250F81D8" w14:textId="77777777" w:rsidR="00E248F1" w:rsidRPr="006D4F38" w:rsidRDefault="00E248F1" w:rsidP="00E248F1">
      <w:r w:rsidRPr="006D4F38">
        <w:fldChar w:fldCharType="end"/>
      </w:r>
    </w:p>
    <w:p w14:paraId="5EF50D70" w14:textId="77777777" w:rsidR="00E248F1" w:rsidRPr="006D4F38" w:rsidRDefault="00E248F1" w:rsidP="00E248F1">
      <w:pPr>
        <w:spacing w:after="200" w:line="276" w:lineRule="auto"/>
      </w:pPr>
      <w:r w:rsidRPr="006D4F38">
        <w:br w:type="page"/>
      </w:r>
    </w:p>
    <w:p w14:paraId="7A1176F2" w14:textId="77777777" w:rsidR="00E248F1" w:rsidRPr="006D4F38" w:rsidRDefault="00E248F1" w:rsidP="00E248F1">
      <w:pPr>
        <w:pStyle w:val="StandardBold"/>
      </w:pPr>
      <w:r w:rsidRPr="006D4F38">
        <w:lastRenderedPageBreak/>
        <w:t>Teil 1: Umfeld und Ablauf</w:t>
      </w:r>
    </w:p>
    <w:p w14:paraId="0B0D2C63" w14:textId="77777777" w:rsidR="00E248F1" w:rsidRPr="006D4F38" w:rsidRDefault="00E248F1" w:rsidP="00E248F1">
      <w:pPr>
        <w:pStyle w:val="berschrift1"/>
        <w:numPr>
          <w:ilvl w:val="0"/>
          <w:numId w:val="16"/>
        </w:numPr>
      </w:pPr>
      <w:bookmarkStart w:id="0" w:name="_Toc35948470"/>
      <w:r w:rsidRPr="006D4F38">
        <w:t>Aufgabenstellung</w:t>
      </w:r>
      <w:bookmarkEnd w:id="0"/>
    </w:p>
    <w:p w14:paraId="136C78DB" w14:textId="77777777" w:rsidR="00E248F1" w:rsidRPr="006D4F38" w:rsidRDefault="00E248F1" w:rsidP="00E248F1">
      <w:pPr>
        <w:pStyle w:val="berschrift2"/>
        <w:numPr>
          <w:ilvl w:val="1"/>
          <w:numId w:val="16"/>
        </w:numPr>
      </w:pPr>
      <w:bookmarkStart w:id="1" w:name="_Toc35948471"/>
      <w:r w:rsidRPr="006D4F38">
        <w:t>Titel der Arbeit</w:t>
      </w:r>
      <w:bookmarkEnd w:id="1"/>
    </w:p>
    <w:p w14:paraId="43652773" w14:textId="77777777" w:rsidR="00E248F1" w:rsidRPr="006D4F38" w:rsidRDefault="00E248F1" w:rsidP="00E248F1">
      <w:r w:rsidRPr="006D4F38">
        <w:t xml:space="preserve">Auswertung und Visualisierung von </w:t>
      </w:r>
      <w:proofErr w:type="spellStart"/>
      <w:r w:rsidRPr="006D4F38">
        <w:t>IoT</w:t>
      </w:r>
      <w:proofErr w:type="spellEnd"/>
      <w:r w:rsidRPr="006D4F38">
        <w:t xml:space="preserve"> Sensor Daten</w:t>
      </w:r>
    </w:p>
    <w:p w14:paraId="1AA741F8" w14:textId="77777777" w:rsidR="00E248F1" w:rsidRPr="006D4F38" w:rsidRDefault="00E248F1" w:rsidP="00E248F1">
      <w:pPr>
        <w:pStyle w:val="berschrift2"/>
        <w:numPr>
          <w:ilvl w:val="1"/>
          <w:numId w:val="16"/>
        </w:numPr>
      </w:pPr>
      <w:bookmarkStart w:id="2" w:name="_Toc35948472"/>
      <w:r w:rsidRPr="006D4F38">
        <w:t>Ausgangslage</w:t>
      </w:r>
      <w:bookmarkEnd w:id="2"/>
    </w:p>
    <w:p w14:paraId="1D9A7CBF" w14:textId="77777777" w:rsidR="00E248F1" w:rsidRPr="006D4F38" w:rsidRDefault="00E248F1" w:rsidP="00E248F1">
      <w:r w:rsidRPr="006D4F38">
        <w:t xml:space="preserve">Unsere Kundin die Berufsfachschule Baden (BBB) möchte in einem Pilotversuch erste Funktionen mittels </w:t>
      </w:r>
      <w:proofErr w:type="spellStart"/>
      <w:r w:rsidRPr="006D4F38">
        <w:t>IoT</w:t>
      </w:r>
      <w:proofErr w:type="spellEnd"/>
      <w:r w:rsidRPr="006D4F38">
        <w:t xml:space="preserve"> Sensoren für das Gebäudemanagement testen. Als erstes soll die Toiletten-Benutzung gemessen werden. Diese Informationen werden verwendet um den Reinigungsvorgang zu optimieren. Als zweite Messkategorie wird die Luftqualität in den Unterrichtszimmern überwacht. Die Pilotinstallation wird auf das Gebäude </w:t>
      </w:r>
      <w:proofErr w:type="spellStart"/>
      <w:r w:rsidRPr="006D4F38">
        <w:t>Bruggerstrasse</w:t>
      </w:r>
      <w:proofErr w:type="spellEnd"/>
      <w:r w:rsidRPr="006D4F38">
        <w:t xml:space="preserve"> der BBB begrenzt.</w:t>
      </w:r>
    </w:p>
    <w:p w14:paraId="4AB060F6" w14:textId="77777777" w:rsidR="00E248F1" w:rsidRPr="006D4F38" w:rsidRDefault="00E248F1" w:rsidP="00E248F1">
      <w:r w:rsidRPr="006D4F38">
        <w:t>Für den Hausdienstleiter sollen die Daten der Sensoren in einem Dashboard angezeigt werden. Für das Reinigungspersonal sind Tablet-PCs vorgesehen, auf welchen die nötigen Informationen für die Reinigungstour angezeigt und Rückmeldungen erfasst werden können.</w:t>
      </w:r>
    </w:p>
    <w:p w14:paraId="6B849255" w14:textId="77777777" w:rsidR="00E248F1" w:rsidRPr="006D4F38" w:rsidRDefault="00E248F1" w:rsidP="00E248F1">
      <w:r w:rsidRPr="006D4F38">
        <w:t>Die Applikation soll bezüglich Sicherheit den gängigen Standards entsprechen und eine unerlaubte Einsicht und Manipulation der Daten verhindern. Für die Umsetzung des GUI kommen die Corporate Design Vorgaben der BBB zum Einsatz.</w:t>
      </w:r>
    </w:p>
    <w:p w14:paraId="57EEC655" w14:textId="77777777" w:rsidR="00E248F1" w:rsidRPr="006D4F38" w:rsidRDefault="00E248F1" w:rsidP="00E248F1">
      <w:pPr>
        <w:pStyle w:val="berschrift2"/>
        <w:numPr>
          <w:ilvl w:val="1"/>
          <w:numId w:val="16"/>
        </w:numPr>
      </w:pPr>
      <w:bookmarkStart w:id="3" w:name="_Toc35948473"/>
      <w:r w:rsidRPr="006D4F38">
        <w:t>Detaillierte Aufgabenstellung</w:t>
      </w:r>
      <w:bookmarkEnd w:id="3"/>
    </w:p>
    <w:p w14:paraId="7E3B83AA" w14:textId="77777777" w:rsidR="00E248F1" w:rsidRPr="006D4F38" w:rsidRDefault="00E248F1" w:rsidP="00E248F1">
      <w:pPr>
        <w:pStyle w:val="berschrift3"/>
        <w:numPr>
          <w:ilvl w:val="2"/>
          <w:numId w:val="16"/>
        </w:numPr>
      </w:pPr>
      <w:bookmarkStart w:id="4" w:name="_Toc35948474"/>
      <w:r w:rsidRPr="006D4F38">
        <w:t>Beschreibung</w:t>
      </w:r>
      <w:bookmarkEnd w:id="4"/>
    </w:p>
    <w:p w14:paraId="4C371A53" w14:textId="77777777" w:rsidR="00E248F1" w:rsidRPr="006D4F38" w:rsidRDefault="00E248F1" w:rsidP="00E248F1">
      <w:r w:rsidRPr="006D4F38">
        <w:t>Die Aufgabe besteht im Groben in der Umsetzung der folgenden Funktionen:</w:t>
      </w:r>
    </w:p>
    <w:p w14:paraId="78F9CEDF" w14:textId="77777777" w:rsidR="00E248F1" w:rsidRPr="006D4F38" w:rsidRDefault="00E248F1" w:rsidP="00E248F1">
      <w:pPr>
        <w:pStyle w:val="Listenabsatz"/>
        <w:numPr>
          <w:ilvl w:val="0"/>
          <w:numId w:val="30"/>
        </w:numPr>
      </w:pPr>
      <w:r w:rsidRPr="006D4F38">
        <w:t xml:space="preserve">Interpretation und Auswertung der </w:t>
      </w:r>
      <w:proofErr w:type="spellStart"/>
      <w:r w:rsidRPr="006D4F38">
        <w:t>IoT</w:t>
      </w:r>
      <w:proofErr w:type="spellEnd"/>
      <w:r w:rsidRPr="006D4F38">
        <w:t xml:space="preserve"> Sensordaten aus der Datenbank.</w:t>
      </w:r>
    </w:p>
    <w:p w14:paraId="2282305B" w14:textId="77777777" w:rsidR="00E248F1" w:rsidRPr="006D4F38" w:rsidRDefault="00E248F1" w:rsidP="00E248F1">
      <w:pPr>
        <w:pStyle w:val="Listenabsatz"/>
        <w:numPr>
          <w:ilvl w:val="0"/>
          <w:numId w:val="30"/>
        </w:numPr>
      </w:pPr>
      <w:r w:rsidRPr="006D4F38">
        <w:t>Programmierung eines Dashboards für das Gebäudemanagement (Reinigung, Luftqualität)</w:t>
      </w:r>
    </w:p>
    <w:p w14:paraId="7785E9E6" w14:textId="77777777" w:rsidR="00E248F1" w:rsidRPr="006D4F38" w:rsidRDefault="00E248F1" w:rsidP="00E248F1">
      <w:pPr>
        <w:pStyle w:val="Listenabsatz"/>
        <w:numPr>
          <w:ilvl w:val="0"/>
          <w:numId w:val="30"/>
        </w:numPr>
      </w:pPr>
      <w:r w:rsidRPr="006D4F38">
        <w:t>Programmierung einer Detailansicht von Sensordaten</w:t>
      </w:r>
    </w:p>
    <w:p w14:paraId="676B0A66" w14:textId="77777777" w:rsidR="00E248F1" w:rsidRPr="006D4F38" w:rsidRDefault="00E248F1" w:rsidP="00E248F1">
      <w:pPr>
        <w:pStyle w:val="Listenabsatz"/>
        <w:numPr>
          <w:ilvl w:val="0"/>
          <w:numId w:val="30"/>
        </w:numPr>
      </w:pPr>
      <w:r w:rsidRPr="006D4F38">
        <w:t>Programmierung einer Übersicht für das Reinigungspersonal. Optimiert für die Benützung auf einem Tablet mit Touch-Bedienung.</w:t>
      </w:r>
    </w:p>
    <w:p w14:paraId="107ACFFC" w14:textId="77777777" w:rsidR="00E248F1" w:rsidRPr="006D4F38" w:rsidRDefault="00E248F1" w:rsidP="00E248F1">
      <w:pPr>
        <w:pStyle w:val="Listenabsatz"/>
        <w:numPr>
          <w:ilvl w:val="0"/>
          <w:numId w:val="30"/>
        </w:numPr>
      </w:pPr>
      <w:r w:rsidRPr="006D4F38">
        <w:t>Programmierung von Notifikationen in der Anwendung bei der Erreichung von vordefinierten Grenzwerten der Toilettenbenutzung und bei der Luftqualität.</w:t>
      </w:r>
    </w:p>
    <w:p w14:paraId="5289C3B9" w14:textId="77777777" w:rsidR="00E248F1" w:rsidRPr="006D4F38" w:rsidRDefault="00E248F1" w:rsidP="00E248F1">
      <w:pPr>
        <w:pStyle w:val="berschrift3"/>
        <w:numPr>
          <w:ilvl w:val="2"/>
          <w:numId w:val="16"/>
        </w:numPr>
      </w:pPr>
      <w:bookmarkStart w:id="5" w:name="_Toc35948475"/>
      <w:r w:rsidRPr="006D4F38">
        <w:t>Generelle Eigenschaften</w:t>
      </w:r>
      <w:bookmarkEnd w:id="5"/>
    </w:p>
    <w:p w14:paraId="0A266D7F" w14:textId="77777777" w:rsidR="00E248F1" w:rsidRPr="006D4F38" w:rsidRDefault="00E248F1" w:rsidP="00E248F1">
      <w:pPr>
        <w:pStyle w:val="Listenabsatz"/>
        <w:numPr>
          <w:ilvl w:val="0"/>
          <w:numId w:val="31"/>
        </w:numPr>
      </w:pPr>
      <w:r w:rsidRPr="006D4F38">
        <w:t>Die Anwendung muss als Webapplikation in der Programmiersprache Python (Backend) und HTML/</w:t>
      </w:r>
      <w:proofErr w:type="spellStart"/>
      <w:r w:rsidRPr="006D4F38">
        <w:t>Javascript</w:t>
      </w:r>
      <w:proofErr w:type="spellEnd"/>
      <w:r w:rsidRPr="006D4F38">
        <w:t>/</w:t>
      </w:r>
      <w:proofErr w:type="spellStart"/>
      <w:r w:rsidRPr="006D4F38">
        <w:t>JQuery</w:t>
      </w:r>
      <w:proofErr w:type="spellEnd"/>
      <w:r w:rsidRPr="006D4F38">
        <w:t xml:space="preserve"> (Frontend) umgesetzt werden.</w:t>
      </w:r>
    </w:p>
    <w:p w14:paraId="7F435A14" w14:textId="77777777" w:rsidR="00E248F1" w:rsidRPr="006D4F38" w:rsidRDefault="00E248F1" w:rsidP="00E248F1">
      <w:pPr>
        <w:pStyle w:val="Listenabsatz"/>
        <w:numPr>
          <w:ilvl w:val="0"/>
          <w:numId w:val="31"/>
        </w:numPr>
      </w:pPr>
      <w:r w:rsidRPr="006D4F38">
        <w:t xml:space="preserve">Das GUI soll mit </w:t>
      </w:r>
      <w:proofErr w:type="spellStart"/>
      <w:r w:rsidRPr="006D4F38">
        <w:t>Responsive</w:t>
      </w:r>
      <w:proofErr w:type="spellEnd"/>
      <w:r w:rsidRPr="006D4F38">
        <w:t xml:space="preserve"> Design für Desktop, Tablet und Mobile umgesetzt werden. Für Mobile sollen die Standard-Browser der Android und iOS Geräte verwendet werden, respektive während der IPA können entsprechende Emulatoren verwendet werden.</w:t>
      </w:r>
    </w:p>
    <w:p w14:paraId="55E3B344" w14:textId="77777777" w:rsidR="00E248F1" w:rsidRPr="006D4F38" w:rsidRDefault="00E248F1" w:rsidP="00E248F1">
      <w:pPr>
        <w:pStyle w:val="Listenabsatz"/>
        <w:numPr>
          <w:ilvl w:val="0"/>
          <w:numId w:val="31"/>
        </w:numPr>
      </w:pPr>
      <w:r w:rsidRPr="006D4F38">
        <w:t>Die Anwendung soll flexibel und modular umgesetzt werden, so dass weitere durch Sensoren messbare Indikatoren in das Dashboard aufgenommen werden können.</w:t>
      </w:r>
    </w:p>
    <w:p w14:paraId="1B61173D" w14:textId="77777777" w:rsidR="00E248F1" w:rsidRPr="006D4F38" w:rsidRDefault="00E248F1" w:rsidP="00E248F1">
      <w:pPr>
        <w:pStyle w:val="Listenabsatz"/>
        <w:numPr>
          <w:ilvl w:val="0"/>
          <w:numId w:val="31"/>
        </w:numPr>
      </w:pPr>
      <w:r w:rsidRPr="006D4F38">
        <w:t>Die Anwendung soll die folgenden Browser in der aktuellen Version unterstützen: Chrome, Firefox und Edge.</w:t>
      </w:r>
    </w:p>
    <w:p w14:paraId="76C54956" w14:textId="77777777" w:rsidR="00E248F1" w:rsidRPr="006D4F38" w:rsidRDefault="00E248F1" w:rsidP="00E248F1">
      <w:pPr>
        <w:pStyle w:val="berschrift3"/>
        <w:numPr>
          <w:ilvl w:val="2"/>
          <w:numId w:val="16"/>
        </w:numPr>
      </w:pPr>
      <w:bookmarkStart w:id="6" w:name="_Toc35948476"/>
      <w:r w:rsidRPr="006D4F38">
        <w:t>Anforderungen an die Webapplikation</w:t>
      </w:r>
      <w:bookmarkEnd w:id="6"/>
    </w:p>
    <w:p w14:paraId="099B61B4" w14:textId="77777777" w:rsidR="00E248F1" w:rsidRPr="006D4F38" w:rsidRDefault="00E248F1" w:rsidP="00E248F1">
      <w:pPr>
        <w:pStyle w:val="berschrift4"/>
        <w:numPr>
          <w:ilvl w:val="3"/>
          <w:numId w:val="16"/>
        </w:numPr>
      </w:pPr>
      <w:r w:rsidRPr="006D4F38">
        <w:t>Login Funktion</w:t>
      </w:r>
    </w:p>
    <w:p w14:paraId="28FFFACD" w14:textId="77777777" w:rsidR="00E248F1" w:rsidRPr="006D4F38" w:rsidRDefault="00E248F1" w:rsidP="00E248F1">
      <w:r w:rsidRPr="006D4F38">
        <w:t>Der Zugang zur Applikation soll mit Benutzer/Passwort geschützt werden.</w:t>
      </w:r>
    </w:p>
    <w:p w14:paraId="7F455E17" w14:textId="77777777" w:rsidR="00E248F1" w:rsidRPr="006D4F38" w:rsidRDefault="00E248F1" w:rsidP="00E248F1">
      <w:pPr>
        <w:pStyle w:val="berschrift4"/>
        <w:numPr>
          <w:ilvl w:val="3"/>
          <w:numId w:val="16"/>
        </w:numPr>
      </w:pPr>
      <w:r w:rsidRPr="006D4F38">
        <w:lastRenderedPageBreak/>
        <w:t>Dashboard Hausdienst</w:t>
      </w:r>
    </w:p>
    <w:p w14:paraId="23378D78" w14:textId="77777777" w:rsidR="00E248F1" w:rsidRPr="006D4F38" w:rsidRDefault="00E248F1" w:rsidP="00E248F1">
      <w:r w:rsidRPr="006D4F38">
        <w:t>Das Dashboard dient dem Hausdienst als Übersicht über den aktuellen Zustand bezüglich Luftqualität und Reinigungsbedarf im Gebäude.</w:t>
      </w:r>
    </w:p>
    <w:p w14:paraId="253B0AD7" w14:textId="77777777" w:rsidR="00E248F1" w:rsidRPr="006D4F38" w:rsidRDefault="00E248F1" w:rsidP="00E248F1">
      <w:pPr>
        <w:rPr>
          <w:b/>
        </w:rPr>
      </w:pPr>
      <w:r w:rsidRPr="006D4F38">
        <w:rPr>
          <w:b/>
        </w:rPr>
        <w:t>Überblick aktuelle Luftqualität in den einzelnen Räumen</w:t>
      </w:r>
    </w:p>
    <w:p w14:paraId="651B9034" w14:textId="77777777" w:rsidR="00E248F1" w:rsidRPr="006D4F38" w:rsidRDefault="00E248F1" w:rsidP="00E248F1">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Übersicht sollen die aktuellen Messwerte (Temperatur, Luftfeuchtigkeit und CO2) angezeigt werden. Die Darstellung soll übersichtlich z.B. gemäss Aufteilung des Gebäudes angezeigt werden.</w:t>
      </w:r>
    </w:p>
    <w:p w14:paraId="6D77FA46" w14:textId="77777777" w:rsidR="00E248F1" w:rsidRPr="006D4F38" w:rsidRDefault="00E248F1" w:rsidP="00E248F1">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Zeitlicher Verlauf der Luftqualität</w:t>
      </w:r>
    </w:p>
    <w:p w14:paraId="2EC93209" w14:textId="77777777" w:rsidR="00E248F1" w:rsidRPr="006D4F38" w:rsidRDefault="00E248F1" w:rsidP="00E248F1">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Detailansicht eines Messpunktes sollen die Messwerte in grafischer Form angezeigt werden. Z.B. als Liniengrafik mit der Möglichkeit über einen wählbaren Zeitraum.</w:t>
      </w:r>
    </w:p>
    <w:p w14:paraId="77915E9B" w14:textId="77777777" w:rsidR="00E248F1" w:rsidRPr="006D4F38" w:rsidRDefault="00E248F1" w:rsidP="00E248F1">
      <w:pPr>
        <w:rPr>
          <w:b/>
        </w:rPr>
      </w:pPr>
      <w:r w:rsidRPr="006D4F38">
        <w:rPr>
          <w:rFonts w:ascii="Arial" w:hAnsi="Arial" w:cs="Arial"/>
          <w:b/>
          <w:color w:val="383935"/>
          <w:sz w:val="21"/>
          <w:szCs w:val="21"/>
          <w:shd w:val="clear" w:color="auto" w:fill="FFFFFF"/>
        </w:rPr>
        <w:t>Anzeige Reinigungsbedarf</w:t>
      </w:r>
    </w:p>
    <w:p w14:paraId="1EE74A42" w14:textId="77777777" w:rsidR="00E248F1" w:rsidRPr="006D4F38" w:rsidRDefault="00E248F1" w:rsidP="00E248F1">
      <w:pPr>
        <w:rPr>
          <w:rFonts w:ascii="Arial" w:hAnsi="Arial" w:cs="Arial"/>
          <w:color w:val="383935"/>
          <w:sz w:val="21"/>
          <w:szCs w:val="21"/>
          <w:shd w:val="clear" w:color="auto" w:fill="FFFFFF"/>
        </w:rPr>
      </w:pPr>
      <w:r w:rsidRPr="006D4F38">
        <w:rPr>
          <w:rFonts w:ascii="Arial" w:hAnsi="Arial" w:cs="Arial"/>
          <w:color w:val="383935"/>
          <w:sz w:val="21"/>
          <w:szCs w:val="21"/>
          <w:shd w:val="clear" w:color="auto" w:fill="FFFFFF"/>
        </w:rPr>
        <w:t>In einer separaten Seite sollen die Zählerdaten der Toilettenbenutzung angezeigt werden. Der Reinigungsbedarf soll grafisch sichtbar sein mit einem speziellen Symbol oder mit farblicher Unterscheidung.</w:t>
      </w:r>
    </w:p>
    <w:p w14:paraId="2A1899D3" w14:textId="77777777" w:rsidR="00E248F1" w:rsidRPr="006D4F38" w:rsidRDefault="00E248F1" w:rsidP="00E248F1">
      <w:pPr>
        <w:rPr>
          <w:rFonts w:ascii="Arial" w:hAnsi="Arial" w:cs="Arial"/>
          <w:b/>
          <w:color w:val="383935"/>
          <w:sz w:val="21"/>
          <w:szCs w:val="21"/>
          <w:shd w:val="clear" w:color="auto" w:fill="FFFFFF"/>
        </w:rPr>
      </w:pPr>
      <w:r w:rsidRPr="006D4F38">
        <w:rPr>
          <w:rFonts w:ascii="Arial" w:hAnsi="Arial" w:cs="Arial"/>
          <w:b/>
          <w:color w:val="383935"/>
          <w:sz w:val="21"/>
          <w:szCs w:val="21"/>
          <w:shd w:val="clear" w:color="auto" w:fill="FFFFFF"/>
        </w:rPr>
        <w:t>Administrationsseite</w:t>
      </w:r>
    </w:p>
    <w:p w14:paraId="0CD1F0F2" w14:textId="77777777" w:rsidR="00E248F1" w:rsidRPr="006D4F38" w:rsidRDefault="00E248F1" w:rsidP="00E248F1">
      <w:r w:rsidRPr="006D4F38">
        <w:t>Die Grenzwerte für die Luftqualität wie auch für die Toiletten-Reinigung sollen auf einer Administrationsseite angepasst werden können.</w:t>
      </w:r>
      <w:r w:rsidRPr="006D4F38">
        <w:br/>
        <w:t>Ebenfalls soll eine Reinigung unabhängig des Benutzungs-Zählers ausgelöst werden können.</w:t>
      </w:r>
      <w:r w:rsidRPr="006D4F38">
        <w:br/>
        <w:t>Alternativ kann diese Funktion auch in die Detailansicht der Sensoren eingebaut werden.</w:t>
      </w:r>
      <w:r w:rsidRPr="006D4F38">
        <w:br/>
        <w:t xml:space="preserve">Einfache Benutzerverwaltung (Benutzer erstellen, Rollen zuweisen, Passwort </w:t>
      </w:r>
      <w:proofErr w:type="spellStart"/>
      <w:r w:rsidRPr="006D4F38">
        <w:t>reset</w:t>
      </w:r>
      <w:proofErr w:type="spellEnd"/>
      <w:r w:rsidRPr="006D4F38">
        <w:t>)</w:t>
      </w:r>
    </w:p>
    <w:p w14:paraId="6D153DB7" w14:textId="77777777" w:rsidR="00E248F1" w:rsidRPr="006D4F38" w:rsidRDefault="00E248F1" w:rsidP="00E248F1">
      <w:pPr>
        <w:pStyle w:val="berschrift4"/>
        <w:numPr>
          <w:ilvl w:val="3"/>
          <w:numId w:val="16"/>
        </w:numPr>
      </w:pPr>
      <w:r w:rsidRPr="006D4F38">
        <w:t>Übersicht für Reinigungspersonal</w:t>
      </w:r>
    </w:p>
    <w:p w14:paraId="62ED9276" w14:textId="77777777" w:rsidR="00E248F1" w:rsidRPr="006D4F38" w:rsidRDefault="00E248F1" w:rsidP="00E248F1">
      <w:pPr>
        <w:rPr>
          <w:b/>
        </w:rPr>
      </w:pPr>
      <w:r w:rsidRPr="006D4F38">
        <w:rPr>
          <w:b/>
        </w:rPr>
        <w:t>Liste zu reinigender Stellen</w:t>
      </w:r>
    </w:p>
    <w:p w14:paraId="4F1891CE" w14:textId="77777777" w:rsidR="00E248F1" w:rsidRPr="006D4F38" w:rsidRDefault="00E248F1" w:rsidP="00E248F1">
      <w:r w:rsidRPr="006D4F38">
        <w:t>Die zu Reinigenden Toiletten sollen sortiert nach Stockwerk und Gebäude Seite angezeigt werden, so dass eine Reinigungstour optimiert durchgeführt werden kann.</w:t>
      </w:r>
    </w:p>
    <w:p w14:paraId="7C9E7CF9" w14:textId="77777777" w:rsidR="00E248F1" w:rsidRPr="006D4F38" w:rsidRDefault="00E248F1" w:rsidP="00E248F1">
      <w:pPr>
        <w:rPr>
          <w:b/>
        </w:rPr>
      </w:pPr>
      <w:r w:rsidRPr="006D4F38">
        <w:rPr>
          <w:b/>
        </w:rPr>
        <w:t>Rapportierung nach erfolgter Reinigung</w:t>
      </w:r>
    </w:p>
    <w:p w14:paraId="672D674C" w14:textId="77777777" w:rsidR="00E248F1" w:rsidRPr="006D4F38" w:rsidRDefault="00E248F1" w:rsidP="00E248F1">
      <w:r w:rsidRPr="006D4F38">
        <w:t>Pro Toilette soll eine Funktion zur Rapportierung der Reinigung mit Kommentarfunktion eingebaut werden. Zum Beispiel, wenn die Reinigungsperson einen Defekt feststellt.</w:t>
      </w:r>
      <w:r w:rsidRPr="006D4F38">
        <w:br/>
        <w:t>z.B. Checkbox «Reinigung erledigt», Textfeld «Möchten Sie etwas melden»</w:t>
      </w:r>
      <w:r w:rsidRPr="006D4F38">
        <w:br/>
        <w:t>Nach der Rapportierung startet der Zähler der Toilette automatisch einen neuen Zyklus.</w:t>
      </w:r>
    </w:p>
    <w:p w14:paraId="53E0BEC7" w14:textId="77777777" w:rsidR="00E248F1" w:rsidRPr="006D4F38" w:rsidRDefault="00E248F1" w:rsidP="00E248F1">
      <w:pPr>
        <w:rPr>
          <w:b/>
        </w:rPr>
      </w:pPr>
      <w:r w:rsidRPr="006D4F38">
        <w:rPr>
          <w:b/>
        </w:rPr>
        <w:t>Materialliste zur Vorbereitung der Reinigungstour</w:t>
      </w:r>
    </w:p>
    <w:p w14:paraId="7003AEE8" w14:textId="77777777" w:rsidR="00E248F1" w:rsidRPr="006D4F38" w:rsidRDefault="00E248F1" w:rsidP="00E248F1">
      <w:r w:rsidRPr="006D4F38">
        <w:t>Aufgrund der Anzahl Benutzungen der zu reinigenden Toiletten soll eine Materialliste (WC-Papier, Handtücher, Seife etc.) erstellt werden, so dass das Reinigungspersonal die richtige Menge auf die Reinigungstour mitnehmen kann. Diese Funktion kann mit einer relativ einfachen Formel umgesetzt werden:</w:t>
      </w:r>
    </w:p>
    <w:p w14:paraId="5859F995" w14:textId="77777777" w:rsidR="00E248F1" w:rsidRPr="006D4F38" w:rsidRDefault="00E248F1" w:rsidP="00E248F1">
      <w:r w:rsidRPr="006D4F38">
        <w:t>Anzahl Benutzung x Anzahl Toiletten x Erfahrungswert Material</w:t>
      </w:r>
    </w:p>
    <w:p w14:paraId="0EC8BA59" w14:textId="77777777" w:rsidR="00E248F1" w:rsidRPr="006D4F38" w:rsidRDefault="00E248F1" w:rsidP="00E248F1">
      <w:r w:rsidRPr="006D4F38">
        <w:t>Der Erfahrungswert des benötigten Materials im Bezug zur Benutzung muss noch definiert werden und ist nicht Bestandteil dieser IPA.</w:t>
      </w:r>
    </w:p>
    <w:p w14:paraId="45A1AD6A" w14:textId="77777777" w:rsidR="00E248F1" w:rsidRPr="006D4F38" w:rsidRDefault="00E248F1" w:rsidP="00E248F1">
      <w:pPr>
        <w:pStyle w:val="berschrift2"/>
        <w:numPr>
          <w:ilvl w:val="1"/>
          <w:numId w:val="16"/>
        </w:numPr>
      </w:pPr>
      <w:bookmarkStart w:id="7" w:name="_Toc35948477"/>
      <w:r w:rsidRPr="006D4F38">
        <w:lastRenderedPageBreak/>
        <w:t>Mittel und Methoden</w:t>
      </w:r>
      <w:bookmarkEnd w:id="7"/>
    </w:p>
    <w:p w14:paraId="6686A77A" w14:textId="77777777" w:rsidR="00E248F1" w:rsidRPr="006D4F38" w:rsidRDefault="00E248F1" w:rsidP="00E248F1">
      <w:pPr>
        <w:pStyle w:val="Listenabsatz"/>
        <w:numPr>
          <w:ilvl w:val="0"/>
          <w:numId w:val="32"/>
        </w:numPr>
      </w:pPr>
      <w:r w:rsidRPr="006D4F38">
        <w:t>Python</w:t>
      </w:r>
    </w:p>
    <w:p w14:paraId="56D3E9B5" w14:textId="77777777" w:rsidR="00E248F1" w:rsidRPr="006D4F38" w:rsidRDefault="00E248F1" w:rsidP="00E248F1">
      <w:pPr>
        <w:pStyle w:val="Listenabsatz"/>
        <w:numPr>
          <w:ilvl w:val="0"/>
          <w:numId w:val="32"/>
        </w:numPr>
      </w:pPr>
      <w:proofErr w:type="spellStart"/>
      <w:r w:rsidRPr="006D4F38">
        <w:t>Javascript</w:t>
      </w:r>
      <w:proofErr w:type="spellEnd"/>
      <w:r w:rsidRPr="006D4F38">
        <w:t xml:space="preserve"> + </w:t>
      </w:r>
      <w:proofErr w:type="spellStart"/>
      <w:r w:rsidRPr="006D4F38">
        <w:t>JQuery</w:t>
      </w:r>
      <w:proofErr w:type="spellEnd"/>
    </w:p>
    <w:p w14:paraId="1AB99E4C" w14:textId="77777777" w:rsidR="00E248F1" w:rsidRPr="006D4F38" w:rsidRDefault="00E248F1" w:rsidP="00E248F1">
      <w:pPr>
        <w:pStyle w:val="Listenabsatz"/>
        <w:numPr>
          <w:ilvl w:val="0"/>
          <w:numId w:val="32"/>
        </w:numPr>
      </w:pPr>
      <w:r w:rsidRPr="006D4F38">
        <w:t xml:space="preserve">IDE: </w:t>
      </w:r>
      <w:proofErr w:type="spellStart"/>
      <w:r w:rsidRPr="006D4F38">
        <w:t>Pycharm</w:t>
      </w:r>
      <w:proofErr w:type="spellEnd"/>
      <w:r w:rsidRPr="006D4F38">
        <w:t xml:space="preserve"> &amp; </w:t>
      </w:r>
      <w:proofErr w:type="spellStart"/>
      <w:r w:rsidRPr="006D4F38">
        <w:t>Datalore</w:t>
      </w:r>
      <w:proofErr w:type="spellEnd"/>
    </w:p>
    <w:p w14:paraId="5DFA7F68" w14:textId="77777777" w:rsidR="00E248F1" w:rsidRPr="006D4F38" w:rsidRDefault="00E248F1" w:rsidP="00E248F1">
      <w:pPr>
        <w:pStyle w:val="Listenabsatz"/>
        <w:numPr>
          <w:ilvl w:val="0"/>
          <w:numId w:val="32"/>
        </w:numPr>
      </w:pPr>
      <w:r w:rsidRPr="006D4F38">
        <w:t>Windows Server</w:t>
      </w:r>
    </w:p>
    <w:p w14:paraId="6DF6A2A7" w14:textId="77777777" w:rsidR="00E248F1" w:rsidRPr="006D4F38" w:rsidRDefault="00E248F1" w:rsidP="00E248F1">
      <w:pPr>
        <w:pStyle w:val="Listenabsatz"/>
        <w:numPr>
          <w:ilvl w:val="0"/>
          <w:numId w:val="32"/>
        </w:numPr>
      </w:pPr>
      <w:r w:rsidRPr="006D4F38">
        <w:t>GIT</w:t>
      </w:r>
    </w:p>
    <w:p w14:paraId="29CAD3C2" w14:textId="77777777" w:rsidR="00E248F1" w:rsidRPr="006D4F38" w:rsidRDefault="00E248F1" w:rsidP="00E248F1">
      <w:pPr>
        <w:pStyle w:val="berschrift2"/>
        <w:numPr>
          <w:ilvl w:val="1"/>
          <w:numId w:val="16"/>
        </w:numPr>
      </w:pPr>
      <w:bookmarkStart w:id="8" w:name="_Toc35948478"/>
      <w:r w:rsidRPr="006D4F38">
        <w:t>Vorkenntnisse</w:t>
      </w:r>
      <w:bookmarkEnd w:id="8"/>
    </w:p>
    <w:p w14:paraId="652A9350" w14:textId="77777777" w:rsidR="00E248F1" w:rsidRPr="006D4F38" w:rsidRDefault="00E248F1" w:rsidP="00E248F1">
      <w:pPr>
        <w:pStyle w:val="Listenabsatz"/>
        <w:numPr>
          <w:ilvl w:val="0"/>
          <w:numId w:val="33"/>
        </w:numPr>
      </w:pPr>
      <w:r w:rsidRPr="006D4F38">
        <w:t>HTML/CSS/</w:t>
      </w:r>
      <w:proofErr w:type="spellStart"/>
      <w:r w:rsidRPr="006D4F38">
        <w:t>Javascript</w:t>
      </w:r>
      <w:proofErr w:type="spellEnd"/>
      <w:r w:rsidRPr="006D4F38">
        <w:t xml:space="preserve"> (3 Jahre)</w:t>
      </w:r>
    </w:p>
    <w:p w14:paraId="2D625C19" w14:textId="77777777" w:rsidR="00E248F1" w:rsidRPr="006D4F38" w:rsidRDefault="00E248F1" w:rsidP="00E248F1">
      <w:pPr>
        <w:pStyle w:val="Listenabsatz"/>
        <w:numPr>
          <w:ilvl w:val="0"/>
          <w:numId w:val="33"/>
        </w:numPr>
      </w:pPr>
      <w:r w:rsidRPr="006D4F38">
        <w:t>Python Programmierung (1 Jahr)</w:t>
      </w:r>
    </w:p>
    <w:p w14:paraId="31740479" w14:textId="77777777" w:rsidR="00E248F1" w:rsidRPr="006D4F38" w:rsidRDefault="00E248F1" w:rsidP="00E248F1">
      <w:pPr>
        <w:pStyle w:val="Listenabsatz"/>
        <w:numPr>
          <w:ilvl w:val="0"/>
          <w:numId w:val="33"/>
        </w:numPr>
      </w:pPr>
      <w:proofErr w:type="spellStart"/>
      <w:r w:rsidRPr="006D4F38">
        <w:t>JQuery</w:t>
      </w:r>
      <w:proofErr w:type="spellEnd"/>
    </w:p>
    <w:p w14:paraId="4ADC642F" w14:textId="77777777" w:rsidR="00E248F1" w:rsidRPr="006D4F38" w:rsidRDefault="00E248F1" w:rsidP="00E248F1">
      <w:pPr>
        <w:pStyle w:val="berschrift2"/>
        <w:numPr>
          <w:ilvl w:val="1"/>
          <w:numId w:val="16"/>
        </w:numPr>
      </w:pPr>
      <w:bookmarkStart w:id="9" w:name="_Toc35948479"/>
      <w:r w:rsidRPr="006D4F38">
        <w:t>Vorarbeiten</w:t>
      </w:r>
      <w:bookmarkEnd w:id="9"/>
    </w:p>
    <w:p w14:paraId="03FC2AD5" w14:textId="77777777" w:rsidR="00E248F1" w:rsidRPr="006D4F38" w:rsidRDefault="00E248F1" w:rsidP="00E248F1">
      <w:pPr>
        <w:pStyle w:val="Listenabsatz"/>
        <w:numPr>
          <w:ilvl w:val="0"/>
          <w:numId w:val="34"/>
        </w:numPr>
      </w:pPr>
      <w:r w:rsidRPr="006D4F38">
        <w:t>Planen und Einrichten der Datenbank für die Sensordaten.</w:t>
      </w:r>
    </w:p>
    <w:p w14:paraId="7C03D2FD" w14:textId="77777777" w:rsidR="00E248F1" w:rsidRPr="006D4F38" w:rsidRDefault="00E248F1" w:rsidP="00E248F1">
      <w:pPr>
        <w:pStyle w:val="Listenabsatz"/>
        <w:numPr>
          <w:ilvl w:val="0"/>
          <w:numId w:val="34"/>
        </w:numPr>
      </w:pPr>
      <w:r w:rsidRPr="006D4F38">
        <w:t>Sensordaten erheben und/oder Testdaten erstellen damit genügend Daten für die Validierung der Funktionen vorhanden sind.</w:t>
      </w:r>
    </w:p>
    <w:p w14:paraId="39C23B28" w14:textId="77777777" w:rsidR="00E248F1" w:rsidRPr="006D4F38" w:rsidRDefault="00E248F1" w:rsidP="00E248F1">
      <w:pPr>
        <w:pStyle w:val="Listenabsatz"/>
        <w:numPr>
          <w:ilvl w:val="0"/>
          <w:numId w:val="34"/>
        </w:numPr>
      </w:pPr>
      <w:r w:rsidRPr="006D4F38">
        <w:t>Web Server mit Python einrichten.</w:t>
      </w:r>
    </w:p>
    <w:p w14:paraId="6B64421F" w14:textId="77777777" w:rsidR="00E248F1" w:rsidRPr="006D4F38" w:rsidRDefault="00E248F1" w:rsidP="00E248F1">
      <w:pPr>
        <w:pStyle w:val="Listenabsatz"/>
        <w:numPr>
          <w:ilvl w:val="0"/>
          <w:numId w:val="34"/>
        </w:numPr>
      </w:pPr>
      <w:proofErr w:type="spellStart"/>
      <w:r w:rsidRPr="006D4F38">
        <w:t>Wireframes</w:t>
      </w:r>
      <w:proofErr w:type="spellEnd"/>
      <w:r w:rsidRPr="006D4F38">
        <w:t xml:space="preserve"> für die verschiedenen Screens erstellen.</w:t>
      </w:r>
    </w:p>
    <w:p w14:paraId="0049A23E" w14:textId="77777777" w:rsidR="00E248F1" w:rsidRPr="006D4F38" w:rsidRDefault="00E248F1" w:rsidP="00E248F1">
      <w:pPr>
        <w:pStyle w:val="Listenabsatz"/>
        <w:numPr>
          <w:ilvl w:val="0"/>
          <w:numId w:val="34"/>
        </w:numPr>
      </w:pPr>
      <w:r w:rsidRPr="006D4F38">
        <w:t>HTML Templates vorbereiten.</w:t>
      </w:r>
    </w:p>
    <w:p w14:paraId="23E1C51F" w14:textId="77777777" w:rsidR="00E248F1" w:rsidRPr="006D4F38" w:rsidRDefault="00E248F1" w:rsidP="00E248F1">
      <w:pPr>
        <w:pStyle w:val="Listenabsatz"/>
        <w:numPr>
          <w:ilvl w:val="0"/>
          <w:numId w:val="34"/>
        </w:numPr>
      </w:pPr>
      <w:r w:rsidRPr="006D4F38">
        <w:t>Token Basierte Authentifizierung</w:t>
      </w:r>
    </w:p>
    <w:p w14:paraId="2753EA44" w14:textId="77777777" w:rsidR="00E248F1" w:rsidRPr="006D4F38" w:rsidRDefault="00E248F1" w:rsidP="00E248F1">
      <w:pPr>
        <w:pStyle w:val="Listenabsatz"/>
        <w:numPr>
          <w:ilvl w:val="0"/>
          <w:numId w:val="34"/>
        </w:numPr>
      </w:pPr>
      <w:r w:rsidRPr="006D4F38">
        <w:t>GIT Repository</w:t>
      </w:r>
    </w:p>
    <w:p w14:paraId="594EF6D0" w14:textId="77777777" w:rsidR="00E248F1" w:rsidRPr="006D4F38" w:rsidRDefault="00E248F1" w:rsidP="00E248F1">
      <w:pPr>
        <w:pStyle w:val="Listenabsatz"/>
        <w:numPr>
          <w:ilvl w:val="0"/>
          <w:numId w:val="34"/>
        </w:numPr>
      </w:pPr>
      <w:r w:rsidRPr="006D4F38">
        <w:t>Klassen Diagramm</w:t>
      </w:r>
    </w:p>
    <w:p w14:paraId="455F67AC" w14:textId="77777777" w:rsidR="00E248F1" w:rsidRPr="006D4F38" w:rsidRDefault="00E248F1" w:rsidP="00E248F1">
      <w:pPr>
        <w:pStyle w:val="berschrift2"/>
        <w:numPr>
          <w:ilvl w:val="1"/>
          <w:numId w:val="16"/>
        </w:numPr>
      </w:pPr>
      <w:bookmarkStart w:id="10" w:name="_Toc35948480"/>
      <w:r w:rsidRPr="006D4F38">
        <w:t>Neue Lerninhalte</w:t>
      </w:r>
      <w:bookmarkEnd w:id="10"/>
    </w:p>
    <w:p w14:paraId="781910B7" w14:textId="77777777" w:rsidR="00E248F1" w:rsidRPr="006D4F38" w:rsidRDefault="00E248F1" w:rsidP="00E248F1">
      <w:pPr>
        <w:pStyle w:val="Listenabsatz"/>
        <w:numPr>
          <w:ilvl w:val="0"/>
          <w:numId w:val="35"/>
        </w:numPr>
      </w:pPr>
      <w:r w:rsidRPr="006D4F38">
        <w:t>Web Grafiken</w:t>
      </w:r>
    </w:p>
    <w:p w14:paraId="74A33783" w14:textId="77777777" w:rsidR="00E248F1" w:rsidRPr="006D4F38" w:rsidRDefault="00E248F1" w:rsidP="00E248F1">
      <w:pPr>
        <w:pStyle w:val="Listenabsatz"/>
        <w:numPr>
          <w:ilvl w:val="0"/>
          <w:numId w:val="35"/>
        </w:numPr>
      </w:pPr>
      <w:r w:rsidRPr="006D4F38">
        <w:t>Token Basierte Authentifizierung</w:t>
      </w:r>
    </w:p>
    <w:p w14:paraId="34958052" w14:textId="77777777" w:rsidR="00E248F1" w:rsidRPr="006D4F38" w:rsidRDefault="00E248F1" w:rsidP="00E248F1">
      <w:pPr>
        <w:pStyle w:val="Listenabsatz"/>
        <w:numPr>
          <w:ilvl w:val="0"/>
          <w:numId w:val="35"/>
        </w:numPr>
      </w:pPr>
      <w:r w:rsidRPr="006D4F38">
        <w:t>Sensor Daten auswerten und darstellen</w:t>
      </w:r>
    </w:p>
    <w:p w14:paraId="66689AA2" w14:textId="77777777" w:rsidR="00E248F1" w:rsidRPr="006D4F38" w:rsidRDefault="00E248F1" w:rsidP="00E248F1">
      <w:pPr>
        <w:pStyle w:val="Listenabsatz"/>
        <w:numPr>
          <w:ilvl w:val="0"/>
          <w:numId w:val="35"/>
        </w:numPr>
      </w:pPr>
      <w:r w:rsidRPr="006D4F38">
        <w:t>Darstellung von Echtzeitdaten in einem Web basierten Dashboard</w:t>
      </w:r>
    </w:p>
    <w:p w14:paraId="560138AE" w14:textId="77777777" w:rsidR="00E248F1" w:rsidRPr="006D4F38" w:rsidRDefault="00E248F1" w:rsidP="00E248F1">
      <w:pPr>
        <w:pStyle w:val="berschrift2"/>
        <w:numPr>
          <w:ilvl w:val="1"/>
          <w:numId w:val="16"/>
        </w:numPr>
      </w:pPr>
      <w:bookmarkStart w:id="11" w:name="_Toc35948481"/>
      <w:r w:rsidRPr="006D4F38">
        <w:t>Arbeiten in den letzten 6 Monaten</w:t>
      </w:r>
      <w:bookmarkEnd w:id="11"/>
    </w:p>
    <w:p w14:paraId="07E84068" w14:textId="77777777" w:rsidR="00E248F1" w:rsidRPr="006D4F38" w:rsidRDefault="00E248F1" w:rsidP="00E248F1">
      <w:pPr>
        <w:pStyle w:val="Listenabsatz"/>
        <w:numPr>
          <w:ilvl w:val="0"/>
          <w:numId w:val="36"/>
        </w:numPr>
      </w:pPr>
      <w:r w:rsidRPr="006D4F38">
        <w:t xml:space="preserve">Python API mit </w:t>
      </w:r>
      <w:proofErr w:type="spellStart"/>
      <w:r w:rsidRPr="006D4F38">
        <w:t>Firebase</w:t>
      </w:r>
      <w:proofErr w:type="spellEnd"/>
    </w:p>
    <w:p w14:paraId="73FB9D69" w14:textId="77777777" w:rsidR="00E248F1" w:rsidRPr="006D4F38" w:rsidRDefault="00E248F1" w:rsidP="00E248F1">
      <w:pPr>
        <w:pStyle w:val="Listenabsatz"/>
        <w:numPr>
          <w:ilvl w:val="0"/>
          <w:numId w:val="36"/>
        </w:numPr>
      </w:pPr>
      <w:r w:rsidRPr="006D4F38">
        <w:t xml:space="preserve">Webseite mit PHP/Wordpress für </w:t>
      </w:r>
      <w:proofErr w:type="spellStart"/>
      <w:r w:rsidRPr="006D4F38">
        <w:t>BBBaden</w:t>
      </w:r>
      <w:proofErr w:type="spellEnd"/>
      <w:r w:rsidRPr="006D4F38">
        <w:t xml:space="preserve"> realisieren</w:t>
      </w:r>
    </w:p>
    <w:p w14:paraId="16D2B7DD" w14:textId="77777777" w:rsidR="00E248F1" w:rsidRPr="006D4F38" w:rsidRDefault="00E248F1" w:rsidP="00E248F1">
      <w:pPr>
        <w:pStyle w:val="Listenabsatz"/>
        <w:numPr>
          <w:ilvl w:val="0"/>
          <w:numId w:val="36"/>
        </w:numPr>
      </w:pPr>
      <w:r w:rsidRPr="006D4F38">
        <w:t xml:space="preserve">Wordpress </w:t>
      </w:r>
      <w:proofErr w:type="spellStart"/>
      <w:r w:rsidRPr="006D4F38">
        <w:t>Plugins</w:t>
      </w:r>
      <w:proofErr w:type="spellEnd"/>
      <w:r w:rsidRPr="006D4F38">
        <w:t xml:space="preserve"> programmieren</w:t>
      </w:r>
    </w:p>
    <w:p w14:paraId="2CE4505C" w14:textId="77777777" w:rsidR="00E248F1" w:rsidRPr="006D4F38" w:rsidRDefault="00E248F1" w:rsidP="00E248F1">
      <w:pPr>
        <w:pStyle w:val="Listenabsatz"/>
        <w:numPr>
          <w:ilvl w:val="0"/>
          <w:numId w:val="36"/>
        </w:numPr>
      </w:pPr>
      <w:r w:rsidRPr="006D4F38">
        <w:t>HTML/CSS/</w:t>
      </w:r>
      <w:proofErr w:type="spellStart"/>
      <w:r w:rsidRPr="006D4F38">
        <w:t>Javascript</w:t>
      </w:r>
      <w:proofErr w:type="spellEnd"/>
      <w:r w:rsidRPr="006D4F38">
        <w:t xml:space="preserve"> Templates umsetzen</w:t>
      </w:r>
    </w:p>
    <w:p w14:paraId="4DEBA04E" w14:textId="77777777" w:rsidR="00E248F1" w:rsidRPr="006D4F38" w:rsidRDefault="00E248F1" w:rsidP="00E248F1">
      <w:pPr>
        <w:pStyle w:val="berschrift2"/>
        <w:numPr>
          <w:ilvl w:val="1"/>
          <w:numId w:val="16"/>
        </w:numPr>
      </w:pPr>
      <w:bookmarkStart w:id="12" w:name="_Toc35948482"/>
      <w:r w:rsidRPr="006D4F38">
        <w:t>Individuelle Bewertungskriterien</w:t>
      </w:r>
      <w:bookmarkEnd w:id="12"/>
    </w:p>
    <w:p w14:paraId="6371A3BB" w14:textId="77777777" w:rsidR="00E248F1" w:rsidRPr="006D4F38" w:rsidRDefault="00E248F1" w:rsidP="00E248F1">
      <w:pPr>
        <w:pStyle w:val="berschrift3"/>
        <w:numPr>
          <w:ilvl w:val="2"/>
          <w:numId w:val="16"/>
        </w:numPr>
      </w:pPr>
      <w:bookmarkStart w:id="13" w:name="_Toc35948483"/>
      <w:proofErr w:type="spellStart"/>
      <w:r w:rsidRPr="006D4F38">
        <w:t>Responsive</w:t>
      </w:r>
      <w:proofErr w:type="spellEnd"/>
      <w:r w:rsidRPr="006D4F38">
        <w:t xml:space="preserve"> Design</w:t>
      </w:r>
      <w:bookmarkEnd w:id="13"/>
    </w:p>
    <w:p w14:paraId="19A31D25" w14:textId="77777777" w:rsidR="00E248F1" w:rsidRPr="006D4F38" w:rsidRDefault="00E248F1" w:rsidP="00E248F1">
      <w:pPr>
        <w:rPr>
          <w:b/>
        </w:rPr>
      </w:pPr>
      <w:r w:rsidRPr="006D4F38">
        <w:rPr>
          <w:b/>
        </w:rPr>
        <w:t>Leitfrage</w:t>
      </w:r>
    </w:p>
    <w:p w14:paraId="21A1D09C" w14:textId="77777777" w:rsidR="00E248F1" w:rsidRPr="006D4F38" w:rsidRDefault="00E248F1" w:rsidP="00E248F1">
      <w:pPr>
        <w:rPr>
          <w:b/>
        </w:rPr>
      </w:pPr>
      <w:r w:rsidRPr="006D4F38">
        <w:t>Wird die Webanwendung dynamisch auf verschiedene Bildschirmgrössen für Desktop, Tablet und Mobile angepasst?</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2BCB12B6"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57CCC50A" w14:textId="77777777" w:rsidR="00E248F1" w:rsidRPr="006D4F38" w:rsidRDefault="00E248F1" w:rsidP="008F0FDF">
            <w:pPr>
              <w:pStyle w:val="Tabellentitel1"/>
            </w:pPr>
            <w:r w:rsidRPr="006D4F38">
              <w:t>Gütestufe</w:t>
            </w:r>
          </w:p>
        </w:tc>
        <w:tc>
          <w:tcPr>
            <w:tcW w:w="6461" w:type="dxa"/>
          </w:tcPr>
          <w:p w14:paraId="65AFFEB3" w14:textId="77777777" w:rsidR="00E248F1" w:rsidRPr="006D4F38" w:rsidRDefault="00E248F1" w:rsidP="008F0FDF">
            <w:pPr>
              <w:pStyle w:val="Tabellentitel1"/>
            </w:pPr>
            <w:r w:rsidRPr="006D4F38">
              <w:t>Beschreibung</w:t>
            </w:r>
          </w:p>
        </w:tc>
      </w:tr>
      <w:tr w:rsidR="00E248F1" w:rsidRPr="006D4F38" w14:paraId="4D8C901C" w14:textId="77777777" w:rsidTr="008F0FDF">
        <w:trPr>
          <w:trHeight w:val="213"/>
        </w:trPr>
        <w:tc>
          <w:tcPr>
            <w:tcW w:w="2552" w:type="dxa"/>
          </w:tcPr>
          <w:p w14:paraId="2899A95C" w14:textId="77777777" w:rsidR="00E248F1" w:rsidRPr="006D4F38" w:rsidRDefault="00E248F1" w:rsidP="008F0FDF">
            <w:pPr>
              <w:pStyle w:val="TabellenText"/>
            </w:pPr>
            <w:r w:rsidRPr="006D4F38">
              <w:t>3</w:t>
            </w:r>
          </w:p>
        </w:tc>
        <w:tc>
          <w:tcPr>
            <w:tcW w:w="6461" w:type="dxa"/>
          </w:tcPr>
          <w:p w14:paraId="2A02EEB6" w14:textId="77777777" w:rsidR="00E248F1" w:rsidRPr="006D4F38" w:rsidRDefault="00E248F1" w:rsidP="008F0FDF">
            <w:pPr>
              <w:pStyle w:val="TabellenText"/>
            </w:pPr>
            <w:r w:rsidRPr="006D4F38">
              <w:t>Die Webanwendung wird auf allen drei Bildschirmgrössen angepasst angezeigt.</w:t>
            </w:r>
          </w:p>
        </w:tc>
      </w:tr>
      <w:tr w:rsidR="00E248F1" w:rsidRPr="006D4F38" w14:paraId="42C22192" w14:textId="77777777" w:rsidTr="008F0FDF">
        <w:trPr>
          <w:trHeight w:val="213"/>
        </w:trPr>
        <w:tc>
          <w:tcPr>
            <w:tcW w:w="2552" w:type="dxa"/>
          </w:tcPr>
          <w:p w14:paraId="248173C4" w14:textId="77777777" w:rsidR="00E248F1" w:rsidRPr="006D4F38" w:rsidRDefault="00E248F1" w:rsidP="008F0FDF">
            <w:pPr>
              <w:pStyle w:val="TabellenText"/>
            </w:pPr>
            <w:r w:rsidRPr="006D4F38">
              <w:lastRenderedPageBreak/>
              <w:t>2</w:t>
            </w:r>
          </w:p>
        </w:tc>
        <w:tc>
          <w:tcPr>
            <w:tcW w:w="6461" w:type="dxa"/>
          </w:tcPr>
          <w:p w14:paraId="1542E7C5" w14:textId="77777777" w:rsidR="00E248F1" w:rsidRPr="006D4F38" w:rsidRDefault="00E248F1" w:rsidP="008F0FDF">
            <w:pPr>
              <w:pStyle w:val="TabellenText"/>
            </w:pPr>
            <w:r w:rsidRPr="006D4F38">
              <w:t>Zwei Bildschirmgrössen werden angepasst angezeigt.</w:t>
            </w:r>
          </w:p>
        </w:tc>
      </w:tr>
      <w:tr w:rsidR="00E248F1" w:rsidRPr="006D4F38" w14:paraId="1C5B3120" w14:textId="77777777" w:rsidTr="008F0FDF">
        <w:trPr>
          <w:trHeight w:val="213"/>
        </w:trPr>
        <w:tc>
          <w:tcPr>
            <w:tcW w:w="2552" w:type="dxa"/>
          </w:tcPr>
          <w:p w14:paraId="2C8EAFF0" w14:textId="77777777" w:rsidR="00E248F1" w:rsidRPr="006D4F38" w:rsidRDefault="00E248F1" w:rsidP="008F0FDF">
            <w:pPr>
              <w:pStyle w:val="TabellenText"/>
            </w:pPr>
            <w:r w:rsidRPr="006D4F38">
              <w:t>1</w:t>
            </w:r>
          </w:p>
        </w:tc>
        <w:tc>
          <w:tcPr>
            <w:tcW w:w="6461" w:type="dxa"/>
          </w:tcPr>
          <w:p w14:paraId="7900521E" w14:textId="77777777" w:rsidR="00E248F1" w:rsidRPr="006D4F38" w:rsidRDefault="00E248F1" w:rsidP="008F0FDF">
            <w:pPr>
              <w:pStyle w:val="TabellenText"/>
            </w:pPr>
            <w:r w:rsidRPr="006D4F38">
              <w:t>Eine Bildschirmgrösse wird angepasst angezeigt.</w:t>
            </w:r>
          </w:p>
        </w:tc>
      </w:tr>
      <w:tr w:rsidR="00E248F1" w:rsidRPr="006D4F38" w14:paraId="7C622243" w14:textId="77777777" w:rsidTr="008F0FDF">
        <w:trPr>
          <w:trHeight w:val="213"/>
        </w:trPr>
        <w:tc>
          <w:tcPr>
            <w:tcW w:w="2552" w:type="dxa"/>
          </w:tcPr>
          <w:p w14:paraId="71786593" w14:textId="77777777" w:rsidR="00E248F1" w:rsidRPr="006D4F38" w:rsidRDefault="00E248F1" w:rsidP="008F0FDF">
            <w:pPr>
              <w:pStyle w:val="TabellenText"/>
            </w:pPr>
            <w:r w:rsidRPr="006D4F38">
              <w:t>0</w:t>
            </w:r>
          </w:p>
        </w:tc>
        <w:tc>
          <w:tcPr>
            <w:tcW w:w="6461" w:type="dxa"/>
          </w:tcPr>
          <w:p w14:paraId="32DDA726" w14:textId="77777777" w:rsidR="00E248F1" w:rsidRPr="006D4F38" w:rsidRDefault="00E248F1" w:rsidP="008F0FDF">
            <w:pPr>
              <w:pStyle w:val="TabellenText"/>
            </w:pPr>
            <w:r w:rsidRPr="006D4F38">
              <w:t>Bei keiner Bildschirmgrösse wird die Anwendung angepasst angezeigt</w:t>
            </w:r>
          </w:p>
        </w:tc>
      </w:tr>
    </w:tbl>
    <w:p w14:paraId="5BC94CCA" w14:textId="77777777" w:rsidR="00E248F1" w:rsidRPr="006D4F38" w:rsidRDefault="00E248F1" w:rsidP="00E248F1"/>
    <w:p w14:paraId="5493C350" w14:textId="77777777" w:rsidR="00E248F1" w:rsidRPr="006D4F38" w:rsidRDefault="00E248F1" w:rsidP="00E248F1">
      <w:pPr>
        <w:pStyle w:val="berschrift3"/>
        <w:numPr>
          <w:ilvl w:val="2"/>
          <w:numId w:val="16"/>
        </w:numPr>
      </w:pPr>
      <w:bookmarkStart w:id="14" w:name="_Toc35948484"/>
      <w:r w:rsidRPr="006D4F38">
        <w:t>Browserkompatibilität</w:t>
      </w:r>
      <w:bookmarkEnd w:id="14"/>
    </w:p>
    <w:p w14:paraId="43B8BD69" w14:textId="77777777" w:rsidR="00E248F1" w:rsidRPr="006D4F38" w:rsidRDefault="00E248F1" w:rsidP="00E248F1">
      <w:pPr>
        <w:rPr>
          <w:b/>
        </w:rPr>
      </w:pPr>
      <w:r w:rsidRPr="006D4F38">
        <w:rPr>
          <w:b/>
        </w:rPr>
        <w:t>Leitfrage</w:t>
      </w:r>
    </w:p>
    <w:p w14:paraId="21474DD2" w14:textId="77777777" w:rsidR="00E248F1" w:rsidRPr="006D4F38" w:rsidRDefault="00E248F1" w:rsidP="00E248F1">
      <w:r w:rsidRPr="006D4F38">
        <w:t>Unterstützt die Anwendung die drei in der Aufgabenstellung geforderten Browser Edge, Firefox und Chrome bezüglich Funktionen und Design.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6C805EAB"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781419D" w14:textId="77777777" w:rsidR="00E248F1" w:rsidRPr="006D4F38" w:rsidRDefault="00E248F1" w:rsidP="008F0FDF">
            <w:pPr>
              <w:pStyle w:val="Tabellentitel1"/>
            </w:pPr>
            <w:r w:rsidRPr="006D4F38">
              <w:t>Gütestufe</w:t>
            </w:r>
          </w:p>
        </w:tc>
        <w:tc>
          <w:tcPr>
            <w:tcW w:w="6461" w:type="dxa"/>
          </w:tcPr>
          <w:p w14:paraId="44BEF316" w14:textId="77777777" w:rsidR="00E248F1" w:rsidRPr="006D4F38" w:rsidRDefault="00E248F1" w:rsidP="008F0FDF">
            <w:pPr>
              <w:pStyle w:val="Tabellentitel1"/>
            </w:pPr>
            <w:r w:rsidRPr="006D4F38">
              <w:t>Beschreibung</w:t>
            </w:r>
          </w:p>
        </w:tc>
      </w:tr>
      <w:tr w:rsidR="00E248F1" w:rsidRPr="006D4F38" w14:paraId="09F06D50" w14:textId="77777777" w:rsidTr="008F0FDF">
        <w:trPr>
          <w:trHeight w:val="213"/>
        </w:trPr>
        <w:tc>
          <w:tcPr>
            <w:tcW w:w="2552" w:type="dxa"/>
          </w:tcPr>
          <w:p w14:paraId="13BCB17F" w14:textId="77777777" w:rsidR="00E248F1" w:rsidRPr="006D4F38" w:rsidRDefault="00E248F1" w:rsidP="008F0FDF">
            <w:pPr>
              <w:pStyle w:val="TabellenText"/>
            </w:pPr>
            <w:r w:rsidRPr="006D4F38">
              <w:t>3</w:t>
            </w:r>
          </w:p>
        </w:tc>
        <w:tc>
          <w:tcPr>
            <w:tcW w:w="6461" w:type="dxa"/>
          </w:tcPr>
          <w:p w14:paraId="48F213DA" w14:textId="77777777" w:rsidR="00E248F1" w:rsidRPr="006D4F38" w:rsidRDefault="00E248F1" w:rsidP="008F0FDF">
            <w:pPr>
              <w:pStyle w:val="TabellenText"/>
            </w:pPr>
            <w:r w:rsidRPr="006D4F38">
              <w:t>Alle drei Browser werden bezüglich Funktionen und Design vollständig unterstützt. Es sind höchstens minimale Unterschiede im Design zu erkennen.</w:t>
            </w:r>
          </w:p>
        </w:tc>
      </w:tr>
      <w:tr w:rsidR="00E248F1" w:rsidRPr="006D4F38" w14:paraId="0BC2B33A" w14:textId="77777777" w:rsidTr="008F0FDF">
        <w:trPr>
          <w:trHeight w:val="213"/>
        </w:trPr>
        <w:tc>
          <w:tcPr>
            <w:tcW w:w="2552" w:type="dxa"/>
          </w:tcPr>
          <w:p w14:paraId="679E44BE" w14:textId="77777777" w:rsidR="00E248F1" w:rsidRPr="006D4F38" w:rsidRDefault="00E248F1" w:rsidP="008F0FDF">
            <w:pPr>
              <w:pStyle w:val="TabellenText"/>
            </w:pPr>
            <w:r w:rsidRPr="006D4F38">
              <w:t>2</w:t>
            </w:r>
          </w:p>
        </w:tc>
        <w:tc>
          <w:tcPr>
            <w:tcW w:w="6461" w:type="dxa"/>
          </w:tcPr>
          <w:p w14:paraId="3DC00D15" w14:textId="77777777" w:rsidR="00E248F1" w:rsidRPr="006D4F38" w:rsidRDefault="00E248F1" w:rsidP="008F0FDF">
            <w:pPr>
              <w:pStyle w:val="TabellenText"/>
            </w:pPr>
            <w:r w:rsidRPr="006D4F38">
              <w:t>Zwei der drei in der Leitfrage erwähnten Browser werden vollumfänglich unterstützt.</w:t>
            </w:r>
          </w:p>
        </w:tc>
      </w:tr>
      <w:tr w:rsidR="00E248F1" w:rsidRPr="006D4F38" w14:paraId="7522A7BF" w14:textId="77777777" w:rsidTr="008F0FDF">
        <w:trPr>
          <w:trHeight w:val="213"/>
        </w:trPr>
        <w:tc>
          <w:tcPr>
            <w:tcW w:w="2552" w:type="dxa"/>
          </w:tcPr>
          <w:p w14:paraId="47626E51" w14:textId="77777777" w:rsidR="00E248F1" w:rsidRPr="006D4F38" w:rsidRDefault="00E248F1" w:rsidP="008F0FDF">
            <w:pPr>
              <w:pStyle w:val="TabellenText"/>
            </w:pPr>
            <w:r w:rsidRPr="006D4F38">
              <w:t>1</w:t>
            </w:r>
          </w:p>
        </w:tc>
        <w:tc>
          <w:tcPr>
            <w:tcW w:w="6461" w:type="dxa"/>
          </w:tcPr>
          <w:p w14:paraId="262F06C0" w14:textId="77777777" w:rsidR="00E248F1" w:rsidRPr="006D4F38" w:rsidRDefault="00E248F1" w:rsidP="008F0FDF">
            <w:pPr>
              <w:pStyle w:val="TabellenText"/>
            </w:pPr>
            <w:r w:rsidRPr="006D4F38">
              <w:t>Einer der drei in der Leitfrage erwähnten Browser wird vollumfänglich unterstützt.</w:t>
            </w:r>
          </w:p>
        </w:tc>
      </w:tr>
      <w:tr w:rsidR="00E248F1" w:rsidRPr="006D4F38" w14:paraId="5666E106" w14:textId="77777777" w:rsidTr="008F0FDF">
        <w:trPr>
          <w:trHeight w:val="213"/>
        </w:trPr>
        <w:tc>
          <w:tcPr>
            <w:tcW w:w="2552" w:type="dxa"/>
          </w:tcPr>
          <w:p w14:paraId="4D8A4CD6" w14:textId="77777777" w:rsidR="00E248F1" w:rsidRPr="006D4F38" w:rsidRDefault="00E248F1" w:rsidP="008F0FDF">
            <w:pPr>
              <w:pStyle w:val="TabellenText"/>
            </w:pPr>
            <w:r w:rsidRPr="006D4F38">
              <w:t>0</w:t>
            </w:r>
          </w:p>
        </w:tc>
        <w:tc>
          <w:tcPr>
            <w:tcW w:w="6461" w:type="dxa"/>
          </w:tcPr>
          <w:p w14:paraId="4DB290B9" w14:textId="77777777" w:rsidR="00E248F1" w:rsidRPr="006D4F38" w:rsidRDefault="00E248F1" w:rsidP="008F0FDF">
            <w:pPr>
              <w:pStyle w:val="TabellenText"/>
            </w:pPr>
            <w:r w:rsidRPr="006D4F38">
              <w:t>Keiner der drei in der Leitfrage erwähnten Browser wird vollumfänglich unterstützt.</w:t>
            </w:r>
          </w:p>
        </w:tc>
      </w:tr>
    </w:tbl>
    <w:p w14:paraId="43D37886" w14:textId="77777777" w:rsidR="00E248F1" w:rsidRPr="006D4F38" w:rsidRDefault="00E248F1" w:rsidP="00E248F1"/>
    <w:p w14:paraId="22C38240" w14:textId="77777777" w:rsidR="00E248F1" w:rsidRPr="006D4F38" w:rsidRDefault="00E248F1" w:rsidP="00E248F1">
      <w:pPr>
        <w:pStyle w:val="berschrift3"/>
        <w:numPr>
          <w:ilvl w:val="2"/>
          <w:numId w:val="16"/>
        </w:numPr>
      </w:pPr>
      <w:bookmarkStart w:id="15" w:name="_Toc35948485"/>
      <w:r w:rsidRPr="006D4F38">
        <w:t>Einhaltung Corporate Design</w:t>
      </w:r>
      <w:bookmarkEnd w:id="15"/>
    </w:p>
    <w:p w14:paraId="4168955C" w14:textId="77777777" w:rsidR="00E248F1" w:rsidRPr="006D4F38" w:rsidRDefault="00E248F1" w:rsidP="00E248F1">
      <w:pPr>
        <w:rPr>
          <w:b/>
        </w:rPr>
      </w:pPr>
      <w:r w:rsidRPr="006D4F38">
        <w:rPr>
          <w:b/>
        </w:rPr>
        <w:t>Leitfrage</w:t>
      </w:r>
    </w:p>
    <w:p w14:paraId="6436C888" w14:textId="77777777" w:rsidR="00E248F1" w:rsidRPr="006D4F38" w:rsidRDefault="00E248F1" w:rsidP="00E248F1">
      <w:r w:rsidRPr="006D4F38">
        <w:t>Ist bei der Webanwendung das Corporate Design der BBB gemäss BBB_CD_Manual.pdf eingehalten?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37CA4478"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24B7E8A4" w14:textId="77777777" w:rsidR="00E248F1" w:rsidRPr="006D4F38" w:rsidRDefault="00E248F1" w:rsidP="008F0FDF">
            <w:pPr>
              <w:pStyle w:val="Tabellentitel1"/>
            </w:pPr>
            <w:r w:rsidRPr="006D4F38">
              <w:t>Gütestufe</w:t>
            </w:r>
          </w:p>
        </w:tc>
        <w:tc>
          <w:tcPr>
            <w:tcW w:w="6461" w:type="dxa"/>
          </w:tcPr>
          <w:p w14:paraId="3E64B03F" w14:textId="77777777" w:rsidR="00E248F1" w:rsidRPr="006D4F38" w:rsidRDefault="00E248F1" w:rsidP="008F0FDF">
            <w:pPr>
              <w:pStyle w:val="Tabellentitel1"/>
            </w:pPr>
            <w:r w:rsidRPr="006D4F38">
              <w:t>Beschreibung</w:t>
            </w:r>
          </w:p>
        </w:tc>
      </w:tr>
      <w:tr w:rsidR="00E248F1" w:rsidRPr="006D4F38" w14:paraId="37106B98" w14:textId="77777777" w:rsidTr="008F0FDF">
        <w:trPr>
          <w:trHeight w:val="213"/>
        </w:trPr>
        <w:tc>
          <w:tcPr>
            <w:tcW w:w="2552" w:type="dxa"/>
          </w:tcPr>
          <w:p w14:paraId="65B1726E" w14:textId="77777777" w:rsidR="00E248F1" w:rsidRPr="006D4F38" w:rsidRDefault="00E248F1" w:rsidP="008F0FDF">
            <w:pPr>
              <w:pStyle w:val="TabellenText"/>
            </w:pPr>
            <w:r w:rsidRPr="006D4F38">
              <w:t>3</w:t>
            </w:r>
          </w:p>
        </w:tc>
        <w:tc>
          <w:tcPr>
            <w:tcW w:w="6461" w:type="dxa"/>
          </w:tcPr>
          <w:p w14:paraId="637FC0B2" w14:textId="77777777" w:rsidR="00E248F1" w:rsidRPr="006D4F38" w:rsidRDefault="00E248F1" w:rsidP="008F0FDF">
            <w:pPr>
              <w:pStyle w:val="TabellenText"/>
            </w:pPr>
            <w:r w:rsidRPr="006D4F38">
              <w:t>Die Grafik-Elemente Schrift, Farben &amp; Logo werden gemäss obenstehenden Vorgaben korrekt verwendet.</w:t>
            </w:r>
          </w:p>
        </w:tc>
      </w:tr>
      <w:tr w:rsidR="00E248F1" w:rsidRPr="006D4F38" w14:paraId="2975787E" w14:textId="77777777" w:rsidTr="008F0FDF">
        <w:trPr>
          <w:trHeight w:val="213"/>
        </w:trPr>
        <w:tc>
          <w:tcPr>
            <w:tcW w:w="2552" w:type="dxa"/>
          </w:tcPr>
          <w:p w14:paraId="0BFC7486" w14:textId="77777777" w:rsidR="00E248F1" w:rsidRPr="006D4F38" w:rsidRDefault="00E248F1" w:rsidP="008F0FDF">
            <w:pPr>
              <w:pStyle w:val="TabellenText"/>
            </w:pPr>
            <w:r w:rsidRPr="006D4F38">
              <w:t>2</w:t>
            </w:r>
          </w:p>
        </w:tc>
        <w:tc>
          <w:tcPr>
            <w:tcW w:w="6461" w:type="dxa"/>
          </w:tcPr>
          <w:p w14:paraId="6F0EE509" w14:textId="77777777" w:rsidR="00E248F1" w:rsidRPr="006D4F38" w:rsidRDefault="00E248F1" w:rsidP="008F0FDF">
            <w:pPr>
              <w:pStyle w:val="TabellenText"/>
            </w:pPr>
            <w:r w:rsidRPr="006D4F38">
              <w:t>Zwei der Grafik-Elemente werden richtig verwendet.</w:t>
            </w:r>
          </w:p>
        </w:tc>
      </w:tr>
      <w:tr w:rsidR="00E248F1" w:rsidRPr="006D4F38" w14:paraId="1E1DB131" w14:textId="77777777" w:rsidTr="008F0FDF">
        <w:trPr>
          <w:trHeight w:val="213"/>
        </w:trPr>
        <w:tc>
          <w:tcPr>
            <w:tcW w:w="2552" w:type="dxa"/>
          </w:tcPr>
          <w:p w14:paraId="1A9C34BF" w14:textId="77777777" w:rsidR="00E248F1" w:rsidRPr="006D4F38" w:rsidRDefault="00E248F1" w:rsidP="008F0FDF">
            <w:pPr>
              <w:pStyle w:val="TabellenText"/>
            </w:pPr>
            <w:r w:rsidRPr="006D4F38">
              <w:t>1</w:t>
            </w:r>
          </w:p>
        </w:tc>
        <w:tc>
          <w:tcPr>
            <w:tcW w:w="6461" w:type="dxa"/>
          </w:tcPr>
          <w:p w14:paraId="75A034FC" w14:textId="77777777" w:rsidR="00E248F1" w:rsidRPr="006D4F38" w:rsidRDefault="00E248F1" w:rsidP="008F0FDF">
            <w:pPr>
              <w:pStyle w:val="TabellenText"/>
            </w:pPr>
            <w:r w:rsidRPr="006D4F38">
              <w:t>Ein Grafik-Element wird korrekt eingesetzt.</w:t>
            </w:r>
          </w:p>
        </w:tc>
      </w:tr>
      <w:tr w:rsidR="00E248F1" w:rsidRPr="006D4F38" w14:paraId="68E565CA" w14:textId="77777777" w:rsidTr="008F0FDF">
        <w:trPr>
          <w:trHeight w:val="213"/>
        </w:trPr>
        <w:tc>
          <w:tcPr>
            <w:tcW w:w="2552" w:type="dxa"/>
          </w:tcPr>
          <w:p w14:paraId="74237233" w14:textId="77777777" w:rsidR="00E248F1" w:rsidRPr="006D4F38" w:rsidRDefault="00E248F1" w:rsidP="008F0FDF">
            <w:pPr>
              <w:pStyle w:val="TabellenText"/>
            </w:pPr>
            <w:r w:rsidRPr="006D4F38">
              <w:t>0</w:t>
            </w:r>
          </w:p>
        </w:tc>
        <w:tc>
          <w:tcPr>
            <w:tcW w:w="6461" w:type="dxa"/>
          </w:tcPr>
          <w:p w14:paraId="0EE100B9" w14:textId="77777777" w:rsidR="00E248F1" w:rsidRPr="006D4F38" w:rsidRDefault="00E248F1" w:rsidP="008F0FDF">
            <w:pPr>
              <w:pStyle w:val="TabellenText"/>
            </w:pPr>
            <w:r w:rsidRPr="006D4F38">
              <w:t>Keines der Grafik Elemente wird korrekt eingesetzt.</w:t>
            </w:r>
          </w:p>
        </w:tc>
      </w:tr>
    </w:tbl>
    <w:p w14:paraId="437ED325" w14:textId="77777777" w:rsidR="00E248F1" w:rsidRPr="006D4F38" w:rsidRDefault="00E248F1" w:rsidP="00E248F1">
      <w:pPr>
        <w:pStyle w:val="berschrift3"/>
        <w:numPr>
          <w:ilvl w:val="2"/>
          <w:numId w:val="16"/>
        </w:numPr>
      </w:pPr>
      <w:bookmarkStart w:id="16" w:name="_Toc35948486"/>
      <w:proofErr w:type="spellStart"/>
      <w:r w:rsidRPr="006D4F38">
        <w:t>Codingstyle</w:t>
      </w:r>
      <w:proofErr w:type="spellEnd"/>
      <w:r w:rsidRPr="006D4F38">
        <w:t xml:space="preserve"> – Dokumentation</w:t>
      </w:r>
      <w:bookmarkEnd w:id="16"/>
    </w:p>
    <w:p w14:paraId="73770755" w14:textId="77777777" w:rsidR="00E248F1" w:rsidRPr="006D4F38" w:rsidRDefault="00E248F1" w:rsidP="00E248F1">
      <w:pPr>
        <w:rPr>
          <w:b/>
        </w:rPr>
      </w:pPr>
      <w:r w:rsidRPr="006D4F38">
        <w:rPr>
          <w:b/>
        </w:rPr>
        <w:t>Leitfrage</w:t>
      </w:r>
    </w:p>
    <w:p w14:paraId="3861405D" w14:textId="77777777" w:rsidR="00E248F1" w:rsidRPr="006D4F38" w:rsidRDefault="00E248F1" w:rsidP="00E248F1">
      <w:r w:rsidRPr="006D4F38">
        <w:t>Ist der Quellcode dokumentiert? Hilft der Text, die Funktionalität zu verstehen und nachzuvollziehen?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01FEC721"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05EF0CA0" w14:textId="77777777" w:rsidR="00E248F1" w:rsidRPr="006D4F38" w:rsidRDefault="00E248F1" w:rsidP="008F0FDF">
            <w:pPr>
              <w:pStyle w:val="Tabellentitel1"/>
            </w:pPr>
            <w:r w:rsidRPr="006D4F38">
              <w:lastRenderedPageBreak/>
              <w:t>Gütestufe</w:t>
            </w:r>
          </w:p>
        </w:tc>
        <w:tc>
          <w:tcPr>
            <w:tcW w:w="6461" w:type="dxa"/>
          </w:tcPr>
          <w:p w14:paraId="3EC40BA0" w14:textId="77777777" w:rsidR="00E248F1" w:rsidRPr="006D4F38" w:rsidRDefault="00E248F1" w:rsidP="008F0FDF">
            <w:pPr>
              <w:pStyle w:val="Tabellentitel1"/>
            </w:pPr>
            <w:r w:rsidRPr="006D4F38">
              <w:t>Beschreibung</w:t>
            </w:r>
          </w:p>
        </w:tc>
      </w:tr>
      <w:tr w:rsidR="00E248F1" w:rsidRPr="006D4F38" w14:paraId="6173E963" w14:textId="77777777" w:rsidTr="008F0FDF">
        <w:trPr>
          <w:trHeight w:val="213"/>
        </w:trPr>
        <w:tc>
          <w:tcPr>
            <w:tcW w:w="2552" w:type="dxa"/>
          </w:tcPr>
          <w:p w14:paraId="2629F3D6" w14:textId="77777777" w:rsidR="00E248F1" w:rsidRPr="006D4F38" w:rsidRDefault="00E248F1" w:rsidP="008F0FDF">
            <w:pPr>
              <w:pStyle w:val="TabellenText"/>
            </w:pPr>
            <w:r w:rsidRPr="006D4F38">
              <w:t>3</w:t>
            </w:r>
          </w:p>
        </w:tc>
        <w:tc>
          <w:tcPr>
            <w:tcW w:w="6461" w:type="dxa"/>
          </w:tcPr>
          <w:p w14:paraId="327C3116" w14:textId="77777777" w:rsidR="00E248F1" w:rsidRPr="006D4F38" w:rsidRDefault="00E248F1" w:rsidP="008F0FDF">
            <w:pPr>
              <w:pStyle w:val="TabellenText"/>
            </w:pPr>
            <w:r w:rsidRPr="006D4F38">
              <w:t>Der Text erklärt was notwendig ist, um die Funktion/Methode besser zu verstehen. Allfällige Richtlinien sind eingehalten.</w:t>
            </w:r>
          </w:p>
        </w:tc>
      </w:tr>
      <w:tr w:rsidR="00E248F1" w:rsidRPr="006D4F38" w14:paraId="5526E836" w14:textId="77777777" w:rsidTr="008F0FDF">
        <w:trPr>
          <w:trHeight w:val="213"/>
        </w:trPr>
        <w:tc>
          <w:tcPr>
            <w:tcW w:w="2552" w:type="dxa"/>
          </w:tcPr>
          <w:p w14:paraId="36CD7759" w14:textId="77777777" w:rsidR="00E248F1" w:rsidRPr="006D4F38" w:rsidRDefault="00E248F1" w:rsidP="008F0FDF">
            <w:pPr>
              <w:pStyle w:val="TabellenText"/>
            </w:pPr>
            <w:r w:rsidRPr="006D4F38">
              <w:t>2</w:t>
            </w:r>
          </w:p>
        </w:tc>
        <w:tc>
          <w:tcPr>
            <w:tcW w:w="6461" w:type="dxa"/>
          </w:tcPr>
          <w:p w14:paraId="036858E4" w14:textId="77777777" w:rsidR="00E248F1" w:rsidRPr="006D4F38" w:rsidRDefault="00E248F1" w:rsidP="008F0FDF">
            <w:pPr>
              <w:pStyle w:val="TabellenText"/>
            </w:pPr>
            <w:r w:rsidRPr="006D4F38">
              <w:t>Der Text hilft nur zum Teil weiter. Allfällige Richtlinien sind teilweise berücksichtigt.</w:t>
            </w:r>
          </w:p>
        </w:tc>
      </w:tr>
      <w:tr w:rsidR="00E248F1" w:rsidRPr="006D4F38" w14:paraId="35E53B96" w14:textId="77777777" w:rsidTr="008F0FDF">
        <w:trPr>
          <w:trHeight w:val="213"/>
        </w:trPr>
        <w:tc>
          <w:tcPr>
            <w:tcW w:w="2552" w:type="dxa"/>
          </w:tcPr>
          <w:p w14:paraId="50A74119" w14:textId="77777777" w:rsidR="00E248F1" w:rsidRPr="006D4F38" w:rsidRDefault="00E248F1" w:rsidP="008F0FDF">
            <w:pPr>
              <w:pStyle w:val="TabellenText"/>
            </w:pPr>
            <w:r w:rsidRPr="006D4F38">
              <w:t>1</w:t>
            </w:r>
          </w:p>
        </w:tc>
        <w:tc>
          <w:tcPr>
            <w:tcW w:w="6461" w:type="dxa"/>
          </w:tcPr>
          <w:p w14:paraId="3B7941FC" w14:textId="77777777" w:rsidR="00E248F1" w:rsidRPr="006D4F38" w:rsidRDefault="00E248F1" w:rsidP="008F0FDF">
            <w:pPr>
              <w:pStyle w:val="TabellenText"/>
            </w:pPr>
            <w:r w:rsidRPr="006D4F38">
              <w:t>Der Text hilft selten weiter. Allfällige Richtlinien sind offensichtlich verletzt.</w:t>
            </w:r>
          </w:p>
        </w:tc>
      </w:tr>
      <w:tr w:rsidR="00E248F1" w:rsidRPr="006D4F38" w14:paraId="71A2BAC6" w14:textId="77777777" w:rsidTr="008F0FDF">
        <w:trPr>
          <w:trHeight w:val="213"/>
        </w:trPr>
        <w:tc>
          <w:tcPr>
            <w:tcW w:w="2552" w:type="dxa"/>
          </w:tcPr>
          <w:p w14:paraId="362BB792" w14:textId="77777777" w:rsidR="00E248F1" w:rsidRPr="006D4F38" w:rsidRDefault="00E248F1" w:rsidP="008F0FDF">
            <w:pPr>
              <w:pStyle w:val="TabellenText"/>
            </w:pPr>
            <w:r w:rsidRPr="006D4F38">
              <w:t>0</w:t>
            </w:r>
          </w:p>
        </w:tc>
        <w:tc>
          <w:tcPr>
            <w:tcW w:w="6461" w:type="dxa"/>
          </w:tcPr>
          <w:p w14:paraId="462E19DB" w14:textId="77777777" w:rsidR="00E248F1" w:rsidRPr="006D4F38" w:rsidRDefault="00E248F1" w:rsidP="008F0FDF">
            <w:pPr>
              <w:pStyle w:val="TabellenText"/>
            </w:pPr>
            <w:r w:rsidRPr="006D4F38">
              <w:t>Es ist wenig bis gar nichts dokumentiert.</w:t>
            </w:r>
          </w:p>
        </w:tc>
      </w:tr>
    </w:tbl>
    <w:p w14:paraId="0AE4446E" w14:textId="77777777" w:rsidR="00E248F1" w:rsidRPr="006D4F38" w:rsidRDefault="00E248F1" w:rsidP="00E248F1"/>
    <w:p w14:paraId="7221E53B" w14:textId="77777777" w:rsidR="00E248F1" w:rsidRPr="006D4F38" w:rsidRDefault="00E248F1" w:rsidP="00E248F1">
      <w:pPr>
        <w:pStyle w:val="berschrift3"/>
        <w:numPr>
          <w:ilvl w:val="2"/>
          <w:numId w:val="16"/>
        </w:numPr>
      </w:pPr>
      <w:bookmarkStart w:id="17" w:name="_Toc35948487"/>
      <w:r w:rsidRPr="006D4F38">
        <w:t>Validierung Eingaben</w:t>
      </w:r>
      <w:bookmarkEnd w:id="17"/>
    </w:p>
    <w:p w14:paraId="19640E42" w14:textId="77777777" w:rsidR="00E248F1" w:rsidRPr="006D4F38" w:rsidRDefault="00E248F1" w:rsidP="00E248F1">
      <w:pPr>
        <w:rPr>
          <w:b/>
        </w:rPr>
      </w:pPr>
      <w:r w:rsidRPr="006D4F38">
        <w:rPr>
          <w:b/>
        </w:rPr>
        <w:t>Leitfrage</w:t>
      </w:r>
    </w:p>
    <w:p w14:paraId="2E83BD57" w14:textId="77777777" w:rsidR="00E248F1" w:rsidRPr="006D4F38" w:rsidRDefault="00E248F1" w:rsidP="00E248F1">
      <w:r w:rsidRPr="006D4F38">
        <w:t>Werden die eingegebenen Daten aller Felder in allen Formularen validiert und allgemein verständliche Fehlermeldungen angezeigt?</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4010A9DA"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0F037166" w14:textId="77777777" w:rsidR="00E248F1" w:rsidRPr="006D4F38" w:rsidRDefault="00E248F1" w:rsidP="008F0FDF">
            <w:pPr>
              <w:pStyle w:val="Tabellentitel1"/>
            </w:pPr>
            <w:r w:rsidRPr="006D4F38">
              <w:t>Gütestufe</w:t>
            </w:r>
          </w:p>
        </w:tc>
        <w:tc>
          <w:tcPr>
            <w:tcW w:w="6461" w:type="dxa"/>
          </w:tcPr>
          <w:p w14:paraId="122211C7" w14:textId="77777777" w:rsidR="00E248F1" w:rsidRPr="006D4F38" w:rsidRDefault="00E248F1" w:rsidP="008F0FDF">
            <w:pPr>
              <w:pStyle w:val="Tabellentitel1"/>
            </w:pPr>
            <w:r w:rsidRPr="006D4F38">
              <w:t>Beschreibung</w:t>
            </w:r>
          </w:p>
        </w:tc>
      </w:tr>
      <w:tr w:rsidR="00E248F1" w:rsidRPr="006D4F38" w14:paraId="2E105952" w14:textId="77777777" w:rsidTr="008F0FDF">
        <w:trPr>
          <w:trHeight w:val="213"/>
        </w:trPr>
        <w:tc>
          <w:tcPr>
            <w:tcW w:w="2552" w:type="dxa"/>
          </w:tcPr>
          <w:p w14:paraId="5A50F0A0" w14:textId="77777777" w:rsidR="00E248F1" w:rsidRPr="006D4F38" w:rsidRDefault="00E248F1" w:rsidP="008F0FDF">
            <w:pPr>
              <w:pStyle w:val="TabellenText"/>
            </w:pPr>
            <w:r w:rsidRPr="006D4F38">
              <w:t>3</w:t>
            </w:r>
          </w:p>
        </w:tc>
        <w:tc>
          <w:tcPr>
            <w:tcW w:w="6461" w:type="dxa"/>
          </w:tcPr>
          <w:p w14:paraId="6E2C218F" w14:textId="77777777" w:rsidR="00E248F1" w:rsidRPr="006D4F38" w:rsidRDefault="00E248F1" w:rsidP="008F0FDF">
            <w:pPr>
              <w:pStyle w:val="TabellenText"/>
            </w:pPr>
            <w:r w:rsidRPr="006D4F38">
              <w:t>Alle drei Kriterien (Felder, Formulare, Fehlermeldungen) sind erfüllt</w:t>
            </w:r>
          </w:p>
        </w:tc>
      </w:tr>
      <w:tr w:rsidR="00E248F1" w:rsidRPr="006D4F38" w14:paraId="12AEA4FF" w14:textId="77777777" w:rsidTr="008F0FDF">
        <w:trPr>
          <w:trHeight w:val="213"/>
        </w:trPr>
        <w:tc>
          <w:tcPr>
            <w:tcW w:w="2552" w:type="dxa"/>
          </w:tcPr>
          <w:p w14:paraId="443F67B2" w14:textId="77777777" w:rsidR="00E248F1" w:rsidRPr="006D4F38" w:rsidRDefault="00E248F1" w:rsidP="008F0FDF">
            <w:pPr>
              <w:pStyle w:val="TabellenText"/>
            </w:pPr>
            <w:r w:rsidRPr="006D4F38">
              <w:t>2</w:t>
            </w:r>
          </w:p>
        </w:tc>
        <w:tc>
          <w:tcPr>
            <w:tcW w:w="6461" w:type="dxa"/>
          </w:tcPr>
          <w:p w14:paraId="4F79E763" w14:textId="77777777" w:rsidR="00E248F1" w:rsidRPr="006D4F38" w:rsidRDefault="00E248F1" w:rsidP="008F0FDF">
            <w:pPr>
              <w:pStyle w:val="TabellenText"/>
            </w:pPr>
            <w:r w:rsidRPr="006D4F38">
              <w:t>Zwei Kriterien sind erfüllt</w:t>
            </w:r>
          </w:p>
        </w:tc>
      </w:tr>
      <w:tr w:rsidR="00E248F1" w:rsidRPr="006D4F38" w14:paraId="1CDBCD34" w14:textId="77777777" w:rsidTr="008F0FDF">
        <w:trPr>
          <w:trHeight w:val="213"/>
        </w:trPr>
        <w:tc>
          <w:tcPr>
            <w:tcW w:w="2552" w:type="dxa"/>
          </w:tcPr>
          <w:p w14:paraId="50FC90EB" w14:textId="77777777" w:rsidR="00E248F1" w:rsidRPr="006D4F38" w:rsidRDefault="00E248F1" w:rsidP="008F0FDF">
            <w:pPr>
              <w:pStyle w:val="TabellenText"/>
            </w:pPr>
            <w:r w:rsidRPr="006D4F38">
              <w:t>1</w:t>
            </w:r>
          </w:p>
        </w:tc>
        <w:tc>
          <w:tcPr>
            <w:tcW w:w="6461" w:type="dxa"/>
          </w:tcPr>
          <w:p w14:paraId="04506FC0" w14:textId="77777777" w:rsidR="00E248F1" w:rsidRPr="006D4F38" w:rsidRDefault="00E248F1" w:rsidP="008F0FDF">
            <w:pPr>
              <w:pStyle w:val="TabellenText"/>
            </w:pPr>
            <w:r w:rsidRPr="006D4F38">
              <w:t>Ein Kriterium ist erfüllt</w:t>
            </w:r>
          </w:p>
        </w:tc>
      </w:tr>
      <w:tr w:rsidR="00E248F1" w:rsidRPr="006D4F38" w14:paraId="54B39B5E" w14:textId="77777777" w:rsidTr="008F0FDF">
        <w:trPr>
          <w:trHeight w:val="213"/>
        </w:trPr>
        <w:tc>
          <w:tcPr>
            <w:tcW w:w="2552" w:type="dxa"/>
          </w:tcPr>
          <w:p w14:paraId="375BFD10" w14:textId="77777777" w:rsidR="00E248F1" w:rsidRPr="006D4F38" w:rsidRDefault="00E248F1" w:rsidP="008F0FDF">
            <w:pPr>
              <w:pStyle w:val="TabellenText"/>
            </w:pPr>
            <w:r w:rsidRPr="006D4F38">
              <w:t>0</w:t>
            </w:r>
          </w:p>
        </w:tc>
        <w:tc>
          <w:tcPr>
            <w:tcW w:w="6461" w:type="dxa"/>
          </w:tcPr>
          <w:p w14:paraId="5F0818FD" w14:textId="77777777" w:rsidR="00E248F1" w:rsidRPr="006D4F38" w:rsidRDefault="00E248F1" w:rsidP="008F0FDF">
            <w:pPr>
              <w:pStyle w:val="TabellenText"/>
            </w:pPr>
            <w:r w:rsidRPr="006D4F38">
              <w:t>Kein Kriterium ist erfüllt</w:t>
            </w:r>
          </w:p>
        </w:tc>
      </w:tr>
    </w:tbl>
    <w:p w14:paraId="095C4FDA" w14:textId="77777777" w:rsidR="00E248F1" w:rsidRPr="006D4F38" w:rsidRDefault="00E248F1" w:rsidP="00E248F1"/>
    <w:p w14:paraId="3570047C" w14:textId="77777777" w:rsidR="00E248F1" w:rsidRPr="006D4F38" w:rsidRDefault="00E248F1" w:rsidP="00E248F1">
      <w:pPr>
        <w:pStyle w:val="berschrift3"/>
        <w:numPr>
          <w:ilvl w:val="2"/>
          <w:numId w:val="16"/>
        </w:numPr>
      </w:pPr>
      <w:bookmarkStart w:id="18" w:name="_Toc35948488"/>
      <w:r w:rsidRPr="006D4F38">
        <w:t>Anzeige der Luftqualitäts-Messwerte</w:t>
      </w:r>
      <w:bookmarkEnd w:id="18"/>
    </w:p>
    <w:p w14:paraId="2568DBEB" w14:textId="77777777" w:rsidR="00E248F1" w:rsidRPr="006D4F38" w:rsidRDefault="00E248F1" w:rsidP="00E248F1">
      <w:pPr>
        <w:rPr>
          <w:b/>
        </w:rPr>
      </w:pPr>
      <w:r w:rsidRPr="006D4F38">
        <w:rPr>
          <w:b/>
        </w:rPr>
        <w:t>Leitfrage</w:t>
      </w:r>
    </w:p>
    <w:p w14:paraId="42C99C2A" w14:textId="77777777" w:rsidR="00E248F1" w:rsidRPr="006D4F38" w:rsidRDefault="00E248F1" w:rsidP="00E248F1">
      <w:r w:rsidRPr="006D4F38">
        <w:t>Erfolgt eine korrekte Auswertung der Messwerte der Sensoren und werden diese richtig im Dashboard angezeigt? Beispielsweise soll die relative Luftfeuchtigkeit in Prozent angezeigt werden.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0BB0A1B5"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4B78D046" w14:textId="77777777" w:rsidR="00E248F1" w:rsidRPr="006D4F38" w:rsidRDefault="00E248F1" w:rsidP="008F0FDF">
            <w:pPr>
              <w:pStyle w:val="Tabellentitel1"/>
            </w:pPr>
            <w:r w:rsidRPr="006D4F38">
              <w:t>Gütestufe</w:t>
            </w:r>
          </w:p>
        </w:tc>
        <w:tc>
          <w:tcPr>
            <w:tcW w:w="6461" w:type="dxa"/>
          </w:tcPr>
          <w:p w14:paraId="74DADF2C" w14:textId="77777777" w:rsidR="00E248F1" w:rsidRPr="006D4F38" w:rsidRDefault="00E248F1" w:rsidP="008F0FDF">
            <w:pPr>
              <w:pStyle w:val="Tabellentitel1"/>
            </w:pPr>
            <w:r w:rsidRPr="006D4F38">
              <w:t>Beschreibung</w:t>
            </w:r>
          </w:p>
        </w:tc>
      </w:tr>
      <w:tr w:rsidR="00E248F1" w:rsidRPr="006D4F38" w14:paraId="2DE9D8F6" w14:textId="77777777" w:rsidTr="008F0FDF">
        <w:trPr>
          <w:trHeight w:val="213"/>
        </w:trPr>
        <w:tc>
          <w:tcPr>
            <w:tcW w:w="2552" w:type="dxa"/>
          </w:tcPr>
          <w:p w14:paraId="12386703" w14:textId="77777777" w:rsidR="00E248F1" w:rsidRPr="006D4F38" w:rsidRDefault="00E248F1" w:rsidP="008F0FDF">
            <w:pPr>
              <w:pStyle w:val="TabellenText"/>
            </w:pPr>
            <w:r w:rsidRPr="006D4F38">
              <w:t>3</w:t>
            </w:r>
          </w:p>
        </w:tc>
        <w:tc>
          <w:tcPr>
            <w:tcW w:w="6461" w:type="dxa"/>
          </w:tcPr>
          <w:p w14:paraId="18D491CB" w14:textId="77777777" w:rsidR="00E248F1" w:rsidRPr="006D4F38" w:rsidRDefault="00E248F1" w:rsidP="008F0FDF">
            <w:pPr>
              <w:pStyle w:val="TabellenText"/>
            </w:pPr>
            <w:r w:rsidRPr="006D4F38">
              <w:t>Alle drei Messwert-Kategorien werden richtig interpretiert und angezeigt.</w:t>
            </w:r>
          </w:p>
        </w:tc>
      </w:tr>
      <w:tr w:rsidR="00E248F1" w:rsidRPr="006D4F38" w14:paraId="12F30343" w14:textId="77777777" w:rsidTr="008F0FDF">
        <w:trPr>
          <w:trHeight w:val="213"/>
        </w:trPr>
        <w:tc>
          <w:tcPr>
            <w:tcW w:w="2552" w:type="dxa"/>
          </w:tcPr>
          <w:p w14:paraId="7F352264" w14:textId="77777777" w:rsidR="00E248F1" w:rsidRPr="006D4F38" w:rsidRDefault="00E248F1" w:rsidP="008F0FDF">
            <w:pPr>
              <w:pStyle w:val="TabellenText"/>
            </w:pPr>
            <w:r w:rsidRPr="006D4F38">
              <w:t>2</w:t>
            </w:r>
          </w:p>
        </w:tc>
        <w:tc>
          <w:tcPr>
            <w:tcW w:w="6461" w:type="dxa"/>
          </w:tcPr>
          <w:p w14:paraId="34754C0B" w14:textId="77777777" w:rsidR="00E248F1" w:rsidRPr="006D4F38" w:rsidRDefault="00E248F1" w:rsidP="008F0FDF">
            <w:pPr>
              <w:pStyle w:val="TabellenText"/>
            </w:pPr>
            <w:r w:rsidRPr="006D4F38">
              <w:t>Zwei Messwert-Kategorien werden richtig interpretiert und angezeigt.</w:t>
            </w:r>
          </w:p>
        </w:tc>
      </w:tr>
      <w:tr w:rsidR="00E248F1" w:rsidRPr="006D4F38" w14:paraId="62473445" w14:textId="77777777" w:rsidTr="008F0FDF">
        <w:trPr>
          <w:trHeight w:val="213"/>
        </w:trPr>
        <w:tc>
          <w:tcPr>
            <w:tcW w:w="2552" w:type="dxa"/>
          </w:tcPr>
          <w:p w14:paraId="0FD0DCD6" w14:textId="77777777" w:rsidR="00E248F1" w:rsidRPr="006D4F38" w:rsidRDefault="00E248F1" w:rsidP="008F0FDF">
            <w:pPr>
              <w:pStyle w:val="TabellenText"/>
            </w:pPr>
            <w:r w:rsidRPr="006D4F38">
              <w:t>1</w:t>
            </w:r>
          </w:p>
        </w:tc>
        <w:tc>
          <w:tcPr>
            <w:tcW w:w="6461" w:type="dxa"/>
          </w:tcPr>
          <w:p w14:paraId="5AB4B9C2" w14:textId="77777777" w:rsidR="00E248F1" w:rsidRPr="006D4F38" w:rsidRDefault="00E248F1" w:rsidP="008F0FDF">
            <w:pPr>
              <w:pStyle w:val="TabellenText"/>
            </w:pPr>
            <w:r w:rsidRPr="006D4F38">
              <w:t>Eine Messwert-Kategorie wird richtig interpretiert und angezeigt.</w:t>
            </w:r>
          </w:p>
        </w:tc>
      </w:tr>
      <w:tr w:rsidR="00E248F1" w:rsidRPr="006D4F38" w14:paraId="57C66D7B" w14:textId="77777777" w:rsidTr="008F0FDF">
        <w:trPr>
          <w:trHeight w:val="213"/>
        </w:trPr>
        <w:tc>
          <w:tcPr>
            <w:tcW w:w="2552" w:type="dxa"/>
          </w:tcPr>
          <w:p w14:paraId="60AD3160" w14:textId="77777777" w:rsidR="00E248F1" w:rsidRPr="006D4F38" w:rsidRDefault="00E248F1" w:rsidP="008F0FDF">
            <w:pPr>
              <w:pStyle w:val="TabellenText"/>
            </w:pPr>
            <w:r w:rsidRPr="006D4F38">
              <w:t>0</w:t>
            </w:r>
          </w:p>
        </w:tc>
        <w:tc>
          <w:tcPr>
            <w:tcW w:w="6461" w:type="dxa"/>
          </w:tcPr>
          <w:p w14:paraId="6F4C28CF" w14:textId="77777777" w:rsidR="00E248F1" w:rsidRPr="006D4F38" w:rsidRDefault="00E248F1" w:rsidP="008F0FDF">
            <w:pPr>
              <w:pStyle w:val="TabellenText"/>
            </w:pPr>
            <w:r w:rsidRPr="006D4F38">
              <w:t>Keine Messwert-Kategorie wird richtig interpretiert und angezeigt.</w:t>
            </w:r>
          </w:p>
        </w:tc>
      </w:tr>
    </w:tbl>
    <w:p w14:paraId="7262F141" w14:textId="77777777" w:rsidR="00E248F1" w:rsidRPr="006D4F38" w:rsidRDefault="00E248F1" w:rsidP="00E248F1"/>
    <w:p w14:paraId="58CE4831" w14:textId="77777777" w:rsidR="00E248F1" w:rsidRPr="006D4F38" w:rsidRDefault="00E248F1" w:rsidP="00E248F1">
      <w:pPr>
        <w:pStyle w:val="berschrift3"/>
        <w:numPr>
          <w:ilvl w:val="2"/>
          <w:numId w:val="16"/>
        </w:numPr>
      </w:pPr>
      <w:bookmarkStart w:id="19" w:name="_Toc35948489"/>
      <w:r w:rsidRPr="006D4F38">
        <w:t>Grafische Darstellung der Messwerte</w:t>
      </w:r>
      <w:bookmarkEnd w:id="19"/>
    </w:p>
    <w:p w14:paraId="7CB46A1F" w14:textId="77777777" w:rsidR="00E248F1" w:rsidRPr="006D4F38" w:rsidRDefault="00E248F1" w:rsidP="00E248F1">
      <w:pPr>
        <w:rPr>
          <w:b/>
        </w:rPr>
      </w:pPr>
      <w:r w:rsidRPr="006D4F38">
        <w:rPr>
          <w:b/>
        </w:rPr>
        <w:t>Leitfrage</w:t>
      </w:r>
    </w:p>
    <w:p w14:paraId="30581DCD" w14:textId="77777777" w:rsidR="00E248F1" w:rsidRPr="006D4F38" w:rsidRDefault="00E248F1" w:rsidP="00E248F1">
      <w:r w:rsidRPr="006D4F38">
        <w:lastRenderedPageBreak/>
        <w:t>Kann der Verlauf der drei Luftqualitätsmesswerte grafisch und mit wählbarem Zeitraum angezeigt werden?</w:t>
      </w:r>
    </w:p>
    <w:tbl>
      <w:tblPr>
        <w:tblStyle w:val="AvectrisTabelle"/>
        <w:tblW w:w="0" w:type="auto"/>
        <w:tblInd w:w="0" w:type="dxa"/>
        <w:tblLook w:val="04A0" w:firstRow="1" w:lastRow="0" w:firstColumn="1" w:lastColumn="0" w:noHBand="0" w:noVBand="1"/>
      </w:tblPr>
      <w:tblGrid>
        <w:gridCol w:w="2552"/>
        <w:gridCol w:w="6461"/>
      </w:tblGrid>
      <w:tr w:rsidR="00E248F1" w:rsidRPr="006D4F38" w14:paraId="74E8628C" w14:textId="77777777" w:rsidTr="008F0FDF">
        <w:trPr>
          <w:cnfStyle w:val="100000000000" w:firstRow="1" w:lastRow="0" w:firstColumn="0" w:lastColumn="0" w:oddVBand="0" w:evenVBand="0" w:oddHBand="0" w:evenHBand="0" w:firstRowFirstColumn="0" w:firstRowLastColumn="0" w:lastRowFirstColumn="0" w:lastRowLastColumn="0"/>
          <w:trHeight w:val="198"/>
        </w:trPr>
        <w:tc>
          <w:tcPr>
            <w:tcW w:w="2552" w:type="dxa"/>
          </w:tcPr>
          <w:p w14:paraId="3F7C02BC" w14:textId="77777777" w:rsidR="00E248F1" w:rsidRPr="006D4F38" w:rsidRDefault="00E248F1" w:rsidP="008F0FDF">
            <w:pPr>
              <w:pStyle w:val="Tabellentitel1"/>
            </w:pPr>
            <w:r w:rsidRPr="006D4F38">
              <w:t>Gütestufe</w:t>
            </w:r>
          </w:p>
        </w:tc>
        <w:tc>
          <w:tcPr>
            <w:tcW w:w="6461" w:type="dxa"/>
          </w:tcPr>
          <w:p w14:paraId="1381C828" w14:textId="77777777" w:rsidR="00E248F1" w:rsidRPr="006D4F38" w:rsidRDefault="00E248F1" w:rsidP="008F0FDF">
            <w:pPr>
              <w:pStyle w:val="Tabellentitel1"/>
            </w:pPr>
            <w:r w:rsidRPr="006D4F38">
              <w:t>Beschreibung</w:t>
            </w:r>
          </w:p>
        </w:tc>
      </w:tr>
      <w:tr w:rsidR="00E248F1" w:rsidRPr="006D4F38" w14:paraId="64AA44C1" w14:textId="77777777" w:rsidTr="008F0FDF">
        <w:trPr>
          <w:trHeight w:val="213"/>
        </w:trPr>
        <w:tc>
          <w:tcPr>
            <w:tcW w:w="2552" w:type="dxa"/>
          </w:tcPr>
          <w:p w14:paraId="121981A9" w14:textId="77777777" w:rsidR="00E248F1" w:rsidRPr="006D4F38" w:rsidRDefault="00E248F1" w:rsidP="008F0FDF">
            <w:pPr>
              <w:pStyle w:val="TabellenText"/>
            </w:pPr>
            <w:r w:rsidRPr="006D4F38">
              <w:t>3</w:t>
            </w:r>
          </w:p>
        </w:tc>
        <w:tc>
          <w:tcPr>
            <w:tcW w:w="6461" w:type="dxa"/>
          </w:tcPr>
          <w:p w14:paraId="778FD9FA" w14:textId="77777777" w:rsidR="00E248F1" w:rsidRPr="006D4F38" w:rsidRDefault="00E248F1" w:rsidP="008F0FDF">
            <w:pPr>
              <w:pStyle w:val="TabellenText"/>
            </w:pPr>
            <w:r w:rsidRPr="006D4F38">
              <w:t>Alle drei Messwerte werden als Grafik und mit wählbarem Zeitraum angezeigt.</w:t>
            </w:r>
          </w:p>
        </w:tc>
      </w:tr>
      <w:tr w:rsidR="00E248F1" w:rsidRPr="006D4F38" w14:paraId="6679D7FA" w14:textId="77777777" w:rsidTr="008F0FDF">
        <w:trPr>
          <w:trHeight w:val="213"/>
        </w:trPr>
        <w:tc>
          <w:tcPr>
            <w:tcW w:w="2552" w:type="dxa"/>
          </w:tcPr>
          <w:p w14:paraId="731C808B" w14:textId="77777777" w:rsidR="00E248F1" w:rsidRPr="006D4F38" w:rsidRDefault="00E248F1" w:rsidP="008F0FDF">
            <w:pPr>
              <w:pStyle w:val="TabellenText"/>
            </w:pPr>
            <w:r w:rsidRPr="006D4F38">
              <w:t>2</w:t>
            </w:r>
          </w:p>
        </w:tc>
        <w:tc>
          <w:tcPr>
            <w:tcW w:w="6461" w:type="dxa"/>
          </w:tcPr>
          <w:p w14:paraId="277C4BEF" w14:textId="77777777" w:rsidR="00E248F1" w:rsidRPr="006D4F38" w:rsidRDefault="00E248F1" w:rsidP="008F0FDF">
            <w:pPr>
              <w:pStyle w:val="TabellenText"/>
            </w:pPr>
            <w:r w:rsidRPr="006D4F38">
              <w:t>Alle drei Messwerte werden als Grafik angezeigt, jedoch ohne wählbaren Zeitraum.</w:t>
            </w:r>
          </w:p>
        </w:tc>
      </w:tr>
      <w:tr w:rsidR="00E248F1" w:rsidRPr="006D4F38" w14:paraId="19DFAC25" w14:textId="77777777" w:rsidTr="008F0FDF">
        <w:trPr>
          <w:trHeight w:val="213"/>
        </w:trPr>
        <w:tc>
          <w:tcPr>
            <w:tcW w:w="2552" w:type="dxa"/>
          </w:tcPr>
          <w:p w14:paraId="6B5F8EF3" w14:textId="77777777" w:rsidR="00E248F1" w:rsidRPr="006D4F38" w:rsidRDefault="00E248F1" w:rsidP="008F0FDF">
            <w:pPr>
              <w:pStyle w:val="TabellenText"/>
            </w:pPr>
            <w:r w:rsidRPr="006D4F38">
              <w:t>1</w:t>
            </w:r>
          </w:p>
        </w:tc>
        <w:tc>
          <w:tcPr>
            <w:tcW w:w="6461" w:type="dxa"/>
          </w:tcPr>
          <w:p w14:paraId="4BFBE727" w14:textId="77777777" w:rsidR="00E248F1" w:rsidRPr="006D4F38" w:rsidRDefault="00E248F1" w:rsidP="008F0FDF">
            <w:pPr>
              <w:pStyle w:val="TabellenText"/>
            </w:pPr>
            <w:r w:rsidRPr="006D4F38">
              <w:t>Nur ein Teil der Messwerte werden als Grafik angezeigt.</w:t>
            </w:r>
          </w:p>
        </w:tc>
      </w:tr>
      <w:tr w:rsidR="00E248F1" w:rsidRPr="006D4F38" w14:paraId="2512259A" w14:textId="77777777" w:rsidTr="008F0FDF">
        <w:trPr>
          <w:trHeight w:val="213"/>
        </w:trPr>
        <w:tc>
          <w:tcPr>
            <w:tcW w:w="2552" w:type="dxa"/>
          </w:tcPr>
          <w:p w14:paraId="34DBCD47" w14:textId="77777777" w:rsidR="00E248F1" w:rsidRPr="006D4F38" w:rsidRDefault="00E248F1" w:rsidP="008F0FDF">
            <w:pPr>
              <w:pStyle w:val="TabellenText"/>
            </w:pPr>
            <w:r w:rsidRPr="006D4F38">
              <w:t>0</w:t>
            </w:r>
          </w:p>
        </w:tc>
        <w:tc>
          <w:tcPr>
            <w:tcW w:w="6461" w:type="dxa"/>
          </w:tcPr>
          <w:p w14:paraId="6F5EDB5B" w14:textId="77777777" w:rsidR="00E248F1" w:rsidRPr="006D4F38" w:rsidRDefault="00E248F1" w:rsidP="008F0FDF">
            <w:pPr>
              <w:pStyle w:val="TabellenText"/>
            </w:pPr>
            <w:r w:rsidRPr="006D4F38">
              <w:t>Kein Messwert kann als Grafik angezeigt werden.</w:t>
            </w:r>
          </w:p>
        </w:tc>
      </w:tr>
    </w:tbl>
    <w:p w14:paraId="44393C05" w14:textId="77777777" w:rsidR="00E248F1" w:rsidRPr="006D4F38" w:rsidRDefault="00E248F1" w:rsidP="00E248F1">
      <w:pPr>
        <w:pStyle w:val="berschrift2"/>
        <w:numPr>
          <w:ilvl w:val="0"/>
          <w:numId w:val="0"/>
        </w:numPr>
        <w:ind w:left="576"/>
      </w:pPr>
    </w:p>
    <w:p w14:paraId="62C052B2" w14:textId="77777777" w:rsidR="00E248F1" w:rsidRPr="006D4F38" w:rsidRDefault="00E248F1" w:rsidP="00E248F1">
      <w:pPr>
        <w:pStyle w:val="berschrift1"/>
        <w:numPr>
          <w:ilvl w:val="0"/>
          <w:numId w:val="16"/>
        </w:numPr>
      </w:pPr>
      <w:r w:rsidRPr="006242EC">
        <w:t>Projektaufbauorganisation</w:t>
      </w:r>
    </w:p>
    <w:p w14:paraId="0731706D" w14:textId="77777777" w:rsidR="00E248F1" w:rsidRPr="006D4F38" w:rsidRDefault="00E248F1" w:rsidP="00E248F1">
      <w:pPr>
        <w:pStyle w:val="berschrift2"/>
        <w:numPr>
          <w:ilvl w:val="1"/>
          <w:numId w:val="16"/>
        </w:numPr>
      </w:pPr>
      <w:bookmarkStart w:id="20" w:name="_Toc35948491"/>
      <w:r w:rsidRPr="006D4F38">
        <w:t>Methode</w:t>
      </w:r>
      <w:bookmarkEnd w:id="20"/>
    </w:p>
    <w:p w14:paraId="0EB2BF72" w14:textId="77777777" w:rsidR="00E248F1" w:rsidRPr="006D4F38" w:rsidRDefault="00E248F1" w:rsidP="00E248F1">
      <w:r w:rsidRPr="006D4F38">
        <w:t xml:space="preserve">Die gesamte IPA wird mit </w:t>
      </w:r>
      <w:hyperlink r:id="rId12" w:history="1">
        <w:r w:rsidRPr="00AD3BAB">
          <w:rPr>
            <w:rStyle w:val="Hyperlink"/>
          </w:rPr>
          <w:t>IPERKA</w:t>
        </w:r>
      </w:hyperlink>
      <w:r w:rsidRPr="006D4F38">
        <w:t xml:space="preserve"> (Informieren, Planen, Entscheiden, Realisieren, Kontrollieren und Auswerten) durchgeführt. IPERKA ist</w:t>
      </w:r>
      <w:r>
        <w:t xml:space="preserve"> für ein Projekt</w:t>
      </w:r>
      <w:r w:rsidRPr="006D4F38">
        <w:t xml:space="preserve"> einfach anzuwenden </w:t>
      </w:r>
      <w:r>
        <w:t>und ich habe damit schon viele Erfahrungen bei verschiedenen Arbeiten gesammelt.</w:t>
      </w:r>
    </w:p>
    <w:p w14:paraId="7A673494" w14:textId="77777777" w:rsidR="00E248F1" w:rsidRPr="006D4F38" w:rsidRDefault="00E248F1" w:rsidP="00E248F1">
      <w:pPr>
        <w:pStyle w:val="berschrift2"/>
        <w:numPr>
          <w:ilvl w:val="1"/>
          <w:numId w:val="16"/>
        </w:numPr>
      </w:pPr>
      <w:bookmarkStart w:id="21" w:name="_Toc35948492"/>
      <w:r w:rsidRPr="006D4F38">
        <w:t>Auftraggeber</w:t>
      </w:r>
      <w:bookmarkEnd w:id="21"/>
    </w:p>
    <w:p w14:paraId="64590C7F" w14:textId="77777777" w:rsidR="00E248F1" w:rsidRPr="006D4F38" w:rsidRDefault="00E248F1" w:rsidP="00E248F1">
      <w:r w:rsidRPr="006D4F38">
        <w:t>Die Berufsbildung Baden ist der Auftraggeber für diesen Pilot Versuch.</w:t>
      </w:r>
    </w:p>
    <w:p w14:paraId="4741525B" w14:textId="77777777" w:rsidR="00E248F1" w:rsidRPr="006D4F38" w:rsidRDefault="00E248F1" w:rsidP="00E248F1">
      <w:pPr>
        <w:pStyle w:val="berschrift2"/>
        <w:numPr>
          <w:ilvl w:val="1"/>
          <w:numId w:val="16"/>
        </w:numPr>
      </w:pPr>
      <w:bookmarkStart w:id="22" w:name="_Toc35948493"/>
      <w:r w:rsidRPr="006D4F38">
        <w:t>Beteiligte Personen</w:t>
      </w:r>
      <w:bookmarkEnd w:id="22"/>
    </w:p>
    <w:p w14:paraId="30014E51" w14:textId="77777777" w:rsidR="00E248F1" w:rsidRPr="006D4F38" w:rsidRDefault="00E248F1" w:rsidP="00E248F1">
      <w:pPr>
        <w:rPr>
          <w:b/>
        </w:rPr>
      </w:pPr>
      <w:r w:rsidRPr="006D4F38">
        <w:rPr>
          <w:b/>
        </w:rPr>
        <w:t>Kandidat</w:t>
      </w:r>
    </w:p>
    <w:p w14:paraId="3D264A6C" w14:textId="77777777" w:rsidR="00E248F1" w:rsidRPr="00787450" w:rsidRDefault="00E248F1" w:rsidP="00E248F1">
      <w:pPr>
        <w:rPr>
          <w:lang w:val="fr-FR"/>
        </w:rPr>
      </w:pPr>
      <w:r w:rsidRPr="00787450">
        <w:rPr>
          <w:lang w:val="fr-FR"/>
        </w:rPr>
        <w:t>Nils Egger</w:t>
      </w:r>
      <w:r w:rsidRPr="00787450">
        <w:rPr>
          <w:lang w:val="fr-FR"/>
        </w:rPr>
        <w:br/>
      </w:r>
      <w:hyperlink r:id="rId13" w:history="1">
        <w:r w:rsidRPr="00787450">
          <w:rPr>
            <w:rStyle w:val="Hyperlink"/>
            <w:lang w:val="fr-FR"/>
          </w:rPr>
          <w:t>nils.egger@avectris.ch</w:t>
        </w:r>
      </w:hyperlink>
    </w:p>
    <w:p w14:paraId="0101F8A4" w14:textId="77777777" w:rsidR="00E248F1" w:rsidRPr="006D4F38" w:rsidRDefault="00E248F1" w:rsidP="00E248F1">
      <w:pPr>
        <w:rPr>
          <w:b/>
        </w:rPr>
      </w:pPr>
      <w:r w:rsidRPr="006D4F38">
        <w:rPr>
          <w:b/>
        </w:rPr>
        <w:t>Verantwortliche Fachkraft</w:t>
      </w:r>
    </w:p>
    <w:p w14:paraId="43AC522B" w14:textId="77777777" w:rsidR="00E248F1" w:rsidRPr="006D4F38" w:rsidRDefault="00E248F1" w:rsidP="00E248F1">
      <w:r w:rsidRPr="006D4F38">
        <w:t>Daniel Säuberli</w:t>
      </w:r>
      <w:r w:rsidRPr="006D4F38">
        <w:br/>
      </w:r>
      <w:hyperlink r:id="rId14" w:history="1">
        <w:r w:rsidRPr="006D4F38">
          <w:rPr>
            <w:rStyle w:val="Hyperlink"/>
          </w:rPr>
          <w:t>daniel.saeuberli@avectris.ch</w:t>
        </w:r>
      </w:hyperlink>
    </w:p>
    <w:p w14:paraId="44D90401" w14:textId="77777777" w:rsidR="00E248F1" w:rsidRPr="006D4F38" w:rsidRDefault="00E248F1" w:rsidP="00E248F1">
      <w:pPr>
        <w:rPr>
          <w:b/>
        </w:rPr>
      </w:pPr>
      <w:r w:rsidRPr="006D4F38">
        <w:rPr>
          <w:b/>
        </w:rPr>
        <w:t>Berufsbildner</w:t>
      </w:r>
    </w:p>
    <w:p w14:paraId="547B6B23" w14:textId="77777777" w:rsidR="00E248F1" w:rsidRPr="006D4F38" w:rsidRDefault="00E248F1" w:rsidP="00E248F1">
      <w:r w:rsidRPr="006D4F38">
        <w:t>Mark Grabner</w:t>
      </w:r>
      <w:r w:rsidRPr="006D4F38">
        <w:br/>
      </w:r>
      <w:hyperlink r:id="rId15" w:history="1">
        <w:r w:rsidRPr="006D4F38">
          <w:rPr>
            <w:rStyle w:val="Hyperlink"/>
          </w:rPr>
          <w:t>mark.grabner@avectris.ch</w:t>
        </w:r>
      </w:hyperlink>
    </w:p>
    <w:p w14:paraId="1DC9F037" w14:textId="77777777" w:rsidR="00E248F1" w:rsidRPr="006D4F38" w:rsidRDefault="00E248F1" w:rsidP="00E248F1">
      <w:pPr>
        <w:pStyle w:val="berschrift2"/>
        <w:numPr>
          <w:ilvl w:val="1"/>
          <w:numId w:val="16"/>
        </w:numPr>
      </w:pPr>
      <w:bookmarkStart w:id="23" w:name="_Toc35948494"/>
      <w:r w:rsidRPr="006D4F38">
        <w:t>Durchführungsort</w:t>
      </w:r>
      <w:bookmarkEnd w:id="23"/>
    </w:p>
    <w:p w14:paraId="671120EE" w14:textId="77777777" w:rsidR="00E248F1" w:rsidRPr="006D4F38" w:rsidRDefault="00E248F1" w:rsidP="00E248F1">
      <w:r w:rsidRPr="006D4F38">
        <w:t>Die IPA wird in der AVECTRIS AG an der unten aufgeführten Adresse durchgeführt.</w:t>
      </w:r>
    </w:p>
    <w:p w14:paraId="17293815" w14:textId="77777777" w:rsidR="00E248F1" w:rsidRPr="006D4F38" w:rsidRDefault="00E248F1" w:rsidP="00E248F1">
      <w:proofErr w:type="spellStart"/>
      <w:r w:rsidRPr="006D4F38">
        <w:t>Avectris</w:t>
      </w:r>
      <w:proofErr w:type="spellEnd"/>
      <w:r w:rsidRPr="006D4F38">
        <w:t xml:space="preserve"> AG</w:t>
      </w:r>
      <w:r w:rsidRPr="006D4F38">
        <w:br/>
      </w:r>
      <w:proofErr w:type="spellStart"/>
      <w:r w:rsidRPr="006D4F38">
        <w:t>Bruggerstrasse</w:t>
      </w:r>
      <w:proofErr w:type="spellEnd"/>
      <w:r w:rsidRPr="006D4F38">
        <w:t xml:space="preserve"> 68</w:t>
      </w:r>
      <w:r w:rsidRPr="006D4F38">
        <w:br/>
        <w:t>5401 Baden</w:t>
      </w:r>
    </w:p>
    <w:p w14:paraId="23594D81" w14:textId="77777777" w:rsidR="00E248F1" w:rsidRPr="006D4F38" w:rsidRDefault="00E248F1" w:rsidP="00E248F1">
      <w:pPr>
        <w:pStyle w:val="berschrift1"/>
        <w:numPr>
          <w:ilvl w:val="0"/>
          <w:numId w:val="16"/>
        </w:numPr>
        <w:rPr>
          <w:sz w:val="20"/>
          <w:szCs w:val="22"/>
        </w:rPr>
      </w:pPr>
      <w:bookmarkStart w:id="24" w:name="_Toc35948495"/>
      <w:r w:rsidRPr="006D4F38">
        <w:lastRenderedPageBreak/>
        <w:t>Deklaration der Vorken</w:t>
      </w:r>
      <w:r>
        <w:t>n</w:t>
      </w:r>
      <w:r w:rsidRPr="006D4F38">
        <w:t>tnisse</w:t>
      </w:r>
      <w:bookmarkEnd w:id="24"/>
    </w:p>
    <w:tbl>
      <w:tblPr>
        <w:tblStyle w:val="AvectrisTabelle"/>
        <w:tblW w:w="0" w:type="auto"/>
        <w:tblInd w:w="0" w:type="dxa"/>
        <w:tblLook w:val="04A0" w:firstRow="1" w:lastRow="0" w:firstColumn="1" w:lastColumn="0" w:noHBand="0" w:noVBand="1"/>
      </w:tblPr>
      <w:tblGrid>
        <w:gridCol w:w="4324"/>
        <w:gridCol w:w="4315"/>
      </w:tblGrid>
      <w:tr w:rsidR="00E248F1" w:rsidRPr="006D4F38" w14:paraId="548405FA" w14:textId="77777777" w:rsidTr="008F0FDF">
        <w:trPr>
          <w:cnfStyle w:val="100000000000" w:firstRow="1" w:lastRow="0" w:firstColumn="0" w:lastColumn="0" w:oddVBand="0" w:evenVBand="0" w:oddHBand="0" w:evenHBand="0" w:firstRowFirstColumn="0" w:firstRowLastColumn="0" w:lastRowFirstColumn="0" w:lastRowLastColumn="0"/>
        </w:trPr>
        <w:tc>
          <w:tcPr>
            <w:tcW w:w="4324" w:type="dxa"/>
          </w:tcPr>
          <w:p w14:paraId="33FF1978" w14:textId="77777777" w:rsidR="00E248F1" w:rsidRPr="006D4F38" w:rsidRDefault="00E248F1" w:rsidP="008F0FDF">
            <w:pPr>
              <w:pStyle w:val="DokNummer"/>
            </w:pPr>
            <w:r w:rsidRPr="006D4F38">
              <w:t>Kenntnis</w:t>
            </w:r>
          </w:p>
        </w:tc>
        <w:tc>
          <w:tcPr>
            <w:tcW w:w="4315" w:type="dxa"/>
          </w:tcPr>
          <w:p w14:paraId="5C80CEA2" w14:textId="77777777" w:rsidR="00E248F1" w:rsidRPr="006D4F38" w:rsidRDefault="00E248F1" w:rsidP="008F0FDF">
            <w:pPr>
              <w:pStyle w:val="DokNummer"/>
            </w:pPr>
            <w:r w:rsidRPr="006D4F38">
              <w:t>Bemerkung</w:t>
            </w:r>
          </w:p>
        </w:tc>
      </w:tr>
      <w:tr w:rsidR="00E248F1" w:rsidRPr="006D4F38" w14:paraId="562E3E6C" w14:textId="77777777" w:rsidTr="008F0FDF">
        <w:tc>
          <w:tcPr>
            <w:tcW w:w="4324" w:type="dxa"/>
          </w:tcPr>
          <w:p w14:paraId="67E61B97" w14:textId="77777777" w:rsidR="00E248F1" w:rsidRPr="006D4F38" w:rsidRDefault="00E248F1" w:rsidP="008F0FDF">
            <w:r w:rsidRPr="006D4F38">
              <w:t>Python</w:t>
            </w:r>
          </w:p>
        </w:tc>
        <w:tc>
          <w:tcPr>
            <w:tcW w:w="4315" w:type="dxa"/>
          </w:tcPr>
          <w:p w14:paraId="01BD4C8C" w14:textId="77777777" w:rsidR="00E248F1" w:rsidRPr="006D4F38" w:rsidRDefault="00E248F1" w:rsidP="008F0FDF">
            <w:r w:rsidRPr="006D4F38">
              <w:t xml:space="preserve">Mit Python automatisiere ich kurze wiederholende Tasks. Vor knapp einem Jahr habe ich damit mit einem Framework für Backend </w:t>
            </w:r>
            <w:proofErr w:type="spellStart"/>
            <w:r w:rsidRPr="006D4F38">
              <w:t>API’s</w:t>
            </w:r>
            <w:proofErr w:type="spellEnd"/>
            <w:r w:rsidRPr="006D4F38">
              <w:t xml:space="preserve"> begonnen.</w:t>
            </w:r>
          </w:p>
        </w:tc>
      </w:tr>
      <w:tr w:rsidR="00E248F1" w:rsidRPr="006D4F38" w14:paraId="73168756" w14:textId="77777777" w:rsidTr="008F0FDF">
        <w:tc>
          <w:tcPr>
            <w:tcW w:w="4324" w:type="dxa"/>
          </w:tcPr>
          <w:p w14:paraId="471D8B7B" w14:textId="77777777" w:rsidR="00E248F1" w:rsidRPr="006D4F38" w:rsidRDefault="00E248F1" w:rsidP="008F0FDF">
            <w:r w:rsidRPr="006D4F38">
              <w:t>HTML, CSS</w:t>
            </w:r>
          </w:p>
        </w:tc>
        <w:tc>
          <w:tcPr>
            <w:tcW w:w="4315" w:type="dxa"/>
          </w:tcPr>
          <w:p w14:paraId="537CBAC9" w14:textId="77777777" w:rsidR="00E248F1" w:rsidRPr="006D4F38" w:rsidRDefault="00E248F1" w:rsidP="008F0FDF">
            <w:r w:rsidRPr="006D4F38">
              <w:t>HTML und CSS verwende ich seit Beginn meiner Lehre, dies ist definitiv kein Neuland mehr.</w:t>
            </w:r>
          </w:p>
        </w:tc>
      </w:tr>
      <w:tr w:rsidR="00E248F1" w:rsidRPr="006D4F38" w14:paraId="5A6DF83D" w14:textId="77777777" w:rsidTr="008F0FDF">
        <w:tc>
          <w:tcPr>
            <w:tcW w:w="4324" w:type="dxa"/>
          </w:tcPr>
          <w:p w14:paraId="4252D1AC" w14:textId="77777777" w:rsidR="00E248F1" w:rsidRPr="006D4F38" w:rsidRDefault="00E248F1" w:rsidP="008F0FDF">
            <w:r w:rsidRPr="006D4F38">
              <w:t>Bootstrap</w:t>
            </w:r>
          </w:p>
        </w:tc>
        <w:tc>
          <w:tcPr>
            <w:tcW w:w="4315" w:type="dxa"/>
          </w:tcPr>
          <w:p w14:paraId="7E428ED2" w14:textId="77777777" w:rsidR="00E248F1" w:rsidRPr="006D4F38" w:rsidRDefault="00E248F1" w:rsidP="008F0FDF">
            <w:r w:rsidRPr="006D4F38">
              <w:t>Ich kann Bootstrap ohne Probleme anwenden, jedoch ist es für mich neu die SCSS Dateien anzupassen.</w:t>
            </w:r>
          </w:p>
        </w:tc>
      </w:tr>
      <w:tr w:rsidR="00E248F1" w:rsidRPr="006D4F38" w14:paraId="7883BB9E" w14:textId="77777777" w:rsidTr="008F0FDF">
        <w:tc>
          <w:tcPr>
            <w:tcW w:w="4324" w:type="dxa"/>
          </w:tcPr>
          <w:p w14:paraId="47D91001" w14:textId="77777777" w:rsidR="00E248F1" w:rsidRPr="006D4F38" w:rsidRDefault="00E248F1" w:rsidP="008F0FDF">
            <w:r w:rsidRPr="006D4F38">
              <w:t xml:space="preserve">JavaScript, </w:t>
            </w:r>
            <w:proofErr w:type="spellStart"/>
            <w:r w:rsidRPr="006D4F38">
              <w:t>JQuery</w:t>
            </w:r>
            <w:proofErr w:type="spellEnd"/>
          </w:p>
        </w:tc>
        <w:tc>
          <w:tcPr>
            <w:tcW w:w="4315" w:type="dxa"/>
          </w:tcPr>
          <w:p w14:paraId="6D47DA04" w14:textId="77777777" w:rsidR="00E248F1" w:rsidRPr="006D4F38" w:rsidRDefault="00E248F1" w:rsidP="008F0FDF">
            <w:r w:rsidRPr="006D4F38">
              <w:t>Bei den meisten Webseiten</w:t>
            </w:r>
            <w:r>
              <w:t>,</w:t>
            </w:r>
            <w:r w:rsidRPr="006D4F38">
              <w:t xml:space="preserve"> welche ich schreibe</w:t>
            </w:r>
            <w:r>
              <w:t>,</w:t>
            </w:r>
            <w:r w:rsidRPr="006D4F38">
              <w:t xml:space="preserve"> verwende ich JavaScript und </w:t>
            </w:r>
            <w:proofErr w:type="spellStart"/>
            <w:r w:rsidRPr="006D4F38">
              <w:t>JQuery</w:t>
            </w:r>
            <w:proofErr w:type="spellEnd"/>
            <w:r w:rsidRPr="006D4F38">
              <w:t>. Daher kenne ich diese gut.</w:t>
            </w:r>
          </w:p>
        </w:tc>
      </w:tr>
      <w:tr w:rsidR="00E248F1" w:rsidRPr="006D4F38" w14:paraId="0FD1B454" w14:textId="77777777" w:rsidTr="008F0FDF">
        <w:tc>
          <w:tcPr>
            <w:tcW w:w="4324" w:type="dxa"/>
          </w:tcPr>
          <w:p w14:paraId="70C19973" w14:textId="77777777" w:rsidR="00E248F1" w:rsidRPr="006D4F38" w:rsidRDefault="00E248F1" w:rsidP="008F0FDF">
            <w:proofErr w:type="spellStart"/>
            <w:r w:rsidRPr="006D4F38">
              <w:t>PostgreSQL</w:t>
            </w:r>
            <w:proofErr w:type="spellEnd"/>
          </w:p>
        </w:tc>
        <w:tc>
          <w:tcPr>
            <w:tcW w:w="4315" w:type="dxa"/>
          </w:tcPr>
          <w:p w14:paraId="4E28D720" w14:textId="77777777" w:rsidR="00E248F1" w:rsidRPr="006D4F38" w:rsidRDefault="00E248F1" w:rsidP="008F0FDF">
            <w:r>
              <w:t>Ich beherrsche gängige SQL-Befehle, habe aber noch keine vertiefte Routine in der Anwendung der Befehle. Ich arbeite erst seit Beginn des Jahres wieder mit SQL.</w:t>
            </w:r>
          </w:p>
        </w:tc>
      </w:tr>
      <w:tr w:rsidR="00E248F1" w:rsidRPr="006D4F38" w14:paraId="236D3527" w14:textId="77777777" w:rsidTr="008F0FDF">
        <w:tc>
          <w:tcPr>
            <w:tcW w:w="4324" w:type="dxa"/>
          </w:tcPr>
          <w:p w14:paraId="7AFFBBDA" w14:textId="77777777" w:rsidR="00E248F1" w:rsidRPr="006D4F38" w:rsidRDefault="00E248F1" w:rsidP="008F0FDF">
            <w:proofErr w:type="spellStart"/>
            <w:r w:rsidRPr="006D4F38">
              <w:t>Jekyll</w:t>
            </w:r>
            <w:proofErr w:type="spellEnd"/>
          </w:p>
        </w:tc>
        <w:tc>
          <w:tcPr>
            <w:tcW w:w="4315" w:type="dxa"/>
          </w:tcPr>
          <w:p w14:paraId="3FD68305" w14:textId="77777777" w:rsidR="00E248F1" w:rsidRPr="006D4F38" w:rsidRDefault="00E248F1" w:rsidP="008F0FDF">
            <w:proofErr w:type="spellStart"/>
            <w:r w:rsidRPr="006D4F38">
              <w:t>Jekyll</w:t>
            </w:r>
            <w:proofErr w:type="spellEnd"/>
            <w:r w:rsidRPr="006D4F38">
              <w:t xml:space="preserve"> ist ein HTML-</w:t>
            </w:r>
            <w:proofErr w:type="spellStart"/>
            <w:r w:rsidRPr="006D4F38">
              <w:t>Preprocessor</w:t>
            </w:r>
            <w:proofErr w:type="spellEnd"/>
            <w:r>
              <w:t>,</w:t>
            </w:r>
            <w:r w:rsidRPr="006D4F38">
              <w:t xml:space="preserve"> bei welchem ich die Basics verstehe.</w:t>
            </w:r>
          </w:p>
        </w:tc>
      </w:tr>
    </w:tbl>
    <w:p w14:paraId="2F9CE6F2" w14:textId="77777777" w:rsidR="00E248F1" w:rsidRPr="006D4F38" w:rsidRDefault="00E248F1" w:rsidP="00E248F1">
      <w:pPr>
        <w:pStyle w:val="berschrift1"/>
        <w:numPr>
          <w:ilvl w:val="0"/>
          <w:numId w:val="0"/>
        </w:numPr>
        <w:ind w:left="432"/>
        <w:rPr>
          <w:sz w:val="20"/>
          <w:szCs w:val="22"/>
        </w:rPr>
      </w:pPr>
    </w:p>
    <w:p w14:paraId="31549A39" w14:textId="77777777" w:rsidR="00E248F1" w:rsidRPr="006D4F38" w:rsidRDefault="00E248F1" w:rsidP="00E248F1">
      <w:pPr>
        <w:pStyle w:val="berschrift1"/>
        <w:numPr>
          <w:ilvl w:val="0"/>
          <w:numId w:val="16"/>
        </w:numPr>
      </w:pPr>
      <w:bookmarkStart w:id="25" w:name="_Toc35948496"/>
      <w:r w:rsidRPr="006D4F38">
        <w:t>Deklaration der Vorarbeiten</w:t>
      </w:r>
      <w:bookmarkEnd w:id="25"/>
    </w:p>
    <w:p w14:paraId="15AD3B0D" w14:textId="77777777" w:rsidR="00E248F1" w:rsidRPr="006D4F38" w:rsidRDefault="00E248F1" w:rsidP="00E248F1">
      <w:pPr>
        <w:pStyle w:val="Listenabsatz"/>
        <w:numPr>
          <w:ilvl w:val="0"/>
          <w:numId w:val="37"/>
        </w:numPr>
      </w:pPr>
      <w:proofErr w:type="spellStart"/>
      <w:r w:rsidRPr="006D4F38">
        <w:t>Mockups</w:t>
      </w:r>
      <w:proofErr w:type="spellEnd"/>
      <w:r w:rsidRPr="006D4F38">
        <w:t xml:space="preserve"> der Webseite</w:t>
      </w:r>
    </w:p>
    <w:p w14:paraId="31BF19FF" w14:textId="77777777" w:rsidR="00E248F1" w:rsidRPr="006D4F38" w:rsidRDefault="00E248F1" w:rsidP="00E248F1">
      <w:pPr>
        <w:pStyle w:val="Listenabsatz"/>
        <w:numPr>
          <w:ilvl w:val="0"/>
          <w:numId w:val="37"/>
        </w:numPr>
      </w:pPr>
      <w:r w:rsidRPr="006D4F38">
        <w:t xml:space="preserve">Sensor Wert Dekodierung vorbereitet für die </w:t>
      </w:r>
      <w:proofErr w:type="spellStart"/>
      <w:r w:rsidRPr="006D4F38">
        <w:t>Adeunis</w:t>
      </w:r>
      <w:proofErr w:type="spellEnd"/>
      <w:r w:rsidRPr="006D4F38">
        <w:t xml:space="preserve"> RF und </w:t>
      </w:r>
      <w:proofErr w:type="spellStart"/>
      <w:r w:rsidRPr="006D4F38">
        <w:t>Elsys</w:t>
      </w:r>
      <w:proofErr w:type="spellEnd"/>
      <w:r w:rsidRPr="006D4F38">
        <w:t xml:space="preserve"> CO2 Sensoren</w:t>
      </w:r>
    </w:p>
    <w:p w14:paraId="0B550EED" w14:textId="77777777" w:rsidR="00E248F1" w:rsidRPr="006D4F38" w:rsidRDefault="00E248F1" w:rsidP="00E248F1">
      <w:pPr>
        <w:pStyle w:val="Listenabsatz"/>
        <w:numPr>
          <w:ilvl w:val="0"/>
          <w:numId w:val="37"/>
        </w:numPr>
      </w:pPr>
      <w:r w:rsidRPr="006D4F38">
        <w:t>Sensor Wert Abhörung von Loriot</w:t>
      </w:r>
    </w:p>
    <w:p w14:paraId="592A51EB" w14:textId="77777777" w:rsidR="00E248F1" w:rsidRPr="006D4F38" w:rsidRDefault="00E248F1" w:rsidP="00E248F1">
      <w:pPr>
        <w:pStyle w:val="Listenabsatz"/>
        <w:numPr>
          <w:ilvl w:val="0"/>
          <w:numId w:val="37"/>
        </w:numPr>
      </w:pPr>
      <w:r w:rsidRPr="006D4F38">
        <w:t>Installation der Entwicklungsumgebung</w:t>
      </w:r>
    </w:p>
    <w:p w14:paraId="47958A93" w14:textId="77777777" w:rsidR="00E248F1" w:rsidRPr="006D4F38" w:rsidRDefault="00E248F1" w:rsidP="00E248F1">
      <w:pPr>
        <w:pStyle w:val="Listenabsatz"/>
        <w:numPr>
          <w:ilvl w:val="0"/>
          <w:numId w:val="37"/>
        </w:numPr>
      </w:pPr>
      <w:r w:rsidRPr="006D4F38">
        <w:t>Vorbereitung des Servers</w:t>
      </w:r>
    </w:p>
    <w:p w14:paraId="4EF1F9F3" w14:textId="77777777" w:rsidR="00E248F1" w:rsidRPr="006D4F38" w:rsidRDefault="00E248F1" w:rsidP="00E248F1">
      <w:pPr>
        <w:pStyle w:val="Listenabsatz"/>
        <w:numPr>
          <w:ilvl w:val="0"/>
          <w:numId w:val="37"/>
        </w:numPr>
      </w:pPr>
      <w:r w:rsidRPr="006D4F38">
        <w:t xml:space="preserve">Konzeptionelles und </w:t>
      </w:r>
      <w:r>
        <w:t>l</w:t>
      </w:r>
      <w:r w:rsidRPr="006D4F38">
        <w:t>ogisches Modell</w:t>
      </w:r>
    </w:p>
    <w:p w14:paraId="340EC33C" w14:textId="77777777" w:rsidR="00E248F1" w:rsidRPr="006D4F38" w:rsidRDefault="00E248F1" w:rsidP="00E248F1">
      <w:pPr>
        <w:pStyle w:val="Listenabsatz"/>
        <w:numPr>
          <w:ilvl w:val="0"/>
          <w:numId w:val="37"/>
        </w:numPr>
      </w:pPr>
      <w:r w:rsidRPr="006D4F38">
        <w:t>SQL Abfragen für den Aufbau der Datenbank</w:t>
      </w:r>
    </w:p>
    <w:p w14:paraId="3564941D" w14:textId="77777777" w:rsidR="00E248F1" w:rsidRPr="006D4F38" w:rsidRDefault="00E248F1" w:rsidP="00E248F1">
      <w:pPr>
        <w:pStyle w:val="Listenabsatz"/>
        <w:numPr>
          <w:ilvl w:val="0"/>
          <w:numId w:val="37"/>
        </w:numPr>
      </w:pPr>
      <w:r w:rsidRPr="006D4F38">
        <w:t>Sphinx Dokumentation für das Backend eingerichtet</w:t>
      </w:r>
    </w:p>
    <w:p w14:paraId="6E92E2AA" w14:textId="77777777" w:rsidR="00E248F1" w:rsidRPr="006D4F38" w:rsidRDefault="00E248F1" w:rsidP="00E248F1">
      <w:pPr>
        <w:pStyle w:val="Listenabsatz"/>
        <w:numPr>
          <w:ilvl w:val="0"/>
          <w:numId w:val="37"/>
        </w:numPr>
      </w:pPr>
      <w:proofErr w:type="spellStart"/>
      <w:r w:rsidRPr="006D4F38">
        <w:t>Jekyll</w:t>
      </w:r>
      <w:proofErr w:type="spellEnd"/>
      <w:r w:rsidRPr="006D4F38">
        <w:t xml:space="preserve"> mit Bootstrap eingerichtet für das Frontend</w:t>
      </w:r>
    </w:p>
    <w:p w14:paraId="140E9490" w14:textId="77777777" w:rsidR="00E248F1" w:rsidRPr="006D4F38" w:rsidRDefault="00E248F1" w:rsidP="00E248F1">
      <w:pPr>
        <w:pStyle w:val="Listenabsatz"/>
        <w:numPr>
          <w:ilvl w:val="0"/>
          <w:numId w:val="37"/>
        </w:numPr>
      </w:pPr>
      <w:r w:rsidRPr="006D4F38">
        <w:t>Token Authentifizierung</w:t>
      </w:r>
    </w:p>
    <w:p w14:paraId="0E661515" w14:textId="77777777" w:rsidR="00E248F1" w:rsidRPr="006D4F38" w:rsidRDefault="00E248F1" w:rsidP="00E248F1">
      <w:pPr>
        <w:pStyle w:val="Listenabsatz"/>
        <w:numPr>
          <w:ilvl w:val="0"/>
          <w:numId w:val="37"/>
        </w:numPr>
      </w:pPr>
      <w:r w:rsidRPr="006D4F38">
        <w:t>Framework für die Erstellung von Model Controllers für Models</w:t>
      </w:r>
    </w:p>
    <w:p w14:paraId="7D438604" w14:textId="77777777" w:rsidR="00E248F1" w:rsidRPr="006D4F38" w:rsidRDefault="00E248F1" w:rsidP="00E248F1">
      <w:pPr>
        <w:pStyle w:val="Listenabsatz"/>
        <w:numPr>
          <w:ilvl w:val="0"/>
          <w:numId w:val="37"/>
        </w:numPr>
      </w:pPr>
      <w:r w:rsidRPr="006D4F38">
        <w:t xml:space="preserve">Python Client für </w:t>
      </w:r>
      <w:proofErr w:type="spellStart"/>
      <w:r w:rsidRPr="006D4F38">
        <w:t>PostgreSQL</w:t>
      </w:r>
      <w:proofErr w:type="spellEnd"/>
    </w:p>
    <w:p w14:paraId="22793AEB" w14:textId="77777777" w:rsidR="00E248F1" w:rsidRPr="006D4F38" w:rsidRDefault="00E248F1" w:rsidP="00E248F1">
      <w:pPr>
        <w:pStyle w:val="berschrift1"/>
        <w:numPr>
          <w:ilvl w:val="0"/>
          <w:numId w:val="16"/>
        </w:numPr>
      </w:pPr>
      <w:bookmarkStart w:id="26" w:name="_Toc35948497"/>
      <w:r w:rsidRPr="006D4F38">
        <w:lastRenderedPageBreak/>
        <w:t>Deklaration der benützten Firmenstandar</w:t>
      </w:r>
      <w:r>
        <w:t>d</w:t>
      </w:r>
      <w:r w:rsidRPr="006D4F38">
        <w:t>s</w:t>
      </w:r>
      <w:bookmarkEnd w:id="26"/>
    </w:p>
    <w:p w14:paraId="1FD61FC4" w14:textId="77777777" w:rsidR="00E248F1" w:rsidRPr="006D4F38" w:rsidRDefault="00E248F1" w:rsidP="00E248F1">
      <w:r w:rsidRPr="006D4F38">
        <w:t>Für dieses Dokument wurde eine Word Vorlage für Projekt Berichte verwendet.</w:t>
      </w:r>
    </w:p>
    <w:p w14:paraId="748D663C" w14:textId="77777777" w:rsidR="00E248F1" w:rsidRPr="006D4F38" w:rsidRDefault="00E248F1" w:rsidP="00E248F1">
      <w:pPr>
        <w:pStyle w:val="berschrift1"/>
        <w:numPr>
          <w:ilvl w:val="0"/>
          <w:numId w:val="16"/>
        </w:numPr>
      </w:pPr>
      <w:bookmarkStart w:id="27" w:name="_Toc35948498"/>
      <w:r w:rsidRPr="006D4F38">
        <w:t>Zeitplan</w:t>
      </w:r>
      <w:bookmarkEnd w:id="27"/>
    </w:p>
    <w:p w14:paraId="6F98094D" w14:textId="77777777" w:rsidR="00E248F1" w:rsidRPr="006D4F38" w:rsidRDefault="00E248F1" w:rsidP="00E248F1">
      <w:pPr>
        <w:pStyle w:val="berschrift2"/>
        <w:numPr>
          <w:ilvl w:val="1"/>
          <w:numId w:val="16"/>
        </w:numPr>
      </w:pPr>
      <w:bookmarkStart w:id="28" w:name="_Toc35948499"/>
      <w:r w:rsidRPr="006D4F38">
        <w:t>Bemerkungen</w:t>
      </w:r>
      <w:bookmarkEnd w:id="28"/>
    </w:p>
    <w:p w14:paraId="36A9B267" w14:textId="77777777" w:rsidR="00E248F1" w:rsidRPr="006D4F38" w:rsidRDefault="00E248F1" w:rsidP="00E248F1">
      <w:r w:rsidRPr="006D4F38">
        <w:t>Der Zeitplan ist in ein 2 Stunden Raster aufgeteilt. Somit besteht ein voller Tag aus 8 Stunden. Am 25. März und 01. April bin ich ein halber Tag in der Schule und daher bestehen diese 2 Tage nur aus 4 Stunden. Auch der Zeitplan ist nach IPERKA aufgeteilt, die Phasen sind mit einem grauen Balken aufgeteilt.</w:t>
      </w:r>
    </w:p>
    <w:p w14:paraId="272DF4C2" w14:textId="77777777" w:rsidR="00E248F1" w:rsidRPr="006D4F38" w:rsidRDefault="00E248F1" w:rsidP="00E248F1">
      <w:r w:rsidRPr="006D4F38">
        <w:t>Nach Vorschlag des FArbeit_2020.pdf Dokumentes</w:t>
      </w:r>
      <w:r>
        <w:t xml:space="preserve"> </w:t>
      </w:r>
      <w:r w:rsidRPr="006D4F38">
        <w:t>sind mehr als 40% der Stunden für dokumentieren eingeteilt.</w:t>
      </w:r>
    </w:p>
    <w:p w14:paraId="29137A10" w14:textId="77777777" w:rsidR="00E248F1" w:rsidRPr="006D4F38" w:rsidRDefault="00E248F1" w:rsidP="00E248F1">
      <w:pPr>
        <w:pStyle w:val="berschrift2"/>
        <w:numPr>
          <w:ilvl w:val="1"/>
          <w:numId w:val="16"/>
        </w:numPr>
      </w:pPr>
      <w:bookmarkStart w:id="29" w:name="_Toc35948500"/>
      <w:r w:rsidRPr="006D4F38">
        <w:t>Legende</w:t>
      </w:r>
      <w:bookmarkEnd w:id="29"/>
    </w:p>
    <w:tbl>
      <w:tblPr>
        <w:tblStyle w:val="AvectrisTabelle"/>
        <w:tblW w:w="0" w:type="auto"/>
        <w:tblInd w:w="0" w:type="dxa"/>
        <w:tblLook w:val="04A0" w:firstRow="1" w:lastRow="0" w:firstColumn="1" w:lastColumn="0" w:noHBand="0" w:noVBand="1"/>
      </w:tblPr>
      <w:tblGrid>
        <w:gridCol w:w="4535"/>
        <w:gridCol w:w="4536"/>
      </w:tblGrid>
      <w:tr w:rsidR="00E248F1" w:rsidRPr="006D4F38" w14:paraId="578848F6" w14:textId="77777777" w:rsidTr="008F0FDF">
        <w:trPr>
          <w:cnfStyle w:val="100000000000" w:firstRow="1" w:lastRow="0" w:firstColumn="0" w:lastColumn="0" w:oddVBand="0" w:evenVBand="0" w:oddHBand="0" w:evenHBand="0" w:firstRowFirstColumn="0" w:firstRowLastColumn="0" w:lastRowFirstColumn="0" w:lastRowLastColumn="0"/>
        </w:trPr>
        <w:tc>
          <w:tcPr>
            <w:tcW w:w="4535" w:type="dxa"/>
          </w:tcPr>
          <w:p w14:paraId="6B3E8B81" w14:textId="77777777" w:rsidR="00E248F1" w:rsidRPr="006D4F38" w:rsidRDefault="00E248F1" w:rsidP="008F0FDF">
            <w:r w:rsidRPr="006D4F38">
              <w:t>Zustand</w:t>
            </w:r>
          </w:p>
        </w:tc>
        <w:tc>
          <w:tcPr>
            <w:tcW w:w="4536" w:type="dxa"/>
          </w:tcPr>
          <w:p w14:paraId="597ACFF1" w14:textId="77777777" w:rsidR="00E248F1" w:rsidRPr="006D4F38" w:rsidRDefault="00E248F1" w:rsidP="008F0FDF">
            <w:r w:rsidRPr="006D4F38">
              <w:t>Kennzeichnung</w:t>
            </w:r>
          </w:p>
        </w:tc>
      </w:tr>
      <w:tr w:rsidR="00E248F1" w:rsidRPr="006D4F38" w14:paraId="4F000248" w14:textId="77777777" w:rsidTr="008F0FDF">
        <w:tc>
          <w:tcPr>
            <w:tcW w:w="4535" w:type="dxa"/>
          </w:tcPr>
          <w:p w14:paraId="2263DB3D" w14:textId="77777777" w:rsidR="00E248F1" w:rsidRPr="006D4F38" w:rsidRDefault="00E248F1" w:rsidP="008F0FDF">
            <w:r w:rsidRPr="006D4F38">
              <w:t>Ist</w:t>
            </w:r>
          </w:p>
        </w:tc>
        <w:tc>
          <w:tcPr>
            <w:tcW w:w="4536" w:type="dxa"/>
          </w:tcPr>
          <w:p w14:paraId="6BDE6CC7" w14:textId="77777777" w:rsidR="00E248F1" w:rsidRPr="006D4F38" w:rsidRDefault="00E248F1" w:rsidP="008F0FDF">
            <w:r w:rsidRPr="006D4F38">
              <w:t>Grün</w:t>
            </w:r>
          </w:p>
        </w:tc>
      </w:tr>
      <w:tr w:rsidR="00E248F1" w:rsidRPr="006D4F38" w14:paraId="3996AB08" w14:textId="77777777" w:rsidTr="008F0FDF">
        <w:tc>
          <w:tcPr>
            <w:tcW w:w="4535" w:type="dxa"/>
          </w:tcPr>
          <w:p w14:paraId="4E6464E3" w14:textId="77777777" w:rsidR="00E248F1" w:rsidRPr="006D4F38" w:rsidRDefault="00E248F1" w:rsidP="008F0FDF">
            <w:r w:rsidRPr="006D4F38">
              <w:t>Soll</w:t>
            </w:r>
          </w:p>
        </w:tc>
        <w:tc>
          <w:tcPr>
            <w:tcW w:w="4536" w:type="dxa"/>
          </w:tcPr>
          <w:p w14:paraId="7C7F4568" w14:textId="77777777" w:rsidR="00E248F1" w:rsidRPr="006D4F38" w:rsidRDefault="00E248F1" w:rsidP="008F0FDF">
            <w:r w:rsidRPr="006D4F38">
              <w:t>Orange</w:t>
            </w:r>
          </w:p>
        </w:tc>
      </w:tr>
      <w:tr w:rsidR="00E248F1" w:rsidRPr="006D4F38" w14:paraId="3AA6B35D" w14:textId="77777777" w:rsidTr="008F0FDF">
        <w:tc>
          <w:tcPr>
            <w:tcW w:w="4535" w:type="dxa"/>
          </w:tcPr>
          <w:p w14:paraId="642C1C4F" w14:textId="77777777" w:rsidR="00E248F1" w:rsidRPr="006D4F38" w:rsidRDefault="00E248F1" w:rsidP="008F0FDF">
            <w:r w:rsidRPr="006D4F38">
              <w:t>Ist-Meilenstein</w:t>
            </w:r>
          </w:p>
        </w:tc>
        <w:tc>
          <w:tcPr>
            <w:tcW w:w="4536" w:type="dxa"/>
          </w:tcPr>
          <w:p w14:paraId="0B46EAB4" w14:textId="77777777" w:rsidR="00E248F1" w:rsidRPr="006D4F38" w:rsidRDefault="00E248F1" w:rsidP="008F0FDF">
            <w:r w:rsidRPr="006D4F38">
              <w:t>Güner Richtungspfeil</w:t>
            </w:r>
          </w:p>
        </w:tc>
      </w:tr>
      <w:tr w:rsidR="00E248F1" w:rsidRPr="006D4F38" w14:paraId="02E8E21B" w14:textId="77777777" w:rsidTr="008F0FDF">
        <w:tc>
          <w:tcPr>
            <w:tcW w:w="4535" w:type="dxa"/>
          </w:tcPr>
          <w:p w14:paraId="283BC490" w14:textId="77777777" w:rsidR="00E248F1" w:rsidRPr="006D4F38" w:rsidRDefault="00E248F1" w:rsidP="008F0FDF">
            <w:r w:rsidRPr="006D4F38">
              <w:t>Soll-Meilenstein</w:t>
            </w:r>
          </w:p>
        </w:tc>
        <w:tc>
          <w:tcPr>
            <w:tcW w:w="4536" w:type="dxa"/>
          </w:tcPr>
          <w:p w14:paraId="17F0909F" w14:textId="77777777" w:rsidR="00E248F1" w:rsidRPr="006D4F38" w:rsidRDefault="00E248F1" w:rsidP="008F0FDF">
            <w:r w:rsidRPr="006D4F38">
              <w:t>Oranger Richtungspfeil</w:t>
            </w:r>
          </w:p>
        </w:tc>
      </w:tr>
    </w:tbl>
    <w:p w14:paraId="3B36DE15" w14:textId="77777777" w:rsidR="00E248F1" w:rsidRPr="006D4F38" w:rsidRDefault="00E248F1" w:rsidP="00E248F1">
      <w:pPr>
        <w:pStyle w:val="berschrift2"/>
        <w:numPr>
          <w:ilvl w:val="1"/>
          <w:numId w:val="16"/>
        </w:numPr>
      </w:pPr>
      <w:bookmarkStart w:id="30" w:name="_Toc35948501"/>
      <w:r w:rsidRPr="006D4F38">
        <w:t>Meilensteine</w:t>
      </w:r>
      <w:bookmarkEnd w:id="30"/>
    </w:p>
    <w:p w14:paraId="42F28EEB" w14:textId="77777777" w:rsidR="00E248F1" w:rsidRPr="006D4F38" w:rsidRDefault="00E248F1" w:rsidP="00E248F1">
      <w:pPr>
        <w:sectPr w:rsidR="00E248F1" w:rsidRPr="006D4F38" w:rsidSect="008D0D15">
          <w:headerReference w:type="first" r:id="rId16"/>
          <w:footerReference w:type="first" r:id="rId17"/>
          <w:pgSz w:w="11906" w:h="16838"/>
          <w:pgMar w:top="1021" w:right="1134" w:bottom="1134" w:left="1701" w:header="1020" w:footer="1020" w:gutter="0"/>
          <w:cols w:space="708"/>
          <w:titlePg/>
          <w:docGrid w:linePitch="360"/>
        </w:sectPr>
      </w:pPr>
      <w:r w:rsidRPr="006D4F38">
        <w:t>Die Meilensteine sind nach den IPERKA Phasen gesetzt. Zudem ist die Phase Realisierung in zwei Meilensteine aufgeteilt. Die Erste nach dem Ende der Realisierung des Backend und die Zweite nach der Fertigung des Frontend.</w:t>
      </w:r>
    </w:p>
    <w:p w14:paraId="6E619C31" w14:textId="77777777" w:rsidR="00E248F1" w:rsidRPr="006D4F38" w:rsidRDefault="00E248F1" w:rsidP="00E248F1">
      <w:pPr>
        <w:tabs>
          <w:tab w:val="left" w:pos="691"/>
        </w:tabs>
        <w:sectPr w:rsidR="00E248F1" w:rsidRPr="006D4F38" w:rsidSect="008A1FB6">
          <w:pgSz w:w="23811" w:h="16838" w:orient="landscape" w:code="8"/>
          <w:pgMar w:top="720" w:right="720" w:bottom="720" w:left="720" w:header="1020" w:footer="1020" w:gutter="0"/>
          <w:cols w:space="708"/>
          <w:titlePg/>
          <w:docGrid w:linePitch="360"/>
        </w:sectPr>
      </w:pPr>
      <w:r w:rsidRPr="006D4F38">
        <w:rPr>
          <w:noProof/>
          <w:lang w:eastAsia="de-CH" w:bidi="ar-SA"/>
        </w:rPr>
        <w:lastRenderedPageBreak/>
        <w:drawing>
          <wp:inline distT="0" distB="0" distL="0" distR="0" wp14:anchorId="342CD87C" wp14:editId="3779D2CE">
            <wp:extent cx="14205585" cy="8187278"/>
            <wp:effectExtent l="0" t="0" r="5715" b="444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205585" cy="8187278"/>
                    </a:xfrm>
                    <a:prstGeom prst="rect">
                      <a:avLst/>
                    </a:prstGeom>
                    <a:noFill/>
                    <a:ln>
                      <a:noFill/>
                    </a:ln>
                  </pic:spPr>
                </pic:pic>
              </a:graphicData>
            </a:graphic>
          </wp:inline>
        </w:drawing>
      </w:r>
    </w:p>
    <w:p w14:paraId="31B2074D" w14:textId="77777777" w:rsidR="00E248F1" w:rsidRPr="006D4F38" w:rsidRDefault="00E248F1" w:rsidP="00E248F1"/>
    <w:p w14:paraId="15CEE66C" w14:textId="77777777" w:rsidR="00E248F1" w:rsidRDefault="00E248F1" w:rsidP="00E248F1">
      <w:pPr>
        <w:pStyle w:val="berschrift1"/>
        <w:numPr>
          <w:ilvl w:val="0"/>
          <w:numId w:val="16"/>
        </w:numPr>
      </w:pPr>
      <w:bookmarkStart w:id="31" w:name="_Toc35948502"/>
      <w:r w:rsidRPr="006D4F38">
        <w:t>Organisation der Arbeitsergebnisse</w:t>
      </w:r>
      <w:bookmarkEnd w:id="31"/>
    </w:p>
    <w:p w14:paraId="3D6A81B8" w14:textId="77777777" w:rsidR="00E248F1" w:rsidRDefault="00E248F1" w:rsidP="00E248F1">
      <w:r>
        <w:t xml:space="preserve">Die Arbeitsergebnisse werden mit dem mit GIT </w:t>
      </w:r>
      <w:proofErr w:type="spellStart"/>
      <w:r>
        <w:t>versioniert</w:t>
      </w:r>
      <w:proofErr w:type="spellEnd"/>
      <w:r>
        <w:t xml:space="preserve"> und auf </w:t>
      </w:r>
      <w:proofErr w:type="spellStart"/>
      <w:r>
        <w:t>github</w:t>
      </w:r>
      <w:proofErr w:type="spellEnd"/>
      <w:r>
        <w:t xml:space="preserve"> hochgeladen. So kann bei lokalem Datenverlust auf jede Version zurückgegriffen werden.</w:t>
      </w:r>
    </w:p>
    <w:p w14:paraId="39FF4A6F" w14:textId="77777777" w:rsidR="00E248F1" w:rsidRDefault="00E248F1" w:rsidP="00E248F1">
      <w:r>
        <w:t>Jeder Commit ist mit einem einzelnen Kommentar versehen, damit ist es einfach jede Version wiederzufinden.</w:t>
      </w:r>
    </w:p>
    <w:p w14:paraId="11D74EF5" w14:textId="77777777" w:rsidR="00E248F1" w:rsidRDefault="00E248F1" w:rsidP="00E248F1">
      <w:r>
        <w:t>Alle Arbeitsergebnisse werden mindestens einmal pro Stunde hochgeladen.</w:t>
      </w:r>
    </w:p>
    <w:p w14:paraId="0BFCBD30" w14:textId="77777777" w:rsidR="00E248F1" w:rsidRDefault="00E248F1" w:rsidP="00E248F1">
      <w:r>
        <w:t xml:space="preserve">Die Wiederstellung der Dokumente ist durch das Hochladen auf eine Cloud, in meinem Fall </w:t>
      </w:r>
      <w:proofErr w:type="spellStart"/>
      <w:r>
        <w:t>github</w:t>
      </w:r>
      <w:proofErr w:type="spellEnd"/>
      <w:r>
        <w:t>, sichergestellt.</w:t>
      </w:r>
    </w:p>
    <w:p w14:paraId="79F2860B" w14:textId="77777777" w:rsidR="00E248F1" w:rsidRDefault="00E248F1" w:rsidP="00E248F1">
      <w:r>
        <w:t xml:space="preserve">Die Arbeitsergebnisse werden die ganze IPA hindurch dieselbe Qualität haben. Dies wird durch </w:t>
      </w:r>
      <w:proofErr w:type="spellStart"/>
      <w:r>
        <w:t>wiederverwendung</w:t>
      </w:r>
      <w:proofErr w:type="spellEnd"/>
      <w:r>
        <w:t xml:space="preserve"> von Code sichergestellt.</w:t>
      </w:r>
    </w:p>
    <w:p w14:paraId="680D4942" w14:textId="77777777" w:rsidR="00E248F1" w:rsidRPr="006D4F38" w:rsidRDefault="00E248F1" w:rsidP="00E248F1">
      <w:r w:rsidRPr="006D4F38">
        <w:t xml:space="preserve">Der IPA Bericht wird in Word verfasst und letztendlich zu einer PDF Datei konvertiert. Mein Python Code wird mit Inline Kommentaren und </w:t>
      </w:r>
      <w:hyperlink r:id="rId19" w:history="1">
        <w:r w:rsidRPr="006D4F38">
          <w:rPr>
            <w:rStyle w:val="Hyperlink"/>
          </w:rPr>
          <w:t>Sphinx</w:t>
        </w:r>
      </w:hyperlink>
      <w:r w:rsidRPr="006D4F38">
        <w:t xml:space="preserve"> dokumentiert, und schlussendlich als Web</w:t>
      </w:r>
      <w:r>
        <w:t>seite im Anhang vorhanden sein.</w:t>
      </w:r>
    </w:p>
    <w:p w14:paraId="60C04D27" w14:textId="77777777" w:rsidR="00E248F1" w:rsidRPr="006D4F38" w:rsidRDefault="00E248F1" w:rsidP="00E248F1">
      <w:pPr>
        <w:pStyle w:val="StandardBold"/>
      </w:pPr>
      <w:r w:rsidRPr="006D4F38">
        <w:t>Teil 2: Projekt-Dokumentation</w:t>
      </w:r>
    </w:p>
    <w:p w14:paraId="4C5CCBC0" w14:textId="77777777" w:rsidR="00E248F1" w:rsidRPr="006D4F38" w:rsidRDefault="00E248F1" w:rsidP="00E248F1">
      <w:pPr>
        <w:pStyle w:val="berschrift1"/>
        <w:numPr>
          <w:ilvl w:val="0"/>
          <w:numId w:val="16"/>
        </w:numPr>
      </w:pPr>
      <w:bookmarkStart w:id="32" w:name="_Toc35948503"/>
      <w:r w:rsidRPr="006D4F38">
        <w:t>Informieren</w:t>
      </w:r>
      <w:bookmarkEnd w:id="32"/>
    </w:p>
    <w:p w14:paraId="1F0164E3" w14:textId="77777777" w:rsidR="00E248F1" w:rsidRPr="006D4F38" w:rsidRDefault="00E248F1" w:rsidP="00E248F1">
      <w:pPr>
        <w:pStyle w:val="berschrift2"/>
        <w:numPr>
          <w:ilvl w:val="1"/>
          <w:numId w:val="16"/>
        </w:numPr>
      </w:pPr>
      <w:bookmarkStart w:id="33" w:name="_Toc35948504"/>
      <w:r>
        <w:t>Ziel</w:t>
      </w:r>
      <w:bookmarkEnd w:id="33"/>
    </w:p>
    <w:p w14:paraId="13880DAB" w14:textId="77777777" w:rsidR="00E248F1" w:rsidRDefault="00E248F1" w:rsidP="00E248F1">
      <w:r w:rsidRPr="006D4F38">
        <w:t xml:space="preserve">Das Ziel </w:t>
      </w:r>
      <w:r>
        <w:t xml:space="preserve">der BBB </w:t>
      </w:r>
      <w:r w:rsidRPr="006D4F38">
        <w:t>ist</w:t>
      </w:r>
      <w:r>
        <w:t>,</w:t>
      </w:r>
      <w:r w:rsidRPr="006D4F38">
        <w:t xml:space="preserve"> eine Webseite zu erstellen, welche dem Reinigungspersonal hilft zu wissen, wo und wann geputzt werden muss. Beim Pilotenversuch geht es primär darum Sensor Werte darzustellen und auf diese zu reagieren. Zum Beispiel soll eine Meldung im Dashboard erscheinen, wenn ein gewisser CO2 Wert überschritten wird. Diese Meldung soll </w:t>
      </w:r>
      <w:r>
        <w:t>anschliessend</w:t>
      </w:r>
      <w:r w:rsidRPr="006D4F38">
        <w:t xml:space="preserve"> vom Reinigungspersonal abgearbeitet werden. Hierbei wäre damit Fenster öffnen gemeint.</w:t>
      </w:r>
    </w:p>
    <w:p w14:paraId="65810B3F" w14:textId="77777777" w:rsidR="00E248F1" w:rsidRDefault="00E248F1" w:rsidP="00E248F1">
      <w:pPr>
        <w:pStyle w:val="berschrift2"/>
        <w:numPr>
          <w:ilvl w:val="1"/>
          <w:numId w:val="16"/>
        </w:numPr>
      </w:pPr>
      <w:r>
        <w:t>Absicht</w:t>
      </w:r>
    </w:p>
    <w:p w14:paraId="22995D95" w14:textId="77777777" w:rsidR="00E248F1" w:rsidRPr="00C45C2D" w:rsidRDefault="00E248F1" w:rsidP="00E248F1">
      <w:r>
        <w:t>Die Webapplikation soll dabei unterstützen, dass zielgerichteter geputzt werden kann. Somit kann im Idealfall erreicht werden, dass die Berufsbildung Baden weniger Reinigungspersonal anstellen muss.</w:t>
      </w:r>
    </w:p>
    <w:p w14:paraId="70A7F3F8" w14:textId="77777777" w:rsidR="00E248F1" w:rsidRDefault="00E248F1" w:rsidP="00E248F1">
      <w:pPr>
        <w:pStyle w:val="berschrift2"/>
        <w:numPr>
          <w:ilvl w:val="1"/>
          <w:numId w:val="16"/>
        </w:numPr>
      </w:pPr>
      <w:bookmarkStart w:id="34" w:name="_Toc35948505"/>
      <w:commentRangeStart w:id="35"/>
      <w:r>
        <w:t>Anforderungen</w:t>
      </w:r>
      <w:bookmarkEnd w:id="34"/>
      <w:commentRangeEnd w:id="35"/>
      <w:r>
        <w:rPr>
          <w:rStyle w:val="Kommentarzeichen"/>
          <w:rFonts w:ascii="Simplon Norm" w:eastAsiaTheme="minorHAnsi" w:hAnsi="Simplon Norm" w:cstheme="minorBidi"/>
          <w:bCs w:val="0"/>
        </w:rPr>
        <w:commentReference w:id="35"/>
      </w:r>
    </w:p>
    <w:p w14:paraId="76475EF0" w14:textId="77777777" w:rsidR="00E248F1" w:rsidRDefault="00E248F1" w:rsidP="00E248F1">
      <w:pPr>
        <w:pStyle w:val="Listenabsatz"/>
        <w:numPr>
          <w:ilvl w:val="0"/>
          <w:numId w:val="46"/>
        </w:numPr>
      </w:pPr>
      <w:proofErr w:type="spellStart"/>
      <w:r>
        <w:t>Responsive</w:t>
      </w:r>
      <w:proofErr w:type="spellEnd"/>
      <w:r>
        <w:t xml:space="preserve"> Design</w:t>
      </w:r>
    </w:p>
    <w:p w14:paraId="2B12021E" w14:textId="77777777" w:rsidR="00E248F1" w:rsidRDefault="00E248F1" w:rsidP="00E248F1">
      <w:pPr>
        <w:pStyle w:val="Listenabsatz"/>
        <w:numPr>
          <w:ilvl w:val="0"/>
          <w:numId w:val="46"/>
        </w:numPr>
      </w:pPr>
      <w:r w:rsidRPr="00812D87">
        <w:t>Browserkompatibilität</w:t>
      </w:r>
    </w:p>
    <w:p w14:paraId="6CE80626" w14:textId="77777777" w:rsidR="00E248F1" w:rsidRDefault="00E248F1" w:rsidP="00E248F1">
      <w:pPr>
        <w:pStyle w:val="Listenabsatz"/>
        <w:numPr>
          <w:ilvl w:val="0"/>
          <w:numId w:val="46"/>
        </w:numPr>
      </w:pPr>
      <w:r w:rsidRPr="00812D87">
        <w:t>Einhaltung Corporate Design</w:t>
      </w:r>
    </w:p>
    <w:p w14:paraId="1C40C410" w14:textId="77777777" w:rsidR="00E248F1" w:rsidRDefault="00E248F1" w:rsidP="00E248F1">
      <w:pPr>
        <w:pStyle w:val="Listenabsatz"/>
        <w:numPr>
          <w:ilvl w:val="0"/>
          <w:numId w:val="46"/>
        </w:numPr>
      </w:pPr>
      <w:r>
        <w:t>Quellcode Dokumentation</w:t>
      </w:r>
    </w:p>
    <w:p w14:paraId="7BAE4EC9" w14:textId="77777777" w:rsidR="00E248F1" w:rsidRDefault="00E248F1" w:rsidP="00E248F1">
      <w:pPr>
        <w:pStyle w:val="Listenabsatz"/>
        <w:numPr>
          <w:ilvl w:val="0"/>
          <w:numId w:val="46"/>
        </w:numPr>
      </w:pPr>
      <w:r w:rsidRPr="00812D87">
        <w:t>Validierung</w:t>
      </w:r>
      <w:r>
        <w:t xml:space="preserve"> der</w:t>
      </w:r>
      <w:r w:rsidRPr="00812D87">
        <w:t xml:space="preserve"> Eingaben</w:t>
      </w:r>
      <w:r>
        <w:t xml:space="preserve"> von Benutzern</w:t>
      </w:r>
    </w:p>
    <w:p w14:paraId="69115EF7" w14:textId="77777777" w:rsidR="00E248F1" w:rsidRDefault="00E248F1" w:rsidP="00E248F1">
      <w:pPr>
        <w:pStyle w:val="Listenabsatz"/>
        <w:numPr>
          <w:ilvl w:val="0"/>
          <w:numId w:val="46"/>
        </w:numPr>
      </w:pPr>
      <w:r w:rsidRPr="00812D87">
        <w:t>Anzeige der Luftqualitäts-Messwerte</w:t>
      </w:r>
    </w:p>
    <w:p w14:paraId="5A7523F0" w14:textId="77777777" w:rsidR="00E248F1" w:rsidRPr="00812D87" w:rsidRDefault="00E248F1" w:rsidP="00E248F1">
      <w:pPr>
        <w:pStyle w:val="Listenabsatz"/>
        <w:numPr>
          <w:ilvl w:val="0"/>
          <w:numId w:val="46"/>
        </w:numPr>
      </w:pPr>
      <w:r w:rsidRPr="00812D87">
        <w:t>Grafische Darstellung der Messwerte</w:t>
      </w:r>
    </w:p>
    <w:p w14:paraId="5AF091D7" w14:textId="77777777" w:rsidR="00E248F1" w:rsidRDefault="00E248F1" w:rsidP="00E248F1">
      <w:pPr>
        <w:pStyle w:val="berschrift2"/>
        <w:numPr>
          <w:ilvl w:val="1"/>
          <w:numId w:val="16"/>
        </w:numPr>
      </w:pPr>
      <w:r>
        <w:t>Ressourcen</w:t>
      </w:r>
    </w:p>
    <w:p w14:paraId="5A17D546" w14:textId="77777777" w:rsidR="00E248F1" w:rsidRPr="000E4200" w:rsidRDefault="00E248F1" w:rsidP="00E248F1">
      <w:r>
        <w:t>Die Entwicklung entsteht auf einem normalen Windows-10 PC und für die endgültige Applikation steht ein interner Windows Server zur Verfügung.</w:t>
      </w:r>
    </w:p>
    <w:p w14:paraId="5F5DB50C" w14:textId="77777777" w:rsidR="00E248F1" w:rsidRPr="000E4200" w:rsidRDefault="00E248F1" w:rsidP="00E248F1">
      <w:r>
        <w:lastRenderedPageBreak/>
        <w:t>Zusätzlich sind für die Messung von Daten drei verschiedene Arten von Sensoren in Betrieb.</w:t>
      </w:r>
    </w:p>
    <w:p w14:paraId="28F7664D" w14:textId="77777777" w:rsidR="00E248F1" w:rsidRPr="00812D87" w:rsidRDefault="00E248F1" w:rsidP="00E248F1">
      <w:pPr>
        <w:pStyle w:val="DokNummer"/>
      </w:pPr>
    </w:p>
    <w:p w14:paraId="361C62C1" w14:textId="77777777" w:rsidR="00E248F1" w:rsidRPr="006D4F38" w:rsidRDefault="00E248F1" w:rsidP="00E248F1">
      <w:pPr>
        <w:pStyle w:val="berschrift2"/>
        <w:numPr>
          <w:ilvl w:val="1"/>
          <w:numId w:val="16"/>
        </w:numPr>
      </w:pPr>
      <w:bookmarkStart w:id="36" w:name="_Toc35948506"/>
      <w:r w:rsidRPr="006D4F38">
        <w:t>Deadline</w:t>
      </w:r>
      <w:bookmarkEnd w:id="36"/>
    </w:p>
    <w:p w14:paraId="7A05443A" w14:textId="77777777" w:rsidR="00E248F1" w:rsidRPr="006D4F38" w:rsidRDefault="00E248F1" w:rsidP="00E248F1">
      <w:r>
        <w:t>Die</w:t>
      </w:r>
      <w:r w:rsidRPr="006D4F38">
        <w:t xml:space="preserve"> Applikation soll bis und mit dem 08.04.2020 </w:t>
      </w:r>
      <w:r>
        <w:t>fertig</w:t>
      </w:r>
      <w:r w:rsidRPr="006D4F38">
        <w:t xml:space="preserve"> sein.</w:t>
      </w:r>
    </w:p>
    <w:p w14:paraId="3717552A" w14:textId="77777777" w:rsidR="00E248F1" w:rsidRPr="006D4F38" w:rsidRDefault="00E248F1" w:rsidP="00E248F1">
      <w:pPr>
        <w:pStyle w:val="berschrift2"/>
        <w:numPr>
          <w:ilvl w:val="1"/>
          <w:numId w:val="16"/>
        </w:numPr>
      </w:pPr>
      <w:bookmarkStart w:id="37" w:name="_Toc35948507"/>
      <w:r w:rsidRPr="006D4F38">
        <w:t>Herausforderungen</w:t>
      </w:r>
      <w:bookmarkEnd w:id="37"/>
    </w:p>
    <w:p w14:paraId="152AFBE9" w14:textId="77777777" w:rsidR="00E248F1" w:rsidRPr="006D4F38" w:rsidRDefault="00E248F1" w:rsidP="00E248F1">
      <w:pPr>
        <w:pStyle w:val="berschrift3"/>
        <w:numPr>
          <w:ilvl w:val="2"/>
          <w:numId w:val="16"/>
        </w:numPr>
      </w:pPr>
      <w:bookmarkStart w:id="38" w:name="_Toc35948508"/>
      <w:r w:rsidRPr="006D4F38">
        <w:t>JavaScript Diagramme</w:t>
      </w:r>
      <w:bookmarkEnd w:id="38"/>
    </w:p>
    <w:p w14:paraId="2D0ED058" w14:textId="77777777" w:rsidR="00E248F1" w:rsidRPr="006D4F38" w:rsidRDefault="00E248F1" w:rsidP="00E248F1">
      <w:r w:rsidRPr="006D4F38">
        <w:t>Die Sensordate</w:t>
      </w:r>
      <w:r>
        <w:t>n</w:t>
      </w:r>
      <w:r w:rsidRPr="006D4F38">
        <w:t xml:space="preserve"> müssen</w:t>
      </w:r>
      <w:r>
        <w:t xml:space="preserve"> in einem Diagramm mit den Wert- und Datum Achsen</w:t>
      </w:r>
      <w:r w:rsidRPr="006D4F38">
        <w:t xml:space="preserve"> dargestellt werden</w:t>
      </w:r>
      <w:r>
        <w:t xml:space="preserve"> können</w:t>
      </w:r>
      <w:r w:rsidRPr="006D4F38">
        <w:t>. Ich stelle mir dies anhand einer JavaScript Bibliothek vor. Ich kenne noch keine und muss mir eine Liste mit Google</w:t>
      </w:r>
      <w:r>
        <w:t xml:space="preserve"> erforschen</w:t>
      </w:r>
      <w:r w:rsidRPr="006D4F38">
        <w:t>.</w:t>
      </w:r>
    </w:p>
    <w:p w14:paraId="2C5B8A60" w14:textId="77777777" w:rsidR="00E248F1" w:rsidRPr="006D4F38" w:rsidRDefault="00E248F1" w:rsidP="00E248F1">
      <w:r w:rsidRPr="006D4F38">
        <w:t>Zwei Bibliotheken</w:t>
      </w:r>
      <w:r>
        <w:t>,</w:t>
      </w:r>
      <w:r w:rsidRPr="006D4F38">
        <w:t xml:space="preserve"> welche</w:t>
      </w:r>
      <w:r>
        <w:t xml:space="preserve"> im Netz immer wieder vorkommen sind Chart.js und Chartist.js</w:t>
      </w:r>
      <w:r w:rsidRPr="006D4F38">
        <w:t xml:space="preserve">. Beide Bibliotheken sind gratis und open </w:t>
      </w:r>
      <w:proofErr w:type="spellStart"/>
      <w:r w:rsidRPr="006D4F38">
        <w:t>source</w:t>
      </w:r>
      <w:proofErr w:type="spellEnd"/>
      <w:r w:rsidRPr="006D4F38">
        <w:t>.</w:t>
      </w:r>
    </w:p>
    <w:p w14:paraId="4ED84683" w14:textId="77777777" w:rsidR="00E248F1" w:rsidRPr="006D4F38" w:rsidRDefault="008F0FDF" w:rsidP="00E248F1">
      <w:pPr>
        <w:pStyle w:val="Listenabsatz"/>
        <w:numPr>
          <w:ilvl w:val="0"/>
          <w:numId w:val="39"/>
        </w:numPr>
      </w:pPr>
      <w:hyperlink r:id="rId22" w:history="1">
        <w:r w:rsidR="00E248F1" w:rsidRPr="006D4F38">
          <w:rPr>
            <w:rStyle w:val="Hyperlink"/>
          </w:rPr>
          <w:t>Chart.js</w:t>
        </w:r>
      </w:hyperlink>
    </w:p>
    <w:p w14:paraId="5A15EDEC" w14:textId="77777777" w:rsidR="00E248F1" w:rsidRPr="006D4F38" w:rsidRDefault="00E248F1" w:rsidP="00E248F1">
      <w:commentRangeStart w:id="39"/>
      <w:r w:rsidRPr="006D4F38">
        <w:t xml:space="preserve">Als ich ein einfaches Beispiel für Chart.js erstellte, fiel mir den Anfang sehr schwer, da es schwierig zu sein </w:t>
      </w:r>
      <w:proofErr w:type="spellStart"/>
      <w:r w:rsidRPr="006D4F38">
        <w:t>scheinte</w:t>
      </w:r>
      <w:proofErr w:type="spellEnd"/>
      <w:r w:rsidRPr="006D4F38">
        <w:t>, die Diagramm Grösse zu verändern. Die Lösung hierzu war es, das Diagramm in einem</w:t>
      </w:r>
      <w:r>
        <w:t xml:space="preserve"> HTML</w:t>
      </w:r>
      <w:r w:rsidRPr="006D4F38">
        <w:t xml:space="preserve"> </w:t>
      </w:r>
      <w:proofErr w:type="spellStart"/>
      <w:r>
        <w:t>D</w:t>
      </w:r>
      <w:r w:rsidRPr="006D4F38">
        <w:t>iv</w:t>
      </w:r>
      <w:proofErr w:type="spellEnd"/>
      <w:r w:rsidRPr="006D4F38">
        <w:t xml:space="preserve"> zu verpacken und die Grösse des </w:t>
      </w:r>
      <w:proofErr w:type="spellStart"/>
      <w:r>
        <w:t>D</w:t>
      </w:r>
      <w:r w:rsidRPr="006D4F38">
        <w:t>iv</w:t>
      </w:r>
      <w:proofErr w:type="spellEnd"/>
      <w:r w:rsidRPr="006D4F38">
        <w:t xml:space="preserve"> zu setzen. Somit lässt sich mit folgendem Code ein Diagramm für einen Sensor erstellen.</w:t>
      </w:r>
      <w:commentRangeEnd w:id="39"/>
      <w:r w:rsidRPr="006D4F38">
        <w:rPr>
          <w:rStyle w:val="Kommentarzeichen"/>
        </w:rPr>
        <w:commentReference w:id="39"/>
      </w:r>
      <w:r w:rsidRPr="006D4F38">
        <w:t xml:space="preserve"> Der Code wurde von der </w:t>
      </w:r>
      <w:hyperlink r:id="rId23" w:history="1">
        <w:r w:rsidRPr="006D4F38">
          <w:rPr>
            <w:rStyle w:val="Hyperlink"/>
          </w:rPr>
          <w:t>offiziellen Dokumentation</w:t>
        </w:r>
      </w:hyperlink>
      <w:r w:rsidRPr="006D4F38">
        <w:t xml:space="preserve"> entnommen.</w:t>
      </w:r>
    </w:p>
    <w:p w14:paraId="16556AE0" w14:textId="77777777" w:rsidR="00E248F1" w:rsidRPr="006D4F38" w:rsidRDefault="00E248F1" w:rsidP="00E248F1">
      <w:pPr>
        <w:keepNext/>
      </w:pPr>
      <w:r w:rsidRPr="006D4F38">
        <w:rPr>
          <w:noProof/>
          <w:lang w:eastAsia="de-CH" w:bidi="ar-SA"/>
        </w:rPr>
        <w:drawing>
          <wp:inline distT="0" distB="0" distL="0" distR="0" wp14:anchorId="579906CB" wp14:editId="24A69169">
            <wp:extent cx="2178407" cy="225425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22254" cy="2299624"/>
                    </a:xfrm>
                    <a:prstGeom prst="rect">
                      <a:avLst/>
                    </a:prstGeom>
                  </pic:spPr>
                </pic:pic>
              </a:graphicData>
            </a:graphic>
          </wp:inline>
        </w:drawing>
      </w:r>
      <w:r w:rsidRPr="006D4F38">
        <w:rPr>
          <w:noProof/>
          <w:lang w:eastAsia="de-CH" w:bidi="ar-SA"/>
        </w:rPr>
        <w:drawing>
          <wp:inline distT="0" distB="0" distL="0" distR="0" wp14:anchorId="25251FB2" wp14:editId="1C3DAC22">
            <wp:extent cx="2622495" cy="2266950"/>
            <wp:effectExtent l="0" t="0" r="698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40134" cy="2282198"/>
                    </a:xfrm>
                    <a:prstGeom prst="rect">
                      <a:avLst/>
                    </a:prstGeom>
                  </pic:spPr>
                </pic:pic>
              </a:graphicData>
            </a:graphic>
          </wp:inline>
        </w:drawing>
      </w:r>
    </w:p>
    <w:p w14:paraId="65F1DBAE" w14:textId="2BBEB1DE" w:rsidR="00E248F1" w:rsidRPr="006D4F38" w:rsidRDefault="00E248F1" w:rsidP="00E248F1">
      <w:pPr>
        <w:pStyle w:val="Beschriftung"/>
      </w:pPr>
      <w:bookmarkStart w:id="40" w:name="_Toc37164210"/>
      <w:r w:rsidRPr="006D4F38">
        <w:t xml:space="preserve">Abbildung </w:t>
      </w:r>
      <w:r w:rsidRPr="006D4F38">
        <w:fldChar w:fldCharType="begin"/>
      </w:r>
      <w:r w:rsidRPr="006D4F38">
        <w:instrText xml:space="preserve"> SEQ Abbildung \* ARABIC </w:instrText>
      </w:r>
      <w:r w:rsidRPr="006D4F38">
        <w:fldChar w:fldCharType="separate"/>
      </w:r>
      <w:r w:rsidR="00BA629D">
        <w:rPr>
          <w:noProof/>
        </w:rPr>
        <w:t>1</w:t>
      </w:r>
      <w:r w:rsidRPr="006D4F38">
        <w:fldChar w:fldCharType="end"/>
      </w:r>
      <w:r w:rsidRPr="006D4F38">
        <w:t xml:space="preserve"> Chart.js Resultat</w:t>
      </w:r>
      <w:bookmarkEnd w:id="40"/>
    </w:p>
    <w:p w14:paraId="0A8586EB" w14:textId="70AE1D27" w:rsidR="00E248F1" w:rsidRPr="006D4F38" w:rsidRDefault="00E248F1" w:rsidP="00E248F1">
      <w:pPr>
        <w:pStyle w:val="Beschriftung"/>
      </w:pPr>
      <w:bookmarkStart w:id="41" w:name="_Toc37164211"/>
      <w:r w:rsidRPr="006D4F38">
        <w:t xml:space="preserve">Abbildung </w:t>
      </w:r>
      <w:r w:rsidRPr="006D4F38">
        <w:fldChar w:fldCharType="begin"/>
      </w:r>
      <w:r w:rsidRPr="006D4F38">
        <w:instrText xml:space="preserve"> SEQ Abbildung \* ARABIC </w:instrText>
      </w:r>
      <w:r w:rsidRPr="006D4F38">
        <w:fldChar w:fldCharType="separate"/>
      </w:r>
      <w:r w:rsidR="00BA629D">
        <w:rPr>
          <w:noProof/>
        </w:rPr>
        <w:t>2</w:t>
      </w:r>
      <w:r w:rsidRPr="006D4F38">
        <w:fldChar w:fldCharType="end"/>
      </w:r>
      <w:r w:rsidRPr="006D4F38">
        <w:t xml:space="preserve"> Chart.js Code</w:t>
      </w:r>
      <w:bookmarkEnd w:id="41"/>
    </w:p>
    <w:p w14:paraId="3F959DA5" w14:textId="77777777" w:rsidR="00E248F1" w:rsidRPr="006D4F38" w:rsidRDefault="00E248F1" w:rsidP="00E248F1">
      <w:r w:rsidRPr="006D4F38">
        <w:rPr>
          <w:noProof/>
          <w:lang w:eastAsia="de-CH" w:bidi="ar-SA"/>
        </w:rPr>
        <w:t xml:space="preserve"> </w:t>
      </w:r>
    </w:p>
    <w:p w14:paraId="69CD863A" w14:textId="77777777" w:rsidR="00E248F1" w:rsidRPr="006D4F38" w:rsidRDefault="00E248F1" w:rsidP="00E248F1"/>
    <w:p w14:paraId="0CA33D42" w14:textId="77777777" w:rsidR="00E248F1" w:rsidRPr="006D4F38" w:rsidRDefault="008F0FDF" w:rsidP="00E248F1">
      <w:pPr>
        <w:pStyle w:val="Listenabsatz"/>
        <w:numPr>
          <w:ilvl w:val="0"/>
          <w:numId w:val="39"/>
        </w:numPr>
      </w:pPr>
      <w:hyperlink r:id="rId26" w:history="1">
        <w:r w:rsidR="00E248F1" w:rsidRPr="006D4F38">
          <w:rPr>
            <w:rStyle w:val="Hyperlink"/>
          </w:rPr>
          <w:t>Chartist.js</w:t>
        </w:r>
      </w:hyperlink>
    </w:p>
    <w:p w14:paraId="6D71CCD0" w14:textId="77777777" w:rsidR="00E248F1" w:rsidRPr="006D4F38" w:rsidRDefault="00E248F1" w:rsidP="00E248F1">
      <w:proofErr w:type="spellStart"/>
      <w:r w:rsidRPr="006D4F38">
        <w:t>Chartist</w:t>
      </w:r>
      <w:proofErr w:type="spellEnd"/>
      <w:r w:rsidRPr="006D4F38">
        <w:t xml:space="preserve"> konnte ich ohne weitere Probleme sehr schnell ein Beispiel mit den gleichen Daten wie oben implementieren. Es scheint minimiert auf d</w:t>
      </w:r>
      <w:r>
        <w:t>ie meist benutzen Diagramme zu sein.</w:t>
      </w:r>
    </w:p>
    <w:p w14:paraId="41CB3E79" w14:textId="77777777" w:rsidR="00E248F1" w:rsidRPr="006D4F38" w:rsidRDefault="00E248F1" w:rsidP="00E248F1">
      <w:pPr>
        <w:keepNext/>
      </w:pPr>
      <w:r w:rsidRPr="006D4F38">
        <w:rPr>
          <w:noProof/>
          <w:lang w:eastAsia="de-CH" w:bidi="ar-SA"/>
        </w:rPr>
        <w:lastRenderedPageBreak/>
        <w:drawing>
          <wp:inline distT="0" distB="0" distL="0" distR="0" wp14:anchorId="05015E3C" wp14:editId="2088DB05">
            <wp:extent cx="1772595" cy="1775984"/>
            <wp:effectExtent l="0" t="0" r="0"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94977" cy="1798409"/>
                    </a:xfrm>
                    <a:prstGeom prst="rect">
                      <a:avLst/>
                    </a:prstGeom>
                  </pic:spPr>
                </pic:pic>
              </a:graphicData>
            </a:graphic>
          </wp:inline>
        </w:drawing>
      </w:r>
      <w:r w:rsidRPr="006D4F38">
        <w:rPr>
          <w:noProof/>
          <w:lang w:eastAsia="de-CH" w:bidi="ar-SA"/>
        </w:rPr>
        <w:drawing>
          <wp:inline distT="0" distB="0" distL="0" distR="0" wp14:anchorId="3D4723A3" wp14:editId="6D2EEF5E">
            <wp:extent cx="2641857" cy="1591294"/>
            <wp:effectExtent l="0" t="0" r="6350" b="952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4672" cy="1617083"/>
                    </a:xfrm>
                    <a:prstGeom prst="rect">
                      <a:avLst/>
                    </a:prstGeom>
                  </pic:spPr>
                </pic:pic>
              </a:graphicData>
            </a:graphic>
          </wp:inline>
        </w:drawing>
      </w:r>
    </w:p>
    <w:p w14:paraId="2D288BFD" w14:textId="51D0A03E" w:rsidR="00E248F1" w:rsidRPr="006D4F38" w:rsidRDefault="00E248F1" w:rsidP="00E248F1">
      <w:pPr>
        <w:pStyle w:val="Beschriftung"/>
      </w:pPr>
      <w:bookmarkStart w:id="42" w:name="_Toc37164212"/>
      <w:r w:rsidRPr="006D4F38">
        <w:t xml:space="preserve">Abbildung </w:t>
      </w:r>
      <w:r w:rsidRPr="006D4F38">
        <w:fldChar w:fldCharType="begin"/>
      </w:r>
      <w:r w:rsidRPr="006D4F38">
        <w:instrText xml:space="preserve"> SEQ Abbildung \* ARABIC </w:instrText>
      </w:r>
      <w:r w:rsidRPr="006D4F38">
        <w:fldChar w:fldCharType="separate"/>
      </w:r>
      <w:r w:rsidR="00BA629D">
        <w:rPr>
          <w:noProof/>
        </w:rPr>
        <w:t>3</w:t>
      </w:r>
      <w:r w:rsidRPr="006D4F38">
        <w:fldChar w:fldCharType="end"/>
      </w:r>
      <w:r w:rsidRPr="006D4F38">
        <w:t xml:space="preserve"> Chartist.js Resultat</w:t>
      </w:r>
      <w:bookmarkEnd w:id="42"/>
    </w:p>
    <w:p w14:paraId="078F2F32" w14:textId="08DE3A66" w:rsidR="00E248F1" w:rsidRPr="006D4F38" w:rsidRDefault="00E248F1" w:rsidP="00E248F1">
      <w:pPr>
        <w:pStyle w:val="Beschriftung"/>
      </w:pPr>
      <w:bookmarkStart w:id="43" w:name="_Toc37164213"/>
      <w:r w:rsidRPr="006D4F38">
        <w:t xml:space="preserve">Abbildung </w:t>
      </w:r>
      <w:r w:rsidRPr="006D4F38">
        <w:fldChar w:fldCharType="begin"/>
      </w:r>
      <w:r w:rsidRPr="006D4F38">
        <w:instrText xml:space="preserve"> SEQ Abbildung \* ARABIC </w:instrText>
      </w:r>
      <w:r w:rsidRPr="006D4F38">
        <w:fldChar w:fldCharType="separate"/>
      </w:r>
      <w:r w:rsidR="00BA629D">
        <w:rPr>
          <w:noProof/>
        </w:rPr>
        <w:t>4</w:t>
      </w:r>
      <w:r w:rsidRPr="006D4F38">
        <w:fldChar w:fldCharType="end"/>
      </w:r>
      <w:r w:rsidRPr="006D4F38">
        <w:t xml:space="preserve"> Chartis.js Code</w:t>
      </w:r>
      <w:bookmarkEnd w:id="43"/>
    </w:p>
    <w:p w14:paraId="1B12532E" w14:textId="77777777" w:rsidR="00E248F1" w:rsidRPr="006D4F38" w:rsidRDefault="00E248F1" w:rsidP="00E248F1">
      <w:pPr>
        <w:pStyle w:val="berschrift3"/>
        <w:numPr>
          <w:ilvl w:val="2"/>
          <w:numId w:val="16"/>
        </w:numPr>
      </w:pPr>
      <w:bookmarkStart w:id="44" w:name="_Toc35948509"/>
      <w:r w:rsidRPr="006D4F38">
        <w:t>Sensor Wert Beobachter</w:t>
      </w:r>
      <w:bookmarkEnd w:id="44"/>
    </w:p>
    <w:p w14:paraId="290DC02A" w14:textId="77777777" w:rsidR="00E248F1" w:rsidRPr="006D4F38" w:rsidRDefault="00E248F1" w:rsidP="00E248F1">
      <w:r w:rsidRPr="006D4F38">
        <w:t>Ein Sensor kann mehrere Werte messen, auf eine Weise müssen Benutzer definieren können, auf welche Werte geachtet werden müssen und wann ein Richtwert oder Zählerstand überschritten wurde. Dies möchte ich möglichst erweiterbar lösen. Jedoch komme ich vermutlich nicht darum, dass bei jeder neuen Art von Sensor ein neuer Wert Dekodierung Algorithmus von einem Programmierer geschrieben werden muss. Die Werte eines Sensors werden meist in Hex übertragen und müssen dann Anhand der Datenblätter ausgelesen werden.</w:t>
      </w:r>
    </w:p>
    <w:p w14:paraId="0F91C46E" w14:textId="77777777" w:rsidR="00E248F1" w:rsidRPr="006D4F38" w:rsidRDefault="00E248F1" w:rsidP="00E248F1">
      <w:r>
        <w:t>Folgende Lösung kann ich mir vorstellen:</w:t>
      </w:r>
    </w:p>
    <w:p w14:paraId="66297A23" w14:textId="77777777" w:rsidR="00E248F1" w:rsidRPr="006D4F38" w:rsidRDefault="00E248F1" w:rsidP="00E248F1">
      <w:r w:rsidRPr="006D4F38">
        <w:t xml:space="preserve">Ein Sensor Wert wird erhalten und anhand des passenden Sensor </w:t>
      </w:r>
      <w:proofErr w:type="spellStart"/>
      <w:r w:rsidRPr="006D4F38">
        <w:t>Dekodierers</w:t>
      </w:r>
      <w:proofErr w:type="spellEnd"/>
      <w:r w:rsidRPr="006D4F38">
        <w:t xml:space="preserve"> in die verschiedenen Werte umgewandelt. Danach wird bei jedem der einzelnen Werte geprüft, ob dieser seinen Richtwert oder Zählerstand überschritten hat. Wenn ja, wird eine spezifische Meldung für jenen Wert ausgelöst.</w:t>
      </w:r>
    </w:p>
    <w:p w14:paraId="603F8A2C" w14:textId="77777777" w:rsidR="00E248F1" w:rsidRPr="006D4F38" w:rsidRDefault="00E248F1" w:rsidP="00E248F1">
      <w:pPr>
        <w:keepNext/>
      </w:pPr>
      <w:r w:rsidRPr="006D4F38">
        <w:rPr>
          <w:noProof/>
          <w:lang w:eastAsia="de-CH" w:bidi="ar-SA"/>
        </w:rPr>
        <w:lastRenderedPageBreak/>
        <w:drawing>
          <wp:inline distT="0" distB="0" distL="0" distR="0" wp14:anchorId="3CA1CA1B" wp14:editId="25D34973">
            <wp:extent cx="5759819" cy="39020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rtBeobachterAblauf.png"/>
                    <pic:cNvPicPr/>
                  </pic:nvPicPr>
                  <pic:blipFill>
                    <a:blip r:embed="rId29">
                      <a:extLst>
                        <a:ext uri="{28A0092B-C50C-407E-A947-70E740481C1C}">
                          <a14:useLocalDpi xmlns:a14="http://schemas.microsoft.com/office/drawing/2010/main" val="0"/>
                        </a:ext>
                      </a:extLst>
                    </a:blip>
                    <a:stretch>
                      <a:fillRect/>
                    </a:stretch>
                  </pic:blipFill>
                  <pic:spPr>
                    <a:xfrm>
                      <a:off x="0" y="0"/>
                      <a:ext cx="5759819" cy="3902075"/>
                    </a:xfrm>
                    <a:prstGeom prst="rect">
                      <a:avLst/>
                    </a:prstGeom>
                  </pic:spPr>
                </pic:pic>
              </a:graphicData>
            </a:graphic>
          </wp:inline>
        </w:drawing>
      </w:r>
    </w:p>
    <w:p w14:paraId="00A4A4B0" w14:textId="2E59F77A" w:rsidR="00E248F1" w:rsidRPr="006D4F38" w:rsidRDefault="00E248F1" w:rsidP="00E248F1">
      <w:pPr>
        <w:pStyle w:val="Beschriftung"/>
      </w:pPr>
      <w:bookmarkStart w:id="45" w:name="_Toc37164214"/>
      <w:r w:rsidRPr="006D4F38">
        <w:t xml:space="preserve">Abbildung </w:t>
      </w:r>
      <w:r w:rsidRPr="006D4F38">
        <w:fldChar w:fldCharType="begin"/>
      </w:r>
      <w:r w:rsidRPr="006D4F38">
        <w:instrText xml:space="preserve"> SEQ Abbildung \* ARABIC </w:instrText>
      </w:r>
      <w:r w:rsidRPr="006D4F38">
        <w:fldChar w:fldCharType="separate"/>
      </w:r>
      <w:r w:rsidR="00BA629D">
        <w:rPr>
          <w:noProof/>
        </w:rPr>
        <w:t>5</w:t>
      </w:r>
      <w:r w:rsidRPr="006D4F38">
        <w:fldChar w:fldCharType="end"/>
      </w:r>
      <w:r w:rsidRPr="006D4F38">
        <w:t xml:space="preserve"> Sensor Wert Ablauf</w:t>
      </w:r>
      <w:bookmarkEnd w:id="45"/>
    </w:p>
    <w:p w14:paraId="474E9A3A" w14:textId="77777777" w:rsidR="00E248F1" w:rsidRPr="006D4F38" w:rsidRDefault="00E248F1" w:rsidP="00E248F1">
      <w:pPr>
        <w:pStyle w:val="berschrift3"/>
        <w:numPr>
          <w:ilvl w:val="2"/>
          <w:numId w:val="16"/>
        </w:numPr>
      </w:pPr>
      <w:bookmarkStart w:id="46" w:name="_Toc35948510"/>
      <w:proofErr w:type="spellStart"/>
      <w:r w:rsidRPr="006D4F38">
        <w:t>Responsive</w:t>
      </w:r>
      <w:proofErr w:type="spellEnd"/>
      <w:r w:rsidRPr="006D4F38">
        <w:t xml:space="preserve"> Design</w:t>
      </w:r>
      <w:bookmarkEnd w:id="46"/>
    </w:p>
    <w:p w14:paraId="2D7F75F2" w14:textId="62F2AF2A" w:rsidR="00E248F1" w:rsidRPr="006D4F38" w:rsidRDefault="00E248F1" w:rsidP="00E248F1">
      <w:pPr>
        <w:keepNext/>
      </w:pPr>
      <w:r w:rsidRPr="006D4F38">
        <w:t xml:space="preserve">Auch mit Bootstrap ist ein </w:t>
      </w:r>
      <w:proofErr w:type="spellStart"/>
      <w:r w:rsidRPr="006D4F38">
        <w:t>Responsive</w:t>
      </w:r>
      <w:proofErr w:type="spellEnd"/>
      <w:r w:rsidRPr="006D4F38">
        <w:t xml:space="preserve"> Design schwierig </w:t>
      </w:r>
      <w:r>
        <w:t>k</w:t>
      </w:r>
      <w:r w:rsidRPr="006D4F38">
        <w:t xml:space="preserve">orrekt umzusetzen. Zudem werde ich die SCSS Dateien von Bootstrap so ändern müssen, dass sie dem Corporate Design der BBB </w:t>
      </w:r>
      <w:r>
        <w:t>angeglichen sind</w:t>
      </w:r>
      <w:r w:rsidRPr="006D4F38">
        <w:t>. Das Reinigungspersonal wird sich mit Tablets im Gebäude herumgeben, daher ist es für mich aus sehr wichtig, dass das Frontend für Touch-Steuerung optimiert ist. Dies</w:t>
      </w:r>
      <w:r>
        <w:t xml:space="preserve">er Sachverhalt ist mir vorgängig nicht bekannt </w:t>
      </w:r>
      <w:r w:rsidRPr="006D4F38">
        <w:t>und werde vermutlich meine Browser Ansicht auf die Grösse eines Tablets ändern</w:t>
      </w:r>
      <w:r>
        <w:t>,</w:t>
      </w:r>
      <w:r w:rsidRPr="006D4F38">
        <w:t xml:space="preserve"> damit ich ständig das Resultat sehe, welches schlussendlich </w:t>
      </w:r>
      <w:r>
        <w:t>von den Auftragsgebern benützt wird</w:t>
      </w:r>
      <w:r w:rsidRPr="006D4F38">
        <w:t xml:space="preserve">. In </w:t>
      </w:r>
      <w:proofErr w:type="spellStart"/>
      <w:r w:rsidRPr="006D4F38">
        <w:t>Chromium</w:t>
      </w:r>
      <w:proofErr w:type="spellEnd"/>
      <w:r w:rsidRPr="006D4F38">
        <w:t xml:space="preserve"> basierenden Browsers kann dies mit der F12 Taste </w:t>
      </w:r>
      <w:r w:rsidR="008F0FDF">
        <w:t>erreicht werden</w:t>
      </w:r>
      <w:r w:rsidRPr="006D4F38">
        <w:t>.</w:t>
      </w:r>
      <w:r w:rsidRPr="006D4F38">
        <w:rPr>
          <w:noProof/>
          <w:lang w:eastAsia="de-CH" w:bidi="ar-SA"/>
        </w:rPr>
        <w:t xml:space="preserve"> </w:t>
      </w:r>
      <w:r w:rsidRPr="006D4F38">
        <w:rPr>
          <w:noProof/>
          <w:lang w:eastAsia="de-CH" w:bidi="ar-SA"/>
        </w:rPr>
        <w:drawing>
          <wp:inline distT="0" distB="0" distL="0" distR="0" wp14:anchorId="35B579E0" wp14:editId="0E114997">
            <wp:extent cx="5760085" cy="3479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47980"/>
                    </a:xfrm>
                    <a:prstGeom prst="rect">
                      <a:avLst/>
                    </a:prstGeom>
                  </pic:spPr>
                </pic:pic>
              </a:graphicData>
            </a:graphic>
          </wp:inline>
        </w:drawing>
      </w:r>
    </w:p>
    <w:p w14:paraId="0DDC7FD0" w14:textId="59A998A9" w:rsidR="00E248F1" w:rsidRPr="006D4F38" w:rsidRDefault="00E248F1" w:rsidP="00E248F1">
      <w:pPr>
        <w:pStyle w:val="Beschriftung"/>
      </w:pPr>
      <w:bookmarkStart w:id="47" w:name="_Toc37164215"/>
      <w:r w:rsidRPr="006D4F38">
        <w:t xml:space="preserve">Abbildung </w:t>
      </w:r>
      <w:r w:rsidRPr="006D4F38">
        <w:fldChar w:fldCharType="begin"/>
      </w:r>
      <w:r w:rsidRPr="006D4F38">
        <w:instrText xml:space="preserve"> SEQ Abbildung \* ARABIC </w:instrText>
      </w:r>
      <w:r w:rsidRPr="006D4F38">
        <w:fldChar w:fldCharType="separate"/>
      </w:r>
      <w:r w:rsidR="00BA629D">
        <w:rPr>
          <w:noProof/>
        </w:rPr>
        <w:t>6</w:t>
      </w:r>
      <w:r w:rsidRPr="006D4F38">
        <w:fldChar w:fldCharType="end"/>
      </w:r>
      <w:r w:rsidRPr="006D4F38">
        <w:t xml:space="preserve"> </w:t>
      </w:r>
      <w:proofErr w:type="spellStart"/>
      <w:r w:rsidRPr="006D4F38">
        <w:t>Chromium</w:t>
      </w:r>
      <w:proofErr w:type="spellEnd"/>
      <w:r w:rsidRPr="006D4F38">
        <w:t xml:space="preserve"> Entwickler Modus</w:t>
      </w:r>
      <w:bookmarkEnd w:id="47"/>
    </w:p>
    <w:p w14:paraId="5F1FF932" w14:textId="77777777" w:rsidR="00E248F1" w:rsidRPr="006D4F38" w:rsidRDefault="00E248F1" w:rsidP="00E248F1">
      <w:pPr>
        <w:keepNext/>
      </w:pPr>
      <w:r w:rsidRPr="006D4F38">
        <w:rPr>
          <w:noProof/>
          <w:lang w:eastAsia="de-CH" w:bidi="ar-SA"/>
        </w:rPr>
        <w:drawing>
          <wp:inline distT="0" distB="0" distL="0" distR="0" wp14:anchorId="4840D6B5" wp14:editId="7A79C813">
            <wp:extent cx="2781300" cy="466725"/>
            <wp:effectExtent l="0" t="0" r="0" b="952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81300" cy="466725"/>
                    </a:xfrm>
                    <a:prstGeom prst="rect">
                      <a:avLst/>
                    </a:prstGeom>
                  </pic:spPr>
                </pic:pic>
              </a:graphicData>
            </a:graphic>
          </wp:inline>
        </w:drawing>
      </w:r>
    </w:p>
    <w:p w14:paraId="68A7DA90" w14:textId="47ABC570" w:rsidR="00E248F1" w:rsidRPr="006D4F38" w:rsidRDefault="00E248F1" w:rsidP="00E248F1">
      <w:pPr>
        <w:pStyle w:val="Beschriftung"/>
      </w:pPr>
      <w:bookmarkStart w:id="48" w:name="_Toc37164216"/>
      <w:r w:rsidRPr="006D4F38">
        <w:t xml:space="preserve">Abbildung </w:t>
      </w:r>
      <w:r w:rsidRPr="006D4F38">
        <w:fldChar w:fldCharType="begin"/>
      </w:r>
      <w:r w:rsidRPr="006D4F38">
        <w:instrText xml:space="preserve"> SEQ Abbildung \* ARABIC </w:instrText>
      </w:r>
      <w:r w:rsidRPr="006D4F38">
        <w:fldChar w:fldCharType="separate"/>
      </w:r>
      <w:r w:rsidR="00BA629D">
        <w:rPr>
          <w:noProof/>
        </w:rPr>
        <w:t>7</w:t>
      </w:r>
      <w:r w:rsidRPr="006D4F38">
        <w:fldChar w:fldCharType="end"/>
      </w:r>
      <w:r w:rsidRPr="006D4F38">
        <w:t xml:space="preserve"> </w:t>
      </w:r>
      <w:proofErr w:type="spellStart"/>
      <w:r w:rsidRPr="006D4F38">
        <w:t>Chromium</w:t>
      </w:r>
      <w:proofErr w:type="spellEnd"/>
      <w:r w:rsidRPr="006D4F38">
        <w:t xml:space="preserve"> </w:t>
      </w:r>
      <w:proofErr w:type="spellStart"/>
      <w:r w:rsidRPr="006D4F38">
        <w:t>Responsive</w:t>
      </w:r>
      <w:proofErr w:type="spellEnd"/>
      <w:r w:rsidRPr="006D4F38">
        <w:t xml:space="preserve"> Modus</w:t>
      </w:r>
      <w:bookmarkEnd w:id="48"/>
    </w:p>
    <w:p w14:paraId="0A78B9A1" w14:textId="77777777" w:rsidR="00E248F1" w:rsidRPr="006D4F38" w:rsidRDefault="00E248F1" w:rsidP="00E248F1">
      <w:r w:rsidRPr="006D4F38">
        <w:rPr>
          <w:noProof/>
          <w:lang w:eastAsia="de-CH" w:bidi="ar-SA"/>
        </w:rPr>
        <w:t xml:space="preserve"> </w:t>
      </w:r>
    </w:p>
    <w:p w14:paraId="54761DDE" w14:textId="77777777" w:rsidR="00E248F1" w:rsidRPr="006D4F38" w:rsidRDefault="00E248F1" w:rsidP="00E248F1">
      <w:pPr>
        <w:pStyle w:val="berschrift3"/>
        <w:numPr>
          <w:ilvl w:val="2"/>
          <w:numId w:val="16"/>
        </w:numPr>
      </w:pPr>
      <w:bookmarkStart w:id="49" w:name="_Toc35948511"/>
      <w:r w:rsidRPr="006D4F38">
        <w:lastRenderedPageBreak/>
        <w:t>Sphinx Dokumentation</w:t>
      </w:r>
      <w:bookmarkEnd w:id="49"/>
    </w:p>
    <w:p w14:paraId="5264B952" w14:textId="77777777" w:rsidR="00E248F1" w:rsidRPr="006D4F38" w:rsidRDefault="00E248F1" w:rsidP="00E248F1">
      <w:r w:rsidRPr="006D4F38">
        <w:t xml:space="preserve">Python lässt sich anhand von sogenannten </w:t>
      </w:r>
      <w:proofErr w:type="spellStart"/>
      <w:r w:rsidRPr="006D4F38">
        <w:t>Docstrings</w:t>
      </w:r>
      <w:proofErr w:type="spellEnd"/>
      <w:r w:rsidRPr="006D4F38">
        <w:t xml:space="preserve"> dokumentieren. </w:t>
      </w:r>
      <w:r>
        <w:t xml:space="preserve">Es ist möglich, die </w:t>
      </w:r>
      <w:proofErr w:type="spellStart"/>
      <w:r>
        <w:t>Docstrings</w:t>
      </w:r>
      <w:proofErr w:type="spellEnd"/>
      <w:r>
        <w:t xml:space="preserve"> mit </w:t>
      </w:r>
      <w:r w:rsidRPr="006D4F38">
        <w:t xml:space="preserve">Sphinx zu einer Webseite generieren </w:t>
      </w:r>
      <w:r>
        <w:t xml:space="preserve">zu </w:t>
      </w:r>
      <w:r w:rsidRPr="006D4F38">
        <w:t>lassen. Meine Herausforderung hier ist, dass ich diese gründlich nachführe und gleich nach der Erstellung einer Funktion diese auch wirklich schreibe.</w:t>
      </w:r>
    </w:p>
    <w:p w14:paraId="7D26594D" w14:textId="77777777" w:rsidR="00E248F1" w:rsidRPr="006D4F38" w:rsidRDefault="00E248F1" w:rsidP="00E248F1">
      <w:r>
        <w:t>Die Herausforderung ist</w:t>
      </w:r>
      <w:r w:rsidRPr="006D4F38">
        <w:t xml:space="preserve">, dass meine </w:t>
      </w:r>
      <w:proofErr w:type="spellStart"/>
      <w:r w:rsidRPr="006D4F38">
        <w:t>Docstrings</w:t>
      </w:r>
      <w:proofErr w:type="spellEnd"/>
      <w:r w:rsidRPr="006D4F38">
        <w:t xml:space="preserve"> dem Standard von Google folgen, und </w:t>
      </w:r>
      <w:r>
        <w:t>entsprechend</w:t>
      </w:r>
      <w:r w:rsidRPr="006D4F38">
        <w:t xml:space="preserve"> aussehen sollten.</w:t>
      </w:r>
      <w:r>
        <w:t xml:space="preserve"> Dies ist wichtig, damit der nächste Programmierer, welcher diese Projekt übernimmt, sich schnell in das Backend einarbeiten kann.</w:t>
      </w:r>
    </w:p>
    <w:p w14:paraId="433CC8FF" w14:textId="77777777" w:rsidR="00E248F1" w:rsidRPr="006D4F38" w:rsidRDefault="00E248F1" w:rsidP="00E248F1">
      <w:pPr>
        <w:keepNext/>
      </w:pPr>
      <w:r w:rsidRPr="006D4F38">
        <w:rPr>
          <w:noProof/>
          <w:lang w:eastAsia="de-CH" w:bidi="ar-SA"/>
        </w:rPr>
        <w:drawing>
          <wp:inline distT="0" distB="0" distL="0" distR="0" wp14:anchorId="2CFD7771" wp14:editId="12DBEB51">
            <wp:extent cx="4914900" cy="165735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4900" cy="1657350"/>
                    </a:xfrm>
                    <a:prstGeom prst="rect">
                      <a:avLst/>
                    </a:prstGeom>
                  </pic:spPr>
                </pic:pic>
              </a:graphicData>
            </a:graphic>
          </wp:inline>
        </w:drawing>
      </w:r>
    </w:p>
    <w:p w14:paraId="0DF7B961" w14:textId="0DFA77CE" w:rsidR="00E248F1" w:rsidRPr="006D4F38" w:rsidRDefault="00E248F1" w:rsidP="00E248F1">
      <w:pPr>
        <w:pStyle w:val="Beschriftung"/>
      </w:pPr>
      <w:bookmarkStart w:id="50" w:name="_Toc37164217"/>
      <w:r w:rsidRPr="006D4F38">
        <w:t xml:space="preserve">Abbildung </w:t>
      </w:r>
      <w:r w:rsidRPr="006D4F38">
        <w:fldChar w:fldCharType="begin"/>
      </w:r>
      <w:r w:rsidRPr="006D4F38">
        <w:instrText xml:space="preserve"> SEQ Abbildung \* ARABIC </w:instrText>
      </w:r>
      <w:r w:rsidRPr="006D4F38">
        <w:fldChar w:fldCharType="separate"/>
      </w:r>
      <w:r w:rsidR="00BA629D">
        <w:rPr>
          <w:noProof/>
        </w:rPr>
        <w:t>8</w:t>
      </w:r>
      <w:r w:rsidRPr="006D4F38">
        <w:fldChar w:fldCharType="end"/>
      </w:r>
      <w:r w:rsidRPr="006D4F38">
        <w:t xml:space="preserve"> Google Style </w:t>
      </w:r>
      <w:proofErr w:type="spellStart"/>
      <w:r w:rsidRPr="006D4F38">
        <w:t>Docstrings</w:t>
      </w:r>
      <w:bookmarkEnd w:id="50"/>
      <w:proofErr w:type="spellEnd"/>
    </w:p>
    <w:p w14:paraId="738F7070" w14:textId="77777777" w:rsidR="00E248F1" w:rsidRPr="006D4F38" w:rsidRDefault="00E248F1" w:rsidP="00E248F1">
      <w:pPr>
        <w:pStyle w:val="berschrift3"/>
        <w:numPr>
          <w:ilvl w:val="2"/>
          <w:numId w:val="16"/>
        </w:numPr>
      </w:pPr>
      <w:bookmarkStart w:id="51" w:name="_Toc35948513"/>
      <w:r w:rsidRPr="006D4F38">
        <w:t>HTML Präprozessor</w:t>
      </w:r>
      <w:bookmarkEnd w:id="51"/>
    </w:p>
    <w:p w14:paraId="60D96D59" w14:textId="77777777" w:rsidR="00E248F1" w:rsidRPr="006D4F38" w:rsidRDefault="00E248F1" w:rsidP="00E248F1">
      <w:r w:rsidRPr="006D4F38">
        <w:t>Damit ich nicht mehrmals das gleiche HTML, wie der Header, schreiben werde, muss ich mir einen HTML Präprozessor beibringen, welcher fähig ist</w:t>
      </w:r>
      <w:r>
        <w:t>,</w:t>
      </w:r>
      <w:r w:rsidRPr="006D4F38">
        <w:t xml:space="preserve"> Templates in Seiten einzubinden und daraus eine statische Seite zu erstellen. Vor der IPA habe ich mir deswegen</w:t>
      </w:r>
      <w:r>
        <w:t xml:space="preserve"> </w:t>
      </w:r>
      <w:hyperlink r:id="rId33" w:history="1">
        <w:proofErr w:type="spellStart"/>
        <w:r w:rsidRPr="006D4F38">
          <w:rPr>
            <w:rStyle w:val="Hyperlink"/>
          </w:rPr>
          <w:t>Jekyll</w:t>
        </w:r>
        <w:proofErr w:type="spellEnd"/>
      </w:hyperlink>
      <w:r>
        <w:t xml:space="preserve"> evaluiert</w:t>
      </w:r>
      <w:r w:rsidRPr="006D4F38">
        <w:t xml:space="preserve">. Dieses Tool bietet </w:t>
      </w:r>
      <w:r>
        <w:t>die Features welche wichtig</w:t>
      </w:r>
      <w:r w:rsidRPr="006D4F38">
        <w:t xml:space="preserve"> </w:t>
      </w:r>
      <w:r>
        <w:t xml:space="preserve">sind </w:t>
      </w:r>
      <w:r w:rsidRPr="006D4F38">
        <w:t xml:space="preserve">beim Aufbau </w:t>
      </w:r>
      <w:r>
        <w:t xml:space="preserve">einer </w:t>
      </w:r>
      <w:r w:rsidRPr="006D4F38">
        <w:t>Seite.</w:t>
      </w:r>
    </w:p>
    <w:p w14:paraId="1044E87F" w14:textId="77777777" w:rsidR="00E248F1" w:rsidRPr="006D4F38" w:rsidRDefault="00E248F1" w:rsidP="00E248F1">
      <w:pPr>
        <w:pStyle w:val="berschrift3"/>
        <w:numPr>
          <w:ilvl w:val="2"/>
          <w:numId w:val="16"/>
        </w:numPr>
      </w:pPr>
      <w:bookmarkStart w:id="52" w:name="_Toc35948514"/>
      <w:r w:rsidRPr="006D4F38">
        <w:t>Tür Schaltungssensor Wert</w:t>
      </w:r>
      <w:bookmarkEnd w:id="52"/>
    </w:p>
    <w:p w14:paraId="3E97F899" w14:textId="77777777" w:rsidR="00E248F1" w:rsidRPr="006D4F38" w:rsidRDefault="00E248F1" w:rsidP="00E248F1">
      <w:r w:rsidRPr="006D4F38">
        <w:t xml:space="preserve">Die Werte des </w:t>
      </w:r>
      <w:proofErr w:type="spellStart"/>
      <w:r w:rsidRPr="006D4F38">
        <w:t>Adeunis</w:t>
      </w:r>
      <w:proofErr w:type="spellEnd"/>
      <w:r w:rsidRPr="006D4F38">
        <w:t xml:space="preserve"> RF und der </w:t>
      </w:r>
      <w:proofErr w:type="spellStart"/>
      <w:r w:rsidRPr="006D4F38">
        <w:t>Elsys</w:t>
      </w:r>
      <w:proofErr w:type="spellEnd"/>
      <w:r w:rsidRPr="006D4F38">
        <w:t xml:space="preserve"> CO2 Sensoren konnte ich bereits als Vorarbeit dekodieren.</w:t>
      </w:r>
    </w:p>
    <w:p w14:paraId="6728E2B7" w14:textId="77777777" w:rsidR="00E248F1" w:rsidRPr="006D4F38" w:rsidRDefault="00E248F1" w:rsidP="00E248F1">
      <w:r w:rsidRPr="006D4F38">
        <w:t xml:space="preserve">Gemäss diesem </w:t>
      </w:r>
      <w:hyperlink r:id="rId34" w:history="1">
        <w:r w:rsidRPr="006D4F38">
          <w:rPr>
            <w:rStyle w:val="Hyperlink"/>
          </w:rPr>
          <w:t>Datenblatt</w:t>
        </w:r>
      </w:hyperlink>
      <w:r w:rsidRPr="006D4F38">
        <w:t xml:space="preserve"> besteht der Wert eines Tabs Sensors aus 8 </w:t>
      </w:r>
      <w:proofErr w:type="spellStart"/>
      <w:r w:rsidRPr="006D4F38">
        <w:t>bytes</w:t>
      </w:r>
      <w:proofErr w:type="spellEnd"/>
      <w:r w:rsidRPr="006D4F38">
        <w:t>.</w:t>
      </w:r>
    </w:p>
    <w:tbl>
      <w:tblPr>
        <w:tblStyle w:val="AvectrisTabelle"/>
        <w:tblW w:w="0" w:type="auto"/>
        <w:tblInd w:w="0" w:type="dxa"/>
        <w:tblLook w:val="04A0" w:firstRow="1" w:lastRow="0" w:firstColumn="1" w:lastColumn="0" w:noHBand="0" w:noVBand="1"/>
      </w:tblPr>
      <w:tblGrid>
        <w:gridCol w:w="2281"/>
        <w:gridCol w:w="2282"/>
        <w:gridCol w:w="2160"/>
        <w:gridCol w:w="2348"/>
      </w:tblGrid>
      <w:tr w:rsidR="00E248F1" w:rsidRPr="006D4F38" w14:paraId="1B419BE0" w14:textId="77777777" w:rsidTr="008F0FDF">
        <w:trPr>
          <w:cnfStyle w:val="100000000000" w:firstRow="1" w:lastRow="0" w:firstColumn="0" w:lastColumn="0" w:oddVBand="0" w:evenVBand="0" w:oddHBand="0" w:evenHBand="0" w:firstRowFirstColumn="0" w:firstRowLastColumn="0" w:lastRowFirstColumn="0" w:lastRowLastColumn="0"/>
        </w:trPr>
        <w:tc>
          <w:tcPr>
            <w:tcW w:w="2281" w:type="dxa"/>
          </w:tcPr>
          <w:p w14:paraId="268E7E38" w14:textId="77777777" w:rsidR="00E248F1" w:rsidRPr="006D4F38" w:rsidRDefault="00E248F1" w:rsidP="008F0FDF">
            <w:r w:rsidRPr="006D4F38">
              <w:t>Wert</w:t>
            </w:r>
          </w:p>
        </w:tc>
        <w:tc>
          <w:tcPr>
            <w:tcW w:w="2282" w:type="dxa"/>
          </w:tcPr>
          <w:p w14:paraId="438CE7DC" w14:textId="77777777" w:rsidR="00E248F1" w:rsidRPr="006D4F38" w:rsidRDefault="00E248F1" w:rsidP="008F0FDF">
            <w:r w:rsidRPr="006D4F38">
              <w:t>Byte</w:t>
            </w:r>
          </w:p>
        </w:tc>
        <w:tc>
          <w:tcPr>
            <w:tcW w:w="2160" w:type="dxa"/>
          </w:tcPr>
          <w:p w14:paraId="0FA7C1A2" w14:textId="77777777" w:rsidR="00E248F1" w:rsidRPr="006D4F38" w:rsidRDefault="00E248F1" w:rsidP="008F0FDF">
            <w:r w:rsidRPr="006D4F38">
              <w:t>Bits</w:t>
            </w:r>
          </w:p>
        </w:tc>
        <w:tc>
          <w:tcPr>
            <w:tcW w:w="2348" w:type="dxa"/>
          </w:tcPr>
          <w:p w14:paraId="31BC2E1B" w14:textId="77777777" w:rsidR="00E248F1" w:rsidRPr="006D4F38" w:rsidRDefault="00E248F1" w:rsidP="008F0FDF">
            <w:r w:rsidRPr="006D4F38">
              <w:t>Beschreibung</w:t>
            </w:r>
          </w:p>
        </w:tc>
      </w:tr>
      <w:tr w:rsidR="00E248F1" w:rsidRPr="006D4F38" w14:paraId="116DBE68" w14:textId="77777777" w:rsidTr="008F0FDF">
        <w:tc>
          <w:tcPr>
            <w:tcW w:w="2281" w:type="dxa"/>
          </w:tcPr>
          <w:p w14:paraId="3F05A097" w14:textId="77777777" w:rsidR="00E248F1" w:rsidRPr="006D4F38" w:rsidRDefault="00E248F1" w:rsidP="008F0FDF">
            <w:r w:rsidRPr="006D4F38">
              <w:t>Status</w:t>
            </w:r>
          </w:p>
        </w:tc>
        <w:tc>
          <w:tcPr>
            <w:tcW w:w="2282" w:type="dxa"/>
          </w:tcPr>
          <w:p w14:paraId="55EE8DE1" w14:textId="77777777" w:rsidR="00E248F1" w:rsidRPr="006D4F38" w:rsidRDefault="00E248F1" w:rsidP="008F0FDF">
            <w:r>
              <w:t>0</w:t>
            </w:r>
          </w:p>
        </w:tc>
        <w:tc>
          <w:tcPr>
            <w:tcW w:w="2160" w:type="dxa"/>
          </w:tcPr>
          <w:p w14:paraId="3BC5E674" w14:textId="77777777" w:rsidR="00E248F1" w:rsidRPr="006D4F38" w:rsidRDefault="00E248F1" w:rsidP="008F0FDF">
            <w:r w:rsidRPr="006D4F38">
              <w:t>[0]</w:t>
            </w:r>
          </w:p>
        </w:tc>
        <w:tc>
          <w:tcPr>
            <w:tcW w:w="2348" w:type="dxa"/>
          </w:tcPr>
          <w:p w14:paraId="3226B154" w14:textId="77777777" w:rsidR="00E248F1" w:rsidRPr="006D4F38" w:rsidRDefault="00E248F1" w:rsidP="008F0FDF">
            <w:r w:rsidRPr="006D4F38">
              <w:t xml:space="preserve">1 – </w:t>
            </w:r>
            <w:r>
              <w:t>offen</w:t>
            </w:r>
            <w:r w:rsidRPr="006D4F38">
              <w:t xml:space="preserve">, 0 – </w:t>
            </w:r>
            <w:r>
              <w:t>geschlossen</w:t>
            </w:r>
          </w:p>
        </w:tc>
      </w:tr>
      <w:tr w:rsidR="00E248F1" w:rsidRPr="006D4F38" w14:paraId="28D0D82B" w14:textId="77777777" w:rsidTr="008F0FDF">
        <w:tc>
          <w:tcPr>
            <w:tcW w:w="2281" w:type="dxa"/>
          </w:tcPr>
          <w:p w14:paraId="3A2E5BEC" w14:textId="77777777" w:rsidR="00E248F1" w:rsidRPr="006D4F38" w:rsidRDefault="00E248F1" w:rsidP="008F0FDF">
            <w:r w:rsidRPr="006D4F38">
              <w:t>Batterie</w:t>
            </w:r>
          </w:p>
        </w:tc>
        <w:tc>
          <w:tcPr>
            <w:tcW w:w="2282" w:type="dxa"/>
          </w:tcPr>
          <w:p w14:paraId="1F8932CB" w14:textId="77777777" w:rsidR="00E248F1" w:rsidRPr="006D4F38" w:rsidRDefault="00E248F1" w:rsidP="008F0FDF">
            <w:r>
              <w:t>1</w:t>
            </w:r>
          </w:p>
        </w:tc>
        <w:tc>
          <w:tcPr>
            <w:tcW w:w="2160" w:type="dxa"/>
          </w:tcPr>
          <w:p w14:paraId="6D6E6937" w14:textId="77777777" w:rsidR="00E248F1" w:rsidRPr="006D4F38" w:rsidRDefault="00E248F1" w:rsidP="008F0FDF">
            <w:r w:rsidRPr="006D4F38">
              <w:t>[3:0]</w:t>
            </w:r>
          </w:p>
        </w:tc>
        <w:tc>
          <w:tcPr>
            <w:tcW w:w="2348" w:type="dxa"/>
          </w:tcPr>
          <w:p w14:paraId="3FC74A28" w14:textId="77777777" w:rsidR="00E248F1" w:rsidRPr="006D4F38" w:rsidRDefault="00E248F1" w:rsidP="008F0FDF">
            <w:r>
              <w:t>Bereich</w:t>
            </w:r>
            <w:r w:rsidRPr="006D4F38">
              <w:t xml:space="preserve"> 1 – 14</w:t>
            </w:r>
          </w:p>
          <w:p w14:paraId="5B74BF04" w14:textId="77777777" w:rsidR="00E248F1" w:rsidRPr="006D4F38" w:rsidRDefault="00E248F1" w:rsidP="008F0FDF">
            <w:r w:rsidRPr="006D4F38">
              <w:t xml:space="preserve">Batterie </w:t>
            </w:r>
            <w:r>
              <w:t>Spannung</w:t>
            </w:r>
            <w:r w:rsidRPr="006D4F38">
              <w:t xml:space="preserve"> in V = (25 + </w:t>
            </w:r>
            <w:r w:rsidRPr="006D4F38">
              <w:rPr>
                <w:rFonts w:ascii="Calibri" w:hAnsi="Calibri" w:cs="Calibri"/>
              </w:rPr>
              <w:t>ν</w:t>
            </w:r>
            <w:r w:rsidRPr="006D4F38">
              <w:t>) ÷ 10.</w:t>
            </w:r>
          </w:p>
        </w:tc>
      </w:tr>
      <w:tr w:rsidR="00E248F1" w:rsidRPr="006D4F38" w14:paraId="7AEB49D5" w14:textId="77777777" w:rsidTr="008F0FDF">
        <w:tc>
          <w:tcPr>
            <w:tcW w:w="2281" w:type="dxa"/>
          </w:tcPr>
          <w:p w14:paraId="6F01A9AF" w14:textId="77777777" w:rsidR="00E248F1" w:rsidRPr="006D4F38" w:rsidRDefault="00E248F1" w:rsidP="008F0FDF">
            <w:pPr>
              <w:ind w:left="1416" w:hanging="1416"/>
            </w:pPr>
            <w:r w:rsidRPr="006D4F38">
              <w:t>Temp</w:t>
            </w:r>
            <w:r>
              <w:t xml:space="preserve">eratur </w:t>
            </w:r>
            <w:r w:rsidRPr="006D4F38">
              <w:t>(PCB)</w:t>
            </w:r>
          </w:p>
        </w:tc>
        <w:tc>
          <w:tcPr>
            <w:tcW w:w="2282" w:type="dxa"/>
          </w:tcPr>
          <w:p w14:paraId="2DD78407" w14:textId="77777777" w:rsidR="00E248F1" w:rsidRPr="006D4F38" w:rsidRDefault="00E248F1" w:rsidP="008F0FDF">
            <w:r>
              <w:t>2</w:t>
            </w:r>
          </w:p>
        </w:tc>
        <w:tc>
          <w:tcPr>
            <w:tcW w:w="2160" w:type="dxa"/>
          </w:tcPr>
          <w:p w14:paraId="3FF0D849" w14:textId="77777777" w:rsidR="00E248F1" w:rsidRPr="006D4F38" w:rsidRDefault="00E248F1" w:rsidP="008F0FDF">
            <w:r>
              <w:t>[6:0]</w:t>
            </w:r>
          </w:p>
        </w:tc>
        <w:tc>
          <w:tcPr>
            <w:tcW w:w="2348" w:type="dxa"/>
          </w:tcPr>
          <w:p w14:paraId="15A636E6" w14:textId="77777777" w:rsidR="00E248F1" w:rsidRDefault="00E248F1" w:rsidP="008F0FDF">
            <w:r>
              <w:t>Bereich 1-127</w:t>
            </w:r>
          </w:p>
          <w:p w14:paraId="2494C8E2" w14:textId="77777777" w:rsidR="00E248F1" w:rsidRDefault="00E248F1" w:rsidP="008F0FDF">
            <w:r>
              <w:t>Für Grad noch -32 rechnen.</w:t>
            </w:r>
          </w:p>
        </w:tc>
      </w:tr>
      <w:tr w:rsidR="00E248F1" w:rsidRPr="006D4F38" w14:paraId="7FFBF9EB" w14:textId="77777777" w:rsidTr="008F0FDF">
        <w:tc>
          <w:tcPr>
            <w:tcW w:w="2281" w:type="dxa"/>
          </w:tcPr>
          <w:p w14:paraId="2F7C7860" w14:textId="77777777" w:rsidR="00E248F1" w:rsidRPr="006D4F38" w:rsidRDefault="00E248F1" w:rsidP="008F0FDF">
            <w:pPr>
              <w:ind w:left="1416" w:hanging="1416"/>
            </w:pPr>
            <w:r>
              <w:lastRenderedPageBreak/>
              <w:t>Zeit</w:t>
            </w:r>
          </w:p>
        </w:tc>
        <w:tc>
          <w:tcPr>
            <w:tcW w:w="2282" w:type="dxa"/>
          </w:tcPr>
          <w:p w14:paraId="5522C86D" w14:textId="77777777" w:rsidR="00E248F1" w:rsidRDefault="00E248F1" w:rsidP="008F0FDF">
            <w:r>
              <w:t>3, 4</w:t>
            </w:r>
          </w:p>
        </w:tc>
        <w:tc>
          <w:tcPr>
            <w:tcW w:w="2160" w:type="dxa"/>
          </w:tcPr>
          <w:p w14:paraId="326FD75D" w14:textId="77777777" w:rsidR="00E248F1" w:rsidRDefault="00E248F1" w:rsidP="008F0FDF">
            <w:r>
              <w:t>[15:0]</w:t>
            </w:r>
          </w:p>
        </w:tc>
        <w:tc>
          <w:tcPr>
            <w:tcW w:w="2348" w:type="dxa"/>
          </w:tcPr>
          <w:p w14:paraId="07A5D57E" w14:textId="77777777" w:rsidR="00E248F1" w:rsidRDefault="00E248F1" w:rsidP="008F0FDF">
            <w:r>
              <w:t>Bereich 0 - 65535</w:t>
            </w:r>
          </w:p>
        </w:tc>
      </w:tr>
      <w:tr w:rsidR="00E248F1" w:rsidRPr="006D4F38" w14:paraId="628FB8F4" w14:textId="77777777" w:rsidTr="008F0FDF">
        <w:tc>
          <w:tcPr>
            <w:tcW w:w="2281" w:type="dxa"/>
          </w:tcPr>
          <w:p w14:paraId="00AFA097" w14:textId="77777777" w:rsidR="00E248F1" w:rsidRDefault="00E248F1" w:rsidP="008F0FDF">
            <w:pPr>
              <w:ind w:left="1416" w:hanging="1416"/>
            </w:pPr>
            <w:r>
              <w:t>Zählstand</w:t>
            </w:r>
          </w:p>
        </w:tc>
        <w:tc>
          <w:tcPr>
            <w:tcW w:w="2282" w:type="dxa"/>
          </w:tcPr>
          <w:p w14:paraId="6CB069D7" w14:textId="77777777" w:rsidR="00E248F1" w:rsidRDefault="00E248F1" w:rsidP="008F0FDF">
            <w:r>
              <w:t>5, 6, 7</w:t>
            </w:r>
          </w:p>
        </w:tc>
        <w:tc>
          <w:tcPr>
            <w:tcW w:w="2160" w:type="dxa"/>
          </w:tcPr>
          <w:p w14:paraId="46D944A8" w14:textId="77777777" w:rsidR="00E248F1" w:rsidRDefault="00E248F1" w:rsidP="008F0FDF">
            <w:r>
              <w:t>[23:0]</w:t>
            </w:r>
          </w:p>
        </w:tc>
        <w:tc>
          <w:tcPr>
            <w:tcW w:w="2348" w:type="dxa"/>
          </w:tcPr>
          <w:p w14:paraId="182BC776" w14:textId="77777777" w:rsidR="00E248F1" w:rsidRDefault="00E248F1" w:rsidP="008F0FDF">
            <w:r>
              <w:t>Bereich 0 - 16777215</w:t>
            </w:r>
          </w:p>
        </w:tc>
      </w:tr>
    </w:tbl>
    <w:p w14:paraId="3EB76698" w14:textId="77777777" w:rsidR="00E248F1" w:rsidRPr="006D4F38" w:rsidRDefault="00E248F1" w:rsidP="00E248F1"/>
    <w:p w14:paraId="1CE7BC06" w14:textId="77777777" w:rsidR="00E248F1" w:rsidRPr="006D4F38" w:rsidRDefault="00E248F1" w:rsidP="00E248F1"/>
    <w:p w14:paraId="0124EDC0" w14:textId="77777777" w:rsidR="00E248F1" w:rsidRPr="006D4F38" w:rsidRDefault="00E248F1" w:rsidP="00E248F1">
      <w:pPr>
        <w:pStyle w:val="berschrift1"/>
        <w:numPr>
          <w:ilvl w:val="0"/>
          <w:numId w:val="16"/>
        </w:numPr>
      </w:pPr>
      <w:bookmarkStart w:id="53" w:name="_Toc35948515"/>
      <w:r w:rsidRPr="006D4F38">
        <w:t>Planen</w:t>
      </w:r>
      <w:bookmarkEnd w:id="53"/>
    </w:p>
    <w:p w14:paraId="00C1A1BD" w14:textId="77777777" w:rsidR="00E248F1" w:rsidRPr="006D4F38" w:rsidRDefault="00E248F1" w:rsidP="00E248F1">
      <w:pPr>
        <w:pStyle w:val="berschrift2"/>
        <w:numPr>
          <w:ilvl w:val="1"/>
          <w:numId w:val="16"/>
        </w:numPr>
      </w:pPr>
      <w:bookmarkStart w:id="54" w:name="_Toc35948516"/>
      <w:proofErr w:type="spellStart"/>
      <w:r w:rsidRPr="006D4F38">
        <w:t>Use</w:t>
      </w:r>
      <w:proofErr w:type="spellEnd"/>
      <w:r w:rsidRPr="006D4F38">
        <w:t xml:space="preserve"> Case</w:t>
      </w:r>
      <w:bookmarkEnd w:id="54"/>
    </w:p>
    <w:p w14:paraId="1F6691FA" w14:textId="77777777" w:rsidR="00E248F1" w:rsidRPr="006D4F38" w:rsidRDefault="00E248F1" w:rsidP="00E248F1">
      <w:pPr>
        <w:keepNext/>
      </w:pPr>
      <w:r w:rsidRPr="006D4F38">
        <w:rPr>
          <w:noProof/>
          <w:lang w:eastAsia="de-CH" w:bidi="ar-SA"/>
        </w:rPr>
        <w:drawing>
          <wp:inline distT="0" distB="0" distL="0" distR="0" wp14:anchorId="19DF3DEC" wp14:editId="245742C1">
            <wp:extent cx="5760085" cy="3557905"/>
            <wp:effectExtent l="0" t="0" r="0" b="444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seCase.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3557905"/>
                    </a:xfrm>
                    <a:prstGeom prst="rect">
                      <a:avLst/>
                    </a:prstGeom>
                  </pic:spPr>
                </pic:pic>
              </a:graphicData>
            </a:graphic>
          </wp:inline>
        </w:drawing>
      </w:r>
    </w:p>
    <w:p w14:paraId="3CFAD948" w14:textId="0E51DE62" w:rsidR="00E248F1" w:rsidRPr="006D4F38" w:rsidRDefault="00E248F1" w:rsidP="00E248F1">
      <w:pPr>
        <w:pStyle w:val="Beschriftung"/>
      </w:pPr>
      <w:bookmarkStart w:id="55" w:name="_Toc37164218"/>
      <w:r w:rsidRPr="006D4F38">
        <w:t xml:space="preserve">Abbildung </w:t>
      </w:r>
      <w:r w:rsidRPr="006D4F38">
        <w:fldChar w:fldCharType="begin"/>
      </w:r>
      <w:r w:rsidRPr="006D4F38">
        <w:instrText xml:space="preserve"> SEQ Abbildung \* ARABIC </w:instrText>
      </w:r>
      <w:r w:rsidRPr="006D4F38">
        <w:fldChar w:fldCharType="separate"/>
      </w:r>
      <w:r w:rsidR="00BA629D">
        <w:rPr>
          <w:noProof/>
        </w:rPr>
        <w:t>9</w:t>
      </w:r>
      <w:r w:rsidRPr="006D4F38">
        <w:fldChar w:fldCharType="end"/>
      </w:r>
      <w:r w:rsidRPr="006D4F38">
        <w:t xml:space="preserve"> </w:t>
      </w:r>
      <w:proofErr w:type="spellStart"/>
      <w:r w:rsidRPr="006D4F38">
        <w:t>Use</w:t>
      </w:r>
      <w:proofErr w:type="spellEnd"/>
      <w:r w:rsidRPr="006D4F38">
        <w:t xml:space="preserve"> Case</w:t>
      </w:r>
      <w:bookmarkEnd w:id="55"/>
    </w:p>
    <w:p w14:paraId="7E6E65D9" w14:textId="77777777" w:rsidR="00E248F1" w:rsidRPr="006D4F38" w:rsidRDefault="00E248F1" w:rsidP="00E248F1">
      <w:pPr>
        <w:pStyle w:val="berschrift2"/>
        <w:numPr>
          <w:ilvl w:val="1"/>
          <w:numId w:val="16"/>
        </w:numPr>
      </w:pPr>
      <w:bookmarkStart w:id="56" w:name="_Toc35948517"/>
      <w:r w:rsidRPr="006D4F38">
        <w:t>System</w:t>
      </w:r>
      <w:bookmarkEnd w:id="56"/>
    </w:p>
    <w:p w14:paraId="6C463150" w14:textId="77777777" w:rsidR="00E248F1" w:rsidRPr="006D4F38" w:rsidRDefault="00E248F1" w:rsidP="00E248F1">
      <w:pPr>
        <w:pStyle w:val="berschrift3"/>
        <w:numPr>
          <w:ilvl w:val="2"/>
          <w:numId w:val="16"/>
        </w:numPr>
      </w:pPr>
      <w:bookmarkStart w:id="57" w:name="_Toc35948518"/>
      <w:r w:rsidRPr="006D4F38">
        <w:t>Allgemein</w:t>
      </w:r>
      <w:bookmarkEnd w:id="57"/>
    </w:p>
    <w:p w14:paraId="5BDEB116" w14:textId="77777777" w:rsidR="00E248F1" w:rsidRPr="006D4F38" w:rsidRDefault="00E248F1" w:rsidP="00E248F1">
      <w:r w:rsidRPr="006D4F38">
        <w:t xml:space="preserve">Das System ist </w:t>
      </w:r>
      <w:proofErr w:type="spellStart"/>
      <w:r>
        <w:t>fogend</w:t>
      </w:r>
      <w:proofErr w:type="spellEnd"/>
      <w:r w:rsidRPr="006D4F38">
        <w:t xml:space="preserve"> aufgebaut</w:t>
      </w:r>
      <w:r>
        <w:t>:</w:t>
      </w:r>
      <w:r w:rsidRPr="006D4F38">
        <w:t xml:space="preserve"> </w:t>
      </w:r>
      <w:r>
        <w:t>E</w:t>
      </w:r>
      <w:r w:rsidRPr="006D4F38">
        <w:t>in Benutzer</w:t>
      </w:r>
      <w:r>
        <w:t xml:space="preserve"> lädt</w:t>
      </w:r>
      <w:r w:rsidRPr="006D4F38">
        <w:t xml:space="preserve"> zuerst die statische Webseite von dem IIS Server und</w:t>
      </w:r>
      <w:r>
        <w:t xml:space="preserve"> anschliessend</w:t>
      </w:r>
      <w:r w:rsidRPr="006D4F38">
        <w:t xml:space="preserve"> alle Daten von der API, welche von </w:t>
      </w:r>
      <w:hyperlink r:id="rId36" w:history="1">
        <w:proofErr w:type="spellStart"/>
        <w:r w:rsidRPr="006D4F38">
          <w:rPr>
            <w:rStyle w:val="Hyperlink"/>
          </w:rPr>
          <w:t>Uvicorn</w:t>
        </w:r>
        <w:proofErr w:type="spellEnd"/>
      </w:hyperlink>
      <w:r w:rsidRPr="006D4F38">
        <w:t xml:space="preserve"> gehostet wird, holt. Beide Dienste werden auf dem internen Server SI1010023 gehostet. Ein solcher Vorgang erlaubt eine angenehmere Benutzung der Webseite, denn </w:t>
      </w:r>
      <w:r>
        <w:t>es</w:t>
      </w:r>
      <w:r w:rsidRPr="006D4F38">
        <w:t xml:space="preserve"> muss nicht </w:t>
      </w:r>
      <w:r>
        <w:t>auf</w:t>
      </w:r>
      <w:r w:rsidRPr="006D4F38">
        <w:t xml:space="preserve"> zum Beispiel PHP </w:t>
      </w:r>
      <w:r>
        <w:t xml:space="preserve">gewartet werden, welches </w:t>
      </w:r>
      <w:r w:rsidRPr="006D4F38">
        <w:t>alle Daten in das HTML</w:t>
      </w:r>
      <w:r>
        <w:t xml:space="preserve"> zuerst </w:t>
      </w:r>
      <w:proofErr w:type="spellStart"/>
      <w:r>
        <w:t>renderet</w:t>
      </w:r>
      <w:proofErr w:type="spellEnd"/>
      <w:r>
        <w:t xml:space="preserve">. Bei </w:t>
      </w:r>
      <w:proofErr w:type="gramStart"/>
      <w:r>
        <w:t>meiner Aufbau</w:t>
      </w:r>
      <w:proofErr w:type="gramEnd"/>
      <w:r>
        <w:t xml:space="preserve"> des Systems, wird zuerst eine Ladeanimation dargestellt während </w:t>
      </w:r>
      <w:proofErr w:type="spellStart"/>
      <w:r>
        <w:t>asynchronos</w:t>
      </w:r>
      <w:proofErr w:type="spellEnd"/>
      <w:r>
        <w:t xml:space="preserve"> die Daten von der API geladen werden. </w:t>
      </w:r>
    </w:p>
    <w:p w14:paraId="093C8FE8" w14:textId="49F3819C" w:rsidR="00E248F1" w:rsidRPr="006D4F38" w:rsidRDefault="00E248F1" w:rsidP="00E248F1">
      <w:r w:rsidRPr="006D4F38">
        <w:t xml:space="preserve">Die wichtigsten Komponenten des Systems </w:t>
      </w:r>
      <w:r>
        <w:t>ist</w:t>
      </w:r>
      <w:r w:rsidRPr="006D4F38">
        <w:t xml:space="preserve"> der </w:t>
      </w:r>
      <w:proofErr w:type="spellStart"/>
      <w:r w:rsidRPr="006D4F38">
        <w:t>Uvicorn</w:t>
      </w:r>
      <w:proofErr w:type="spellEnd"/>
      <w:r w:rsidRPr="006D4F38">
        <w:t xml:space="preserve"> Server, die </w:t>
      </w:r>
      <w:proofErr w:type="spellStart"/>
      <w:r w:rsidRPr="006D4F38">
        <w:t>PostgreSQL</w:t>
      </w:r>
      <w:proofErr w:type="spellEnd"/>
      <w:r w:rsidRPr="006D4F38">
        <w:t xml:space="preserve"> Datenbank und das Skript, welches von Loriot die Sensor Daten erhält.</w:t>
      </w:r>
      <w:r>
        <w:t xml:space="preserve"> Der</w:t>
      </w:r>
      <w:r w:rsidRPr="006D4F38">
        <w:t xml:space="preserve"> IIS könnte durch </w:t>
      </w:r>
      <w:proofErr w:type="gramStart"/>
      <w:r w:rsidRPr="006D4F38">
        <w:t>einen Apache</w:t>
      </w:r>
      <w:proofErr w:type="gramEnd"/>
      <w:r w:rsidRPr="006D4F38">
        <w:t xml:space="preserve"> oder </w:t>
      </w:r>
      <w:proofErr w:type="spellStart"/>
      <w:r w:rsidRPr="006D4F38">
        <w:t>Nginx</w:t>
      </w:r>
      <w:proofErr w:type="spellEnd"/>
      <w:r w:rsidRPr="006D4F38">
        <w:t xml:space="preserve"> Server </w:t>
      </w:r>
      <w:r w:rsidR="008F0FDF">
        <w:t>ausgetauscht werden</w:t>
      </w:r>
      <w:r w:rsidRPr="006D4F38">
        <w:t>. IIS ist jedoch Standard auf Windows Servern.</w:t>
      </w:r>
    </w:p>
    <w:p w14:paraId="736974DF" w14:textId="77777777" w:rsidR="00E248F1" w:rsidRPr="006D4F38" w:rsidRDefault="00E248F1" w:rsidP="00E248F1">
      <w:pPr>
        <w:pStyle w:val="berschrift3"/>
        <w:numPr>
          <w:ilvl w:val="2"/>
          <w:numId w:val="16"/>
        </w:numPr>
      </w:pPr>
      <w:bookmarkStart w:id="58" w:name="_Toc35948519"/>
      <w:proofErr w:type="spellStart"/>
      <w:r w:rsidRPr="006D4F38">
        <w:lastRenderedPageBreak/>
        <w:t>Uvicorn</w:t>
      </w:r>
      <w:proofErr w:type="spellEnd"/>
      <w:r w:rsidRPr="006D4F38">
        <w:t xml:space="preserve"> Server</w:t>
      </w:r>
      <w:bookmarkEnd w:id="58"/>
    </w:p>
    <w:p w14:paraId="2FB574B1" w14:textId="77777777" w:rsidR="00E248F1" w:rsidRPr="006D4F38" w:rsidRDefault="00E248F1" w:rsidP="00E248F1">
      <w:r w:rsidRPr="006D4F38">
        <w:t xml:space="preserve">Der </w:t>
      </w:r>
      <w:proofErr w:type="spellStart"/>
      <w:r w:rsidRPr="006D4F38">
        <w:t>Uvicorn</w:t>
      </w:r>
      <w:proofErr w:type="spellEnd"/>
      <w:r w:rsidRPr="006D4F38">
        <w:t xml:space="preserve"> Server erhält alle Anfragen eines Benutzers und leitet diese weiter </w:t>
      </w:r>
      <w:proofErr w:type="gramStart"/>
      <w:r w:rsidRPr="006D4F38">
        <w:t>an</w:t>
      </w:r>
      <w:proofErr w:type="gramEnd"/>
      <w:r>
        <w:t xml:space="preserve"> </w:t>
      </w:r>
      <w:proofErr w:type="spellStart"/>
      <w:r>
        <w:t>dass</w:t>
      </w:r>
      <w:proofErr w:type="spellEnd"/>
      <w:r>
        <w:t xml:space="preserve"> von mir erstellte</w:t>
      </w:r>
      <w:r w:rsidRPr="006D4F38">
        <w:t xml:space="preserve"> Backend, dieses verarbeitet die Anfrage, lädt </w:t>
      </w:r>
      <w:r>
        <w:t xml:space="preserve">üblicherweise </w:t>
      </w:r>
      <w:r w:rsidRPr="006D4F38">
        <w:t xml:space="preserve">ein paar Daten von der Datenbank und gibt letztendlich eine Antwort zurück. Diese Antwort wird vom </w:t>
      </w:r>
      <w:proofErr w:type="spellStart"/>
      <w:r w:rsidRPr="006D4F38">
        <w:t>Uvicorn</w:t>
      </w:r>
      <w:proofErr w:type="spellEnd"/>
      <w:r w:rsidRPr="006D4F38">
        <w:t xml:space="preserve"> Server dem Benutzer zurückgeschickt.</w:t>
      </w:r>
    </w:p>
    <w:p w14:paraId="5F4A7082" w14:textId="77777777" w:rsidR="00E248F1" w:rsidRPr="006D4F38" w:rsidRDefault="00E248F1" w:rsidP="00E248F1">
      <w:pPr>
        <w:pStyle w:val="berschrift3"/>
        <w:numPr>
          <w:ilvl w:val="2"/>
          <w:numId w:val="16"/>
        </w:numPr>
      </w:pPr>
      <w:bookmarkStart w:id="59" w:name="_Toc35948520"/>
      <w:proofErr w:type="spellStart"/>
      <w:r w:rsidRPr="006D4F38">
        <w:t>Websockets</w:t>
      </w:r>
      <w:bookmarkEnd w:id="59"/>
      <w:proofErr w:type="spellEnd"/>
    </w:p>
    <w:p w14:paraId="45CB0CA2" w14:textId="77777777" w:rsidR="00E248F1" w:rsidRPr="006D4F38" w:rsidRDefault="00E248F1" w:rsidP="00E248F1">
      <w:r w:rsidRPr="006D4F38">
        <w:t xml:space="preserve">Loriot ist eine Webseite, welche alle Daten der angehängten Sensoren sammelt. </w:t>
      </w:r>
      <w:r>
        <w:t xml:space="preserve">Es kann durch </w:t>
      </w:r>
      <w:proofErr w:type="spellStart"/>
      <w:r w:rsidRPr="006D4F38">
        <w:t>Websockets</w:t>
      </w:r>
      <w:proofErr w:type="spellEnd"/>
      <w:r w:rsidRPr="006D4F38">
        <w:t xml:space="preserve"> mit diesem Verbinden und mithören, wenn neue Sensordaten eingefangen werden. Diese </w:t>
      </w:r>
      <w:r>
        <w:t xml:space="preserve">Daten </w:t>
      </w:r>
      <w:r w:rsidRPr="006D4F38">
        <w:t xml:space="preserve">werden dann gleich in </w:t>
      </w:r>
      <w:r>
        <w:t>die</w:t>
      </w:r>
      <w:r w:rsidRPr="006D4F38">
        <w:t xml:space="preserve"> Datenbank geschrieben.</w:t>
      </w:r>
    </w:p>
    <w:p w14:paraId="19B081CA" w14:textId="77777777" w:rsidR="00E248F1" w:rsidRPr="006D4F38" w:rsidRDefault="00E248F1" w:rsidP="00E248F1">
      <w:pPr>
        <w:pStyle w:val="berschrift3"/>
        <w:numPr>
          <w:ilvl w:val="2"/>
          <w:numId w:val="16"/>
        </w:numPr>
      </w:pPr>
      <w:bookmarkStart w:id="60" w:name="_Toc35948521"/>
      <w:proofErr w:type="spellStart"/>
      <w:r w:rsidRPr="006D4F38">
        <w:t>PostgreSQL</w:t>
      </w:r>
      <w:proofErr w:type="spellEnd"/>
      <w:r w:rsidRPr="006D4F38">
        <w:t xml:space="preserve"> Datenbank</w:t>
      </w:r>
      <w:bookmarkEnd w:id="60"/>
    </w:p>
    <w:p w14:paraId="236FDB2E" w14:textId="77777777" w:rsidR="00E248F1" w:rsidRDefault="00E248F1" w:rsidP="00E248F1">
      <w:proofErr w:type="spellStart"/>
      <w:r w:rsidRPr="006D4F38">
        <w:t>PostgreSQL</w:t>
      </w:r>
      <w:proofErr w:type="spellEnd"/>
      <w:r w:rsidRPr="006D4F38">
        <w:t xml:space="preserve"> ist ein leistungsstarkes, objektrelationales Open-Source-Datenbanksystem. Diese Datenbank ist Zuverlässig und Leistungsstark.</w:t>
      </w:r>
    </w:p>
    <w:p w14:paraId="1538416A" w14:textId="77777777" w:rsidR="00E248F1" w:rsidRDefault="00E248F1" w:rsidP="00E248F1">
      <w:pPr>
        <w:pStyle w:val="berschrift3"/>
        <w:numPr>
          <w:ilvl w:val="2"/>
          <w:numId w:val="16"/>
        </w:numPr>
      </w:pPr>
      <w:r>
        <w:t>Visuell</w:t>
      </w:r>
    </w:p>
    <w:p w14:paraId="2A3240D9" w14:textId="77777777" w:rsidR="00E248F1" w:rsidRPr="00787450" w:rsidRDefault="00E248F1" w:rsidP="00E248F1">
      <w:r>
        <w:t>Das komplette System ist unten visuell dargestellt.</w:t>
      </w:r>
    </w:p>
    <w:p w14:paraId="64EE874B" w14:textId="77777777" w:rsidR="00E248F1" w:rsidRDefault="00E248F1" w:rsidP="00E248F1">
      <w:pPr>
        <w:keepNext/>
      </w:pPr>
      <w:r w:rsidRPr="006D4F38">
        <w:rPr>
          <w:noProof/>
          <w:lang w:eastAsia="de-CH" w:bidi="ar-SA"/>
        </w:rPr>
        <w:lastRenderedPageBreak/>
        <w:drawing>
          <wp:inline distT="0" distB="0" distL="0" distR="0" wp14:anchorId="42A8AC8C" wp14:editId="5BF046CE">
            <wp:extent cx="4405023" cy="589320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rverAufbau.png"/>
                    <pic:cNvPicPr/>
                  </pic:nvPicPr>
                  <pic:blipFill>
                    <a:blip r:embed="rId37">
                      <a:extLst>
                        <a:ext uri="{28A0092B-C50C-407E-A947-70E740481C1C}">
                          <a14:useLocalDpi xmlns:a14="http://schemas.microsoft.com/office/drawing/2010/main" val="0"/>
                        </a:ext>
                      </a:extLst>
                    </a:blip>
                    <a:stretch>
                      <a:fillRect/>
                    </a:stretch>
                  </pic:blipFill>
                  <pic:spPr>
                    <a:xfrm>
                      <a:off x="0" y="0"/>
                      <a:ext cx="4410612" cy="5900685"/>
                    </a:xfrm>
                    <a:prstGeom prst="rect">
                      <a:avLst/>
                    </a:prstGeom>
                  </pic:spPr>
                </pic:pic>
              </a:graphicData>
            </a:graphic>
          </wp:inline>
        </w:drawing>
      </w:r>
    </w:p>
    <w:p w14:paraId="2DC92682" w14:textId="2F484E30" w:rsidR="00E248F1" w:rsidRDefault="00E248F1" w:rsidP="00E248F1">
      <w:pPr>
        <w:pStyle w:val="Beschriftung"/>
      </w:pPr>
      <w:bookmarkStart w:id="61" w:name="_Toc37164219"/>
      <w:r>
        <w:t xml:space="preserve">Abbildung </w:t>
      </w:r>
      <w:r>
        <w:fldChar w:fldCharType="begin"/>
      </w:r>
      <w:r>
        <w:instrText xml:space="preserve"> SEQ Abbildung \* ARABIC </w:instrText>
      </w:r>
      <w:r>
        <w:fldChar w:fldCharType="separate"/>
      </w:r>
      <w:r w:rsidR="00BA629D">
        <w:rPr>
          <w:noProof/>
        </w:rPr>
        <w:t>10</w:t>
      </w:r>
      <w:r>
        <w:fldChar w:fldCharType="end"/>
      </w:r>
      <w:r>
        <w:t xml:space="preserve"> System Aufbau</w:t>
      </w:r>
      <w:bookmarkEnd w:id="61"/>
    </w:p>
    <w:p w14:paraId="18D71009" w14:textId="77777777" w:rsidR="00E248F1" w:rsidRDefault="00E248F1" w:rsidP="00E248F1">
      <w:pPr>
        <w:pStyle w:val="berschrift2"/>
        <w:numPr>
          <w:ilvl w:val="1"/>
          <w:numId w:val="16"/>
        </w:numPr>
      </w:pPr>
      <w:bookmarkStart w:id="62" w:name="_Toc35948522"/>
      <w:r>
        <w:t>Sensoren</w:t>
      </w:r>
      <w:bookmarkEnd w:id="62"/>
    </w:p>
    <w:p w14:paraId="0D8EF5B3" w14:textId="77777777" w:rsidR="00E248F1" w:rsidRDefault="00E248F1" w:rsidP="00E248F1">
      <w:r>
        <w:t xml:space="preserve">Für den Pilot Versuch können drei verschiedene Sensoren benutzt werden. </w:t>
      </w:r>
    </w:p>
    <w:p w14:paraId="407491FE" w14:textId="77777777" w:rsidR="00E248F1" w:rsidRDefault="008F0FDF" w:rsidP="00E248F1">
      <w:pPr>
        <w:pStyle w:val="Listenabsatz"/>
        <w:numPr>
          <w:ilvl w:val="0"/>
          <w:numId w:val="39"/>
        </w:numPr>
      </w:pPr>
      <w:hyperlink r:id="rId38" w:history="1">
        <w:proofErr w:type="spellStart"/>
        <w:r w:rsidR="00E248F1" w:rsidRPr="00DB09AB">
          <w:rPr>
            <w:rStyle w:val="Hyperlink"/>
          </w:rPr>
          <w:t>Adeunis</w:t>
        </w:r>
        <w:proofErr w:type="spellEnd"/>
        <w:r w:rsidR="00E248F1" w:rsidRPr="00DB09AB">
          <w:rPr>
            <w:rStyle w:val="Hyperlink"/>
          </w:rPr>
          <w:t xml:space="preserve"> RF</w:t>
        </w:r>
      </w:hyperlink>
    </w:p>
    <w:p w14:paraId="53119F6E" w14:textId="77777777" w:rsidR="00E248F1" w:rsidRDefault="008F0FDF" w:rsidP="00E248F1">
      <w:pPr>
        <w:pStyle w:val="Listenabsatz"/>
        <w:numPr>
          <w:ilvl w:val="0"/>
          <w:numId w:val="39"/>
        </w:numPr>
      </w:pPr>
      <w:hyperlink r:id="rId39" w:history="1">
        <w:proofErr w:type="spellStart"/>
        <w:r w:rsidR="00E248F1" w:rsidRPr="00A30A78">
          <w:rPr>
            <w:rStyle w:val="Hyperlink"/>
          </w:rPr>
          <w:t>Elsys</w:t>
        </w:r>
        <w:proofErr w:type="spellEnd"/>
        <w:r w:rsidR="00E248F1" w:rsidRPr="00A30A78">
          <w:rPr>
            <w:rStyle w:val="Hyperlink"/>
          </w:rPr>
          <w:t xml:space="preserve"> ERS CO2</w:t>
        </w:r>
      </w:hyperlink>
    </w:p>
    <w:p w14:paraId="661E16DA" w14:textId="77777777" w:rsidR="00E248F1" w:rsidRDefault="008F0FDF" w:rsidP="00E248F1">
      <w:pPr>
        <w:pStyle w:val="Listenabsatz"/>
        <w:numPr>
          <w:ilvl w:val="0"/>
          <w:numId w:val="39"/>
        </w:numPr>
      </w:pPr>
      <w:hyperlink r:id="rId40" w:history="1">
        <w:r w:rsidR="00E248F1" w:rsidRPr="00A30A78">
          <w:rPr>
            <w:rStyle w:val="Hyperlink"/>
          </w:rPr>
          <w:t>Tabs Tür Sensor</w:t>
        </w:r>
      </w:hyperlink>
    </w:p>
    <w:p w14:paraId="2B5F8582" w14:textId="77777777" w:rsidR="00E248F1" w:rsidRDefault="00E248F1" w:rsidP="00E248F1">
      <w:r>
        <w:t xml:space="preserve">Für jeden dieser Sensoren muss je ein Dekodierung Algorithmus geschrieben werden. Für den </w:t>
      </w:r>
      <w:proofErr w:type="spellStart"/>
      <w:r>
        <w:t>Adeunis</w:t>
      </w:r>
      <w:proofErr w:type="spellEnd"/>
      <w:r>
        <w:t xml:space="preserve"> RF und </w:t>
      </w:r>
      <w:proofErr w:type="spellStart"/>
      <w:r>
        <w:t>Elsys</w:t>
      </w:r>
      <w:proofErr w:type="spellEnd"/>
      <w:r>
        <w:t xml:space="preserve"> ERS CO2 Sensor wurde der Algorithmus im Vorfeld geschrieben.</w:t>
      </w:r>
    </w:p>
    <w:p w14:paraId="0A919DAD" w14:textId="77777777" w:rsidR="00E248F1" w:rsidRDefault="00E248F1" w:rsidP="00E248F1"/>
    <w:p w14:paraId="0F5ABA56" w14:textId="77777777" w:rsidR="00E248F1" w:rsidRDefault="00E248F1" w:rsidP="00E248F1">
      <w:r>
        <w:lastRenderedPageBreak/>
        <w:t xml:space="preserve">Ein Sensor muss jeweils von einem Skript dekodiert werden. Damit dies geschehen kann ist eine Verlinkung von Sensor zu Skript benötigt. Für die Webseite ist es wichtig, dass Benutzer diese Verlinkungen erstellen können. Für die Umsetzung dieser Verlinkung ist die eindeutige Sensor EUI geeignet. </w:t>
      </w:r>
    </w:p>
    <w:p w14:paraId="26AB2978" w14:textId="77777777" w:rsidR="00E248F1" w:rsidRDefault="00E248F1" w:rsidP="00E248F1">
      <w:pPr>
        <w:pStyle w:val="berschrift2"/>
        <w:numPr>
          <w:ilvl w:val="1"/>
          <w:numId w:val="16"/>
        </w:numPr>
      </w:pPr>
      <w:bookmarkStart w:id="63" w:name="_Toc35948523"/>
      <w:r>
        <w:t>Wert Beobachter</w:t>
      </w:r>
      <w:bookmarkEnd w:id="63"/>
    </w:p>
    <w:p w14:paraId="0F62AB3A" w14:textId="77777777" w:rsidR="00E248F1" w:rsidRDefault="00E248F1" w:rsidP="00E248F1">
      <w:r>
        <w:t>Jedem Sensor sollen mehrere Wert Beobachter angehängt werden können. Dies ist nötig, da ein Sensor mehrere Werte messen kann.</w:t>
      </w:r>
    </w:p>
    <w:p w14:paraId="574F8040" w14:textId="77777777" w:rsidR="00E248F1" w:rsidRDefault="00E248F1" w:rsidP="00E248F1">
      <w:r>
        <w:t>Es soll zwei Arten von Wert Beobachtern geben.</w:t>
      </w:r>
    </w:p>
    <w:p w14:paraId="1FF7E939" w14:textId="77777777" w:rsidR="00E248F1" w:rsidRDefault="00E248F1" w:rsidP="00E248F1">
      <w:pPr>
        <w:pStyle w:val="Listenabsatz"/>
        <w:numPr>
          <w:ilvl w:val="0"/>
          <w:numId w:val="41"/>
        </w:numPr>
      </w:pPr>
      <w:r>
        <w:t>Richtwert Beobachter</w:t>
      </w:r>
    </w:p>
    <w:p w14:paraId="04BAFE9C" w14:textId="77777777" w:rsidR="00E248F1" w:rsidRDefault="00E248F1" w:rsidP="00E248F1">
      <w:pPr>
        <w:ind w:firstLine="12"/>
      </w:pPr>
      <w:r>
        <w:t>Beim Richtwert wird eine Meldung ausgegeben, wenn der Sensor diesen Richtwert überschreitet. Als Beispiel einen Temperatur Sensor: wird der Richtwert auf 22 Grad gesetzt und der Sensor meldet eine Temperatur von 24, dann würde eine Meldung ausgehen.</w:t>
      </w:r>
    </w:p>
    <w:p w14:paraId="14C6646A" w14:textId="77777777" w:rsidR="00E248F1" w:rsidRDefault="00E248F1" w:rsidP="00E248F1">
      <w:pPr>
        <w:pStyle w:val="Listenabsatz"/>
        <w:numPr>
          <w:ilvl w:val="0"/>
          <w:numId w:val="41"/>
        </w:numPr>
      </w:pPr>
      <w:r>
        <w:t>Zählerstand Beobachter</w:t>
      </w:r>
    </w:p>
    <w:p w14:paraId="1A0703C3" w14:textId="77777777" w:rsidR="00E248F1" w:rsidRPr="005576ED" w:rsidRDefault="00E248F1" w:rsidP="00E248F1">
      <w:r>
        <w:t>Beim Zählerstand soll gemessen werden wie oft etwas gemacht wurde. Als Beispiel eignet sich dies für die Messung wie oft eine Toilette benutzt wurde. Als Folge könnte nach 10 Benutzungen eine Meldung ausgeben.</w:t>
      </w:r>
    </w:p>
    <w:p w14:paraId="1A280DBC" w14:textId="77777777" w:rsidR="00E248F1" w:rsidRPr="006D4F38" w:rsidRDefault="00E248F1" w:rsidP="00E248F1">
      <w:pPr>
        <w:pStyle w:val="berschrift2"/>
        <w:numPr>
          <w:ilvl w:val="1"/>
          <w:numId w:val="16"/>
        </w:numPr>
      </w:pPr>
      <w:bookmarkStart w:id="64" w:name="_Toc35948524"/>
      <w:r w:rsidRPr="006D4F38">
        <w:t>Authentifizierung</w:t>
      </w:r>
      <w:bookmarkEnd w:id="64"/>
    </w:p>
    <w:p w14:paraId="0DA39A20" w14:textId="77777777" w:rsidR="00E248F1" w:rsidRPr="006D4F38" w:rsidRDefault="00E248F1" w:rsidP="00E248F1">
      <w:r w:rsidRPr="006D4F38">
        <w:t>Die Authentifizierung wird per Access und Refresh Tokens funktionieren. Nachdem ein Benutzer mit seinen Login Daten sich einloggte, erhält er je eine der beiden genannten Tokens.</w:t>
      </w:r>
    </w:p>
    <w:p w14:paraId="585C7346" w14:textId="77777777" w:rsidR="00E248F1" w:rsidRPr="006D4F38" w:rsidRDefault="00E248F1" w:rsidP="00E248F1">
      <w:pPr>
        <w:rPr>
          <w:b/>
        </w:rPr>
      </w:pPr>
      <w:r w:rsidRPr="006D4F38">
        <w:rPr>
          <w:b/>
        </w:rPr>
        <w:t>Access Token</w:t>
      </w:r>
    </w:p>
    <w:p w14:paraId="6DBF205D" w14:textId="77777777" w:rsidR="00E248F1" w:rsidRPr="006D4F38" w:rsidRDefault="00E248F1" w:rsidP="00E248F1">
      <w:r w:rsidRPr="006D4F38">
        <w:t>Dieser Schlüssel hat eine kurze Lebensdauer (15 – 30 min) und beinhaltet Informationen über den Benutzer, diese Informationen können die Rolle und ID sein. Der Token hat eine Signatur angehängt, welche versichert, dass dieser nicht verändert wurde. Bei jedem Aufruf auf die API wird dieser Token mitgeschickt und auf Alter und Signatur geprüft. Der Vorteil ist, dass die API nicht bei jedem Aufruf eine Datenbank Abfrage durchführen muss, sondern direkt die Rolle aus dem Token herauslesen kann.</w:t>
      </w:r>
    </w:p>
    <w:p w14:paraId="58498B1E" w14:textId="77777777" w:rsidR="00E248F1" w:rsidRPr="006D4F38" w:rsidRDefault="00E248F1" w:rsidP="00E248F1">
      <w:pPr>
        <w:rPr>
          <w:b/>
        </w:rPr>
      </w:pPr>
      <w:r w:rsidRPr="006D4F38">
        <w:rPr>
          <w:b/>
        </w:rPr>
        <w:t>Refresh Token</w:t>
      </w:r>
    </w:p>
    <w:p w14:paraId="186AD724" w14:textId="77777777" w:rsidR="00E248F1" w:rsidRPr="006D4F38" w:rsidRDefault="00E248F1" w:rsidP="00E248F1">
      <w:r w:rsidRPr="006D4F38">
        <w:t xml:space="preserve">Der Refresh Token ist ein kryptografisch sicherer zufällig generierter String. Dieser kann dazu verwendet werden, einen neuen Access Token anzufordern. Bei jeder Anfrage für einen neuen Access Token sollte die Aktivität des Benutzers auf </w:t>
      </w:r>
      <w:r>
        <w:t>v</w:t>
      </w:r>
      <w:r w:rsidRPr="006D4F38">
        <w:t xml:space="preserve">erdächtige Aktionen überprüft werden. Ein Refresh Token ist gleich viel Wert wie ein Login und muss daher sicher gespeichert werden. </w:t>
      </w:r>
    </w:p>
    <w:p w14:paraId="55CC405E" w14:textId="77777777" w:rsidR="00E248F1" w:rsidRPr="006D4F38" w:rsidRDefault="00E248F1" w:rsidP="00E248F1">
      <w:r w:rsidRPr="006D4F38">
        <w:t>Die Authentifizierung hat somit folgenden Ablauf. Das Diagramm ist von links nach rechts zu lesen.</w:t>
      </w:r>
    </w:p>
    <w:p w14:paraId="17CE2A25" w14:textId="77777777" w:rsidR="00E248F1" w:rsidRPr="006D4F38" w:rsidRDefault="00E248F1" w:rsidP="00E248F1">
      <w:pPr>
        <w:keepNext/>
      </w:pPr>
      <w:r w:rsidRPr="006D4F38">
        <w:rPr>
          <w:noProof/>
          <w:lang w:eastAsia="de-CH" w:bidi="ar-SA"/>
        </w:rPr>
        <w:lastRenderedPageBreak/>
        <w:drawing>
          <wp:inline distT="0" distB="0" distL="0" distR="0" wp14:anchorId="2BD945C6" wp14:editId="495676D9">
            <wp:extent cx="5760085" cy="2379345"/>
            <wp:effectExtent l="0" t="0" r="0" b="190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uthentifizierung.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2379345"/>
                    </a:xfrm>
                    <a:prstGeom prst="rect">
                      <a:avLst/>
                    </a:prstGeom>
                  </pic:spPr>
                </pic:pic>
              </a:graphicData>
            </a:graphic>
          </wp:inline>
        </w:drawing>
      </w:r>
    </w:p>
    <w:p w14:paraId="5B3398AB" w14:textId="3B48CF50" w:rsidR="00E248F1" w:rsidRPr="00DB09AB" w:rsidRDefault="00E248F1" w:rsidP="00E248F1">
      <w:pPr>
        <w:pStyle w:val="Beschriftung"/>
      </w:pPr>
      <w:bookmarkStart w:id="65" w:name="_Toc37164220"/>
      <w:r w:rsidRPr="006D4F38">
        <w:t xml:space="preserve">Abbildung </w:t>
      </w:r>
      <w:r w:rsidRPr="006D4F38">
        <w:fldChar w:fldCharType="begin"/>
      </w:r>
      <w:r w:rsidRPr="006D4F38">
        <w:instrText xml:space="preserve"> SEQ Abbildung \* ARABIC </w:instrText>
      </w:r>
      <w:r w:rsidRPr="006D4F38">
        <w:fldChar w:fldCharType="separate"/>
      </w:r>
      <w:r w:rsidR="00BA629D">
        <w:rPr>
          <w:noProof/>
        </w:rPr>
        <w:t>11</w:t>
      </w:r>
      <w:r w:rsidRPr="006D4F38">
        <w:fldChar w:fldCharType="end"/>
      </w:r>
      <w:r w:rsidRPr="006D4F38">
        <w:t xml:space="preserve"> Authentifizierung Ablauf</w:t>
      </w:r>
      <w:bookmarkEnd w:id="65"/>
    </w:p>
    <w:p w14:paraId="6574C00B" w14:textId="77777777" w:rsidR="00E248F1" w:rsidRDefault="00E248F1" w:rsidP="00E248F1">
      <w:pPr>
        <w:pStyle w:val="berschrift2"/>
        <w:numPr>
          <w:ilvl w:val="1"/>
          <w:numId w:val="16"/>
        </w:numPr>
      </w:pPr>
      <w:r>
        <w:t>Frontend</w:t>
      </w:r>
    </w:p>
    <w:p w14:paraId="4AF863BA" w14:textId="77777777" w:rsidR="00E248F1" w:rsidRDefault="00E248F1" w:rsidP="00E248F1">
      <w:pPr>
        <w:pStyle w:val="berschrift3"/>
        <w:numPr>
          <w:ilvl w:val="2"/>
          <w:numId w:val="16"/>
        </w:numPr>
      </w:pPr>
      <w:bookmarkStart w:id="66" w:name="_Toc35948526"/>
      <w:r>
        <w:t>Admin Dashboard</w:t>
      </w:r>
      <w:bookmarkEnd w:id="66"/>
    </w:p>
    <w:p w14:paraId="3616A878" w14:textId="77777777" w:rsidR="00E248F1" w:rsidRPr="00FC457E" w:rsidRDefault="00E248F1" w:rsidP="00E248F1">
      <w:r>
        <w:t>In der Admin Dashboard Ansicht sollen Administratoren eine Übersicht sehen, welche Räume welche Meldungen generiert haben. Eine Meldung kann automatisch von einem Wert Beobachter ausgelöst werden oder auch Rückmeldungen des Reinigungspersonals sein. Alle Meldungen eines Raums können als gelöst markieren, was als Effekt hat, dass diese in eine andere Liste verschoben werden und nicht mehr auf dem Dashboard erscheinen, oder gelöscht werden, was dazu führt, dass die Meldung aus der Datenbank gelöscht wird.</w:t>
      </w:r>
    </w:p>
    <w:p w14:paraId="1E49CB87" w14:textId="77777777" w:rsidR="00E248F1" w:rsidRDefault="00E248F1" w:rsidP="00E248F1">
      <w:pPr>
        <w:keepNext/>
      </w:pPr>
      <w:r>
        <w:rPr>
          <w:noProof/>
          <w:lang w:eastAsia="de-CH" w:bidi="ar-SA"/>
        </w:rPr>
        <w:drawing>
          <wp:inline distT="0" distB="0" distL="0" distR="0" wp14:anchorId="151A4C56" wp14:editId="2CEF2921">
            <wp:extent cx="5760085" cy="323977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shboard Admi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1011BBE8" w14:textId="68CCACF9" w:rsidR="00E248F1" w:rsidRDefault="00E248F1" w:rsidP="00E248F1">
      <w:pPr>
        <w:pStyle w:val="Beschriftung"/>
      </w:pPr>
      <w:bookmarkStart w:id="67" w:name="_Toc37164221"/>
      <w:r>
        <w:t xml:space="preserve">Abbildung </w:t>
      </w:r>
      <w:r>
        <w:fldChar w:fldCharType="begin"/>
      </w:r>
      <w:r>
        <w:instrText xml:space="preserve"> SEQ Abbildung \* ARABIC </w:instrText>
      </w:r>
      <w:r>
        <w:fldChar w:fldCharType="separate"/>
      </w:r>
      <w:r w:rsidR="00BA629D">
        <w:rPr>
          <w:noProof/>
        </w:rPr>
        <w:t>12</w:t>
      </w:r>
      <w:r>
        <w:fldChar w:fldCharType="end"/>
      </w:r>
      <w:r>
        <w:t xml:space="preserve"> Admin Dashboard</w:t>
      </w:r>
      <w:bookmarkEnd w:id="67"/>
    </w:p>
    <w:p w14:paraId="13628029" w14:textId="77777777" w:rsidR="00E248F1" w:rsidRDefault="00E248F1" w:rsidP="00E248F1">
      <w:pPr>
        <w:pStyle w:val="berschrift3"/>
        <w:numPr>
          <w:ilvl w:val="2"/>
          <w:numId w:val="16"/>
        </w:numPr>
      </w:pPr>
      <w:bookmarkStart w:id="68" w:name="_Toc35948527"/>
      <w:r>
        <w:lastRenderedPageBreak/>
        <w:t>Personal Verwaltung</w:t>
      </w:r>
      <w:bookmarkEnd w:id="68"/>
    </w:p>
    <w:p w14:paraId="44DB664F" w14:textId="77777777" w:rsidR="00E248F1" w:rsidRPr="0010061F" w:rsidRDefault="00E248F1" w:rsidP="00E248F1">
      <w:r>
        <w:t>Auf dieser Seite können Administratoren das Personal verwalten. Benutzer können entweder die Rolle Personal oder Admin haben.</w:t>
      </w:r>
    </w:p>
    <w:p w14:paraId="2FF0AE21" w14:textId="77777777" w:rsidR="00E248F1" w:rsidRDefault="00E248F1" w:rsidP="00E248F1">
      <w:pPr>
        <w:keepNext/>
      </w:pPr>
      <w:r>
        <w:rPr>
          <w:noProof/>
          <w:lang w:eastAsia="de-CH" w:bidi="ar-SA"/>
        </w:rPr>
        <w:drawing>
          <wp:inline distT="0" distB="0" distL="0" distR="0" wp14:anchorId="6E099F11" wp14:editId="02284558">
            <wp:extent cx="5760085" cy="3239770"/>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ersonal.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3F550221" w14:textId="7318F175" w:rsidR="00E248F1" w:rsidRDefault="00E248F1" w:rsidP="00E248F1">
      <w:pPr>
        <w:pStyle w:val="Beschriftung"/>
      </w:pPr>
      <w:bookmarkStart w:id="69" w:name="_Toc37164222"/>
      <w:r>
        <w:t xml:space="preserve">Abbildung </w:t>
      </w:r>
      <w:r>
        <w:fldChar w:fldCharType="begin"/>
      </w:r>
      <w:r>
        <w:instrText xml:space="preserve"> SEQ Abbildung \* ARABIC </w:instrText>
      </w:r>
      <w:r>
        <w:fldChar w:fldCharType="separate"/>
      </w:r>
      <w:r w:rsidR="00BA629D">
        <w:rPr>
          <w:noProof/>
        </w:rPr>
        <w:t>13</w:t>
      </w:r>
      <w:r>
        <w:fldChar w:fldCharType="end"/>
      </w:r>
      <w:r>
        <w:t xml:space="preserve"> Personal Seite</w:t>
      </w:r>
      <w:bookmarkEnd w:id="69"/>
    </w:p>
    <w:p w14:paraId="3B3F732C" w14:textId="77777777" w:rsidR="00E248F1" w:rsidRDefault="00E248F1" w:rsidP="00E248F1">
      <w:pPr>
        <w:pStyle w:val="berschrift3"/>
        <w:numPr>
          <w:ilvl w:val="2"/>
          <w:numId w:val="16"/>
        </w:numPr>
      </w:pPr>
      <w:bookmarkStart w:id="70" w:name="_Toc35948528"/>
      <w:r>
        <w:t>Räume Verwaltung</w:t>
      </w:r>
      <w:bookmarkEnd w:id="70"/>
    </w:p>
    <w:p w14:paraId="0C3227E5" w14:textId="77777777" w:rsidR="00E248F1" w:rsidRDefault="00E248F1" w:rsidP="00E248F1">
      <w:r>
        <w:t>In der Räume Verwaltung kann das Gebäude hinterlegt werden. Räume werden in Stockwerken hinterlegt, welche in einem Gebäude erstellt wurden. Mit dieser Variante, gibt es die Möglichkeit, in der Zukunft, die Applikation auf mehrere Gebäude zu verteilen.</w:t>
      </w:r>
    </w:p>
    <w:p w14:paraId="7B31258C" w14:textId="77777777" w:rsidR="00E248F1" w:rsidRDefault="00E248F1" w:rsidP="00E248F1">
      <w:r>
        <w:rPr>
          <w:noProof/>
          <w:lang w:eastAsia="de-CH" w:bidi="ar-SA"/>
        </w:rPr>
        <w:lastRenderedPageBreak/>
        <w:drawing>
          <wp:inline distT="0" distB="0" distL="0" distR="0" wp14:anchorId="5DF8DF50" wp14:editId="2F9BEF8F">
            <wp:extent cx="5760085" cy="3239770"/>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äum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277A7641" w14:textId="2143253C" w:rsidR="00E248F1" w:rsidRDefault="00E248F1" w:rsidP="00E248F1">
      <w:pPr>
        <w:pStyle w:val="Beschriftung"/>
      </w:pPr>
      <w:bookmarkStart w:id="71" w:name="_Toc37164223"/>
      <w:r>
        <w:t xml:space="preserve">Abbildung </w:t>
      </w:r>
      <w:r>
        <w:fldChar w:fldCharType="begin"/>
      </w:r>
      <w:r>
        <w:instrText xml:space="preserve"> SEQ Abbildung \* ARABIC </w:instrText>
      </w:r>
      <w:r>
        <w:fldChar w:fldCharType="separate"/>
      </w:r>
      <w:r w:rsidR="00BA629D">
        <w:rPr>
          <w:noProof/>
        </w:rPr>
        <w:t>14</w:t>
      </w:r>
      <w:r>
        <w:fldChar w:fldCharType="end"/>
      </w:r>
      <w:r>
        <w:t xml:space="preserve"> Räume Verwaltung</w:t>
      </w:r>
      <w:bookmarkEnd w:id="71"/>
    </w:p>
    <w:p w14:paraId="201761F9" w14:textId="77777777" w:rsidR="00E248F1" w:rsidRDefault="00E248F1" w:rsidP="00E248F1">
      <w:pPr>
        <w:pStyle w:val="berschrift3"/>
        <w:numPr>
          <w:ilvl w:val="2"/>
          <w:numId w:val="16"/>
        </w:numPr>
      </w:pPr>
      <w:bookmarkStart w:id="72" w:name="_Toc35948529"/>
      <w:r>
        <w:lastRenderedPageBreak/>
        <w:t>Raum Ansicht</w:t>
      </w:r>
      <w:bookmarkEnd w:id="72"/>
    </w:p>
    <w:p w14:paraId="3C165670" w14:textId="74CC0848" w:rsidR="00E248F1" w:rsidRDefault="008F0FDF" w:rsidP="00E248F1">
      <w:r>
        <w:t xml:space="preserve">In der Raum Ansicht können </w:t>
      </w:r>
      <w:r w:rsidR="00E248F1">
        <w:t>alle Sensoren und Meldungen eines Raums</w:t>
      </w:r>
      <w:r>
        <w:t xml:space="preserve"> eingesehen werden</w:t>
      </w:r>
      <w:r w:rsidR="00E248F1">
        <w:t>.</w:t>
      </w:r>
      <w:r w:rsidR="00E248F1">
        <w:rPr>
          <w:noProof/>
          <w:lang w:eastAsia="de-CH" w:bidi="ar-SA"/>
        </w:rPr>
        <w:drawing>
          <wp:inline distT="0" distB="0" distL="0" distR="0" wp14:anchorId="0C421639" wp14:editId="5E5B30F1">
            <wp:extent cx="5760085" cy="449706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um.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085" cy="4497066"/>
                    </a:xfrm>
                    <a:prstGeom prst="rect">
                      <a:avLst/>
                    </a:prstGeom>
                  </pic:spPr>
                </pic:pic>
              </a:graphicData>
            </a:graphic>
          </wp:inline>
        </w:drawing>
      </w:r>
    </w:p>
    <w:p w14:paraId="3FFEDD61" w14:textId="7CEC9600" w:rsidR="00E248F1" w:rsidRDefault="00E248F1" w:rsidP="00E248F1">
      <w:pPr>
        <w:pStyle w:val="Beschriftung"/>
      </w:pPr>
      <w:bookmarkStart w:id="73" w:name="_Toc37164224"/>
      <w:r>
        <w:t xml:space="preserve">Abbildung </w:t>
      </w:r>
      <w:r>
        <w:fldChar w:fldCharType="begin"/>
      </w:r>
      <w:r>
        <w:instrText xml:space="preserve"> SEQ Abbildung \* ARABIC </w:instrText>
      </w:r>
      <w:r>
        <w:fldChar w:fldCharType="separate"/>
      </w:r>
      <w:r w:rsidR="00BA629D">
        <w:rPr>
          <w:noProof/>
        </w:rPr>
        <w:t>15</w:t>
      </w:r>
      <w:r>
        <w:fldChar w:fldCharType="end"/>
      </w:r>
      <w:r>
        <w:t xml:space="preserve"> Raum Ansicht</w:t>
      </w:r>
      <w:bookmarkEnd w:id="73"/>
    </w:p>
    <w:p w14:paraId="2F7FB226" w14:textId="77777777" w:rsidR="00E248F1" w:rsidRDefault="00E248F1" w:rsidP="00E248F1">
      <w:pPr>
        <w:pStyle w:val="berschrift3"/>
        <w:numPr>
          <w:ilvl w:val="2"/>
          <w:numId w:val="16"/>
        </w:numPr>
      </w:pPr>
      <w:bookmarkStart w:id="74" w:name="_Toc35948530"/>
      <w:r>
        <w:t>Sensoren Verwaltung</w:t>
      </w:r>
      <w:bookmarkEnd w:id="74"/>
    </w:p>
    <w:p w14:paraId="50E22276" w14:textId="77777777" w:rsidR="00E248F1" w:rsidRDefault="00E248F1" w:rsidP="00E248F1">
      <w:r>
        <w:t>Beim Erstellen eines physischen Sensors muss unbedingt eine EUI und Art des Sensors mitgegeben werden. Die Art des Sensors bestimmt welcher Dekodierung Algorithmus verwendet werden soll. Zudem soll dem Sensor mehrere Wert Beobachter angehängt werden können.</w:t>
      </w:r>
    </w:p>
    <w:p w14:paraId="0E50EDB9" w14:textId="77777777" w:rsidR="00E248F1" w:rsidRDefault="00E248F1" w:rsidP="00E248F1">
      <w:pPr>
        <w:keepNext/>
      </w:pPr>
      <w:r>
        <w:rPr>
          <w:noProof/>
          <w:lang w:eastAsia="de-CH" w:bidi="ar-SA"/>
        </w:rPr>
        <w:lastRenderedPageBreak/>
        <w:drawing>
          <wp:inline distT="0" distB="0" distL="0" distR="0" wp14:anchorId="6B717C25" wp14:editId="7BB4752C">
            <wp:extent cx="5759591" cy="323977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nsoren.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59591" cy="3239770"/>
                    </a:xfrm>
                    <a:prstGeom prst="rect">
                      <a:avLst/>
                    </a:prstGeom>
                  </pic:spPr>
                </pic:pic>
              </a:graphicData>
            </a:graphic>
          </wp:inline>
        </w:drawing>
      </w:r>
    </w:p>
    <w:p w14:paraId="51BC986A" w14:textId="493066D1" w:rsidR="00E248F1" w:rsidRDefault="00E248F1" w:rsidP="00E248F1">
      <w:pPr>
        <w:pStyle w:val="Beschriftung"/>
      </w:pPr>
      <w:bookmarkStart w:id="75" w:name="_Toc37164225"/>
      <w:r>
        <w:t xml:space="preserve">Abbildung </w:t>
      </w:r>
      <w:r>
        <w:fldChar w:fldCharType="begin"/>
      </w:r>
      <w:r>
        <w:instrText xml:space="preserve"> SEQ Abbildung \* ARABIC </w:instrText>
      </w:r>
      <w:r>
        <w:fldChar w:fldCharType="separate"/>
      </w:r>
      <w:r w:rsidR="00BA629D">
        <w:rPr>
          <w:noProof/>
        </w:rPr>
        <w:t>16</w:t>
      </w:r>
      <w:r>
        <w:fldChar w:fldCharType="end"/>
      </w:r>
      <w:r>
        <w:t xml:space="preserve"> Sensoren Verwaltung</w:t>
      </w:r>
      <w:bookmarkEnd w:id="75"/>
    </w:p>
    <w:p w14:paraId="4B2FFBEA" w14:textId="77777777" w:rsidR="00E248F1" w:rsidRDefault="00E248F1" w:rsidP="00E248F1">
      <w:pPr>
        <w:pStyle w:val="berschrift2"/>
        <w:numPr>
          <w:ilvl w:val="1"/>
          <w:numId w:val="16"/>
        </w:numPr>
      </w:pPr>
      <w:bookmarkStart w:id="76" w:name="_Toc35948531"/>
      <w:r>
        <w:t>Sensor Ansicht</w:t>
      </w:r>
      <w:bookmarkEnd w:id="76"/>
    </w:p>
    <w:p w14:paraId="0AE01EF2" w14:textId="77777777" w:rsidR="00E248F1" w:rsidRDefault="00E248F1" w:rsidP="00E248F1">
      <w:r>
        <w:t>In der Sensor Ansicht können die Wertbeobachter verändert werden oder die Sensordaten eingesehen werden.</w:t>
      </w:r>
    </w:p>
    <w:p w14:paraId="530FE2B5" w14:textId="77777777" w:rsidR="00E248F1" w:rsidRDefault="00E248F1" w:rsidP="00E248F1">
      <w:pPr>
        <w:keepNext/>
      </w:pPr>
      <w:r>
        <w:rPr>
          <w:noProof/>
          <w:lang w:eastAsia="de-CH" w:bidi="ar-SA"/>
        </w:rPr>
        <w:lastRenderedPageBreak/>
        <w:drawing>
          <wp:inline distT="0" distB="0" distL="0" distR="0" wp14:anchorId="5500222D" wp14:editId="012C08AB">
            <wp:extent cx="5760085" cy="4505960"/>
            <wp:effectExtent l="0" t="0" r="0" b="889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ensor.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085" cy="4505960"/>
                    </a:xfrm>
                    <a:prstGeom prst="rect">
                      <a:avLst/>
                    </a:prstGeom>
                  </pic:spPr>
                </pic:pic>
              </a:graphicData>
            </a:graphic>
          </wp:inline>
        </w:drawing>
      </w:r>
    </w:p>
    <w:p w14:paraId="23792DD2" w14:textId="6A41581A" w:rsidR="00E248F1" w:rsidRPr="00B247E3" w:rsidRDefault="00E248F1" w:rsidP="00E248F1">
      <w:pPr>
        <w:pStyle w:val="Beschriftung"/>
      </w:pPr>
      <w:bookmarkStart w:id="77" w:name="_Toc37164226"/>
      <w:r>
        <w:t xml:space="preserve">Abbildung </w:t>
      </w:r>
      <w:r>
        <w:fldChar w:fldCharType="begin"/>
      </w:r>
      <w:r>
        <w:instrText xml:space="preserve"> SEQ Abbildung \* ARABIC </w:instrText>
      </w:r>
      <w:r>
        <w:fldChar w:fldCharType="separate"/>
      </w:r>
      <w:r w:rsidR="00BA629D">
        <w:rPr>
          <w:noProof/>
        </w:rPr>
        <w:t>17</w:t>
      </w:r>
      <w:r>
        <w:fldChar w:fldCharType="end"/>
      </w:r>
      <w:r>
        <w:t xml:space="preserve"> Sensor Ansicht</w:t>
      </w:r>
      <w:bookmarkEnd w:id="77"/>
    </w:p>
    <w:p w14:paraId="7ADF92A0" w14:textId="77777777" w:rsidR="00E248F1" w:rsidRDefault="00E248F1" w:rsidP="00E248F1">
      <w:pPr>
        <w:pStyle w:val="berschrift3"/>
        <w:numPr>
          <w:ilvl w:val="2"/>
          <w:numId w:val="16"/>
        </w:numPr>
      </w:pPr>
      <w:bookmarkStart w:id="78" w:name="_Toc35948532"/>
      <w:r>
        <w:t>Reinigungspersonal Dashboard</w:t>
      </w:r>
      <w:bookmarkEnd w:id="78"/>
    </w:p>
    <w:p w14:paraId="6E08ECF2" w14:textId="77777777" w:rsidR="00E248F1" w:rsidRDefault="00E248F1" w:rsidP="00E248F1">
      <w:r>
        <w:t>Der Sinn und Zweck dieses Dashboards ist, dass das Reinigungspersonal eine Route als Vorschlag erhaltet. Die Räume mit Meldungen sind nach Gebäude und Stockwerk aufgelistet. Nachdem ein Raum geputzt wurde, kann er als „gelöst“ markiert werden. Anschliessend verschwinden die Meldungen in eine separate Liste. Wenn gelöst geklickt wird, soll gleich gefragt werden, ob noch eine Rückmeldung gegeben werden möchte. Eine solches Feedback kann Schadensmeldungen beinhalten oder ein simples ok.</w:t>
      </w:r>
    </w:p>
    <w:p w14:paraId="6777049C" w14:textId="77777777" w:rsidR="00E248F1" w:rsidRPr="00FC457E" w:rsidRDefault="00E248F1" w:rsidP="00E248F1">
      <w:r>
        <w:t>Damit das Reinigungspersonal auch weiss, wie viel Material mitgenommen werden soll, wird zuoberst auf der Seite noch eine vorgeschlagene Materialliste angezeigt. Diese soll Anhand der offenen Meldungen berechnet werden.</w:t>
      </w:r>
    </w:p>
    <w:p w14:paraId="5BF8C8E2" w14:textId="77777777" w:rsidR="00E248F1" w:rsidRDefault="00E248F1" w:rsidP="00E248F1">
      <w:pPr>
        <w:keepNext/>
      </w:pPr>
      <w:r>
        <w:rPr>
          <w:noProof/>
          <w:lang w:eastAsia="de-CH" w:bidi="ar-SA"/>
        </w:rPr>
        <w:lastRenderedPageBreak/>
        <w:drawing>
          <wp:inline distT="0" distB="0" distL="0" distR="0" wp14:anchorId="11554651" wp14:editId="0F773BC4">
            <wp:extent cx="5760085" cy="3239770"/>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shboard Reinigunspersonal.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085" cy="3239770"/>
                    </a:xfrm>
                    <a:prstGeom prst="rect">
                      <a:avLst/>
                    </a:prstGeom>
                  </pic:spPr>
                </pic:pic>
              </a:graphicData>
            </a:graphic>
          </wp:inline>
        </w:drawing>
      </w:r>
    </w:p>
    <w:p w14:paraId="723F7BBC" w14:textId="463014AF" w:rsidR="00E248F1" w:rsidRDefault="00E248F1" w:rsidP="00E248F1">
      <w:pPr>
        <w:pStyle w:val="Beschriftung"/>
      </w:pPr>
      <w:bookmarkStart w:id="79" w:name="_Toc37164227"/>
      <w:r>
        <w:t xml:space="preserve">Abbildung </w:t>
      </w:r>
      <w:r>
        <w:fldChar w:fldCharType="begin"/>
      </w:r>
      <w:r>
        <w:instrText xml:space="preserve"> SEQ Abbildung \* ARABIC </w:instrText>
      </w:r>
      <w:r>
        <w:fldChar w:fldCharType="separate"/>
      </w:r>
      <w:r w:rsidR="00BA629D">
        <w:rPr>
          <w:noProof/>
        </w:rPr>
        <w:t>18</w:t>
      </w:r>
      <w:r>
        <w:fldChar w:fldCharType="end"/>
      </w:r>
      <w:r>
        <w:t xml:space="preserve"> Dashboard Reinigungspersonal</w:t>
      </w:r>
      <w:bookmarkEnd w:id="79"/>
    </w:p>
    <w:p w14:paraId="087AE23F" w14:textId="77777777" w:rsidR="00E248F1" w:rsidRDefault="00E248F1" w:rsidP="00E248F1">
      <w:pPr>
        <w:pStyle w:val="berschrift2"/>
        <w:numPr>
          <w:ilvl w:val="1"/>
          <w:numId w:val="16"/>
        </w:numPr>
      </w:pPr>
      <w:bookmarkStart w:id="80" w:name="_Toc35948533"/>
      <w:r>
        <w:lastRenderedPageBreak/>
        <w:t>Konzeptionelles Modell</w:t>
      </w:r>
      <w:bookmarkEnd w:id="80"/>
    </w:p>
    <w:p w14:paraId="6D46439B" w14:textId="77777777" w:rsidR="00E248F1" w:rsidRDefault="00E248F1" w:rsidP="00E248F1">
      <w:pPr>
        <w:keepNext/>
      </w:pPr>
      <w:r>
        <w:rPr>
          <w:noProof/>
          <w:lang w:eastAsia="de-CH" w:bidi="ar-SA"/>
        </w:rPr>
        <w:drawing>
          <wp:inline distT="0" distB="0" distL="0" distR="0" wp14:anchorId="6C3C7EDE" wp14:editId="67DBF6BB">
            <wp:extent cx="5760085" cy="4106727"/>
            <wp:effectExtent l="0" t="0" r="0" b="825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onzeptionellesModell.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4106727"/>
                    </a:xfrm>
                    <a:prstGeom prst="rect">
                      <a:avLst/>
                    </a:prstGeom>
                  </pic:spPr>
                </pic:pic>
              </a:graphicData>
            </a:graphic>
          </wp:inline>
        </w:drawing>
      </w:r>
    </w:p>
    <w:p w14:paraId="3B9C7E68" w14:textId="5776D7D8" w:rsidR="00E248F1" w:rsidRPr="00720508" w:rsidRDefault="00E248F1" w:rsidP="00E248F1">
      <w:pPr>
        <w:pStyle w:val="Beschriftung"/>
      </w:pPr>
      <w:bookmarkStart w:id="81" w:name="_Toc37164228"/>
      <w:r>
        <w:t xml:space="preserve">Abbildung </w:t>
      </w:r>
      <w:r>
        <w:fldChar w:fldCharType="begin"/>
      </w:r>
      <w:r>
        <w:instrText xml:space="preserve"> SEQ Abbildung \* ARABIC </w:instrText>
      </w:r>
      <w:r>
        <w:fldChar w:fldCharType="separate"/>
      </w:r>
      <w:r w:rsidR="00BA629D">
        <w:rPr>
          <w:noProof/>
        </w:rPr>
        <w:t>19</w:t>
      </w:r>
      <w:r>
        <w:fldChar w:fldCharType="end"/>
      </w:r>
      <w:r>
        <w:t xml:space="preserve"> Konzeptionelles Model</w:t>
      </w:r>
      <w:bookmarkEnd w:id="81"/>
    </w:p>
    <w:p w14:paraId="7DAA213D" w14:textId="77777777" w:rsidR="00E248F1" w:rsidRDefault="00E248F1" w:rsidP="00E248F1">
      <w:pPr>
        <w:pStyle w:val="berschrift2"/>
        <w:numPr>
          <w:ilvl w:val="1"/>
          <w:numId w:val="16"/>
        </w:numPr>
      </w:pPr>
      <w:bookmarkStart w:id="82" w:name="_Toc35948534"/>
      <w:r>
        <w:lastRenderedPageBreak/>
        <w:t>Logisches Modell</w:t>
      </w:r>
      <w:bookmarkEnd w:id="82"/>
    </w:p>
    <w:p w14:paraId="02CA099D" w14:textId="77777777" w:rsidR="00E248F1" w:rsidRDefault="00E248F1" w:rsidP="00E248F1">
      <w:pPr>
        <w:keepNext/>
      </w:pPr>
      <w:r>
        <w:rPr>
          <w:noProof/>
          <w:lang w:eastAsia="de-CH" w:bidi="ar-SA"/>
        </w:rPr>
        <w:drawing>
          <wp:inline distT="0" distB="0" distL="0" distR="0" wp14:anchorId="7C9551B3" wp14:editId="076C4434">
            <wp:extent cx="5760083" cy="2862586"/>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LogischesModell.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60083" cy="2862586"/>
                    </a:xfrm>
                    <a:prstGeom prst="rect">
                      <a:avLst/>
                    </a:prstGeom>
                  </pic:spPr>
                </pic:pic>
              </a:graphicData>
            </a:graphic>
          </wp:inline>
        </w:drawing>
      </w:r>
    </w:p>
    <w:p w14:paraId="1BDF879B" w14:textId="1A0A8215" w:rsidR="00E248F1" w:rsidRPr="00EA484E" w:rsidRDefault="00E248F1" w:rsidP="00E248F1">
      <w:pPr>
        <w:pStyle w:val="Beschriftung"/>
      </w:pPr>
      <w:bookmarkStart w:id="83" w:name="_Toc37164229"/>
      <w:r>
        <w:t xml:space="preserve">Abbildung </w:t>
      </w:r>
      <w:r>
        <w:fldChar w:fldCharType="begin"/>
      </w:r>
      <w:r>
        <w:instrText xml:space="preserve"> SEQ Abbildung \* ARABIC </w:instrText>
      </w:r>
      <w:r>
        <w:fldChar w:fldCharType="separate"/>
      </w:r>
      <w:r w:rsidR="00BA629D">
        <w:rPr>
          <w:noProof/>
        </w:rPr>
        <w:t>20</w:t>
      </w:r>
      <w:r>
        <w:fldChar w:fldCharType="end"/>
      </w:r>
      <w:r>
        <w:t xml:space="preserve"> Logisches Modell</w:t>
      </w:r>
      <w:bookmarkEnd w:id="83"/>
    </w:p>
    <w:p w14:paraId="6962084B" w14:textId="77777777" w:rsidR="00E248F1" w:rsidRDefault="00E248F1" w:rsidP="00E248F1">
      <w:pPr>
        <w:pStyle w:val="berschrift2"/>
        <w:numPr>
          <w:ilvl w:val="1"/>
          <w:numId w:val="16"/>
        </w:numPr>
      </w:pPr>
      <w:bookmarkStart w:id="84" w:name="_Toc35948535"/>
      <w:r w:rsidRPr="006D4F38">
        <w:t>API Struktur</w:t>
      </w:r>
      <w:bookmarkEnd w:id="84"/>
    </w:p>
    <w:p w14:paraId="70E524EC" w14:textId="77777777" w:rsidR="00E248F1" w:rsidRDefault="00E248F1" w:rsidP="00E248F1">
      <w:r>
        <w:t>Die API Struktur definiert auf welchen URLs, mit welchen http Methoden, welche Aktion ausgeführt wird.</w:t>
      </w:r>
    </w:p>
    <w:p w14:paraId="21C65F5B" w14:textId="77777777" w:rsidR="00E248F1" w:rsidRDefault="00E248F1" w:rsidP="00E248F1">
      <w:r>
        <w:t>Die http Methoden sind GET, POST, PUT und DELETE.</w:t>
      </w:r>
    </w:p>
    <w:p w14:paraId="5244F602" w14:textId="77777777" w:rsidR="00E248F1" w:rsidRDefault="00E248F1" w:rsidP="00E248F1">
      <w:pPr>
        <w:pStyle w:val="Listenabsatz"/>
        <w:numPr>
          <w:ilvl w:val="0"/>
          <w:numId w:val="42"/>
        </w:numPr>
      </w:pPr>
      <w:r>
        <w:t>GET wird für das Abrufen von Daten verwendet</w:t>
      </w:r>
    </w:p>
    <w:p w14:paraId="3A9E7D4C" w14:textId="77777777" w:rsidR="00E248F1" w:rsidRDefault="00E248F1" w:rsidP="00E248F1">
      <w:pPr>
        <w:pStyle w:val="Listenabsatz"/>
        <w:numPr>
          <w:ilvl w:val="0"/>
          <w:numId w:val="42"/>
        </w:numPr>
      </w:pPr>
      <w:r>
        <w:t>POST ist für die Erstellung von Daten</w:t>
      </w:r>
    </w:p>
    <w:p w14:paraId="6D39ACE4" w14:textId="77777777" w:rsidR="00E248F1" w:rsidRDefault="00E248F1" w:rsidP="00E248F1">
      <w:pPr>
        <w:pStyle w:val="Listenabsatz"/>
        <w:numPr>
          <w:ilvl w:val="0"/>
          <w:numId w:val="42"/>
        </w:numPr>
      </w:pPr>
      <w:r>
        <w:t>PUT ist für die Aktualisierung von Daten</w:t>
      </w:r>
    </w:p>
    <w:p w14:paraId="58AA9053" w14:textId="77777777" w:rsidR="00E248F1" w:rsidRDefault="00E248F1" w:rsidP="00E248F1">
      <w:pPr>
        <w:pStyle w:val="Listenabsatz"/>
        <w:numPr>
          <w:ilvl w:val="0"/>
          <w:numId w:val="42"/>
        </w:numPr>
      </w:pPr>
      <w:r>
        <w:t>DELETE ist für die Endgültige Löschung von Daten</w:t>
      </w:r>
    </w:p>
    <w:tbl>
      <w:tblPr>
        <w:tblStyle w:val="AvectrisTabelle"/>
        <w:tblW w:w="0" w:type="auto"/>
        <w:tblInd w:w="0" w:type="dxa"/>
        <w:tblLook w:val="04A0" w:firstRow="1" w:lastRow="0" w:firstColumn="1" w:lastColumn="0" w:noHBand="0" w:noVBand="1"/>
      </w:tblPr>
      <w:tblGrid>
        <w:gridCol w:w="2719"/>
        <w:gridCol w:w="985"/>
        <w:gridCol w:w="5367"/>
      </w:tblGrid>
      <w:tr w:rsidR="00E248F1" w14:paraId="797BFB6C" w14:textId="77777777" w:rsidTr="008F0FDF">
        <w:trPr>
          <w:cnfStyle w:val="100000000000" w:firstRow="1" w:lastRow="0" w:firstColumn="0" w:lastColumn="0" w:oddVBand="0" w:evenVBand="0" w:oddHBand="0" w:evenHBand="0" w:firstRowFirstColumn="0" w:firstRowLastColumn="0" w:lastRowFirstColumn="0" w:lastRowLastColumn="0"/>
        </w:trPr>
        <w:tc>
          <w:tcPr>
            <w:tcW w:w="2719" w:type="dxa"/>
          </w:tcPr>
          <w:p w14:paraId="226FB6C4" w14:textId="77777777" w:rsidR="00E248F1" w:rsidRDefault="00E248F1" w:rsidP="008F0FDF">
            <w:r>
              <w:t>Pfad</w:t>
            </w:r>
          </w:p>
        </w:tc>
        <w:tc>
          <w:tcPr>
            <w:tcW w:w="985" w:type="dxa"/>
          </w:tcPr>
          <w:p w14:paraId="32C34549" w14:textId="77777777" w:rsidR="00E248F1" w:rsidRDefault="00E248F1" w:rsidP="008F0FDF">
            <w:r>
              <w:t>Methode</w:t>
            </w:r>
          </w:p>
        </w:tc>
        <w:tc>
          <w:tcPr>
            <w:tcW w:w="5367" w:type="dxa"/>
          </w:tcPr>
          <w:p w14:paraId="0845D152" w14:textId="77777777" w:rsidR="00E248F1" w:rsidRDefault="00E248F1" w:rsidP="008F0FDF">
            <w:r>
              <w:t>Aktion</w:t>
            </w:r>
          </w:p>
        </w:tc>
      </w:tr>
      <w:tr w:rsidR="00E248F1" w14:paraId="5066FDC1" w14:textId="77777777" w:rsidTr="008F0FDF">
        <w:tc>
          <w:tcPr>
            <w:tcW w:w="2719" w:type="dxa"/>
          </w:tcPr>
          <w:p w14:paraId="246946C3" w14:textId="77777777" w:rsidR="00E248F1" w:rsidRDefault="00E248F1" w:rsidP="008F0FDF">
            <w:r>
              <w:t>/</w:t>
            </w:r>
            <w:proofErr w:type="spellStart"/>
            <w:r>
              <w:t>login</w:t>
            </w:r>
            <w:proofErr w:type="spellEnd"/>
          </w:p>
        </w:tc>
        <w:tc>
          <w:tcPr>
            <w:tcW w:w="985" w:type="dxa"/>
          </w:tcPr>
          <w:p w14:paraId="75CC694C" w14:textId="77777777" w:rsidR="00E248F1" w:rsidRDefault="00E248F1" w:rsidP="008F0FDF">
            <w:r>
              <w:t>POST</w:t>
            </w:r>
          </w:p>
        </w:tc>
        <w:tc>
          <w:tcPr>
            <w:tcW w:w="5367" w:type="dxa"/>
          </w:tcPr>
          <w:p w14:paraId="3DF08D3C" w14:textId="77777777" w:rsidR="00E248F1" w:rsidRDefault="00E248F1" w:rsidP="008F0FDF">
            <w:r>
              <w:t>Entnimmt Login Daten aus dem Request Body und antwortet mit dem Access Token und Refresh Token.</w:t>
            </w:r>
          </w:p>
        </w:tc>
      </w:tr>
      <w:tr w:rsidR="00E248F1" w14:paraId="63B677C9" w14:textId="77777777" w:rsidTr="008F0FDF">
        <w:tc>
          <w:tcPr>
            <w:tcW w:w="2719" w:type="dxa"/>
          </w:tcPr>
          <w:p w14:paraId="1A21AF7B" w14:textId="77777777" w:rsidR="00E248F1" w:rsidRDefault="00E248F1" w:rsidP="008F0FDF">
            <w:r>
              <w:t>/</w:t>
            </w:r>
            <w:proofErr w:type="spellStart"/>
            <w:r>
              <w:t>login</w:t>
            </w:r>
            <w:proofErr w:type="spellEnd"/>
          </w:p>
        </w:tc>
        <w:tc>
          <w:tcPr>
            <w:tcW w:w="985" w:type="dxa"/>
          </w:tcPr>
          <w:p w14:paraId="1955B769" w14:textId="77777777" w:rsidR="00E248F1" w:rsidRDefault="00E248F1" w:rsidP="008F0FDF">
            <w:r>
              <w:t>PUT</w:t>
            </w:r>
          </w:p>
        </w:tc>
        <w:tc>
          <w:tcPr>
            <w:tcW w:w="5367" w:type="dxa"/>
          </w:tcPr>
          <w:p w14:paraId="0869F3B1" w14:textId="77777777" w:rsidR="00E248F1" w:rsidRDefault="00E248F1" w:rsidP="008F0FDF">
            <w:r>
              <w:t>Entnimmt Refresh Token aus dem Request Body und antwortet mit aktualisiertem Access Token.</w:t>
            </w:r>
          </w:p>
        </w:tc>
      </w:tr>
      <w:tr w:rsidR="00E248F1" w14:paraId="7F1E8DE1" w14:textId="77777777" w:rsidTr="008F0FDF">
        <w:tc>
          <w:tcPr>
            <w:tcW w:w="2719" w:type="dxa"/>
          </w:tcPr>
          <w:p w14:paraId="6A1E337B" w14:textId="77777777" w:rsidR="00E248F1" w:rsidRDefault="00E248F1" w:rsidP="008F0FDF">
            <w:r>
              <w:t>/</w:t>
            </w:r>
            <w:proofErr w:type="spellStart"/>
            <w:r>
              <w:t>login</w:t>
            </w:r>
            <w:proofErr w:type="spellEnd"/>
          </w:p>
        </w:tc>
        <w:tc>
          <w:tcPr>
            <w:tcW w:w="985" w:type="dxa"/>
          </w:tcPr>
          <w:p w14:paraId="23A9F13E" w14:textId="77777777" w:rsidR="00E248F1" w:rsidRDefault="00E248F1" w:rsidP="008F0FDF">
            <w:r>
              <w:t>DELETE</w:t>
            </w:r>
          </w:p>
        </w:tc>
        <w:tc>
          <w:tcPr>
            <w:tcW w:w="5367" w:type="dxa"/>
          </w:tcPr>
          <w:p w14:paraId="49989F28" w14:textId="77777777" w:rsidR="00E248F1" w:rsidRDefault="00E248F1" w:rsidP="008F0FDF">
            <w:r>
              <w:t>Macht den Refresh Token des Benutzers ungültig.</w:t>
            </w:r>
          </w:p>
        </w:tc>
      </w:tr>
      <w:tr w:rsidR="00E248F1" w14:paraId="6FA9C5C4" w14:textId="77777777" w:rsidTr="008F0FDF">
        <w:tc>
          <w:tcPr>
            <w:tcW w:w="2719" w:type="dxa"/>
          </w:tcPr>
          <w:p w14:paraId="5235F476" w14:textId="77777777" w:rsidR="00E248F1" w:rsidRDefault="00E248F1" w:rsidP="008F0FDF">
            <w:r>
              <w:t>/personal</w:t>
            </w:r>
          </w:p>
        </w:tc>
        <w:tc>
          <w:tcPr>
            <w:tcW w:w="985" w:type="dxa"/>
          </w:tcPr>
          <w:p w14:paraId="7AF0394A" w14:textId="77777777" w:rsidR="00E248F1" w:rsidRDefault="00E248F1" w:rsidP="008F0FDF">
            <w:r>
              <w:t>GET</w:t>
            </w:r>
          </w:p>
        </w:tc>
        <w:tc>
          <w:tcPr>
            <w:tcW w:w="5367" w:type="dxa"/>
          </w:tcPr>
          <w:p w14:paraId="6CD2D7B2" w14:textId="77777777" w:rsidR="00E248F1" w:rsidRDefault="00E248F1" w:rsidP="008F0FDF">
            <w:r>
              <w:t>Auflistung des Personals.</w:t>
            </w:r>
          </w:p>
        </w:tc>
      </w:tr>
      <w:tr w:rsidR="00E248F1" w14:paraId="0C15F8B4" w14:textId="77777777" w:rsidTr="008F0FDF">
        <w:tc>
          <w:tcPr>
            <w:tcW w:w="2719" w:type="dxa"/>
          </w:tcPr>
          <w:p w14:paraId="5F14E504" w14:textId="77777777" w:rsidR="00E248F1" w:rsidRDefault="00E248F1" w:rsidP="008F0FDF">
            <w:r>
              <w:lastRenderedPageBreak/>
              <w:t>/personal</w:t>
            </w:r>
          </w:p>
        </w:tc>
        <w:tc>
          <w:tcPr>
            <w:tcW w:w="985" w:type="dxa"/>
          </w:tcPr>
          <w:p w14:paraId="3FA2AB30" w14:textId="77777777" w:rsidR="00E248F1" w:rsidRDefault="00E248F1" w:rsidP="008F0FDF">
            <w:r>
              <w:t>POST</w:t>
            </w:r>
          </w:p>
        </w:tc>
        <w:tc>
          <w:tcPr>
            <w:tcW w:w="5367" w:type="dxa"/>
          </w:tcPr>
          <w:p w14:paraId="5E8E1705" w14:textId="77777777" w:rsidR="00E248F1" w:rsidRDefault="00E248F1" w:rsidP="008F0FDF">
            <w:r>
              <w:t>Erstellt eine neue Person und Login aus den Daten des Request Body.</w:t>
            </w:r>
          </w:p>
        </w:tc>
      </w:tr>
      <w:tr w:rsidR="00E248F1" w14:paraId="629E11C7" w14:textId="77777777" w:rsidTr="008F0FDF">
        <w:tc>
          <w:tcPr>
            <w:tcW w:w="2719" w:type="dxa"/>
          </w:tcPr>
          <w:p w14:paraId="41F2DBB8" w14:textId="77777777" w:rsidR="00E248F1" w:rsidRDefault="00E248F1" w:rsidP="008F0FDF">
            <w:r>
              <w:t>/personal/&lt;</w:t>
            </w:r>
            <w:proofErr w:type="spellStart"/>
            <w:r>
              <w:t>id</w:t>
            </w:r>
            <w:proofErr w:type="spellEnd"/>
            <w:r>
              <w:t>&gt;</w:t>
            </w:r>
          </w:p>
        </w:tc>
        <w:tc>
          <w:tcPr>
            <w:tcW w:w="985" w:type="dxa"/>
          </w:tcPr>
          <w:p w14:paraId="1CE402E1" w14:textId="77777777" w:rsidR="00E248F1" w:rsidRDefault="00E248F1" w:rsidP="008F0FDF">
            <w:r>
              <w:t>PUT</w:t>
            </w:r>
          </w:p>
        </w:tc>
        <w:tc>
          <w:tcPr>
            <w:tcW w:w="5367" w:type="dxa"/>
          </w:tcPr>
          <w:p w14:paraId="724F2DD4" w14:textId="77777777" w:rsidR="00E248F1" w:rsidRDefault="00E248F1" w:rsidP="008F0FDF">
            <w:r>
              <w:t>Aktualisiert Person mit den Daten des Request Body.</w:t>
            </w:r>
          </w:p>
        </w:tc>
      </w:tr>
      <w:tr w:rsidR="00E248F1" w14:paraId="1B942B5E" w14:textId="77777777" w:rsidTr="008F0FDF">
        <w:tc>
          <w:tcPr>
            <w:tcW w:w="2719" w:type="dxa"/>
          </w:tcPr>
          <w:p w14:paraId="651CF18F" w14:textId="77777777" w:rsidR="00E248F1" w:rsidRDefault="00E248F1" w:rsidP="008F0FDF">
            <w:r>
              <w:t>/personal/&lt;</w:t>
            </w:r>
            <w:proofErr w:type="spellStart"/>
            <w:r>
              <w:t>id</w:t>
            </w:r>
            <w:proofErr w:type="spellEnd"/>
            <w:r>
              <w:t>&gt;</w:t>
            </w:r>
          </w:p>
        </w:tc>
        <w:tc>
          <w:tcPr>
            <w:tcW w:w="985" w:type="dxa"/>
          </w:tcPr>
          <w:p w14:paraId="226BD4DE" w14:textId="77777777" w:rsidR="00E248F1" w:rsidRDefault="00E248F1" w:rsidP="008F0FDF">
            <w:r>
              <w:t>DELETE</w:t>
            </w:r>
          </w:p>
        </w:tc>
        <w:tc>
          <w:tcPr>
            <w:tcW w:w="5367" w:type="dxa"/>
          </w:tcPr>
          <w:p w14:paraId="1DD1FAEE" w14:textId="77777777" w:rsidR="00E248F1" w:rsidRDefault="00E248F1" w:rsidP="008F0FDF">
            <w:r>
              <w:t>Löscht Person aus der Datenbank. Alle Meldungen dieser Person werden somit auch gelöscht.</w:t>
            </w:r>
          </w:p>
        </w:tc>
      </w:tr>
      <w:tr w:rsidR="00E248F1" w14:paraId="2545B021" w14:textId="77777777" w:rsidTr="008F0FDF">
        <w:tc>
          <w:tcPr>
            <w:tcW w:w="2719" w:type="dxa"/>
          </w:tcPr>
          <w:p w14:paraId="1E5083C0" w14:textId="77777777" w:rsidR="00E248F1" w:rsidRDefault="00E248F1" w:rsidP="008F0FDF">
            <w:r>
              <w:t>/</w:t>
            </w:r>
            <w:proofErr w:type="spellStart"/>
            <w:r>
              <w:t>gebaeude</w:t>
            </w:r>
            <w:proofErr w:type="spellEnd"/>
          </w:p>
        </w:tc>
        <w:tc>
          <w:tcPr>
            <w:tcW w:w="985" w:type="dxa"/>
          </w:tcPr>
          <w:p w14:paraId="11DB24FC" w14:textId="77777777" w:rsidR="00E248F1" w:rsidRDefault="00E248F1" w:rsidP="008F0FDF">
            <w:r>
              <w:t>GET</w:t>
            </w:r>
          </w:p>
        </w:tc>
        <w:tc>
          <w:tcPr>
            <w:tcW w:w="5367" w:type="dxa"/>
          </w:tcPr>
          <w:p w14:paraId="1F268EEC" w14:textId="77777777" w:rsidR="00E248F1" w:rsidRDefault="00E248F1" w:rsidP="008F0FDF">
            <w:r>
              <w:t>Auflistung der Gebäude.</w:t>
            </w:r>
          </w:p>
        </w:tc>
      </w:tr>
      <w:tr w:rsidR="00E248F1" w14:paraId="3AFCA8B2" w14:textId="77777777" w:rsidTr="008F0FDF">
        <w:tc>
          <w:tcPr>
            <w:tcW w:w="2719" w:type="dxa"/>
          </w:tcPr>
          <w:p w14:paraId="7D82A4E5" w14:textId="77777777" w:rsidR="00E248F1" w:rsidRDefault="00E248F1" w:rsidP="008F0FDF">
            <w:r>
              <w:t>/</w:t>
            </w:r>
            <w:proofErr w:type="spellStart"/>
            <w:r>
              <w:t>gebaude</w:t>
            </w:r>
            <w:proofErr w:type="spellEnd"/>
          </w:p>
        </w:tc>
        <w:tc>
          <w:tcPr>
            <w:tcW w:w="985" w:type="dxa"/>
          </w:tcPr>
          <w:p w14:paraId="17FCED44" w14:textId="77777777" w:rsidR="00E248F1" w:rsidRDefault="00E248F1" w:rsidP="008F0FDF">
            <w:r>
              <w:t>POST</w:t>
            </w:r>
          </w:p>
        </w:tc>
        <w:tc>
          <w:tcPr>
            <w:tcW w:w="5367" w:type="dxa"/>
          </w:tcPr>
          <w:p w14:paraId="5D26F7C8" w14:textId="77777777" w:rsidR="00E248F1" w:rsidRDefault="00E248F1" w:rsidP="008F0FDF">
            <w:r>
              <w:t>Erstellung eines Gebäude.</w:t>
            </w:r>
          </w:p>
        </w:tc>
      </w:tr>
      <w:tr w:rsidR="00E248F1" w14:paraId="22E34F54" w14:textId="77777777" w:rsidTr="008F0FDF">
        <w:tc>
          <w:tcPr>
            <w:tcW w:w="2719" w:type="dxa"/>
          </w:tcPr>
          <w:p w14:paraId="09E083DE" w14:textId="77777777" w:rsidR="00E248F1" w:rsidRDefault="00E248F1" w:rsidP="008F0FDF">
            <w:r>
              <w:t>/</w:t>
            </w:r>
            <w:proofErr w:type="spellStart"/>
            <w:r>
              <w:t>gebaude</w:t>
            </w:r>
            <w:proofErr w:type="spellEnd"/>
            <w:r>
              <w:t>/&lt;</w:t>
            </w:r>
            <w:proofErr w:type="spellStart"/>
            <w:r>
              <w:t>id</w:t>
            </w:r>
            <w:proofErr w:type="spellEnd"/>
            <w:r>
              <w:t>&gt;</w:t>
            </w:r>
          </w:p>
        </w:tc>
        <w:tc>
          <w:tcPr>
            <w:tcW w:w="985" w:type="dxa"/>
          </w:tcPr>
          <w:p w14:paraId="052F8EE7" w14:textId="77777777" w:rsidR="00E248F1" w:rsidRDefault="00E248F1" w:rsidP="008F0FDF">
            <w:r>
              <w:t>PUT</w:t>
            </w:r>
          </w:p>
        </w:tc>
        <w:tc>
          <w:tcPr>
            <w:tcW w:w="5367" w:type="dxa"/>
          </w:tcPr>
          <w:p w14:paraId="0C89F0B0" w14:textId="77777777" w:rsidR="00E248F1" w:rsidRDefault="00E248F1" w:rsidP="008F0FDF">
            <w:r>
              <w:t>Aktualisierung eines Gebäude.</w:t>
            </w:r>
          </w:p>
        </w:tc>
      </w:tr>
      <w:tr w:rsidR="00E248F1" w14:paraId="3C23C1E8" w14:textId="77777777" w:rsidTr="008F0FDF">
        <w:tc>
          <w:tcPr>
            <w:tcW w:w="2719" w:type="dxa"/>
          </w:tcPr>
          <w:p w14:paraId="0567169F" w14:textId="77777777" w:rsidR="00E248F1" w:rsidRDefault="00E248F1" w:rsidP="008F0FDF">
            <w:r>
              <w:t>/</w:t>
            </w:r>
            <w:proofErr w:type="spellStart"/>
            <w:r>
              <w:t>gebaude</w:t>
            </w:r>
            <w:proofErr w:type="spellEnd"/>
            <w:r>
              <w:t>/&lt;</w:t>
            </w:r>
            <w:proofErr w:type="spellStart"/>
            <w:r>
              <w:t>id</w:t>
            </w:r>
            <w:proofErr w:type="spellEnd"/>
            <w:r>
              <w:t>&gt;</w:t>
            </w:r>
          </w:p>
        </w:tc>
        <w:tc>
          <w:tcPr>
            <w:tcW w:w="985" w:type="dxa"/>
          </w:tcPr>
          <w:p w14:paraId="5EDB81B7" w14:textId="77777777" w:rsidR="00E248F1" w:rsidRDefault="00E248F1" w:rsidP="008F0FDF">
            <w:r>
              <w:t>DELETE</w:t>
            </w:r>
          </w:p>
        </w:tc>
        <w:tc>
          <w:tcPr>
            <w:tcW w:w="5367" w:type="dxa"/>
          </w:tcPr>
          <w:p w14:paraId="260C2CEA" w14:textId="77777777" w:rsidR="00E248F1" w:rsidRDefault="00E248F1" w:rsidP="008F0FDF">
            <w:r>
              <w:t>Löschung eines Gebäude.</w:t>
            </w:r>
          </w:p>
        </w:tc>
      </w:tr>
      <w:tr w:rsidR="00E248F1" w14:paraId="076653F2" w14:textId="77777777" w:rsidTr="008F0FDF">
        <w:tc>
          <w:tcPr>
            <w:tcW w:w="2719" w:type="dxa"/>
          </w:tcPr>
          <w:p w14:paraId="42D2C443" w14:textId="77777777" w:rsidR="00E248F1" w:rsidRDefault="00E248F1" w:rsidP="008F0FDF">
            <w:r>
              <w:t>/</w:t>
            </w:r>
            <w:proofErr w:type="spellStart"/>
            <w:r>
              <w:t>stockwerke</w:t>
            </w:r>
            <w:proofErr w:type="spellEnd"/>
          </w:p>
        </w:tc>
        <w:tc>
          <w:tcPr>
            <w:tcW w:w="985" w:type="dxa"/>
          </w:tcPr>
          <w:p w14:paraId="2AC01628" w14:textId="77777777" w:rsidR="00E248F1" w:rsidRDefault="00E248F1" w:rsidP="008F0FDF">
            <w:r>
              <w:t>GET</w:t>
            </w:r>
          </w:p>
        </w:tc>
        <w:tc>
          <w:tcPr>
            <w:tcW w:w="5367" w:type="dxa"/>
          </w:tcPr>
          <w:p w14:paraId="261ED1E0" w14:textId="77777777" w:rsidR="00E248F1" w:rsidRDefault="00E248F1" w:rsidP="008F0FDF">
            <w:r>
              <w:t>Auflistung der Stockwerke.</w:t>
            </w:r>
          </w:p>
        </w:tc>
      </w:tr>
      <w:tr w:rsidR="00E248F1" w14:paraId="28F08092" w14:textId="77777777" w:rsidTr="008F0FDF">
        <w:tc>
          <w:tcPr>
            <w:tcW w:w="2719" w:type="dxa"/>
          </w:tcPr>
          <w:p w14:paraId="7BAF2F05" w14:textId="77777777" w:rsidR="00E248F1" w:rsidRDefault="00E248F1" w:rsidP="008F0FDF">
            <w:r>
              <w:t>/</w:t>
            </w:r>
            <w:proofErr w:type="spellStart"/>
            <w:r>
              <w:t>stockwerke</w:t>
            </w:r>
            <w:proofErr w:type="spellEnd"/>
          </w:p>
        </w:tc>
        <w:tc>
          <w:tcPr>
            <w:tcW w:w="985" w:type="dxa"/>
          </w:tcPr>
          <w:p w14:paraId="0AABD74B" w14:textId="77777777" w:rsidR="00E248F1" w:rsidRDefault="00E248F1" w:rsidP="008F0FDF">
            <w:r>
              <w:t>POST</w:t>
            </w:r>
          </w:p>
        </w:tc>
        <w:tc>
          <w:tcPr>
            <w:tcW w:w="5367" w:type="dxa"/>
          </w:tcPr>
          <w:p w14:paraId="7D6F111D" w14:textId="77777777" w:rsidR="00E248F1" w:rsidRDefault="00E248F1" w:rsidP="008F0FDF">
            <w:r>
              <w:t>Erstellung eines Stockwerks.</w:t>
            </w:r>
          </w:p>
        </w:tc>
      </w:tr>
      <w:tr w:rsidR="00E248F1" w14:paraId="5DDF1CF1" w14:textId="77777777" w:rsidTr="008F0FDF">
        <w:tc>
          <w:tcPr>
            <w:tcW w:w="2719" w:type="dxa"/>
          </w:tcPr>
          <w:p w14:paraId="2D811E68" w14:textId="77777777" w:rsidR="00E248F1" w:rsidRDefault="00E248F1" w:rsidP="008F0FDF">
            <w:r>
              <w:t>/</w:t>
            </w:r>
            <w:proofErr w:type="spellStart"/>
            <w:r>
              <w:t>stockwerke</w:t>
            </w:r>
            <w:proofErr w:type="spellEnd"/>
            <w:r>
              <w:t xml:space="preserve"> /&lt;</w:t>
            </w:r>
            <w:proofErr w:type="spellStart"/>
            <w:r>
              <w:t>id</w:t>
            </w:r>
            <w:proofErr w:type="spellEnd"/>
            <w:r>
              <w:t>&gt;</w:t>
            </w:r>
          </w:p>
        </w:tc>
        <w:tc>
          <w:tcPr>
            <w:tcW w:w="985" w:type="dxa"/>
          </w:tcPr>
          <w:p w14:paraId="4D784C8E" w14:textId="77777777" w:rsidR="00E248F1" w:rsidRDefault="00E248F1" w:rsidP="008F0FDF">
            <w:r>
              <w:t>PUT</w:t>
            </w:r>
          </w:p>
        </w:tc>
        <w:tc>
          <w:tcPr>
            <w:tcW w:w="5367" w:type="dxa"/>
          </w:tcPr>
          <w:p w14:paraId="1B1DB616" w14:textId="77777777" w:rsidR="00E248F1" w:rsidRDefault="00E248F1" w:rsidP="008F0FDF">
            <w:r>
              <w:t>Aktualisierung eines Stockwerks.</w:t>
            </w:r>
          </w:p>
        </w:tc>
      </w:tr>
      <w:tr w:rsidR="00E248F1" w14:paraId="04F0C216" w14:textId="77777777" w:rsidTr="008F0FDF">
        <w:tc>
          <w:tcPr>
            <w:tcW w:w="2719" w:type="dxa"/>
          </w:tcPr>
          <w:p w14:paraId="5366372C" w14:textId="77777777" w:rsidR="00E248F1" w:rsidRDefault="00E248F1" w:rsidP="008F0FDF">
            <w:r>
              <w:t>/</w:t>
            </w:r>
            <w:proofErr w:type="spellStart"/>
            <w:r>
              <w:t>stockwerke</w:t>
            </w:r>
            <w:proofErr w:type="spellEnd"/>
            <w:r>
              <w:t xml:space="preserve"> /&lt;</w:t>
            </w:r>
            <w:proofErr w:type="spellStart"/>
            <w:r>
              <w:t>id</w:t>
            </w:r>
            <w:proofErr w:type="spellEnd"/>
            <w:r>
              <w:t>&gt;</w:t>
            </w:r>
          </w:p>
        </w:tc>
        <w:tc>
          <w:tcPr>
            <w:tcW w:w="985" w:type="dxa"/>
          </w:tcPr>
          <w:p w14:paraId="135F62DC" w14:textId="77777777" w:rsidR="00E248F1" w:rsidRDefault="00E248F1" w:rsidP="008F0FDF">
            <w:r>
              <w:t>DELETE</w:t>
            </w:r>
          </w:p>
        </w:tc>
        <w:tc>
          <w:tcPr>
            <w:tcW w:w="5367" w:type="dxa"/>
          </w:tcPr>
          <w:p w14:paraId="4D605D86" w14:textId="77777777" w:rsidR="00E248F1" w:rsidRDefault="00E248F1" w:rsidP="008F0FDF">
            <w:r>
              <w:t>Löschung eines Stockwerks.</w:t>
            </w:r>
          </w:p>
        </w:tc>
      </w:tr>
      <w:tr w:rsidR="00E248F1" w14:paraId="5467444F" w14:textId="77777777" w:rsidTr="008F0FDF">
        <w:tc>
          <w:tcPr>
            <w:tcW w:w="2719" w:type="dxa"/>
          </w:tcPr>
          <w:p w14:paraId="235288C1" w14:textId="77777777" w:rsidR="00E248F1" w:rsidRDefault="00E248F1" w:rsidP="008F0FDF">
            <w:r>
              <w:t>/raume</w:t>
            </w:r>
          </w:p>
        </w:tc>
        <w:tc>
          <w:tcPr>
            <w:tcW w:w="985" w:type="dxa"/>
          </w:tcPr>
          <w:p w14:paraId="305527E2" w14:textId="77777777" w:rsidR="00E248F1" w:rsidRDefault="00E248F1" w:rsidP="008F0FDF">
            <w:r>
              <w:t>GET</w:t>
            </w:r>
          </w:p>
        </w:tc>
        <w:tc>
          <w:tcPr>
            <w:tcW w:w="5367" w:type="dxa"/>
          </w:tcPr>
          <w:p w14:paraId="4DE7E5CA" w14:textId="77777777" w:rsidR="00E248F1" w:rsidRDefault="00E248F1" w:rsidP="008F0FDF">
            <w:r>
              <w:t>Auflistung der Räume.</w:t>
            </w:r>
          </w:p>
        </w:tc>
      </w:tr>
      <w:tr w:rsidR="00E248F1" w14:paraId="77ADF88F" w14:textId="77777777" w:rsidTr="008F0FDF">
        <w:tc>
          <w:tcPr>
            <w:tcW w:w="2719" w:type="dxa"/>
          </w:tcPr>
          <w:p w14:paraId="18B460F2" w14:textId="77777777" w:rsidR="00E248F1" w:rsidRDefault="00E248F1" w:rsidP="008F0FDF">
            <w:r>
              <w:t>/raume</w:t>
            </w:r>
          </w:p>
        </w:tc>
        <w:tc>
          <w:tcPr>
            <w:tcW w:w="985" w:type="dxa"/>
          </w:tcPr>
          <w:p w14:paraId="5AF7DA03" w14:textId="77777777" w:rsidR="00E248F1" w:rsidRDefault="00E248F1" w:rsidP="008F0FDF">
            <w:r>
              <w:t>POST</w:t>
            </w:r>
          </w:p>
        </w:tc>
        <w:tc>
          <w:tcPr>
            <w:tcW w:w="5367" w:type="dxa"/>
          </w:tcPr>
          <w:p w14:paraId="71738479" w14:textId="77777777" w:rsidR="00E248F1" w:rsidRDefault="00E248F1" w:rsidP="008F0FDF">
            <w:r>
              <w:t>Erstellung eines Raums.</w:t>
            </w:r>
          </w:p>
        </w:tc>
      </w:tr>
      <w:tr w:rsidR="00E248F1" w14:paraId="4619004F" w14:textId="77777777" w:rsidTr="008F0FDF">
        <w:tc>
          <w:tcPr>
            <w:tcW w:w="2719" w:type="dxa"/>
          </w:tcPr>
          <w:p w14:paraId="682587A6" w14:textId="77777777" w:rsidR="00E248F1" w:rsidRDefault="00E248F1" w:rsidP="008F0FDF">
            <w:r>
              <w:t>/raume /&lt;</w:t>
            </w:r>
            <w:proofErr w:type="spellStart"/>
            <w:r>
              <w:t>id</w:t>
            </w:r>
            <w:proofErr w:type="spellEnd"/>
            <w:r>
              <w:t>&gt;</w:t>
            </w:r>
          </w:p>
        </w:tc>
        <w:tc>
          <w:tcPr>
            <w:tcW w:w="985" w:type="dxa"/>
          </w:tcPr>
          <w:p w14:paraId="02D1D555" w14:textId="77777777" w:rsidR="00E248F1" w:rsidRDefault="00E248F1" w:rsidP="008F0FDF">
            <w:r>
              <w:t>PUT</w:t>
            </w:r>
          </w:p>
        </w:tc>
        <w:tc>
          <w:tcPr>
            <w:tcW w:w="5367" w:type="dxa"/>
          </w:tcPr>
          <w:p w14:paraId="46F1D22E" w14:textId="77777777" w:rsidR="00E248F1" w:rsidRDefault="00E248F1" w:rsidP="008F0FDF">
            <w:r>
              <w:t>Aktualisierung eines Raums.</w:t>
            </w:r>
          </w:p>
        </w:tc>
      </w:tr>
      <w:tr w:rsidR="00E248F1" w14:paraId="18BCA879" w14:textId="77777777" w:rsidTr="008F0FDF">
        <w:tc>
          <w:tcPr>
            <w:tcW w:w="2719" w:type="dxa"/>
          </w:tcPr>
          <w:p w14:paraId="482DC020" w14:textId="77777777" w:rsidR="00E248F1" w:rsidRDefault="00E248F1" w:rsidP="008F0FDF">
            <w:r>
              <w:t>/raume /&lt;</w:t>
            </w:r>
            <w:proofErr w:type="spellStart"/>
            <w:r>
              <w:t>id</w:t>
            </w:r>
            <w:proofErr w:type="spellEnd"/>
            <w:r>
              <w:t>&gt;</w:t>
            </w:r>
          </w:p>
        </w:tc>
        <w:tc>
          <w:tcPr>
            <w:tcW w:w="985" w:type="dxa"/>
          </w:tcPr>
          <w:p w14:paraId="1E3054E8" w14:textId="77777777" w:rsidR="00E248F1" w:rsidRDefault="00E248F1" w:rsidP="008F0FDF">
            <w:r>
              <w:t>DELETE</w:t>
            </w:r>
          </w:p>
        </w:tc>
        <w:tc>
          <w:tcPr>
            <w:tcW w:w="5367" w:type="dxa"/>
          </w:tcPr>
          <w:p w14:paraId="3F36147C" w14:textId="77777777" w:rsidR="00E248F1" w:rsidRDefault="00E248F1" w:rsidP="008F0FDF">
            <w:r>
              <w:t>Löschung eines Raums.</w:t>
            </w:r>
          </w:p>
        </w:tc>
      </w:tr>
      <w:tr w:rsidR="00E248F1" w14:paraId="3AE6BEBB" w14:textId="77777777" w:rsidTr="008F0FDF">
        <w:tc>
          <w:tcPr>
            <w:tcW w:w="2719" w:type="dxa"/>
          </w:tcPr>
          <w:p w14:paraId="1897F21E" w14:textId="77777777" w:rsidR="00E248F1" w:rsidRDefault="00E248F1" w:rsidP="008F0FDF">
            <w:r>
              <w:t>/raume/&lt;</w:t>
            </w:r>
            <w:proofErr w:type="spellStart"/>
            <w:r>
              <w:t>id</w:t>
            </w:r>
            <w:proofErr w:type="spellEnd"/>
            <w:r>
              <w:t>&gt;/</w:t>
            </w:r>
            <w:proofErr w:type="spellStart"/>
            <w:r>
              <w:t>sensoren</w:t>
            </w:r>
            <w:proofErr w:type="spellEnd"/>
          </w:p>
        </w:tc>
        <w:tc>
          <w:tcPr>
            <w:tcW w:w="985" w:type="dxa"/>
          </w:tcPr>
          <w:p w14:paraId="1830194E" w14:textId="77777777" w:rsidR="00E248F1" w:rsidRDefault="00E248F1" w:rsidP="008F0FDF">
            <w:r>
              <w:t>GET</w:t>
            </w:r>
          </w:p>
        </w:tc>
        <w:tc>
          <w:tcPr>
            <w:tcW w:w="5367" w:type="dxa"/>
          </w:tcPr>
          <w:p w14:paraId="084785DA" w14:textId="77777777" w:rsidR="00E248F1" w:rsidRDefault="00E248F1" w:rsidP="008F0FDF">
            <w:r>
              <w:t>Auflistung aller Sensoren eines Raumes.</w:t>
            </w:r>
          </w:p>
        </w:tc>
      </w:tr>
      <w:tr w:rsidR="00E248F1" w14:paraId="2721074A" w14:textId="77777777" w:rsidTr="008F0FDF">
        <w:tc>
          <w:tcPr>
            <w:tcW w:w="2719" w:type="dxa"/>
          </w:tcPr>
          <w:p w14:paraId="412FF129" w14:textId="77777777" w:rsidR="00E248F1" w:rsidRDefault="00E248F1" w:rsidP="008F0FDF">
            <w:r>
              <w:t>/raume/&lt;</w:t>
            </w:r>
            <w:proofErr w:type="spellStart"/>
            <w:r>
              <w:t>id</w:t>
            </w:r>
            <w:proofErr w:type="spellEnd"/>
            <w:r>
              <w:t>&gt;/</w:t>
            </w:r>
            <w:proofErr w:type="spellStart"/>
            <w:r>
              <w:t>meldungen</w:t>
            </w:r>
            <w:proofErr w:type="spellEnd"/>
          </w:p>
        </w:tc>
        <w:tc>
          <w:tcPr>
            <w:tcW w:w="985" w:type="dxa"/>
          </w:tcPr>
          <w:p w14:paraId="67439AF1" w14:textId="77777777" w:rsidR="00E248F1" w:rsidRDefault="00E248F1" w:rsidP="008F0FDF">
            <w:r>
              <w:t>GET</w:t>
            </w:r>
          </w:p>
        </w:tc>
        <w:tc>
          <w:tcPr>
            <w:tcW w:w="5367" w:type="dxa"/>
          </w:tcPr>
          <w:p w14:paraId="279C02B8" w14:textId="77777777" w:rsidR="00E248F1" w:rsidRDefault="00E248F1" w:rsidP="008F0FDF">
            <w:r>
              <w:t>Auflistung aller Meldungen eines Raumes.</w:t>
            </w:r>
          </w:p>
        </w:tc>
      </w:tr>
      <w:tr w:rsidR="00E248F1" w14:paraId="2514CCF6" w14:textId="77777777" w:rsidTr="008F0FDF">
        <w:tc>
          <w:tcPr>
            <w:tcW w:w="2719" w:type="dxa"/>
          </w:tcPr>
          <w:p w14:paraId="39216F6F" w14:textId="77777777" w:rsidR="00E248F1" w:rsidRDefault="00E248F1" w:rsidP="008F0FDF">
            <w:r>
              <w:t>/</w:t>
            </w:r>
            <w:proofErr w:type="spellStart"/>
            <w:r>
              <w:t>sensoren</w:t>
            </w:r>
            <w:proofErr w:type="spellEnd"/>
          </w:p>
        </w:tc>
        <w:tc>
          <w:tcPr>
            <w:tcW w:w="985" w:type="dxa"/>
          </w:tcPr>
          <w:p w14:paraId="52BCCF16" w14:textId="77777777" w:rsidR="00E248F1" w:rsidRDefault="00E248F1" w:rsidP="008F0FDF">
            <w:r>
              <w:t>POST</w:t>
            </w:r>
          </w:p>
        </w:tc>
        <w:tc>
          <w:tcPr>
            <w:tcW w:w="5367" w:type="dxa"/>
          </w:tcPr>
          <w:p w14:paraId="3061700F" w14:textId="77777777" w:rsidR="00E248F1" w:rsidRDefault="00E248F1" w:rsidP="008F0FDF">
            <w:r>
              <w:t>Erstellung eines Sensors für den Raum mit ID.</w:t>
            </w:r>
          </w:p>
        </w:tc>
      </w:tr>
      <w:tr w:rsidR="00E248F1" w14:paraId="4652A331" w14:textId="77777777" w:rsidTr="008F0FDF">
        <w:tc>
          <w:tcPr>
            <w:tcW w:w="2719" w:type="dxa"/>
          </w:tcPr>
          <w:p w14:paraId="2A07C738" w14:textId="77777777" w:rsidR="00E248F1" w:rsidRDefault="00E248F1" w:rsidP="008F0FDF">
            <w:r>
              <w:lastRenderedPageBreak/>
              <w:t>/</w:t>
            </w:r>
            <w:proofErr w:type="spellStart"/>
            <w:r>
              <w:t>sensoren</w:t>
            </w:r>
            <w:proofErr w:type="spellEnd"/>
            <w:r>
              <w:t>/&lt;</w:t>
            </w:r>
            <w:proofErr w:type="spellStart"/>
            <w:r>
              <w:t>eui</w:t>
            </w:r>
            <w:proofErr w:type="spellEnd"/>
            <w:r>
              <w:t>&gt;</w:t>
            </w:r>
          </w:p>
        </w:tc>
        <w:tc>
          <w:tcPr>
            <w:tcW w:w="985" w:type="dxa"/>
          </w:tcPr>
          <w:p w14:paraId="07727E9F" w14:textId="77777777" w:rsidR="00E248F1" w:rsidRDefault="00E248F1" w:rsidP="008F0FDF">
            <w:r>
              <w:t>PUT</w:t>
            </w:r>
          </w:p>
        </w:tc>
        <w:tc>
          <w:tcPr>
            <w:tcW w:w="5367" w:type="dxa"/>
          </w:tcPr>
          <w:p w14:paraId="4E7053FB" w14:textId="77777777" w:rsidR="00E248F1" w:rsidRDefault="00E248F1" w:rsidP="008F0FDF">
            <w:r>
              <w:t>Aktualisierung eines Sensors.</w:t>
            </w:r>
          </w:p>
        </w:tc>
      </w:tr>
      <w:tr w:rsidR="00E248F1" w14:paraId="647B87CC" w14:textId="77777777" w:rsidTr="008F0FDF">
        <w:tc>
          <w:tcPr>
            <w:tcW w:w="2719" w:type="dxa"/>
          </w:tcPr>
          <w:p w14:paraId="6B4B74ED" w14:textId="77777777" w:rsidR="00E248F1" w:rsidRDefault="00E248F1" w:rsidP="008F0FDF">
            <w:r>
              <w:t>/</w:t>
            </w:r>
            <w:proofErr w:type="spellStart"/>
            <w:r>
              <w:t>sensoren</w:t>
            </w:r>
            <w:proofErr w:type="spellEnd"/>
            <w:r>
              <w:t>/&lt;</w:t>
            </w:r>
            <w:proofErr w:type="spellStart"/>
            <w:r>
              <w:t>eui</w:t>
            </w:r>
            <w:proofErr w:type="spellEnd"/>
            <w:r>
              <w:t>&gt;</w:t>
            </w:r>
          </w:p>
        </w:tc>
        <w:tc>
          <w:tcPr>
            <w:tcW w:w="985" w:type="dxa"/>
          </w:tcPr>
          <w:p w14:paraId="48D1980A" w14:textId="77777777" w:rsidR="00E248F1" w:rsidRDefault="00E248F1" w:rsidP="008F0FDF">
            <w:r>
              <w:t xml:space="preserve">DELETE </w:t>
            </w:r>
          </w:p>
        </w:tc>
        <w:tc>
          <w:tcPr>
            <w:tcW w:w="5367" w:type="dxa"/>
          </w:tcPr>
          <w:p w14:paraId="2BC29FDC" w14:textId="77777777" w:rsidR="00E248F1" w:rsidRDefault="00E248F1" w:rsidP="008F0FDF">
            <w:r>
              <w:t>Löschung eines Sensors.</w:t>
            </w:r>
          </w:p>
        </w:tc>
      </w:tr>
      <w:tr w:rsidR="00E248F1" w14:paraId="2941AC10" w14:textId="77777777" w:rsidTr="008F0FDF">
        <w:tc>
          <w:tcPr>
            <w:tcW w:w="2719" w:type="dxa"/>
          </w:tcPr>
          <w:p w14:paraId="721584E2" w14:textId="77777777" w:rsidR="00E248F1" w:rsidRDefault="00E248F1" w:rsidP="008F0FDF">
            <w:r>
              <w:t>/</w:t>
            </w:r>
            <w:proofErr w:type="spellStart"/>
            <w:r>
              <w:t>sensoren</w:t>
            </w:r>
            <w:proofErr w:type="spellEnd"/>
            <w:r>
              <w:t>/&lt;</w:t>
            </w:r>
            <w:proofErr w:type="spellStart"/>
            <w:r>
              <w:t>eui</w:t>
            </w:r>
            <w:proofErr w:type="spellEnd"/>
            <w:r>
              <w:t>&gt;</w:t>
            </w:r>
          </w:p>
        </w:tc>
        <w:tc>
          <w:tcPr>
            <w:tcW w:w="985" w:type="dxa"/>
          </w:tcPr>
          <w:p w14:paraId="3E97C1E5" w14:textId="77777777" w:rsidR="00E248F1" w:rsidRDefault="00E248F1" w:rsidP="008F0FDF">
            <w:r>
              <w:t>GET</w:t>
            </w:r>
          </w:p>
        </w:tc>
        <w:tc>
          <w:tcPr>
            <w:tcW w:w="5367" w:type="dxa"/>
          </w:tcPr>
          <w:p w14:paraId="5EF64854" w14:textId="77777777" w:rsidR="00E248F1" w:rsidRDefault="00E248F1" w:rsidP="008F0FDF">
            <w:r>
              <w:t>Auflistung aller Werte eines Sensors.</w:t>
            </w:r>
          </w:p>
        </w:tc>
      </w:tr>
      <w:tr w:rsidR="00E248F1" w14:paraId="434B9009" w14:textId="77777777" w:rsidTr="008F0FDF">
        <w:tc>
          <w:tcPr>
            <w:tcW w:w="2719" w:type="dxa"/>
          </w:tcPr>
          <w:p w14:paraId="5772AAB7" w14:textId="77777777" w:rsidR="00E248F1" w:rsidRDefault="00E248F1" w:rsidP="008F0FDF">
            <w:r>
              <w:t>/</w:t>
            </w:r>
            <w:proofErr w:type="spellStart"/>
            <w:r>
              <w:t>sensoren</w:t>
            </w:r>
            <w:proofErr w:type="spellEnd"/>
            <w:r>
              <w:t>/&lt;</w:t>
            </w:r>
            <w:proofErr w:type="spellStart"/>
            <w:r>
              <w:t>eui</w:t>
            </w:r>
            <w:proofErr w:type="spellEnd"/>
            <w:r>
              <w:t>&gt;/</w:t>
            </w:r>
            <w:proofErr w:type="spellStart"/>
            <w:r>
              <w:t>beobachter</w:t>
            </w:r>
            <w:proofErr w:type="spellEnd"/>
          </w:p>
        </w:tc>
        <w:tc>
          <w:tcPr>
            <w:tcW w:w="985" w:type="dxa"/>
          </w:tcPr>
          <w:p w14:paraId="650C2491" w14:textId="77777777" w:rsidR="00E248F1" w:rsidRDefault="00E248F1" w:rsidP="008F0FDF">
            <w:r>
              <w:t>GET</w:t>
            </w:r>
          </w:p>
        </w:tc>
        <w:tc>
          <w:tcPr>
            <w:tcW w:w="5367" w:type="dxa"/>
          </w:tcPr>
          <w:p w14:paraId="1DE3B2B5" w14:textId="77777777" w:rsidR="00E248F1" w:rsidRDefault="00E248F1" w:rsidP="008F0FDF">
            <w:r>
              <w:t>Auflistung aller Beobachter eines Sensors.</w:t>
            </w:r>
          </w:p>
        </w:tc>
      </w:tr>
      <w:tr w:rsidR="00E248F1" w14:paraId="3CEB727C" w14:textId="77777777" w:rsidTr="008F0FDF">
        <w:tc>
          <w:tcPr>
            <w:tcW w:w="2719" w:type="dxa"/>
          </w:tcPr>
          <w:p w14:paraId="44E191A5" w14:textId="77777777" w:rsidR="00E248F1" w:rsidRDefault="00E248F1" w:rsidP="008F0FDF">
            <w:r>
              <w:t>/</w:t>
            </w:r>
            <w:proofErr w:type="spellStart"/>
            <w:r>
              <w:t>beobachter</w:t>
            </w:r>
            <w:proofErr w:type="spellEnd"/>
          </w:p>
        </w:tc>
        <w:tc>
          <w:tcPr>
            <w:tcW w:w="985" w:type="dxa"/>
          </w:tcPr>
          <w:p w14:paraId="1C9D41C2" w14:textId="77777777" w:rsidR="00E248F1" w:rsidRDefault="00E248F1" w:rsidP="008F0FDF">
            <w:r>
              <w:t>POST</w:t>
            </w:r>
          </w:p>
        </w:tc>
        <w:tc>
          <w:tcPr>
            <w:tcW w:w="5367" w:type="dxa"/>
          </w:tcPr>
          <w:p w14:paraId="57F068A5" w14:textId="77777777" w:rsidR="00E248F1" w:rsidRDefault="00E248F1" w:rsidP="008F0FDF">
            <w:r>
              <w:t>Erstellung eines Beobachter für einen Sensor.</w:t>
            </w:r>
          </w:p>
        </w:tc>
      </w:tr>
      <w:tr w:rsidR="00E248F1" w14:paraId="03C69DCA" w14:textId="77777777" w:rsidTr="008F0FDF">
        <w:tc>
          <w:tcPr>
            <w:tcW w:w="2719" w:type="dxa"/>
          </w:tcPr>
          <w:p w14:paraId="2F93D225" w14:textId="77777777" w:rsidR="00E248F1" w:rsidRDefault="00E248F1" w:rsidP="008F0FDF">
            <w:r>
              <w:t>/</w:t>
            </w:r>
            <w:proofErr w:type="spellStart"/>
            <w:r>
              <w:t>beobachter</w:t>
            </w:r>
            <w:proofErr w:type="spellEnd"/>
            <w:r>
              <w:t>/&lt;</w:t>
            </w:r>
            <w:proofErr w:type="spellStart"/>
            <w:r>
              <w:t>id</w:t>
            </w:r>
            <w:proofErr w:type="spellEnd"/>
            <w:r>
              <w:t>&gt;</w:t>
            </w:r>
          </w:p>
        </w:tc>
        <w:tc>
          <w:tcPr>
            <w:tcW w:w="985" w:type="dxa"/>
          </w:tcPr>
          <w:p w14:paraId="54F199C6" w14:textId="77777777" w:rsidR="00E248F1" w:rsidRDefault="00E248F1" w:rsidP="008F0FDF">
            <w:r>
              <w:t>PUT</w:t>
            </w:r>
          </w:p>
        </w:tc>
        <w:tc>
          <w:tcPr>
            <w:tcW w:w="5367" w:type="dxa"/>
          </w:tcPr>
          <w:p w14:paraId="53A533F2" w14:textId="77777777" w:rsidR="00E248F1" w:rsidRDefault="00E248F1" w:rsidP="008F0FDF">
            <w:r>
              <w:t>Aktualisierung eines Beobachters.</w:t>
            </w:r>
          </w:p>
        </w:tc>
      </w:tr>
      <w:tr w:rsidR="00E248F1" w14:paraId="49FC39F3" w14:textId="77777777" w:rsidTr="008F0FDF">
        <w:tc>
          <w:tcPr>
            <w:tcW w:w="2719" w:type="dxa"/>
          </w:tcPr>
          <w:p w14:paraId="759FFDCF" w14:textId="77777777" w:rsidR="00E248F1" w:rsidRDefault="00E248F1" w:rsidP="008F0FDF">
            <w:r>
              <w:t>/</w:t>
            </w:r>
            <w:proofErr w:type="spellStart"/>
            <w:r>
              <w:t>beobachter</w:t>
            </w:r>
            <w:proofErr w:type="spellEnd"/>
            <w:r>
              <w:t>/&lt;</w:t>
            </w:r>
            <w:proofErr w:type="spellStart"/>
            <w:r>
              <w:t>id</w:t>
            </w:r>
            <w:proofErr w:type="spellEnd"/>
            <w:r>
              <w:t>&gt;</w:t>
            </w:r>
          </w:p>
        </w:tc>
        <w:tc>
          <w:tcPr>
            <w:tcW w:w="985" w:type="dxa"/>
          </w:tcPr>
          <w:p w14:paraId="15D8ED95" w14:textId="77777777" w:rsidR="00E248F1" w:rsidRDefault="00E248F1" w:rsidP="008F0FDF">
            <w:r>
              <w:t>DELETE</w:t>
            </w:r>
          </w:p>
        </w:tc>
        <w:tc>
          <w:tcPr>
            <w:tcW w:w="5367" w:type="dxa"/>
          </w:tcPr>
          <w:p w14:paraId="3E1F1883" w14:textId="77777777" w:rsidR="00E248F1" w:rsidRDefault="00E248F1" w:rsidP="008F0FDF">
            <w:r>
              <w:t>Löscht einen Beobachter.</w:t>
            </w:r>
          </w:p>
        </w:tc>
      </w:tr>
      <w:tr w:rsidR="00E248F1" w14:paraId="3554BE9B" w14:textId="77777777" w:rsidTr="008F0FDF">
        <w:tc>
          <w:tcPr>
            <w:tcW w:w="2719" w:type="dxa"/>
          </w:tcPr>
          <w:p w14:paraId="6C47E961" w14:textId="77777777" w:rsidR="00E248F1" w:rsidRDefault="00E248F1" w:rsidP="008F0FDF">
            <w:r>
              <w:t>/</w:t>
            </w:r>
            <w:proofErr w:type="spellStart"/>
            <w:r>
              <w:t>sensoren</w:t>
            </w:r>
            <w:proofErr w:type="spellEnd"/>
            <w:r>
              <w:t>/&lt;</w:t>
            </w:r>
            <w:proofErr w:type="spellStart"/>
            <w:r>
              <w:t>eui</w:t>
            </w:r>
            <w:proofErr w:type="spellEnd"/>
            <w:r>
              <w:t>&gt;/</w:t>
            </w:r>
            <w:proofErr w:type="spellStart"/>
            <w:r>
              <w:t>meldungen</w:t>
            </w:r>
            <w:proofErr w:type="spellEnd"/>
          </w:p>
        </w:tc>
        <w:tc>
          <w:tcPr>
            <w:tcW w:w="985" w:type="dxa"/>
          </w:tcPr>
          <w:p w14:paraId="1DD120BB" w14:textId="77777777" w:rsidR="00E248F1" w:rsidRDefault="00E248F1" w:rsidP="008F0FDF">
            <w:r>
              <w:t>GET</w:t>
            </w:r>
          </w:p>
        </w:tc>
        <w:tc>
          <w:tcPr>
            <w:tcW w:w="5367" w:type="dxa"/>
          </w:tcPr>
          <w:p w14:paraId="7AE16E63" w14:textId="77777777" w:rsidR="00E248F1" w:rsidRDefault="00E248F1" w:rsidP="008F0FDF">
            <w:r>
              <w:t>Auflistung aller Meldungen eines Sensors.</w:t>
            </w:r>
          </w:p>
        </w:tc>
      </w:tr>
      <w:tr w:rsidR="00E248F1" w14:paraId="4274A56C" w14:textId="77777777" w:rsidTr="008F0FDF">
        <w:tc>
          <w:tcPr>
            <w:tcW w:w="2719" w:type="dxa"/>
          </w:tcPr>
          <w:p w14:paraId="0F2116DB" w14:textId="77777777" w:rsidR="00E248F1" w:rsidRDefault="00E248F1" w:rsidP="008F0FDF">
            <w:r>
              <w:t>/</w:t>
            </w:r>
            <w:proofErr w:type="spellStart"/>
            <w:r>
              <w:t>beobachter</w:t>
            </w:r>
            <w:proofErr w:type="spellEnd"/>
            <w:r>
              <w:t>/&lt;</w:t>
            </w:r>
            <w:proofErr w:type="spellStart"/>
            <w:r>
              <w:t>id</w:t>
            </w:r>
            <w:proofErr w:type="spellEnd"/>
            <w:r>
              <w:t>&gt;/</w:t>
            </w:r>
            <w:proofErr w:type="spellStart"/>
            <w:r>
              <w:t>meldungen</w:t>
            </w:r>
            <w:proofErr w:type="spellEnd"/>
          </w:p>
        </w:tc>
        <w:tc>
          <w:tcPr>
            <w:tcW w:w="985" w:type="dxa"/>
          </w:tcPr>
          <w:p w14:paraId="03767B2C" w14:textId="77777777" w:rsidR="00E248F1" w:rsidRDefault="00E248F1" w:rsidP="008F0FDF">
            <w:r>
              <w:t>GET</w:t>
            </w:r>
          </w:p>
        </w:tc>
        <w:tc>
          <w:tcPr>
            <w:tcW w:w="5367" w:type="dxa"/>
          </w:tcPr>
          <w:p w14:paraId="735FEF85" w14:textId="77777777" w:rsidR="00E248F1" w:rsidRDefault="00E248F1" w:rsidP="008F0FDF">
            <w:r>
              <w:t>Auflistung aller Meldungen eines spezifischen Beobachters.</w:t>
            </w:r>
          </w:p>
        </w:tc>
      </w:tr>
      <w:tr w:rsidR="00E248F1" w14:paraId="110753E9" w14:textId="77777777" w:rsidTr="008F0FDF">
        <w:tc>
          <w:tcPr>
            <w:tcW w:w="2719" w:type="dxa"/>
          </w:tcPr>
          <w:p w14:paraId="0FFAED7D" w14:textId="77777777" w:rsidR="00E248F1" w:rsidRDefault="00E248F1" w:rsidP="008F0FDF">
            <w:r>
              <w:t>/</w:t>
            </w:r>
            <w:proofErr w:type="spellStart"/>
            <w:r>
              <w:t>beobachter</w:t>
            </w:r>
            <w:proofErr w:type="spellEnd"/>
            <w:r>
              <w:t>/&lt;</w:t>
            </w:r>
            <w:proofErr w:type="spellStart"/>
            <w:r>
              <w:t>id</w:t>
            </w:r>
            <w:proofErr w:type="spellEnd"/>
            <w:r>
              <w:t>&gt;/</w:t>
            </w:r>
            <w:proofErr w:type="spellStart"/>
            <w:r>
              <w:t>meldungen</w:t>
            </w:r>
            <w:proofErr w:type="spellEnd"/>
          </w:p>
        </w:tc>
        <w:tc>
          <w:tcPr>
            <w:tcW w:w="985" w:type="dxa"/>
          </w:tcPr>
          <w:p w14:paraId="2875924D" w14:textId="77777777" w:rsidR="00E248F1" w:rsidRDefault="00E248F1" w:rsidP="008F0FDF">
            <w:r>
              <w:t>POST</w:t>
            </w:r>
          </w:p>
        </w:tc>
        <w:tc>
          <w:tcPr>
            <w:tcW w:w="5367" w:type="dxa"/>
          </w:tcPr>
          <w:p w14:paraId="417A6F29" w14:textId="77777777" w:rsidR="00E248F1" w:rsidRDefault="00E248F1" w:rsidP="008F0FDF">
            <w:r>
              <w:t>Manuelle Auslösung einer Meldung.</w:t>
            </w:r>
          </w:p>
        </w:tc>
      </w:tr>
      <w:tr w:rsidR="00E248F1" w14:paraId="6EE912E1" w14:textId="77777777" w:rsidTr="008F0FDF">
        <w:tc>
          <w:tcPr>
            <w:tcW w:w="2719" w:type="dxa"/>
          </w:tcPr>
          <w:p w14:paraId="612AC737" w14:textId="77777777" w:rsidR="00E248F1" w:rsidRDefault="00E248F1" w:rsidP="008F0FDF">
            <w:r>
              <w:t>/</w:t>
            </w:r>
            <w:proofErr w:type="spellStart"/>
            <w:r>
              <w:t>materialien</w:t>
            </w:r>
            <w:proofErr w:type="spellEnd"/>
          </w:p>
        </w:tc>
        <w:tc>
          <w:tcPr>
            <w:tcW w:w="985" w:type="dxa"/>
          </w:tcPr>
          <w:p w14:paraId="41298450" w14:textId="77777777" w:rsidR="00E248F1" w:rsidRDefault="00E248F1" w:rsidP="008F0FDF">
            <w:r>
              <w:t>GET</w:t>
            </w:r>
          </w:p>
        </w:tc>
        <w:tc>
          <w:tcPr>
            <w:tcW w:w="5367" w:type="dxa"/>
          </w:tcPr>
          <w:p w14:paraId="70C5CA26" w14:textId="77777777" w:rsidR="00E248F1" w:rsidRDefault="00E248F1" w:rsidP="008F0FDF">
            <w:r>
              <w:t>Auflistung aller Materialien.</w:t>
            </w:r>
          </w:p>
        </w:tc>
      </w:tr>
      <w:tr w:rsidR="00E248F1" w14:paraId="2FC71DA2" w14:textId="77777777" w:rsidTr="008F0FDF">
        <w:tc>
          <w:tcPr>
            <w:tcW w:w="2719" w:type="dxa"/>
          </w:tcPr>
          <w:p w14:paraId="7E864456" w14:textId="77777777" w:rsidR="00E248F1" w:rsidRDefault="00E248F1" w:rsidP="008F0FDF">
            <w:r>
              <w:t>/</w:t>
            </w:r>
            <w:proofErr w:type="spellStart"/>
            <w:r>
              <w:t>materialien</w:t>
            </w:r>
            <w:proofErr w:type="spellEnd"/>
          </w:p>
        </w:tc>
        <w:tc>
          <w:tcPr>
            <w:tcW w:w="985" w:type="dxa"/>
          </w:tcPr>
          <w:p w14:paraId="7FF88828" w14:textId="77777777" w:rsidR="00E248F1" w:rsidRDefault="00E248F1" w:rsidP="008F0FDF">
            <w:r>
              <w:t>POST</w:t>
            </w:r>
          </w:p>
        </w:tc>
        <w:tc>
          <w:tcPr>
            <w:tcW w:w="5367" w:type="dxa"/>
          </w:tcPr>
          <w:p w14:paraId="7C8C5C8A" w14:textId="77777777" w:rsidR="00E248F1" w:rsidRDefault="00E248F1" w:rsidP="008F0FDF">
            <w:r>
              <w:t>Erstellung eines Material.</w:t>
            </w:r>
          </w:p>
        </w:tc>
      </w:tr>
      <w:tr w:rsidR="00E248F1" w14:paraId="6A2ABD58" w14:textId="77777777" w:rsidTr="008F0FDF">
        <w:tc>
          <w:tcPr>
            <w:tcW w:w="2719" w:type="dxa"/>
          </w:tcPr>
          <w:p w14:paraId="04C8A14D" w14:textId="77777777" w:rsidR="00E248F1" w:rsidRDefault="00E248F1" w:rsidP="008F0FDF">
            <w:r>
              <w:t>/</w:t>
            </w:r>
            <w:proofErr w:type="spellStart"/>
            <w:r>
              <w:t>materialien</w:t>
            </w:r>
            <w:proofErr w:type="spellEnd"/>
            <w:r>
              <w:t>/&lt;</w:t>
            </w:r>
            <w:proofErr w:type="spellStart"/>
            <w:r>
              <w:t>id</w:t>
            </w:r>
            <w:proofErr w:type="spellEnd"/>
            <w:r>
              <w:t>&gt;</w:t>
            </w:r>
          </w:p>
        </w:tc>
        <w:tc>
          <w:tcPr>
            <w:tcW w:w="985" w:type="dxa"/>
          </w:tcPr>
          <w:p w14:paraId="1FE0CB76" w14:textId="77777777" w:rsidR="00E248F1" w:rsidRDefault="00E248F1" w:rsidP="008F0FDF">
            <w:r>
              <w:t>PUT</w:t>
            </w:r>
          </w:p>
        </w:tc>
        <w:tc>
          <w:tcPr>
            <w:tcW w:w="5367" w:type="dxa"/>
          </w:tcPr>
          <w:p w14:paraId="0DEA2218" w14:textId="77777777" w:rsidR="00E248F1" w:rsidRDefault="00E248F1" w:rsidP="008F0FDF">
            <w:r>
              <w:t>Aktualisierung eines Material.</w:t>
            </w:r>
          </w:p>
        </w:tc>
      </w:tr>
      <w:tr w:rsidR="00E248F1" w14:paraId="0568108B" w14:textId="77777777" w:rsidTr="008F0FDF">
        <w:tc>
          <w:tcPr>
            <w:tcW w:w="2719" w:type="dxa"/>
          </w:tcPr>
          <w:p w14:paraId="04AED5E1" w14:textId="77777777" w:rsidR="00E248F1" w:rsidRDefault="00E248F1" w:rsidP="008F0FDF">
            <w:r>
              <w:t>/</w:t>
            </w:r>
            <w:proofErr w:type="spellStart"/>
            <w:r>
              <w:t>materialien</w:t>
            </w:r>
            <w:proofErr w:type="spellEnd"/>
            <w:r>
              <w:t>/&lt;</w:t>
            </w:r>
            <w:proofErr w:type="spellStart"/>
            <w:r>
              <w:t>id</w:t>
            </w:r>
            <w:proofErr w:type="spellEnd"/>
            <w:r>
              <w:t>&gt;</w:t>
            </w:r>
          </w:p>
        </w:tc>
        <w:tc>
          <w:tcPr>
            <w:tcW w:w="985" w:type="dxa"/>
          </w:tcPr>
          <w:p w14:paraId="424FC459" w14:textId="77777777" w:rsidR="00E248F1" w:rsidRDefault="00E248F1" w:rsidP="008F0FDF">
            <w:r>
              <w:t>DELETE</w:t>
            </w:r>
          </w:p>
        </w:tc>
        <w:tc>
          <w:tcPr>
            <w:tcW w:w="5367" w:type="dxa"/>
          </w:tcPr>
          <w:p w14:paraId="092C593C" w14:textId="77777777" w:rsidR="00E248F1" w:rsidRDefault="00E248F1" w:rsidP="008F0FDF">
            <w:r>
              <w:t>Löschung von Material.</w:t>
            </w:r>
          </w:p>
        </w:tc>
      </w:tr>
      <w:tr w:rsidR="00E248F1" w14:paraId="6C9AD979" w14:textId="77777777" w:rsidTr="008F0FDF">
        <w:tc>
          <w:tcPr>
            <w:tcW w:w="2719" w:type="dxa"/>
          </w:tcPr>
          <w:p w14:paraId="044F4B63" w14:textId="77777777" w:rsidR="00E248F1" w:rsidRDefault="00E248F1" w:rsidP="008F0FDF">
            <w:r>
              <w:t>/</w:t>
            </w:r>
            <w:proofErr w:type="spellStart"/>
            <w:r>
              <w:t>beobachter</w:t>
            </w:r>
            <w:proofErr w:type="spellEnd"/>
            <w:r>
              <w:t>/&lt;</w:t>
            </w:r>
            <w:proofErr w:type="spellStart"/>
            <w:r>
              <w:t>id</w:t>
            </w:r>
            <w:proofErr w:type="spellEnd"/>
            <w:r>
              <w:t>&gt;/</w:t>
            </w:r>
            <w:proofErr w:type="spellStart"/>
            <w:r>
              <w:t>maeterialien</w:t>
            </w:r>
            <w:proofErr w:type="spellEnd"/>
          </w:p>
        </w:tc>
        <w:tc>
          <w:tcPr>
            <w:tcW w:w="985" w:type="dxa"/>
          </w:tcPr>
          <w:p w14:paraId="710BD2DA" w14:textId="77777777" w:rsidR="00E248F1" w:rsidRDefault="00E248F1" w:rsidP="008F0FDF">
            <w:r>
              <w:t>POST</w:t>
            </w:r>
          </w:p>
        </w:tc>
        <w:tc>
          <w:tcPr>
            <w:tcW w:w="5367" w:type="dxa"/>
          </w:tcPr>
          <w:p w14:paraId="6DA4F6BE" w14:textId="77777777" w:rsidR="00E248F1" w:rsidRDefault="00E248F1" w:rsidP="008F0FDF">
            <w:r>
              <w:t>Material zu Beobachter hinzufügen.</w:t>
            </w:r>
          </w:p>
        </w:tc>
      </w:tr>
      <w:tr w:rsidR="00E248F1" w14:paraId="44025236" w14:textId="77777777" w:rsidTr="008F0FDF">
        <w:tc>
          <w:tcPr>
            <w:tcW w:w="2719" w:type="dxa"/>
          </w:tcPr>
          <w:p w14:paraId="0B95D9F1" w14:textId="77777777" w:rsidR="00E248F1" w:rsidRDefault="00E248F1" w:rsidP="008F0FDF">
            <w:r>
              <w:t>/</w:t>
            </w:r>
            <w:proofErr w:type="spellStart"/>
            <w:r>
              <w:t>beobachter</w:t>
            </w:r>
            <w:proofErr w:type="spellEnd"/>
            <w:r>
              <w:t>/</w:t>
            </w:r>
            <w:proofErr w:type="spellStart"/>
            <w:r>
              <w:t>materialien</w:t>
            </w:r>
            <w:proofErr w:type="spellEnd"/>
            <w:r>
              <w:t>/&lt;</w:t>
            </w:r>
            <w:proofErr w:type="spellStart"/>
            <w:r>
              <w:t>id</w:t>
            </w:r>
            <w:proofErr w:type="spellEnd"/>
            <w:r>
              <w:t>&gt;</w:t>
            </w:r>
          </w:p>
        </w:tc>
        <w:tc>
          <w:tcPr>
            <w:tcW w:w="985" w:type="dxa"/>
          </w:tcPr>
          <w:p w14:paraId="0ED6A415" w14:textId="77777777" w:rsidR="00E248F1" w:rsidRDefault="00E248F1" w:rsidP="008F0FDF">
            <w:r>
              <w:t>DELETE</w:t>
            </w:r>
          </w:p>
        </w:tc>
        <w:tc>
          <w:tcPr>
            <w:tcW w:w="5367" w:type="dxa"/>
          </w:tcPr>
          <w:p w14:paraId="5B616F93" w14:textId="77777777" w:rsidR="00E248F1" w:rsidRDefault="00E248F1" w:rsidP="008F0FDF">
            <w:r>
              <w:t>Entfernen von Material von Beobachtern.</w:t>
            </w:r>
          </w:p>
        </w:tc>
      </w:tr>
    </w:tbl>
    <w:p w14:paraId="2818CC77" w14:textId="77777777" w:rsidR="00E248F1" w:rsidRDefault="00E248F1" w:rsidP="00EF179F">
      <w:pPr>
        <w:pStyle w:val="berschrift2"/>
        <w:numPr>
          <w:ilvl w:val="0"/>
          <w:numId w:val="0"/>
        </w:numPr>
      </w:pPr>
    </w:p>
    <w:p w14:paraId="5A68CBD1" w14:textId="77777777" w:rsidR="00E248F1" w:rsidRDefault="00E248F1" w:rsidP="00E248F1">
      <w:pPr>
        <w:pStyle w:val="berschrift2"/>
        <w:numPr>
          <w:ilvl w:val="1"/>
          <w:numId w:val="16"/>
        </w:numPr>
      </w:pPr>
      <w:bookmarkStart w:id="85" w:name="_Toc35948536"/>
      <w:r>
        <w:t>Sicherheit</w:t>
      </w:r>
      <w:bookmarkEnd w:id="85"/>
    </w:p>
    <w:p w14:paraId="016001EC" w14:textId="77777777" w:rsidR="00E248F1" w:rsidRDefault="00E248F1" w:rsidP="00E248F1">
      <w:pPr>
        <w:pStyle w:val="berschrift3"/>
        <w:numPr>
          <w:ilvl w:val="2"/>
          <w:numId w:val="16"/>
        </w:numPr>
      </w:pPr>
      <w:bookmarkStart w:id="86" w:name="_Toc35948537"/>
      <w:r>
        <w:t>Feld Validierung</w:t>
      </w:r>
      <w:bookmarkEnd w:id="86"/>
    </w:p>
    <w:p w14:paraId="5B366AE9" w14:textId="77777777" w:rsidR="00E248F1" w:rsidRPr="00354EA7" w:rsidRDefault="00E248F1" w:rsidP="00E248F1">
      <w:r>
        <w:t xml:space="preserve">Allgemein, müssen alle Benutzer Eingabefelder auf Inhalt und Länge validiert werden. Damit es Benutzer nicht möglich ist, Cross Site </w:t>
      </w:r>
      <w:proofErr w:type="spellStart"/>
      <w:r>
        <w:t>Skripting</w:t>
      </w:r>
      <w:proofErr w:type="spellEnd"/>
      <w:r>
        <w:t xml:space="preserve"> zu missbrauchen, muss der Inhalt eines Feldes von HTML Tags bereinigt werden.</w:t>
      </w:r>
    </w:p>
    <w:p w14:paraId="51B064FB" w14:textId="77777777" w:rsidR="00E248F1" w:rsidRDefault="00E248F1" w:rsidP="00E248F1">
      <w:pPr>
        <w:pStyle w:val="berschrift3"/>
        <w:numPr>
          <w:ilvl w:val="2"/>
          <w:numId w:val="16"/>
        </w:numPr>
      </w:pPr>
      <w:bookmarkStart w:id="87" w:name="_Toc35948538"/>
      <w:r>
        <w:lastRenderedPageBreak/>
        <w:t xml:space="preserve">SQL </w:t>
      </w:r>
      <w:proofErr w:type="spellStart"/>
      <w:r>
        <w:t>Injection</w:t>
      </w:r>
      <w:bookmarkEnd w:id="87"/>
      <w:proofErr w:type="spellEnd"/>
    </w:p>
    <w:p w14:paraId="771ECB8B" w14:textId="77777777" w:rsidR="00E248F1" w:rsidRDefault="00E248F1" w:rsidP="00E248F1">
      <w:r>
        <w:t xml:space="preserve">SQL Abfragen enthalten keine Rohdaten der Benutzer. Die Werte für die Abfrage werden separat der Datenbank geschickt und von </w:t>
      </w:r>
      <w:proofErr w:type="spellStart"/>
      <w:r>
        <w:t>PostgreSQL</w:t>
      </w:r>
      <w:proofErr w:type="spellEnd"/>
      <w:r>
        <w:t xml:space="preserve"> überprüft. Somit ist es nicht möglich, Eingabefelder zu missbrauchen.</w:t>
      </w:r>
    </w:p>
    <w:p w14:paraId="737395F2" w14:textId="77777777" w:rsidR="00E248F1" w:rsidRDefault="00E248F1" w:rsidP="00E248F1">
      <w:pPr>
        <w:pStyle w:val="berschrift3"/>
        <w:numPr>
          <w:ilvl w:val="2"/>
          <w:numId w:val="16"/>
        </w:numPr>
      </w:pPr>
      <w:bookmarkStart w:id="88" w:name="_Toc35948539"/>
      <w:r>
        <w:t>Cross Site Scripting</w:t>
      </w:r>
      <w:bookmarkEnd w:id="88"/>
    </w:p>
    <w:p w14:paraId="344C47E5" w14:textId="77777777" w:rsidR="00E248F1" w:rsidRPr="00354EA7" w:rsidRDefault="00E248F1" w:rsidP="00E248F1">
      <w:r>
        <w:t xml:space="preserve">Damit Cross Site Scripting nicht möglich ist, wird der </w:t>
      </w:r>
      <w:proofErr w:type="spellStart"/>
      <w:r>
        <w:t>Meta</w:t>
      </w:r>
      <w:proofErr w:type="spellEnd"/>
      <w:r>
        <w:t xml:space="preserve"> Tag </w:t>
      </w:r>
      <w:r w:rsidRPr="00354EA7">
        <w:t>Content-Security-</w:t>
      </w:r>
      <w:proofErr w:type="spellStart"/>
      <w:r w:rsidRPr="00354EA7">
        <w:t>Policy</w:t>
      </w:r>
      <w:proofErr w:type="spellEnd"/>
      <w:r>
        <w:t xml:space="preserve"> konfiguriert, dass keine inline Scripts und nur JavaScript Files von derselben Domäne erlaubt sind. Der einzige Nachteil ist, dass keinen CDN für </w:t>
      </w:r>
      <w:proofErr w:type="spellStart"/>
      <w:r>
        <w:t>JQuery</w:t>
      </w:r>
      <w:proofErr w:type="spellEnd"/>
      <w:r>
        <w:t xml:space="preserve"> oder dergleichen benutzt werden darf. Damit wird verhindert das Schadcode von einem gehackten CDN auf die eigene Seite geladen wird.</w:t>
      </w:r>
    </w:p>
    <w:p w14:paraId="6D6EF414" w14:textId="77777777" w:rsidR="00E248F1" w:rsidRDefault="00E248F1" w:rsidP="00E248F1">
      <w:pPr>
        <w:pStyle w:val="berschrift2"/>
        <w:numPr>
          <w:ilvl w:val="1"/>
          <w:numId w:val="16"/>
        </w:numPr>
      </w:pPr>
      <w:bookmarkStart w:id="89" w:name="_Toc35948540"/>
      <w:r>
        <w:t>Testen</w:t>
      </w:r>
      <w:bookmarkEnd w:id="89"/>
    </w:p>
    <w:p w14:paraId="5496A5F1" w14:textId="77777777" w:rsidR="00E248F1" w:rsidRDefault="00E248F1" w:rsidP="00E248F1">
      <w:pPr>
        <w:pStyle w:val="berschrift3"/>
        <w:numPr>
          <w:ilvl w:val="2"/>
          <w:numId w:val="16"/>
        </w:numPr>
      </w:pPr>
      <w:r>
        <w:t>Testmethoden</w:t>
      </w:r>
    </w:p>
    <w:p w14:paraId="3268E000" w14:textId="77777777" w:rsidR="00E248F1" w:rsidRPr="0096196A" w:rsidRDefault="00E248F1" w:rsidP="00E248F1">
      <w:r>
        <w:t>Beim Testen wird zwischen Unit Tests und Integration Tests unterschieden. Alle unten aufgeführten Tests sind Integration Tests. Gut zu wissen ist, dass Integration Tests prüfen mehrere verknüpfte Funktionen auf einmal, während Unit Tests nur eine einzige Methode testet. Die Unit Tests sind eher für das Backend und sollen für alle Public Methoden geschrieben werden.</w:t>
      </w:r>
    </w:p>
    <w:p w14:paraId="7C66247B" w14:textId="77777777" w:rsidR="00E248F1" w:rsidRDefault="00E248F1" w:rsidP="00E248F1">
      <w:pPr>
        <w:pStyle w:val="berschrift3"/>
        <w:numPr>
          <w:ilvl w:val="2"/>
          <w:numId w:val="16"/>
        </w:numPr>
      </w:pPr>
      <w:bookmarkStart w:id="90" w:name="_Toc35948541"/>
      <w:r>
        <w:t>Testkonzept</w:t>
      </w:r>
      <w:bookmarkEnd w:id="90"/>
    </w:p>
    <w:tbl>
      <w:tblPr>
        <w:tblStyle w:val="AvectrisTabelle"/>
        <w:tblW w:w="0" w:type="auto"/>
        <w:tblInd w:w="0" w:type="dxa"/>
        <w:tblLook w:val="04A0" w:firstRow="1" w:lastRow="0" w:firstColumn="1" w:lastColumn="0" w:noHBand="0" w:noVBand="1"/>
      </w:tblPr>
      <w:tblGrid>
        <w:gridCol w:w="1843"/>
        <w:gridCol w:w="7228"/>
      </w:tblGrid>
      <w:tr w:rsidR="00E248F1" w14:paraId="359EEAF5" w14:textId="77777777" w:rsidTr="008F0FDF">
        <w:trPr>
          <w:cnfStyle w:val="100000000000" w:firstRow="1" w:lastRow="0" w:firstColumn="0" w:lastColumn="0" w:oddVBand="0" w:evenVBand="0" w:oddHBand="0" w:evenHBand="0" w:firstRowFirstColumn="0" w:firstRowLastColumn="0" w:lastRowFirstColumn="0" w:lastRowLastColumn="0"/>
        </w:trPr>
        <w:tc>
          <w:tcPr>
            <w:tcW w:w="1843" w:type="dxa"/>
          </w:tcPr>
          <w:p w14:paraId="759283A2" w14:textId="77777777" w:rsidR="00E248F1" w:rsidRDefault="00E248F1" w:rsidP="008F0FDF">
            <w:r>
              <w:t>Testnummer</w:t>
            </w:r>
          </w:p>
        </w:tc>
        <w:tc>
          <w:tcPr>
            <w:tcW w:w="7228" w:type="dxa"/>
          </w:tcPr>
          <w:p w14:paraId="10D0CEEC" w14:textId="77777777" w:rsidR="00E248F1" w:rsidRDefault="00E248F1" w:rsidP="008F0FDF">
            <w:r>
              <w:t>Testgebiet</w:t>
            </w:r>
          </w:p>
        </w:tc>
      </w:tr>
      <w:tr w:rsidR="00E248F1" w14:paraId="455399CB" w14:textId="77777777" w:rsidTr="008F0FDF">
        <w:tc>
          <w:tcPr>
            <w:tcW w:w="1843" w:type="dxa"/>
          </w:tcPr>
          <w:p w14:paraId="2CA88DD3" w14:textId="77777777" w:rsidR="00E248F1" w:rsidRDefault="00E248F1" w:rsidP="008F0FDF">
            <w:r>
              <w:t>1</w:t>
            </w:r>
          </w:p>
        </w:tc>
        <w:tc>
          <w:tcPr>
            <w:tcW w:w="7228" w:type="dxa"/>
          </w:tcPr>
          <w:p w14:paraId="5955A2CE" w14:textId="77777777" w:rsidR="00E248F1" w:rsidRDefault="00E248F1" w:rsidP="008F0FDF">
            <w:r>
              <w:t>Authentifizierung</w:t>
            </w:r>
          </w:p>
        </w:tc>
      </w:tr>
      <w:tr w:rsidR="00E248F1" w14:paraId="354F043E" w14:textId="77777777" w:rsidTr="008F0FDF">
        <w:tc>
          <w:tcPr>
            <w:tcW w:w="1843" w:type="dxa"/>
          </w:tcPr>
          <w:p w14:paraId="333FDC3C" w14:textId="77777777" w:rsidR="00E248F1" w:rsidRDefault="00E248F1" w:rsidP="008F0FDF">
            <w:r>
              <w:t>2</w:t>
            </w:r>
          </w:p>
        </w:tc>
        <w:tc>
          <w:tcPr>
            <w:tcW w:w="7228" w:type="dxa"/>
          </w:tcPr>
          <w:p w14:paraId="33F0BB52" w14:textId="77777777" w:rsidR="00E248F1" w:rsidRDefault="00E248F1" w:rsidP="008F0FDF">
            <w:r>
              <w:t>Sensor Wert Dekodierung</w:t>
            </w:r>
          </w:p>
        </w:tc>
      </w:tr>
      <w:tr w:rsidR="00E248F1" w14:paraId="14BD39D1" w14:textId="77777777" w:rsidTr="008F0FDF">
        <w:tc>
          <w:tcPr>
            <w:tcW w:w="1843" w:type="dxa"/>
          </w:tcPr>
          <w:p w14:paraId="336294FE" w14:textId="77777777" w:rsidR="00E248F1" w:rsidRDefault="00E248F1" w:rsidP="008F0FDF">
            <w:r>
              <w:t>3</w:t>
            </w:r>
          </w:p>
        </w:tc>
        <w:tc>
          <w:tcPr>
            <w:tcW w:w="7228" w:type="dxa"/>
          </w:tcPr>
          <w:p w14:paraId="67FA9F46" w14:textId="77777777" w:rsidR="00E248F1" w:rsidRDefault="00E248F1" w:rsidP="008F0FDF">
            <w:r>
              <w:t>Sensor Wert Beobachter</w:t>
            </w:r>
          </w:p>
        </w:tc>
      </w:tr>
      <w:tr w:rsidR="00E248F1" w14:paraId="49C38C50" w14:textId="77777777" w:rsidTr="008F0FDF">
        <w:tc>
          <w:tcPr>
            <w:tcW w:w="1843" w:type="dxa"/>
          </w:tcPr>
          <w:p w14:paraId="3A5FC44B" w14:textId="77777777" w:rsidR="00E248F1" w:rsidRDefault="00E248F1" w:rsidP="008F0FDF">
            <w:r>
              <w:t>4</w:t>
            </w:r>
          </w:p>
        </w:tc>
        <w:tc>
          <w:tcPr>
            <w:tcW w:w="7228" w:type="dxa"/>
          </w:tcPr>
          <w:p w14:paraId="06FA4206" w14:textId="77777777" w:rsidR="00E248F1" w:rsidRDefault="00E248F1" w:rsidP="008F0FDF">
            <w:r>
              <w:t>Gebäude Verwaltung</w:t>
            </w:r>
          </w:p>
        </w:tc>
      </w:tr>
      <w:tr w:rsidR="00E248F1" w14:paraId="629BAA15" w14:textId="77777777" w:rsidTr="008F0FDF">
        <w:tc>
          <w:tcPr>
            <w:tcW w:w="1843" w:type="dxa"/>
          </w:tcPr>
          <w:p w14:paraId="6DEAB260" w14:textId="77777777" w:rsidR="00E248F1" w:rsidRDefault="00E248F1" w:rsidP="008F0FDF">
            <w:r>
              <w:t>5</w:t>
            </w:r>
          </w:p>
        </w:tc>
        <w:tc>
          <w:tcPr>
            <w:tcW w:w="7228" w:type="dxa"/>
          </w:tcPr>
          <w:p w14:paraId="5FC9FA7E" w14:textId="77777777" w:rsidR="00E248F1" w:rsidRDefault="00E248F1" w:rsidP="008F0FDF">
            <w:r>
              <w:t>Eingabe Validierung</w:t>
            </w:r>
          </w:p>
        </w:tc>
      </w:tr>
      <w:tr w:rsidR="00E248F1" w14:paraId="4387B4B8" w14:textId="77777777" w:rsidTr="008F0FDF">
        <w:tc>
          <w:tcPr>
            <w:tcW w:w="1843" w:type="dxa"/>
          </w:tcPr>
          <w:p w14:paraId="08D8E091" w14:textId="77777777" w:rsidR="00E248F1" w:rsidRDefault="00E248F1" w:rsidP="008F0FDF">
            <w:r>
              <w:t>6</w:t>
            </w:r>
          </w:p>
        </w:tc>
        <w:tc>
          <w:tcPr>
            <w:tcW w:w="7228" w:type="dxa"/>
          </w:tcPr>
          <w:p w14:paraId="032BD499" w14:textId="77777777" w:rsidR="00E248F1" w:rsidRDefault="00E248F1" w:rsidP="008F0FDF">
            <w:r>
              <w:t xml:space="preserve">Design und </w:t>
            </w:r>
            <w:r w:rsidRPr="009969F2">
              <w:t>Browserkompatibilität</w:t>
            </w:r>
          </w:p>
        </w:tc>
      </w:tr>
    </w:tbl>
    <w:p w14:paraId="482CC718" w14:textId="77777777" w:rsidR="00E248F1" w:rsidRPr="00023D4A" w:rsidRDefault="00E248F1" w:rsidP="00E248F1"/>
    <w:p w14:paraId="78DEC2CD" w14:textId="77777777" w:rsidR="00E248F1" w:rsidRDefault="00E248F1" w:rsidP="00E248F1">
      <w:pPr>
        <w:pStyle w:val="berschrift3"/>
        <w:numPr>
          <w:ilvl w:val="2"/>
          <w:numId w:val="16"/>
        </w:numPr>
      </w:pPr>
      <w:bookmarkStart w:id="91" w:name="_Toc35948542"/>
      <w:r>
        <w:t>Testfallspezifikationen</w:t>
      </w:r>
      <w:bookmarkEnd w:id="91"/>
    </w:p>
    <w:p w14:paraId="14E41F92" w14:textId="77777777" w:rsidR="00E248F1" w:rsidRPr="00C91DF6" w:rsidRDefault="00E248F1" w:rsidP="00E248F1">
      <w:pPr>
        <w:pStyle w:val="berschrift4"/>
        <w:numPr>
          <w:ilvl w:val="3"/>
          <w:numId w:val="16"/>
        </w:numPr>
      </w:pPr>
      <w:r>
        <w:t>Authentifizierung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0A8F4607"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0E9BE980" w14:textId="77777777" w:rsidR="00E248F1" w:rsidRDefault="00E248F1" w:rsidP="008F0FDF">
            <w:r>
              <w:t>Testfallnummer</w:t>
            </w:r>
          </w:p>
        </w:tc>
        <w:tc>
          <w:tcPr>
            <w:tcW w:w="2693" w:type="dxa"/>
          </w:tcPr>
          <w:p w14:paraId="0E599597" w14:textId="77777777" w:rsidR="00E248F1" w:rsidRDefault="00E248F1" w:rsidP="008F0FDF">
            <w:r>
              <w:t>Beschreibung</w:t>
            </w:r>
          </w:p>
        </w:tc>
        <w:tc>
          <w:tcPr>
            <w:tcW w:w="2127" w:type="dxa"/>
          </w:tcPr>
          <w:p w14:paraId="1DCC7D47" w14:textId="77777777" w:rsidR="00E248F1" w:rsidRDefault="00E248F1" w:rsidP="008F0FDF">
            <w:r>
              <w:t>Voraussetzungen</w:t>
            </w:r>
          </w:p>
        </w:tc>
        <w:tc>
          <w:tcPr>
            <w:tcW w:w="2975" w:type="dxa"/>
          </w:tcPr>
          <w:p w14:paraId="48EEC1D8" w14:textId="77777777" w:rsidR="00E248F1" w:rsidRDefault="00E248F1" w:rsidP="008F0FDF">
            <w:r>
              <w:t>Eingabe</w:t>
            </w:r>
          </w:p>
        </w:tc>
      </w:tr>
      <w:tr w:rsidR="00E248F1" w14:paraId="3FE8A23A" w14:textId="77777777" w:rsidTr="008F0FDF">
        <w:tc>
          <w:tcPr>
            <w:tcW w:w="1276" w:type="dxa"/>
          </w:tcPr>
          <w:p w14:paraId="357E23C1" w14:textId="77777777" w:rsidR="00E248F1" w:rsidRDefault="00E248F1" w:rsidP="008F0FDF">
            <w:r>
              <w:t>1.1</w:t>
            </w:r>
          </w:p>
        </w:tc>
        <w:tc>
          <w:tcPr>
            <w:tcW w:w="2693" w:type="dxa"/>
          </w:tcPr>
          <w:p w14:paraId="432E7935" w14:textId="77777777" w:rsidR="00E248F1" w:rsidRDefault="00E248F1" w:rsidP="008F0FDF">
            <w:r>
              <w:t>Meldet sich ein Benutzer an, so erhält er eine Access Token und Refresh Token.</w:t>
            </w:r>
          </w:p>
        </w:tc>
        <w:tc>
          <w:tcPr>
            <w:tcW w:w="2127" w:type="dxa"/>
          </w:tcPr>
          <w:p w14:paraId="68ECB4C7" w14:textId="77777777" w:rsidR="00E248F1" w:rsidRDefault="00E248F1" w:rsidP="008F0FDF">
            <w:r>
              <w:t xml:space="preserve">Das Backend und Frontend muss gestartet sein. Login </w:t>
            </w:r>
            <w:r>
              <w:lastRenderedPageBreak/>
              <w:t>Seite muss geöffnet sein.</w:t>
            </w:r>
          </w:p>
        </w:tc>
        <w:tc>
          <w:tcPr>
            <w:tcW w:w="2975" w:type="dxa"/>
          </w:tcPr>
          <w:p w14:paraId="5BE01DEB" w14:textId="77777777" w:rsidR="00E248F1" w:rsidRDefault="00E248F1" w:rsidP="008F0FDF">
            <w:r>
              <w:lastRenderedPageBreak/>
              <w:t>Korrekter Benutzername und Passwort eingeben.</w:t>
            </w:r>
          </w:p>
        </w:tc>
      </w:tr>
      <w:tr w:rsidR="00E248F1" w14:paraId="226737DC" w14:textId="77777777" w:rsidTr="008F0FDF">
        <w:tc>
          <w:tcPr>
            <w:tcW w:w="1276" w:type="dxa"/>
          </w:tcPr>
          <w:p w14:paraId="5AA46D73" w14:textId="77777777" w:rsidR="00E248F1" w:rsidRDefault="00E248F1" w:rsidP="008F0FDF">
            <w:r>
              <w:t>1.2</w:t>
            </w:r>
          </w:p>
        </w:tc>
        <w:tc>
          <w:tcPr>
            <w:tcW w:w="2693" w:type="dxa"/>
          </w:tcPr>
          <w:p w14:paraId="7107C192" w14:textId="77777777" w:rsidR="00E248F1" w:rsidRDefault="00E248F1" w:rsidP="008F0FDF">
            <w:r>
              <w:t>Sendet der Benutzer ein Refresh Token, so erhält er einen frischen Access Token.</w:t>
            </w:r>
          </w:p>
        </w:tc>
        <w:tc>
          <w:tcPr>
            <w:tcW w:w="2127" w:type="dxa"/>
          </w:tcPr>
          <w:p w14:paraId="5199F45A" w14:textId="77777777" w:rsidR="00E248F1" w:rsidRDefault="00E248F1" w:rsidP="008F0FDF">
            <w:r>
              <w:t>Das Backend und Frontend muss gestartet sein. Erstes Login muss bereits getätigt sein. Warten auf Ablauf des ersten Access Token.</w:t>
            </w:r>
          </w:p>
        </w:tc>
        <w:tc>
          <w:tcPr>
            <w:tcW w:w="2975" w:type="dxa"/>
          </w:tcPr>
          <w:p w14:paraId="1A3FF358" w14:textId="77777777" w:rsidR="00E248F1" w:rsidRDefault="00E248F1" w:rsidP="008F0FDF">
            <w:r>
              <w:t xml:space="preserve">Neuer Aufruf auf die API. Es wird danach automatisch erkannt, dass der Refresh Token gesendet werden muss. </w:t>
            </w:r>
          </w:p>
        </w:tc>
      </w:tr>
      <w:tr w:rsidR="00E248F1" w14:paraId="6506C0CB" w14:textId="77777777" w:rsidTr="008F0FDF">
        <w:tc>
          <w:tcPr>
            <w:tcW w:w="1276" w:type="dxa"/>
          </w:tcPr>
          <w:p w14:paraId="6CD6B1EF" w14:textId="77777777" w:rsidR="00E248F1" w:rsidRDefault="00E248F1" w:rsidP="008F0FDF">
            <w:r>
              <w:t>1.3</w:t>
            </w:r>
          </w:p>
        </w:tc>
        <w:tc>
          <w:tcPr>
            <w:tcW w:w="2693" w:type="dxa"/>
          </w:tcPr>
          <w:p w14:paraId="037514D0" w14:textId="77777777" w:rsidR="00E248F1" w:rsidRDefault="00E248F1" w:rsidP="008F0FDF">
            <w:r>
              <w:t xml:space="preserve">Bei invaliden Anmelde </w:t>
            </w:r>
            <w:proofErr w:type="spellStart"/>
            <w:r>
              <w:t>daten</w:t>
            </w:r>
            <w:proofErr w:type="spellEnd"/>
            <w:r>
              <w:t xml:space="preserve"> ergibt sich einen Fehler.</w:t>
            </w:r>
          </w:p>
        </w:tc>
        <w:tc>
          <w:tcPr>
            <w:tcW w:w="2127" w:type="dxa"/>
          </w:tcPr>
          <w:p w14:paraId="3DAC341F" w14:textId="77777777" w:rsidR="00E248F1" w:rsidRDefault="00E248F1" w:rsidP="008F0FDF">
            <w:r>
              <w:t>Das Backend und Frontend muss gestartet sein. Login Seite muss geöffnet sein.</w:t>
            </w:r>
          </w:p>
        </w:tc>
        <w:tc>
          <w:tcPr>
            <w:tcW w:w="2975" w:type="dxa"/>
          </w:tcPr>
          <w:p w14:paraId="12586AD2" w14:textId="77777777" w:rsidR="00E248F1" w:rsidRDefault="00E248F1" w:rsidP="008F0FDF">
            <w:r>
              <w:t>Falscher Benutzername und falsches Passwort eingeben.</w:t>
            </w:r>
          </w:p>
        </w:tc>
      </w:tr>
      <w:tr w:rsidR="00E248F1" w14:paraId="00DAE570" w14:textId="77777777" w:rsidTr="008F0FDF">
        <w:tc>
          <w:tcPr>
            <w:tcW w:w="1276" w:type="dxa"/>
          </w:tcPr>
          <w:p w14:paraId="4F1F2907" w14:textId="77777777" w:rsidR="00E248F1" w:rsidRDefault="00E248F1" w:rsidP="008F0FDF">
            <w:r>
              <w:t>1.4</w:t>
            </w:r>
          </w:p>
        </w:tc>
        <w:tc>
          <w:tcPr>
            <w:tcW w:w="2693" w:type="dxa"/>
          </w:tcPr>
          <w:p w14:paraId="7975BFFD" w14:textId="77777777" w:rsidR="00E248F1" w:rsidRDefault="00E248F1" w:rsidP="008F0FDF">
            <w:r>
              <w:t>Bei falschem Refresh Token ergibt sich einen Fehler.</w:t>
            </w:r>
          </w:p>
        </w:tc>
        <w:tc>
          <w:tcPr>
            <w:tcW w:w="2127" w:type="dxa"/>
          </w:tcPr>
          <w:p w14:paraId="355353EF" w14:textId="77777777" w:rsidR="00E248F1" w:rsidRDefault="00E248F1" w:rsidP="008F0FDF">
            <w:r>
              <w:t>Das Backend und Frontend muss gestartet sein. Benutzer muss eingeloggt sein. Refresh Token muss fälschlicherweise ausgetauscht werden</w:t>
            </w:r>
          </w:p>
        </w:tc>
        <w:tc>
          <w:tcPr>
            <w:tcW w:w="2975" w:type="dxa"/>
          </w:tcPr>
          <w:p w14:paraId="58C7B796" w14:textId="77777777" w:rsidR="00E248F1" w:rsidRDefault="00E248F1" w:rsidP="008F0FDF">
            <w:r>
              <w:t>Aufruf auf die API ausführen.</w:t>
            </w:r>
          </w:p>
        </w:tc>
      </w:tr>
    </w:tbl>
    <w:p w14:paraId="68A0BB66" w14:textId="77777777" w:rsidR="00E248F1" w:rsidRDefault="00E248F1" w:rsidP="00E248F1">
      <w:pPr>
        <w:pStyle w:val="berschrift4"/>
        <w:numPr>
          <w:ilvl w:val="0"/>
          <w:numId w:val="0"/>
        </w:numPr>
        <w:ind w:left="864"/>
      </w:pPr>
    </w:p>
    <w:p w14:paraId="79421D5B" w14:textId="77777777" w:rsidR="00E248F1" w:rsidRDefault="00E248F1" w:rsidP="00E248F1">
      <w:pPr>
        <w:pStyle w:val="berschrift4"/>
        <w:numPr>
          <w:ilvl w:val="3"/>
          <w:numId w:val="16"/>
        </w:numPr>
      </w:pPr>
      <w:r>
        <w:t>Sensor Wert Dekodierung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CD5D00B"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786D278A" w14:textId="77777777" w:rsidR="00E248F1" w:rsidRDefault="00E248F1" w:rsidP="008F0FDF">
            <w:r>
              <w:t>Testfallnummer</w:t>
            </w:r>
          </w:p>
        </w:tc>
        <w:tc>
          <w:tcPr>
            <w:tcW w:w="2693" w:type="dxa"/>
          </w:tcPr>
          <w:p w14:paraId="0E92C02A" w14:textId="77777777" w:rsidR="00E248F1" w:rsidRDefault="00E248F1" w:rsidP="008F0FDF">
            <w:r>
              <w:t>Beschreibung</w:t>
            </w:r>
          </w:p>
        </w:tc>
        <w:tc>
          <w:tcPr>
            <w:tcW w:w="2127" w:type="dxa"/>
          </w:tcPr>
          <w:p w14:paraId="2EE2B572" w14:textId="77777777" w:rsidR="00E248F1" w:rsidRDefault="00E248F1" w:rsidP="008F0FDF">
            <w:r>
              <w:t>Voraussetzungen</w:t>
            </w:r>
          </w:p>
        </w:tc>
        <w:tc>
          <w:tcPr>
            <w:tcW w:w="2975" w:type="dxa"/>
          </w:tcPr>
          <w:p w14:paraId="4A579401" w14:textId="77777777" w:rsidR="00E248F1" w:rsidRDefault="00E248F1" w:rsidP="008F0FDF">
            <w:r>
              <w:t>Eingabe</w:t>
            </w:r>
          </w:p>
        </w:tc>
      </w:tr>
      <w:tr w:rsidR="00E248F1" w14:paraId="49CE145D" w14:textId="77777777" w:rsidTr="008F0FDF">
        <w:tc>
          <w:tcPr>
            <w:tcW w:w="1276" w:type="dxa"/>
          </w:tcPr>
          <w:p w14:paraId="519AFC21" w14:textId="77777777" w:rsidR="00E248F1" w:rsidRDefault="00E248F1" w:rsidP="008F0FDF">
            <w:r>
              <w:t>2.1</w:t>
            </w:r>
          </w:p>
        </w:tc>
        <w:tc>
          <w:tcPr>
            <w:tcW w:w="2693" w:type="dxa"/>
          </w:tcPr>
          <w:p w14:paraId="41C7586D" w14:textId="77777777" w:rsidR="00E248F1" w:rsidRDefault="00E248F1" w:rsidP="008F0FDF">
            <w:r>
              <w:t>Bei Erhalt eines Sensor Wertes wird die richtige Dekodierung ausgewählt und der Wert in JSON umgewandelt.</w:t>
            </w:r>
          </w:p>
        </w:tc>
        <w:tc>
          <w:tcPr>
            <w:tcW w:w="2127" w:type="dxa"/>
          </w:tcPr>
          <w:p w14:paraId="179830A8" w14:textId="77777777" w:rsidR="00E248F1" w:rsidRDefault="00E248F1" w:rsidP="008F0FDF">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448F5574" w14:textId="77777777" w:rsidR="00E248F1" w:rsidRDefault="00E248F1" w:rsidP="008F0FDF">
            <w:r>
              <w:t xml:space="preserve">Druck auf Button des </w:t>
            </w:r>
            <w:proofErr w:type="spellStart"/>
            <w:r>
              <w:t>Adeunis</w:t>
            </w:r>
            <w:proofErr w:type="spellEnd"/>
            <w:r>
              <w:t xml:space="preserve"> RF Sensors.</w:t>
            </w:r>
          </w:p>
        </w:tc>
      </w:tr>
      <w:tr w:rsidR="00E248F1" w14:paraId="74BFB2DF" w14:textId="77777777" w:rsidTr="008F0FDF">
        <w:tc>
          <w:tcPr>
            <w:tcW w:w="1276" w:type="dxa"/>
          </w:tcPr>
          <w:p w14:paraId="01F009BB" w14:textId="77777777" w:rsidR="00E248F1" w:rsidRDefault="00E248F1" w:rsidP="008F0FDF">
            <w:r>
              <w:t>2.2</w:t>
            </w:r>
          </w:p>
        </w:tc>
        <w:tc>
          <w:tcPr>
            <w:tcW w:w="2693" w:type="dxa"/>
          </w:tcPr>
          <w:p w14:paraId="70B20B85" w14:textId="77777777" w:rsidR="00E248F1" w:rsidRDefault="00E248F1" w:rsidP="008F0FDF">
            <w:r>
              <w:t xml:space="preserve">Ein Wert des </w:t>
            </w:r>
            <w:proofErr w:type="spellStart"/>
            <w:r>
              <w:t>Adeunis</w:t>
            </w:r>
            <w:proofErr w:type="spellEnd"/>
            <w:r>
              <w:t xml:space="preserve"> RF Sensors wird korrekt in folgende Werte umgewandelt.</w:t>
            </w:r>
          </w:p>
          <w:p w14:paraId="7970DD2F" w14:textId="77777777" w:rsidR="00E248F1" w:rsidRDefault="00E248F1" w:rsidP="008F0FDF">
            <w:pPr>
              <w:pStyle w:val="Listenabsatz"/>
              <w:numPr>
                <w:ilvl w:val="0"/>
                <w:numId w:val="43"/>
              </w:numPr>
            </w:pPr>
            <w:r>
              <w:t>Temperatur vorhanden</w:t>
            </w:r>
          </w:p>
          <w:p w14:paraId="79E24C2E" w14:textId="77777777" w:rsidR="00E248F1" w:rsidRDefault="00E248F1" w:rsidP="008F0FDF">
            <w:pPr>
              <w:pStyle w:val="Listenabsatz"/>
              <w:numPr>
                <w:ilvl w:val="0"/>
                <w:numId w:val="43"/>
              </w:numPr>
            </w:pPr>
            <w:r>
              <w:t>Übertragung durch Klick ausgelöst</w:t>
            </w:r>
          </w:p>
          <w:p w14:paraId="79918781" w14:textId="77777777" w:rsidR="00E248F1" w:rsidRDefault="00E248F1" w:rsidP="008F0FDF">
            <w:pPr>
              <w:pStyle w:val="Listenabsatz"/>
              <w:numPr>
                <w:ilvl w:val="0"/>
                <w:numId w:val="43"/>
              </w:numPr>
            </w:pPr>
            <w:r>
              <w:t>Übertragung durch Bewegung ausgelöst</w:t>
            </w:r>
          </w:p>
          <w:p w14:paraId="3AB6417C" w14:textId="4021646D" w:rsidR="006116E9" w:rsidRDefault="006116E9" w:rsidP="006116E9">
            <w:pPr>
              <w:pStyle w:val="Listenabsatz"/>
              <w:numPr>
                <w:ilvl w:val="0"/>
                <w:numId w:val="43"/>
              </w:numPr>
            </w:pPr>
            <w:r>
              <w:lastRenderedPageBreak/>
              <w:t>Temperatur</w:t>
            </w:r>
          </w:p>
          <w:p w14:paraId="39DC4CFA" w14:textId="4B349148" w:rsidR="00E248F1" w:rsidRDefault="00E248F1" w:rsidP="006116E9">
            <w:pPr>
              <w:pStyle w:val="Listenabsatz"/>
              <w:numPr>
                <w:ilvl w:val="0"/>
                <w:numId w:val="43"/>
              </w:numPr>
            </w:pPr>
            <w:r>
              <w:t>Batterie Status</w:t>
            </w:r>
          </w:p>
        </w:tc>
        <w:tc>
          <w:tcPr>
            <w:tcW w:w="2127" w:type="dxa"/>
          </w:tcPr>
          <w:p w14:paraId="5381E6F7" w14:textId="77777777" w:rsidR="00E248F1" w:rsidRDefault="00E248F1" w:rsidP="008F0FDF">
            <w:r>
              <w:lastRenderedPageBreak/>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39866AE5" w14:textId="77777777" w:rsidR="00E248F1" w:rsidRDefault="00E248F1" w:rsidP="008F0FDF">
            <w:r>
              <w:t xml:space="preserve">Klick auf </w:t>
            </w:r>
            <w:proofErr w:type="spellStart"/>
            <w:r>
              <w:t>Adeunis</w:t>
            </w:r>
            <w:proofErr w:type="spellEnd"/>
            <w:r>
              <w:t xml:space="preserve"> RF.</w:t>
            </w:r>
          </w:p>
        </w:tc>
      </w:tr>
      <w:tr w:rsidR="00E248F1" w14:paraId="4A0B5CF5" w14:textId="77777777" w:rsidTr="008F0FDF">
        <w:tc>
          <w:tcPr>
            <w:tcW w:w="1276" w:type="dxa"/>
          </w:tcPr>
          <w:p w14:paraId="793E137D" w14:textId="77777777" w:rsidR="00E248F1" w:rsidRDefault="00E248F1" w:rsidP="008F0FDF">
            <w:r>
              <w:t>2.3</w:t>
            </w:r>
          </w:p>
        </w:tc>
        <w:tc>
          <w:tcPr>
            <w:tcW w:w="2693" w:type="dxa"/>
          </w:tcPr>
          <w:p w14:paraId="5D7E93A0" w14:textId="77777777" w:rsidR="00E248F1" w:rsidRDefault="00E248F1" w:rsidP="008F0FDF">
            <w:r>
              <w:t xml:space="preserve">Ein Wert eines </w:t>
            </w:r>
            <w:proofErr w:type="spellStart"/>
            <w:r>
              <w:t>Elsys</w:t>
            </w:r>
            <w:proofErr w:type="spellEnd"/>
            <w:r>
              <w:t xml:space="preserve"> CO2 Sensors wird korrekt in folgende Werte umgewandelt.</w:t>
            </w:r>
          </w:p>
          <w:p w14:paraId="5BF24CA5" w14:textId="77777777" w:rsidR="00E248F1" w:rsidRDefault="00E248F1" w:rsidP="008F0FDF">
            <w:pPr>
              <w:pStyle w:val="Listenabsatz"/>
              <w:numPr>
                <w:ilvl w:val="0"/>
                <w:numId w:val="44"/>
              </w:numPr>
            </w:pPr>
            <w:r>
              <w:t>Temperatur</w:t>
            </w:r>
          </w:p>
          <w:p w14:paraId="797348E1" w14:textId="77777777" w:rsidR="00E248F1" w:rsidRDefault="00E248F1" w:rsidP="008F0FDF">
            <w:pPr>
              <w:pStyle w:val="Listenabsatz"/>
              <w:numPr>
                <w:ilvl w:val="0"/>
                <w:numId w:val="44"/>
              </w:numPr>
            </w:pPr>
            <w:r>
              <w:t>Feuchtigkeit</w:t>
            </w:r>
          </w:p>
          <w:p w14:paraId="56BFD201" w14:textId="77777777" w:rsidR="00E248F1" w:rsidRDefault="00E248F1" w:rsidP="008F0FDF">
            <w:pPr>
              <w:pStyle w:val="Listenabsatz"/>
              <w:numPr>
                <w:ilvl w:val="0"/>
                <w:numId w:val="44"/>
              </w:numPr>
            </w:pPr>
            <w:r>
              <w:t>Licht</w:t>
            </w:r>
          </w:p>
          <w:p w14:paraId="17E84A5B" w14:textId="77777777" w:rsidR="00E248F1" w:rsidRDefault="00E248F1" w:rsidP="008F0FDF">
            <w:pPr>
              <w:pStyle w:val="Listenabsatz"/>
              <w:numPr>
                <w:ilvl w:val="0"/>
                <w:numId w:val="44"/>
              </w:numPr>
            </w:pPr>
            <w:r>
              <w:t>Bewegung</w:t>
            </w:r>
          </w:p>
          <w:p w14:paraId="45793E4E" w14:textId="77777777" w:rsidR="00E248F1" w:rsidRDefault="00E248F1" w:rsidP="008F0FDF">
            <w:pPr>
              <w:pStyle w:val="Listenabsatz"/>
              <w:numPr>
                <w:ilvl w:val="0"/>
                <w:numId w:val="44"/>
              </w:numPr>
            </w:pPr>
            <w:r>
              <w:t>CO2</w:t>
            </w:r>
          </w:p>
          <w:p w14:paraId="5758077B" w14:textId="77777777" w:rsidR="00E248F1" w:rsidRDefault="00E248F1" w:rsidP="008F0FDF">
            <w:pPr>
              <w:pStyle w:val="Listenabsatz"/>
              <w:numPr>
                <w:ilvl w:val="0"/>
                <w:numId w:val="44"/>
              </w:numPr>
            </w:pPr>
            <w:r>
              <w:t>Batterie Spannung</w:t>
            </w:r>
          </w:p>
        </w:tc>
        <w:tc>
          <w:tcPr>
            <w:tcW w:w="2127" w:type="dxa"/>
          </w:tcPr>
          <w:p w14:paraId="6723EF05" w14:textId="77777777" w:rsidR="00E248F1" w:rsidRDefault="00E248F1" w:rsidP="008F0FDF">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68957DE3" w14:textId="77777777" w:rsidR="00E248F1" w:rsidRDefault="00E248F1" w:rsidP="008F0FDF">
            <w:r>
              <w:t xml:space="preserve">Warten auf neue Daten des Sensors. </w:t>
            </w:r>
            <w:proofErr w:type="spellStart"/>
            <w:r>
              <w:t>Elsys</w:t>
            </w:r>
            <w:proofErr w:type="spellEnd"/>
            <w:r>
              <w:t xml:space="preserve"> schickt alle 5 Minuten.</w:t>
            </w:r>
          </w:p>
        </w:tc>
      </w:tr>
      <w:tr w:rsidR="00E248F1" w14:paraId="291DF99F" w14:textId="77777777" w:rsidTr="008F0FDF">
        <w:tc>
          <w:tcPr>
            <w:tcW w:w="1276" w:type="dxa"/>
          </w:tcPr>
          <w:p w14:paraId="30FA07A2" w14:textId="77777777" w:rsidR="00E248F1" w:rsidRDefault="00E248F1" w:rsidP="008F0FDF">
            <w:r>
              <w:t>2.4</w:t>
            </w:r>
          </w:p>
        </w:tc>
        <w:tc>
          <w:tcPr>
            <w:tcW w:w="2693" w:type="dxa"/>
          </w:tcPr>
          <w:p w14:paraId="0303A986" w14:textId="77777777" w:rsidR="00E248F1" w:rsidRDefault="00E248F1" w:rsidP="008F0FDF">
            <w:r>
              <w:t>Ein Wert eines Tabs Sensors wird korrekt in folgende Werte umgewandelt.</w:t>
            </w:r>
          </w:p>
          <w:p w14:paraId="3E8B1AB9" w14:textId="77777777" w:rsidR="00E248F1" w:rsidRDefault="00E248F1" w:rsidP="008F0FDF">
            <w:pPr>
              <w:pStyle w:val="Listenabsatz"/>
              <w:numPr>
                <w:ilvl w:val="0"/>
                <w:numId w:val="45"/>
              </w:numPr>
            </w:pPr>
            <w:r>
              <w:t>Status</w:t>
            </w:r>
          </w:p>
          <w:p w14:paraId="08070BC3" w14:textId="53EEF8B3" w:rsidR="00E248F1" w:rsidRDefault="00E248F1" w:rsidP="00EF179F">
            <w:pPr>
              <w:pStyle w:val="Listenabsatz"/>
              <w:numPr>
                <w:ilvl w:val="0"/>
                <w:numId w:val="45"/>
              </w:numPr>
            </w:pPr>
            <w:r>
              <w:t>Batterie Spannung</w:t>
            </w:r>
          </w:p>
        </w:tc>
        <w:tc>
          <w:tcPr>
            <w:tcW w:w="2127" w:type="dxa"/>
          </w:tcPr>
          <w:p w14:paraId="115ADA16" w14:textId="77777777" w:rsidR="00E248F1" w:rsidRDefault="00E248F1" w:rsidP="008F0FDF">
            <w:r>
              <w:t xml:space="preserve">Loriot Gateway aktiv und verbunden mit Applikation über </w:t>
            </w:r>
            <w:proofErr w:type="spellStart"/>
            <w:r>
              <w:t>Websockets</w:t>
            </w:r>
            <w:proofErr w:type="spellEnd"/>
            <w:r>
              <w:t>. Datenbank geöffnet (</w:t>
            </w:r>
            <w:proofErr w:type="spellStart"/>
            <w:r>
              <w:t>pgAdmin</w:t>
            </w:r>
            <w:proofErr w:type="spellEnd"/>
            <w:r>
              <w:t>).</w:t>
            </w:r>
          </w:p>
        </w:tc>
        <w:tc>
          <w:tcPr>
            <w:tcW w:w="2975" w:type="dxa"/>
          </w:tcPr>
          <w:p w14:paraId="656D31D7" w14:textId="24112FD2" w:rsidR="00E248F1" w:rsidRDefault="00E248F1" w:rsidP="008F0FDF">
            <w:r>
              <w:t>Den Sta</w:t>
            </w:r>
            <w:r w:rsidR="008F0FDF">
              <w:t>tus eines Sensors ändern in dem der</w:t>
            </w:r>
            <w:r>
              <w:t xml:space="preserve"> Magnet </w:t>
            </w:r>
            <w:r w:rsidR="008F0FDF">
              <w:t>entfernt wird</w:t>
            </w:r>
            <w:r>
              <w:t xml:space="preserve">. </w:t>
            </w:r>
          </w:p>
        </w:tc>
      </w:tr>
    </w:tbl>
    <w:p w14:paraId="7DFE0D8B" w14:textId="77777777" w:rsidR="00E248F1" w:rsidRDefault="00E248F1" w:rsidP="00E248F1"/>
    <w:p w14:paraId="165A83F6" w14:textId="77777777" w:rsidR="00E248F1" w:rsidRDefault="00E248F1" w:rsidP="00E248F1">
      <w:pPr>
        <w:pStyle w:val="berschrift4"/>
        <w:numPr>
          <w:ilvl w:val="3"/>
          <w:numId w:val="16"/>
        </w:numPr>
      </w:pPr>
      <w:r>
        <w:t>Sensor Wert Beobachter</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4A05533"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29852E97" w14:textId="77777777" w:rsidR="00E248F1" w:rsidRDefault="00E248F1" w:rsidP="008F0FDF">
            <w:r>
              <w:t>Testfallnummer</w:t>
            </w:r>
          </w:p>
        </w:tc>
        <w:tc>
          <w:tcPr>
            <w:tcW w:w="2693" w:type="dxa"/>
          </w:tcPr>
          <w:p w14:paraId="75590F80" w14:textId="77777777" w:rsidR="00E248F1" w:rsidRDefault="00E248F1" w:rsidP="008F0FDF">
            <w:r>
              <w:t>Beschreibung</w:t>
            </w:r>
          </w:p>
        </w:tc>
        <w:tc>
          <w:tcPr>
            <w:tcW w:w="2127" w:type="dxa"/>
          </w:tcPr>
          <w:p w14:paraId="74B487A0" w14:textId="77777777" w:rsidR="00E248F1" w:rsidRDefault="00E248F1" w:rsidP="008F0FDF">
            <w:r>
              <w:t>Voraussetzungen</w:t>
            </w:r>
          </w:p>
        </w:tc>
        <w:tc>
          <w:tcPr>
            <w:tcW w:w="2975" w:type="dxa"/>
          </w:tcPr>
          <w:p w14:paraId="4CC3F524" w14:textId="77777777" w:rsidR="00E248F1" w:rsidRDefault="00E248F1" w:rsidP="008F0FDF">
            <w:r>
              <w:t>Eingabe</w:t>
            </w:r>
          </w:p>
        </w:tc>
      </w:tr>
      <w:tr w:rsidR="00E248F1" w14:paraId="12D3EEFF" w14:textId="77777777" w:rsidTr="008F0FDF">
        <w:tc>
          <w:tcPr>
            <w:tcW w:w="1276" w:type="dxa"/>
          </w:tcPr>
          <w:p w14:paraId="65F14750" w14:textId="77777777" w:rsidR="00E248F1" w:rsidRDefault="00E248F1" w:rsidP="008F0FDF">
            <w:r>
              <w:t>3.1</w:t>
            </w:r>
          </w:p>
        </w:tc>
        <w:tc>
          <w:tcPr>
            <w:tcW w:w="2693" w:type="dxa"/>
          </w:tcPr>
          <w:p w14:paraId="7449B455" w14:textId="77777777" w:rsidR="00E248F1" w:rsidRDefault="00E248F1" w:rsidP="008F0FDF">
            <w:r>
              <w:t>Es können einem Sensor einen Wert Beobachter zugefügt werden.</w:t>
            </w:r>
          </w:p>
        </w:tc>
        <w:tc>
          <w:tcPr>
            <w:tcW w:w="2127" w:type="dxa"/>
          </w:tcPr>
          <w:p w14:paraId="4A980CC6" w14:textId="77777777" w:rsidR="00E248F1" w:rsidRDefault="00E248F1" w:rsidP="008F0FDF">
            <w:r>
              <w:t>Web Applikation mit Backend gestartet. Sensor Werte von Loriot abhören.</w:t>
            </w:r>
          </w:p>
        </w:tc>
        <w:tc>
          <w:tcPr>
            <w:tcW w:w="2975" w:type="dxa"/>
          </w:tcPr>
          <w:p w14:paraId="462EF759" w14:textId="77777777" w:rsidR="00E248F1" w:rsidRDefault="00E248F1" w:rsidP="008F0FDF">
            <w:r>
              <w:t>Wert Beobachter erstellt. Richtwert oder Zählerstand.</w:t>
            </w:r>
          </w:p>
        </w:tc>
      </w:tr>
      <w:tr w:rsidR="00E248F1" w14:paraId="5C8850F7" w14:textId="77777777" w:rsidTr="008F0FDF">
        <w:tc>
          <w:tcPr>
            <w:tcW w:w="1276" w:type="dxa"/>
          </w:tcPr>
          <w:p w14:paraId="6784620F" w14:textId="77777777" w:rsidR="00E248F1" w:rsidRDefault="00E248F1" w:rsidP="008F0FDF">
            <w:r>
              <w:t>3.2</w:t>
            </w:r>
          </w:p>
        </w:tc>
        <w:tc>
          <w:tcPr>
            <w:tcW w:w="2693" w:type="dxa"/>
          </w:tcPr>
          <w:p w14:paraId="5CB2C6D8" w14:textId="77777777" w:rsidR="00E248F1" w:rsidRDefault="00E248F1" w:rsidP="008F0FDF">
            <w:r>
              <w:t xml:space="preserve">Ein Richtwert Beobachter erstellt eine Meldung für den </w:t>
            </w:r>
            <w:proofErr w:type="spellStart"/>
            <w:r>
              <w:t>Elsys</w:t>
            </w:r>
            <w:proofErr w:type="spellEnd"/>
            <w:r>
              <w:t xml:space="preserve"> CO2 Temperatur Wert, wenn sich dieser um 1 Grad erwärmt hat.</w:t>
            </w:r>
          </w:p>
        </w:tc>
        <w:tc>
          <w:tcPr>
            <w:tcW w:w="2127" w:type="dxa"/>
          </w:tcPr>
          <w:p w14:paraId="51832DCD" w14:textId="77777777" w:rsidR="00E248F1" w:rsidRDefault="00E248F1" w:rsidP="008F0FDF">
            <w:r>
              <w:t xml:space="preserve">Web Applikation mit Backend gestartet. Sensor Werte von Loriot abhören. </w:t>
            </w:r>
            <w:proofErr w:type="spellStart"/>
            <w:r>
              <w:t>Elsys</w:t>
            </w:r>
            <w:proofErr w:type="spellEnd"/>
            <w:r>
              <w:t xml:space="preserve"> CO2 Sensor muss hinzugefügt sein.</w:t>
            </w:r>
          </w:p>
        </w:tc>
        <w:tc>
          <w:tcPr>
            <w:tcW w:w="2975" w:type="dxa"/>
          </w:tcPr>
          <w:p w14:paraId="3080E971" w14:textId="77777777" w:rsidR="00E248F1" w:rsidRDefault="00E248F1" w:rsidP="008F0FDF">
            <w:r>
              <w:t>Beobachter hinzufügen mit einem Richtwert ein Grad wärmer als die zuletzt gemeldete Wärme. Danach Sensor in mit der Hand erwärmen.</w:t>
            </w:r>
          </w:p>
        </w:tc>
      </w:tr>
      <w:tr w:rsidR="00E248F1" w14:paraId="116AA917" w14:textId="77777777" w:rsidTr="008F0FDF">
        <w:tc>
          <w:tcPr>
            <w:tcW w:w="1276" w:type="dxa"/>
          </w:tcPr>
          <w:p w14:paraId="7497076B" w14:textId="77777777" w:rsidR="00E248F1" w:rsidRDefault="00E248F1" w:rsidP="008F0FDF">
            <w:r>
              <w:t>3.3</w:t>
            </w:r>
          </w:p>
        </w:tc>
        <w:tc>
          <w:tcPr>
            <w:tcW w:w="2693" w:type="dxa"/>
          </w:tcPr>
          <w:p w14:paraId="61047F17" w14:textId="77777777" w:rsidR="00E248F1" w:rsidRDefault="00E248F1" w:rsidP="008F0FDF">
            <w:r>
              <w:t xml:space="preserve">Ein Zählerstand Beobachter erstellt eine Meldung wenn der Zählerstand eines </w:t>
            </w:r>
            <w:proofErr w:type="spellStart"/>
            <w:r>
              <w:t>Adeunis</w:t>
            </w:r>
            <w:proofErr w:type="spellEnd"/>
            <w:r>
              <w:t xml:space="preserve"> RF zehn erreicht.</w:t>
            </w:r>
          </w:p>
        </w:tc>
        <w:tc>
          <w:tcPr>
            <w:tcW w:w="2127" w:type="dxa"/>
          </w:tcPr>
          <w:p w14:paraId="048C92DD" w14:textId="77777777" w:rsidR="00E248F1" w:rsidRDefault="00E248F1" w:rsidP="008F0FDF">
            <w:r>
              <w:t xml:space="preserve">Web Applikation mit Backend gestartet. Sensor Werte von Loriot abhören. </w:t>
            </w:r>
            <w:proofErr w:type="spellStart"/>
            <w:r>
              <w:t>Adeunis</w:t>
            </w:r>
            <w:proofErr w:type="spellEnd"/>
            <w:r>
              <w:t xml:space="preserve"> Sensor hinzugefügt mit Zählerstand Beobachter.</w:t>
            </w:r>
          </w:p>
        </w:tc>
        <w:tc>
          <w:tcPr>
            <w:tcW w:w="2975" w:type="dxa"/>
          </w:tcPr>
          <w:p w14:paraId="1FEAE547" w14:textId="77777777" w:rsidR="00E248F1" w:rsidRDefault="00E248F1" w:rsidP="008F0FDF">
            <w:r>
              <w:t>Zehn Mal auf den Knopf des Sensors drücken.</w:t>
            </w:r>
          </w:p>
        </w:tc>
      </w:tr>
      <w:tr w:rsidR="00E248F1" w14:paraId="3BEB41E8" w14:textId="77777777" w:rsidTr="008F0FDF">
        <w:tc>
          <w:tcPr>
            <w:tcW w:w="1276" w:type="dxa"/>
          </w:tcPr>
          <w:p w14:paraId="43E59818" w14:textId="77777777" w:rsidR="00E248F1" w:rsidRDefault="00E248F1" w:rsidP="008F0FDF">
            <w:r>
              <w:lastRenderedPageBreak/>
              <w:t>3.4</w:t>
            </w:r>
          </w:p>
        </w:tc>
        <w:tc>
          <w:tcPr>
            <w:tcW w:w="2693" w:type="dxa"/>
          </w:tcPr>
          <w:p w14:paraId="5A08A829" w14:textId="77777777" w:rsidR="00E248F1" w:rsidRDefault="00E248F1" w:rsidP="008F0FDF">
            <w:r>
              <w:t xml:space="preserve">Es können mehrere Beobachter für den </w:t>
            </w:r>
            <w:proofErr w:type="spellStart"/>
            <w:r>
              <w:t>Elsys</w:t>
            </w:r>
            <w:proofErr w:type="spellEnd"/>
            <w:r>
              <w:t xml:space="preserve"> CO2 erstellt werden. Einen für die Temperatur und einen für das Licht.</w:t>
            </w:r>
          </w:p>
        </w:tc>
        <w:tc>
          <w:tcPr>
            <w:tcW w:w="2127" w:type="dxa"/>
          </w:tcPr>
          <w:p w14:paraId="192805C3" w14:textId="77777777" w:rsidR="00E248F1" w:rsidRDefault="00E248F1" w:rsidP="008F0FDF">
            <w:r>
              <w:t xml:space="preserve">Web Applikation mit Backend gestartet. Sensor Werte von Loriot abhören. </w:t>
            </w:r>
            <w:proofErr w:type="spellStart"/>
            <w:r>
              <w:t>Elsys</w:t>
            </w:r>
            <w:proofErr w:type="spellEnd"/>
            <w:r>
              <w:t xml:space="preserve"> CO2 Sensor  hinzugefügt und Richtwert Beobachter für Licht und Temperatur erstellt.</w:t>
            </w:r>
          </w:p>
        </w:tc>
        <w:tc>
          <w:tcPr>
            <w:tcW w:w="2975" w:type="dxa"/>
          </w:tcPr>
          <w:p w14:paraId="2F71CDA7" w14:textId="77777777" w:rsidR="00E248F1" w:rsidRDefault="00E248F1" w:rsidP="008F0FDF">
            <w:r>
              <w:t>Sensor erwärmen und abdunkeln.</w:t>
            </w:r>
          </w:p>
        </w:tc>
      </w:tr>
    </w:tbl>
    <w:p w14:paraId="4B4C2AA3" w14:textId="77777777" w:rsidR="00E248F1" w:rsidRDefault="00E248F1" w:rsidP="00E248F1"/>
    <w:p w14:paraId="440C8263" w14:textId="77777777" w:rsidR="00E248F1" w:rsidRDefault="00E248F1" w:rsidP="00E248F1">
      <w:pPr>
        <w:pStyle w:val="berschrift4"/>
        <w:numPr>
          <w:ilvl w:val="3"/>
          <w:numId w:val="16"/>
        </w:numPr>
      </w:pPr>
      <w:r w:rsidRPr="00297893">
        <w:t>Gebäude Verwaltung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1B93DC72"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2EF2DB45" w14:textId="77777777" w:rsidR="00E248F1" w:rsidRDefault="00E248F1" w:rsidP="008F0FDF">
            <w:r>
              <w:t>Testfallnummer</w:t>
            </w:r>
          </w:p>
        </w:tc>
        <w:tc>
          <w:tcPr>
            <w:tcW w:w="2693" w:type="dxa"/>
          </w:tcPr>
          <w:p w14:paraId="35D2AE99" w14:textId="77777777" w:rsidR="00E248F1" w:rsidRDefault="00E248F1" w:rsidP="008F0FDF">
            <w:r>
              <w:t>Beschreibung</w:t>
            </w:r>
          </w:p>
        </w:tc>
        <w:tc>
          <w:tcPr>
            <w:tcW w:w="2127" w:type="dxa"/>
          </w:tcPr>
          <w:p w14:paraId="6E80F6D3" w14:textId="77777777" w:rsidR="00E248F1" w:rsidRDefault="00E248F1" w:rsidP="008F0FDF">
            <w:r>
              <w:t>Voraussetzungen</w:t>
            </w:r>
          </w:p>
        </w:tc>
        <w:tc>
          <w:tcPr>
            <w:tcW w:w="2975" w:type="dxa"/>
          </w:tcPr>
          <w:p w14:paraId="6489F549" w14:textId="77777777" w:rsidR="00E248F1" w:rsidRDefault="00E248F1" w:rsidP="008F0FDF">
            <w:r>
              <w:t>Eingabe</w:t>
            </w:r>
          </w:p>
        </w:tc>
      </w:tr>
      <w:tr w:rsidR="00E248F1" w14:paraId="7E225FD7" w14:textId="77777777" w:rsidTr="008F0FDF">
        <w:tc>
          <w:tcPr>
            <w:tcW w:w="1276" w:type="dxa"/>
          </w:tcPr>
          <w:p w14:paraId="127CBC9C" w14:textId="77777777" w:rsidR="00E248F1" w:rsidRDefault="00E248F1" w:rsidP="008F0FDF">
            <w:r>
              <w:t>4.1</w:t>
            </w:r>
          </w:p>
        </w:tc>
        <w:tc>
          <w:tcPr>
            <w:tcW w:w="2693" w:type="dxa"/>
          </w:tcPr>
          <w:p w14:paraId="565C732E" w14:textId="77777777" w:rsidR="00E248F1" w:rsidRDefault="00E248F1" w:rsidP="008F0FDF">
            <w:r>
              <w:t>Es kann ein Gebäude erstellt werden.</w:t>
            </w:r>
          </w:p>
        </w:tc>
        <w:tc>
          <w:tcPr>
            <w:tcW w:w="2127" w:type="dxa"/>
          </w:tcPr>
          <w:p w14:paraId="33BB82A1" w14:textId="77777777" w:rsidR="00E248F1" w:rsidRDefault="00E248F1" w:rsidP="008F0FDF">
            <w:r>
              <w:t xml:space="preserve">Web Applikation mit Backend gestartet. </w:t>
            </w:r>
          </w:p>
        </w:tc>
        <w:tc>
          <w:tcPr>
            <w:tcW w:w="2975" w:type="dxa"/>
          </w:tcPr>
          <w:p w14:paraId="3B8F28F0" w14:textId="77777777" w:rsidR="00E248F1" w:rsidRDefault="00E248F1" w:rsidP="008F0FDF">
            <w:r>
              <w:t>Gebäude Name eingeben und erstellen.</w:t>
            </w:r>
          </w:p>
        </w:tc>
      </w:tr>
      <w:tr w:rsidR="00E248F1" w14:paraId="65F19D2D" w14:textId="77777777" w:rsidTr="008F0FDF">
        <w:tc>
          <w:tcPr>
            <w:tcW w:w="1276" w:type="dxa"/>
          </w:tcPr>
          <w:p w14:paraId="07C3C773" w14:textId="77777777" w:rsidR="00E248F1" w:rsidRDefault="00E248F1" w:rsidP="008F0FDF">
            <w:r>
              <w:t>4.2</w:t>
            </w:r>
          </w:p>
        </w:tc>
        <w:tc>
          <w:tcPr>
            <w:tcW w:w="2693" w:type="dxa"/>
          </w:tcPr>
          <w:p w14:paraId="7CC7427E" w14:textId="77777777" w:rsidR="00E248F1" w:rsidRDefault="00E248F1" w:rsidP="008F0FDF">
            <w:r>
              <w:t>Es können Stockwerke einem Gebäude hinzugefügt werden.</w:t>
            </w:r>
          </w:p>
        </w:tc>
        <w:tc>
          <w:tcPr>
            <w:tcW w:w="2127" w:type="dxa"/>
          </w:tcPr>
          <w:p w14:paraId="034ED310" w14:textId="77777777" w:rsidR="00E248F1" w:rsidRDefault="00E248F1" w:rsidP="008F0FDF">
            <w:r>
              <w:t>Web Applikation mit Backend gestartet. Mindestens ein Gebäude erstellt.</w:t>
            </w:r>
          </w:p>
        </w:tc>
        <w:tc>
          <w:tcPr>
            <w:tcW w:w="2975" w:type="dxa"/>
          </w:tcPr>
          <w:p w14:paraId="0203C6E3" w14:textId="77777777" w:rsidR="00E248F1" w:rsidRDefault="00E248F1" w:rsidP="008F0FDF">
            <w:r>
              <w:t>Gebäude auswählen  und Stockwerk Name, Niveau eingeben.</w:t>
            </w:r>
          </w:p>
        </w:tc>
      </w:tr>
      <w:tr w:rsidR="00E248F1" w14:paraId="2392B310" w14:textId="77777777" w:rsidTr="008F0FDF">
        <w:tc>
          <w:tcPr>
            <w:tcW w:w="1276" w:type="dxa"/>
          </w:tcPr>
          <w:p w14:paraId="0127A65B" w14:textId="77777777" w:rsidR="00E248F1" w:rsidRDefault="00E248F1" w:rsidP="008F0FDF">
            <w:r>
              <w:t>4.3</w:t>
            </w:r>
          </w:p>
        </w:tc>
        <w:tc>
          <w:tcPr>
            <w:tcW w:w="2693" w:type="dxa"/>
          </w:tcPr>
          <w:p w14:paraId="6925A92D" w14:textId="77777777" w:rsidR="00E248F1" w:rsidRDefault="00E248F1" w:rsidP="008F0FDF">
            <w:r>
              <w:t>Es können Räume einem Stockwerk hinzugefügt werden.</w:t>
            </w:r>
          </w:p>
        </w:tc>
        <w:tc>
          <w:tcPr>
            <w:tcW w:w="2127" w:type="dxa"/>
          </w:tcPr>
          <w:p w14:paraId="64D8256C" w14:textId="77777777" w:rsidR="00E248F1" w:rsidRDefault="00E248F1" w:rsidP="008F0FDF">
            <w:r>
              <w:t>Web Applikation mit Backend gestartet und mindestens ein Stockwerk bereits erstellt.</w:t>
            </w:r>
          </w:p>
        </w:tc>
        <w:tc>
          <w:tcPr>
            <w:tcW w:w="2975" w:type="dxa"/>
          </w:tcPr>
          <w:p w14:paraId="53209220" w14:textId="77777777" w:rsidR="00E248F1" w:rsidRDefault="00E248F1" w:rsidP="008F0FDF">
            <w:r>
              <w:t>Raum Name  eingeben und Stockwerk auswählen.</w:t>
            </w:r>
          </w:p>
        </w:tc>
      </w:tr>
      <w:tr w:rsidR="00E248F1" w14:paraId="121255C3" w14:textId="77777777" w:rsidTr="008F0FDF">
        <w:tc>
          <w:tcPr>
            <w:tcW w:w="1276" w:type="dxa"/>
          </w:tcPr>
          <w:p w14:paraId="4DEC33B2" w14:textId="77777777" w:rsidR="00E248F1" w:rsidRDefault="00E248F1" w:rsidP="008F0FDF">
            <w:r>
              <w:t>4.4</w:t>
            </w:r>
          </w:p>
        </w:tc>
        <w:tc>
          <w:tcPr>
            <w:tcW w:w="2693" w:type="dxa"/>
          </w:tcPr>
          <w:p w14:paraId="7988070E" w14:textId="77777777" w:rsidR="00E248F1" w:rsidRDefault="00E248F1" w:rsidP="008F0FDF">
            <w:r>
              <w:t>Räume werden nach Stockwerk Niveau und Gebäude sortiert.</w:t>
            </w:r>
          </w:p>
        </w:tc>
        <w:tc>
          <w:tcPr>
            <w:tcW w:w="2127" w:type="dxa"/>
          </w:tcPr>
          <w:p w14:paraId="7283AAA8" w14:textId="77777777" w:rsidR="00E248F1" w:rsidRDefault="00E248F1" w:rsidP="008F0FDF">
            <w:r>
              <w:t>Web Applikation mit Backend gestartet und Raum Verwaltung geöffnet.</w:t>
            </w:r>
          </w:p>
        </w:tc>
        <w:tc>
          <w:tcPr>
            <w:tcW w:w="2975" w:type="dxa"/>
          </w:tcPr>
          <w:p w14:paraId="4036D190" w14:textId="77777777" w:rsidR="00E248F1" w:rsidRDefault="00E248F1" w:rsidP="008F0FDF">
            <w:r>
              <w:t>Keine.</w:t>
            </w:r>
          </w:p>
        </w:tc>
      </w:tr>
    </w:tbl>
    <w:p w14:paraId="6470C226" w14:textId="77777777" w:rsidR="00E248F1" w:rsidRDefault="00E248F1" w:rsidP="00E248F1"/>
    <w:p w14:paraId="54D5215E" w14:textId="77777777" w:rsidR="00E248F1" w:rsidRDefault="00E248F1" w:rsidP="00E248F1">
      <w:pPr>
        <w:pStyle w:val="berschrift4"/>
        <w:numPr>
          <w:ilvl w:val="3"/>
          <w:numId w:val="16"/>
        </w:numPr>
      </w:pPr>
      <w:r>
        <w:t>Eingabe Validierung</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35AA0E24"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0F6DECC4" w14:textId="77777777" w:rsidR="00E248F1" w:rsidRDefault="00E248F1" w:rsidP="008F0FDF">
            <w:r>
              <w:t>Testfallnummer</w:t>
            </w:r>
          </w:p>
        </w:tc>
        <w:tc>
          <w:tcPr>
            <w:tcW w:w="2693" w:type="dxa"/>
          </w:tcPr>
          <w:p w14:paraId="0720D7F9" w14:textId="77777777" w:rsidR="00E248F1" w:rsidRDefault="00E248F1" w:rsidP="008F0FDF">
            <w:r>
              <w:t>Beschreibung</w:t>
            </w:r>
          </w:p>
        </w:tc>
        <w:tc>
          <w:tcPr>
            <w:tcW w:w="2127" w:type="dxa"/>
          </w:tcPr>
          <w:p w14:paraId="120A2AD9" w14:textId="77777777" w:rsidR="00E248F1" w:rsidRDefault="00E248F1" w:rsidP="008F0FDF">
            <w:r>
              <w:t>Voraussetzungen</w:t>
            </w:r>
          </w:p>
        </w:tc>
        <w:tc>
          <w:tcPr>
            <w:tcW w:w="2975" w:type="dxa"/>
          </w:tcPr>
          <w:p w14:paraId="2B1A93EF" w14:textId="77777777" w:rsidR="00E248F1" w:rsidRDefault="00E248F1" w:rsidP="008F0FDF">
            <w:r>
              <w:t>Eingabe</w:t>
            </w:r>
          </w:p>
        </w:tc>
      </w:tr>
      <w:tr w:rsidR="00E248F1" w14:paraId="518CDEC9" w14:textId="77777777" w:rsidTr="008F0FDF">
        <w:tc>
          <w:tcPr>
            <w:tcW w:w="1276" w:type="dxa"/>
          </w:tcPr>
          <w:p w14:paraId="57ED5E82" w14:textId="77777777" w:rsidR="00E248F1" w:rsidRDefault="00E248F1" w:rsidP="008F0FDF">
            <w:r>
              <w:t>5.1</w:t>
            </w:r>
          </w:p>
        </w:tc>
        <w:tc>
          <w:tcPr>
            <w:tcW w:w="2693" w:type="dxa"/>
          </w:tcPr>
          <w:p w14:paraId="484F7C7D" w14:textId="77777777" w:rsidR="00E248F1" w:rsidRDefault="00E248F1" w:rsidP="008F0FDF">
            <w:r>
              <w:t>Leere Eingaben werden abgefangen. Leer ist auch ein String der Länge 0 und nicht nur None.</w:t>
            </w:r>
          </w:p>
        </w:tc>
        <w:tc>
          <w:tcPr>
            <w:tcW w:w="2127" w:type="dxa"/>
          </w:tcPr>
          <w:p w14:paraId="2C67AA64" w14:textId="77777777" w:rsidR="00E248F1" w:rsidRDefault="00E248F1" w:rsidP="008F0FDF">
            <w:r>
              <w:t>Web Applikation mit Backend gestartet.</w:t>
            </w:r>
          </w:p>
        </w:tc>
        <w:tc>
          <w:tcPr>
            <w:tcW w:w="2975" w:type="dxa"/>
          </w:tcPr>
          <w:p w14:paraId="20009625" w14:textId="77777777" w:rsidR="00E248F1" w:rsidRDefault="00E248F1" w:rsidP="008F0FDF">
            <w:r>
              <w:t>Zum Beispiel ein neues Gebäude erstellen mit leerem Name.</w:t>
            </w:r>
          </w:p>
        </w:tc>
      </w:tr>
      <w:tr w:rsidR="00E248F1" w14:paraId="1EAB905A" w14:textId="77777777" w:rsidTr="008F0FDF">
        <w:tc>
          <w:tcPr>
            <w:tcW w:w="1276" w:type="dxa"/>
          </w:tcPr>
          <w:p w14:paraId="244B9A97" w14:textId="77777777" w:rsidR="00E248F1" w:rsidRDefault="00E248F1" w:rsidP="008F0FDF">
            <w:r>
              <w:lastRenderedPageBreak/>
              <w:t>5.2</w:t>
            </w:r>
          </w:p>
        </w:tc>
        <w:tc>
          <w:tcPr>
            <w:tcW w:w="2693" w:type="dxa"/>
          </w:tcPr>
          <w:p w14:paraId="037656F8" w14:textId="584EDF5B" w:rsidR="00E248F1" w:rsidRDefault="002B3DB1" w:rsidP="008F0FDF">
            <w:r>
              <w:t>JavaScript Code</w:t>
            </w:r>
            <w:r w:rsidR="00E248F1">
              <w:t xml:space="preserve"> Eingaben werden nicht ausführbar in der Datenbank abgespeichert.</w:t>
            </w:r>
          </w:p>
        </w:tc>
        <w:tc>
          <w:tcPr>
            <w:tcW w:w="2127" w:type="dxa"/>
          </w:tcPr>
          <w:p w14:paraId="6DF31FD7" w14:textId="77777777" w:rsidR="00E248F1" w:rsidRDefault="00E248F1" w:rsidP="008F0FDF">
            <w:r>
              <w:t>Web Applikation mit Backend gestartet.</w:t>
            </w:r>
          </w:p>
        </w:tc>
        <w:tc>
          <w:tcPr>
            <w:tcW w:w="2975" w:type="dxa"/>
          </w:tcPr>
          <w:p w14:paraId="23195A57" w14:textId="77777777" w:rsidR="00E248F1" w:rsidRDefault="00E248F1" w:rsidP="008F0FDF">
            <w:r>
              <w:t>Neues Gebäude erstellen mit dem Namen &lt;</w:t>
            </w:r>
            <w:proofErr w:type="spellStart"/>
            <w:r>
              <w:t>script</w:t>
            </w:r>
            <w:proofErr w:type="spellEnd"/>
            <w:r>
              <w:t>&gt;alert(«Not Safe»);&lt;/</w:t>
            </w:r>
            <w:proofErr w:type="spellStart"/>
            <w:r>
              <w:t>script</w:t>
            </w:r>
            <w:proofErr w:type="spellEnd"/>
            <w:r>
              <w:t>&gt;.</w:t>
            </w:r>
          </w:p>
        </w:tc>
      </w:tr>
      <w:tr w:rsidR="00E248F1" w14:paraId="0E4741E9" w14:textId="77777777" w:rsidTr="008F0FDF">
        <w:tc>
          <w:tcPr>
            <w:tcW w:w="1276" w:type="dxa"/>
          </w:tcPr>
          <w:p w14:paraId="36CD90E2" w14:textId="77777777" w:rsidR="00E248F1" w:rsidRDefault="00E248F1" w:rsidP="008F0FDF">
            <w:r>
              <w:t>5.3</w:t>
            </w:r>
          </w:p>
        </w:tc>
        <w:tc>
          <w:tcPr>
            <w:tcW w:w="2693" w:type="dxa"/>
          </w:tcPr>
          <w:p w14:paraId="073BECD2" w14:textId="688F50DE" w:rsidR="00E248F1" w:rsidRDefault="008F0FDF" w:rsidP="008F0FDF">
            <w:r>
              <w:t xml:space="preserve">Die Eingabe eines Gebäude Namens mit einer Länge von mehr als 100 wird nicht </w:t>
            </w:r>
            <w:r w:rsidR="009F70AC">
              <w:t>akzeptiert</w:t>
            </w:r>
            <w:r>
              <w:t>.</w:t>
            </w:r>
          </w:p>
        </w:tc>
        <w:tc>
          <w:tcPr>
            <w:tcW w:w="2127" w:type="dxa"/>
          </w:tcPr>
          <w:p w14:paraId="20F8E90A" w14:textId="77777777" w:rsidR="00E248F1" w:rsidRDefault="00E248F1" w:rsidP="008F0FDF">
            <w:r>
              <w:t>Web Applikation mit Backend gestartet.</w:t>
            </w:r>
          </w:p>
        </w:tc>
        <w:tc>
          <w:tcPr>
            <w:tcW w:w="2975" w:type="dxa"/>
          </w:tcPr>
          <w:p w14:paraId="0810F9AE" w14:textId="77777777" w:rsidR="00E248F1" w:rsidRDefault="00E248F1" w:rsidP="008F0FDF">
            <w:r>
              <w:t>101 Charakter String eingeben als Gebäudenamen.</w:t>
            </w:r>
          </w:p>
        </w:tc>
      </w:tr>
    </w:tbl>
    <w:p w14:paraId="5EB835E0" w14:textId="77777777" w:rsidR="00E248F1" w:rsidRPr="00B30651" w:rsidRDefault="00E248F1" w:rsidP="00E248F1"/>
    <w:p w14:paraId="5BF7AEFC" w14:textId="77777777" w:rsidR="00E248F1" w:rsidRDefault="00E248F1" w:rsidP="00E248F1">
      <w:pPr>
        <w:pStyle w:val="berschrift4"/>
        <w:numPr>
          <w:ilvl w:val="3"/>
          <w:numId w:val="16"/>
        </w:numPr>
      </w:pPr>
      <w:r>
        <w:t xml:space="preserve">Design und </w:t>
      </w:r>
      <w:r w:rsidRPr="009969F2">
        <w:t>Browserkompatibilität</w:t>
      </w:r>
    </w:p>
    <w:tbl>
      <w:tblPr>
        <w:tblStyle w:val="AvectrisTabelle"/>
        <w:tblW w:w="0" w:type="auto"/>
        <w:tblInd w:w="0" w:type="dxa"/>
        <w:tblLook w:val="04A0" w:firstRow="1" w:lastRow="0" w:firstColumn="1" w:lastColumn="0" w:noHBand="0" w:noVBand="1"/>
      </w:tblPr>
      <w:tblGrid>
        <w:gridCol w:w="1276"/>
        <w:gridCol w:w="2693"/>
        <w:gridCol w:w="2127"/>
        <w:gridCol w:w="2975"/>
      </w:tblGrid>
      <w:tr w:rsidR="00E248F1" w14:paraId="5F487376" w14:textId="77777777" w:rsidTr="008F0FDF">
        <w:trPr>
          <w:cnfStyle w:val="100000000000" w:firstRow="1" w:lastRow="0" w:firstColumn="0" w:lastColumn="0" w:oddVBand="0" w:evenVBand="0" w:oddHBand="0" w:evenHBand="0" w:firstRowFirstColumn="0" w:firstRowLastColumn="0" w:lastRowFirstColumn="0" w:lastRowLastColumn="0"/>
        </w:trPr>
        <w:tc>
          <w:tcPr>
            <w:tcW w:w="1276" w:type="dxa"/>
          </w:tcPr>
          <w:p w14:paraId="4800E6DE" w14:textId="77777777" w:rsidR="00E248F1" w:rsidRDefault="00E248F1" w:rsidP="008F0FDF">
            <w:r>
              <w:t>Testfallnummer</w:t>
            </w:r>
          </w:p>
        </w:tc>
        <w:tc>
          <w:tcPr>
            <w:tcW w:w="2693" w:type="dxa"/>
          </w:tcPr>
          <w:p w14:paraId="65A5AD03" w14:textId="77777777" w:rsidR="00E248F1" w:rsidRDefault="00E248F1" w:rsidP="008F0FDF">
            <w:r>
              <w:t>Beschreibung</w:t>
            </w:r>
          </w:p>
        </w:tc>
        <w:tc>
          <w:tcPr>
            <w:tcW w:w="2127" w:type="dxa"/>
          </w:tcPr>
          <w:p w14:paraId="1FEB282E" w14:textId="77777777" w:rsidR="00E248F1" w:rsidRDefault="00E248F1" w:rsidP="008F0FDF">
            <w:r>
              <w:t>Voraussetzungen</w:t>
            </w:r>
          </w:p>
        </w:tc>
        <w:tc>
          <w:tcPr>
            <w:tcW w:w="2975" w:type="dxa"/>
          </w:tcPr>
          <w:p w14:paraId="1B712941" w14:textId="77777777" w:rsidR="00E248F1" w:rsidRDefault="00E248F1" w:rsidP="008F0FDF">
            <w:r>
              <w:t>Eingabe</w:t>
            </w:r>
          </w:p>
        </w:tc>
      </w:tr>
      <w:tr w:rsidR="00E248F1" w14:paraId="580B6983" w14:textId="77777777" w:rsidTr="008F0FDF">
        <w:tc>
          <w:tcPr>
            <w:tcW w:w="1276" w:type="dxa"/>
          </w:tcPr>
          <w:p w14:paraId="79824F54" w14:textId="77777777" w:rsidR="00E248F1" w:rsidRDefault="00E248F1" w:rsidP="008F0FDF">
            <w:r>
              <w:t>6.1</w:t>
            </w:r>
          </w:p>
        </w:tc>
        <w:tc>
          <w:tcPr>
            <w:tcW w:w="2693" w:type="dxa"/>
          </w:tcPr>
          <w:p w14:paraId="172A4513" w14:textId="77777777" w:rsidR="00E248F1" w:rsidRDefault="00E248F1" w:rsidP="008F0FDF">
            <w:r>
              <w:t>Das Design passt sich für den Desktop an.</w:t>
            </w:r>
          </w:p>
        </w:tc>
        <w:tc>
          <w:tcPr>
            <w:tcW w:w="2127" w:type="dxa"/>
          </w:tcPr>
          <w:p w14:paraId="4BA8B19C" w14:textId="77777777" w:rsidR="00E248F1" w:rsidRDefault="00E248F1" w:rsidP="008F0FDF">
            <w:r>
              <w:t>Applikation auf einem Monitor mit der Grösse 1920x1080 geöffnet.</w:t>
            </w:r>
          </w:p>
        </w:tc>
        <w:tc>
          <w:tcPr>
            <w:tcW w:w="2975" w:type="dxa"/>
          </w:tcPr>
          <w:p w14:paraId="21B280FF" w14:textId="77777777" w:rsidR="00E248F1" w:rsidRDefault="00E248F1" w:rsidP="008F0FDF">
            <w:r>
              <w:t>Keine.</w:t>
            </w:r>
          </w:p>
        </w:tc>
      </w:tr>
      <w:tr w:rsidR="00E248F1" w14:paraId="7B5E6699" w14:textId="77777777" w:rsidTr="008F0FDF">
        <w:tc>
          <w:tcPr>
            <w:tcW w:w="1276" w:type="dxa"/>
          </w:tcPr>
          <w:p w14:paraId="48DBAD3E" w14:textId="77777777" w:rsidR="00E248F1" w:rsidRDefault="00E248F1" w:rsidP="008F0FDF">
            <w:r>
              <w:t>6.2</w:t>
            </w:r>
          </w:p>
        </w:tc>
        <w:tc>
          <w:tcPr>
            <w:tcW w:w="2693" w:type="dxa"/>
          </w:tcPr>
          <w:p w14:paraId="2E91F785" w14:textId="77777777" w:rsidR="00E248F1" w:rsidRDefault="00E248F1" w:rsidP="008F0FDF">
            <w:r>
              <w:t>Das Design passt sich für das Tablet an.</w:t>
            </w:r>
          </w:p>
        </w:tc>
        <w:tc>
          <w:tcPr>
            <w:tcW w:w="2127" w:type="dxa"/>
          </w:tcPr>
          <w:p w14:paraId="30D1748C" w14:textId="77777777" w:rsidR="00E248F1" w:rsidRDefault="00E248F1" w:rsidP="008F0FDF">
            <w:r>
              <w:t>Applikation auf einem Monitor mit der Grösse 1024x768 geöffnet.</w:t>
            </w:r>
          </w:p>
        </w:tc>
        <w:tc>
          <w:tcPr>
            <w:tcW w:w="2975" w:type="dxa"/>
          </w:tcPr>
          <w:p w14:paraId="6E70E06B" w14:textId="77777777" w:rsidR="00E248F1" w:rsidRDefault="00E248F1" w:rsidP="008F0FDF">
            <w:r>
              <w:t>Keine.</w:t>
            </w:r>
          </w:p>
        </w:tc>
      </w:tr>
      <w:tr w:rsidR="00E248F1" w14:paraId="507FD875" w14:textId="77777777" w:rsidTr="008F0FDF">
        <w:tc>
          <w:tcPr>
            <w:tcW w:w="1276" w:type="dxa"/>
          </w:tcPr>
          <w:p w14:paraId="6F92F3FD" w14:textId="77777777" w:rsidR="00E248F1" w:rsidRDefault="00E248F1" w:rsidP="008F0FDF">
            <w:r>
              <w:t>6.3</w:t>
            </w:r>
          </w:p>
        </w:tc>
        <w:tc>
          <w:tcPr>
            <w:tcW w:w="2693" w:type="dxa"/>
          </w:tcPr>
          <w:p w14:paraId="73A72D37" w14:textId="77777777" w:rsidR="00E248F1" w:rsidRDefault="00E248F1" w:rsidP="008F0FDF">
            <w:r>
              <w:t>Die Webseite wird im Edge unterstützt.</w:t>
            </w:r>
          </w:p>
        </w:tc>
        <w:tc>
          <w:tcPr>
            <w:tcW w:w="2127" w:type="dxa"/>
          </w:tcPr>
          <w:p w14:paraId="6F7E7E01" w14:textId="77777777" w:rsidR="00E248F1" w:rsidRDefault="00E248F1" w:rsidP="008F0FDF">
            <w:r>
              <w:t>Applikation in genannten Browser geöffnet.</w:t>
            </w:r>
          </w:p>
        </w:tc>
        <w:tc>
          <w:tcPr>
            <w:tcW w:w="2975" w:type="dxa"/>
          </w:tcPr>
          <w:p w14:paraId="62B4E346" w14:textId="77777777" w:rsidR="00E248F1" w:rsidRDefault="00E248F1" w:rsidP="008F0FDF">
            <w:r>
              <w:t>Durch die Seite navigieren. Auf fehlende Anzeigen achten.</w:t>
            </w:r>
          </w:p>
        </w:tc>
      </w:tr>
      <w:tr w:rsidR="00E248F1" w14:paraId="6D622228" w14:textId="77777777" w:rsidTr="008F0FDF">
        <w:tc>
          <w:tcPr>
            <w:tcW w:w="1276" w:type="dxa"/>
          </w:tcPr>
          <w:p w14:paraId="539FED26" w14:textId="77777777" w:rsidR="00E248F1" w:rsidRDefault="00E248F1" w:rsidP="008F0FDF">
            <w:r>
              <w:t>6.4</w:t>
            </w:r>
          </w:p>
        </w:tc>
        <w:tc>
          <w:tcPr>
            <w:tcW w:w="2693" w:type="dxa"/>
          </w:tcPr>
          <w:p w14:paraId="3959B32E" w14:textId="77777777" w:rsidR="00E248F1" w:rsidRDefault="00E248F1" w:rsidP="008F0FDF">
            <w:r>
              <w:t>Die Webseite wird im Firefox unterstützt.</w:t>
            </w:r>
          </w:p>
        </w:tc>
        <w:tc>
          <w:tcPr>
            <w:tcW w:w="2127" w:type="dxa"/>
          </w:tcPr>
          <w:p w14:paraId="413BC686" w14:textId="77777777" w:rsidR="00E248F1" w:rsidRDefault="00E248F1" w:rsidP="008F0FDF">
            <w:r>
              <w:t>Applikation in genannten Browser geöffnet.</w:t>
            </w:r>
          </w:p>
        </w:tc>
        <w:tc>
          <w:tcPr>
            <w:tcW w:w="2975" w:type="dxa"/>
          </w:tcPr>
          <w:p w14:paraId="2D3BE237" w14:textId="77777777" w:rsidR="00E248F1" w:rsidRDefault="00E248F1" w:rsidP="008F0FDF">
            <w:r>
              <w:t>Durch die Seite navigieren. Auf fehlende Anzeigen achten.</w:t>
            </w:r>
          </w:p>
        </w:tc>
      </w:tr>
      <w:tr w:rsidR="00E248F1" w14:paraId="5465FD2D" w14:textId="77777777" w:rsidTr="008F0FDF">
        <w:tc>
          <w:tcPr>
            <w:tcW w:w="1276" w:type="dxa"/>
          </w:tcPr>
          <w:p w14:paraId="68C551FD" w14:textId="77777777" w:rsidR="00E248F1" w:rsidRDefault="00E248F1" w:rsidP="008F0FDF">
            <w:r>
              <w:t>6.5</w:t>
            </w:r>
          </w:p>
        </w:tc>
        <w:tc>
          <w:tcPr>
            <w:tcW w:w="2693" w:type="dxa"/>
          </w:tcPr>
          <w:p w14:paraId="74E741AE" w14:textId="77777777" w:rsidR="00E248F1" w:rsidRDefault="00E248F1" w:rsidP="008F0FDF">
            <w:r>
              <w:t>Die Webseite wird im Chrome unterstützt.</w:t>
            </w:r>
          </w:p>
        </w:tc>
        <w:tc>
          <w:tcPr>
            <w:tcW w:w="2127" w:type="dxa"/>
          </w:tcPr>
          <w:p w14:paraId="66CFAA31" w14:textId="77777777" w:rsidR="00E248F1" w:rsidRDefault="00E248F1" w:rsidP="008F0FDF">
            <w:r>
              <w:t>Applikation in genannten Browser geöffnet.</w:t>
            </w:r>
          </w:p>
        </w:tc>
        <w:tc>
          <w:tcPr>
            <w:tcW w:w="2975" w:type="dxa"/>
          </w:tcPr>
          <w:p w14:paraId="47C10EEA" w14:textId="77777777" w:rsidR="00E248F1" w:rsidRDefault="00E248F1" w:rsidP="008F0FDF">
            <w:r>
              <w:t>Durch die Seite navigieren. Auf fehlende Anzeigen achten.</w:t>
            </w:r>
          </w:p>
        </w:tc>
      </w:tr>
      <w:tr w:rsidR="00E248F1" w14:paraId="39554B7C" w14:textId="77777777" w:rsidTr="008F0FDF">
        <w:tc>
          <w:tcPr>
            <w:tcW w:w="1276" w:type="dxa"/>
          </w:tcPr>
          <w:p w14:paraId="67AE7CD7" w14:textId="77777777" w:rsidR="00E248F1" w:rsidRDefault="00E248F1" w:rsidP="008F0FDF">
            <w:r>
              <w:t>6.6</w:t>
            </w:r>
          </w:p>
        </w:tc>
        <w:tc>
          <w:tcPr>
            <w:tcW w:w="2693" w:type="dxa"/>
          </w:tcPr>
          <w:p w14:paraId="2BF8279D" w14:textId="77777777" w:rsidR="00E248F1" w:rsidRDefault="00E248F1" w:rsidP="008F0FDF">
            <w:r>
              <w:t xml:space="preserve">Werden die Farben und Schriften gemäss </w:t>
            </w:r>
            <w:r w:rsidRPr="00806EEA">
              <w:t>BBB_CD_Manual.pdf</w:t>
            </w:r>
            <w:r>
              <w:t xml:space="preserve"> eingehalten.</w:t>
            </w:r>
          </w:p>
        </w:tc>
        <w:tc>
          <w:tcPr>
            <w:tcW w:w="2127" w:type="dxa"/>
          </w:tcPr>
          <w:p w14:paraId="6A146DE7" w14:textId="77777777" w:rsidR="00E248F1" w:rsidRDefault="00E248F1" w:rsidP="008F0FDF">
            <w:r>
              <w:t>Applikation geöffnet.</w:t>
            </w:r>
          </w:p>
        </w:tc>
        <w:tc>
          <w:tcPr>
            <w:tcW w:w="2975" w:type="dxa"/>
          </w:tcPr>
          <w:p w14:paraId="2CC915C7" w14:textId="77777777" w:rsidR="00E248F1" w:rsidRDefault="00E248F1" w:rsidP="008F0FDF">
            <w:r>
              <w:t>Keine.</w:t>
            </w:r>
          </w:p>
        </w:tc>
      </w:tr>
      <w:tr w:rsidR="00E248F1" w14:paraId="6C4B959D" w14:textId="77777777" w:rsidTr="008F0FDF">
        <w:tc>
          <w:tcPr>
            <w:tcW w:w="1276" w:type="dxa"/>
          </w:tcPr>
          <w:p w14:paraId="183DA5DF" w14:textId="77777777" w:rsidR="00E248F1" w:rsidRDefault="00E248F1" w:rsidP="008F0FDF">
            <w:r>
              <w:t>6.7</w:t>
            </w:r>
          </w:p>
        </w:tc>
        <w:tc>
          <w:tcPr>
            <w:tcW w:w="2693" w:type="dxa"/>
          </w:tcPr>
          <w:p w14:paraId="10111CFA" w14:textId="239A78A6" w:rsidR="00E248F1" w:rsidRDefault="00E248F1" w:rsidP="008F0FDF">
            <w:r>
              <w:t>Die Luftqualitäts-Messwerte sollen korrekt dargestellt</w:t>
            </w:r>
            <w:r w:rsidR="004F04CB">
              <w:t>.</w:t>
            </w:r>
          </w:p>
        </w:tc>
        <w:tc>
          <w:tcPr>
            <w:tcW w:w="2127" w:type="dxa"/>
          </w:tcPr>
          <w:p w14:paraId="7B9168CD" w14:textId="77777777" w:rsidR="00E248F1" w:rsidRDefault="00E248F1" w:rsidP="008F0FDF">
            <w:r>
              <w:t xml:space="preserve">Sensor Ansicht eines </w:t>
            </w:r>
            <w:proofErr w:type="spellStart"/>
            <w:r>
              <w:t>Elsys</w:t>
            </w:r>
            <w:proofErr w:type="spellEnd"/>
            <w:r>
              <w:t xml:space="preserve"> CO2 Sensors geöffnet.</w:t>
            </w:r>
          </w:p>
        </w:tc>
        <w:tc>
          <w:tcPr>
            <w:tcW w:w="2975" w:type="dxa"/>
          </w:tcPr>
          <w:p w14:paraId="146E7357" w14:textId="77777777" w:rsidR="00E248F1" w:rsidRDefault="00E248F1" w:rsidP="008F0FDF">
            <w:r>
              <w:t>Keine.</w:t>
            </w:r>
          </w:p>
        </w:tc>
      </w:tr>
      <w:tr w:rsidR="00E248F1" w14:paraId="5D03D08D" w14:textId="77777777" w:rsidTr="008F0FDF">
        <w:tc>
          <w:tcPr>
            <w:tcW w:w="1276" w:type="dxa"/>
          </w:tcPr>
          <w:p w14:paraId="2AB78D0A" w14:textId="77777777" w:rsidR="00E248F1" w:rsidRDefault="00E248F1" w:rsidP="008F0FDF">
            <w:r>
              <w:lastRenderedPageBreak/>
              <w:t>6.8</w:t>
            </w:r>
          </w:p>
        </w:tc>
        <w:tc>
          <w:tcPr>
            <w:tcW w:w="2693" w:type="dxa"/>
          </w:tcPr>
          <w:p w14:paraId="5EAA8CC7" w14:textId="68DFC8A4" w:rsidR="00E248F1" w:rsidRDefault="00E248F1" w:rsidP="004F04CB">
            <w:r>
              <w:t>Verfügt die grafische Darstellung der Messwerte über einen Zeitfilter?</w:t>
            </w:r>
          </w:p>
        </w:tc>
        <w:tc>
          <w:tcPr>
            <w:tcW w:w="2127" w:type="dxa"/>
          </w:tcPr>
          <w:p w14:paraId="4FE78775" w14:textId="77777777" w:rsidR="00E248F1" w:rsidRDefault="00E248F1" w:rsidP="008F0FDF">
            <w:r>
              <w:t>Applikation gestartet. Sensor Ansicht geöffnet.</w:t>
            </w:r>
          </w:p>
        </w:tc>
        <w:tc>
          <w:tcPr>
            <w:tcW w:w="2975" w:type="dxa"/>
          </w:tcPr>
          <w:p w14:paraId="00447331" w14:textId="77777777" w:rsidR="00E248F1" w:rsidRDefault="00E248F1" w:rsidP="008F0FDF">
            <w:r>
              <w:t>Zeitfilter betätigen.</w:t>
            </w:r>
          </w:p>
        </w:tc>
      </w:tr>
    </w:tbl>
    <w:p w14:paraId="7664A270" w14:textId="77777777" w:rsidR="00E248F1" w:rsidRDefault="00E248F1" w:rsidP="00E248F1">
      <w:pPr>
        <w:pStyle w:val="berschrift2"/>
        <w:numPr>
          <w:ilvl w:val="0"/>
          <w:numId w:val="0"/>
        </w:numPr>
        <w:ind w:left="576"/>
      </w:pPr>
    </w:p>
    <w:p w14:paraId="0DB89C86" w14:textId="77777777" w:rsidR="00E248F1" w:rsidRDefault="00E248F1" w:rsidP="00E248F1">
      <w:pPr>
        <w:pStyle w:val="berschrift2"/>
        <w:numPr>
          <w:ilvl w:val="1"/>
          <w:numId w:val="16"/>
        </w:numPr>
      </w:pPr>
      <w:r>
        <w:t>Vorgehen</w:t>
      </w:r>
    </w:p>
    <w:p w14:paraId="7E5981A4" w14:textId="77777777" w:rsidR="00E248F1" w:rsidRDefault="00E248F1" w:rsidP="00E248F1">
      <w:r>
        <w:t>Nach dem alle Teilelementen des Projektes bekannt sind, kann das Vorgehen beschrieben werden.</w:t>
      </w:r>
    </w:p>
    <w:p w14:paraId="4ACF5CED" w14:textId="77777777" w:rsidR="00E248F1" w:rsidRPr="00455F06" w:rsidRDefault="00E248F1" w:rsidP="00E248F1">
      <w:r>
        <w:t>Zuerst wird das Backend vollständig realisiert, dies beinhaltet auch Unit Tests. Folgend werden alle API Aufrufe in JavaScript umgesetzt und letztendlich wird das Frontendumgesetzt, welches mit dem zuvor umgesetzten JavaScript Code sich mit dem Backend verbindet.</w:t>
      </w:r>
    </w:p>
    <w:p w14:paraId="102CBCC1" w14:textId="77777777" w:rsidR="00E248F1" w:rsidRDefault="00E248F1" w:rsidP="00E248F1">
      <w:pPr>
        <w:pStyle w:val="berschrift1"/>
        <w:numPr>
          <w:ilvl w:val="0"/>
          <w:numId w:val="16"/>
        </w:numPr>
      </w:pPr>
      <w:bookmarkStart w:id="92" w:name="_Toc35948543"/>
      <w:r>
        <w:t>Entscheiden</w:t>
      </w:r>
    </w:p>
    <w:p w14:paraId="1F51E49F" w14:textId="77777777" w:rsidR="00E248F1" w:rsidRDefault="00E248F1" w:rsidP="00E248F1">
      <w:pPr>
        <w:pStyle w:val="berschrift2"/>
        <w:numPr>
          <w:ilvl w:val="1"/>
          <w:numId w:val="16"/>
        </w:numPr>
      </w:pPr>
      <w:r>
        <w:t>Allgemein</w:t>
      </w:r>
    </w:p>
    <w:p w14:paraId="23BC7D8F" w14:textId="77777777" w:rsidR="00E248F1" w:rsidRPr="005C57A1" w:rsidRDefault="00E248F1" w:rsidP="00E248F1">
      <w:r>
        <w:t xml:space="preserve">Die Entscheidung für die JavaScript Diagramm Bibliothek muss als einziges </w:t>
      </w:r>
      <w:proofErr w:type="spellStart"/>
      <w:r>
        <w:t>nocht</w:t>
      </w:r>
      <w:proofErr w:type="spellEnd"/>
      <w:r>
        <w:t xml:space="preserve"> festgelegt werden.</w:t>
      </w:r>
    </w:p>
    <w:p w14:paraId="1129899B" w14:textId="77777777" w:rsidR="00E248F1" w:rsidRDefault="00E248F1" w:rsidP="00E248F1">
      <w:r>
        <w:t xml:space="preserve">Es steht nur noch die Entscheidung für die JavaScript Diagramm Bibliothek offen. Die Optionen sind Chart.js und Chartist.js. Abgesehen von der Vielfältigkeit haben die zwei Bibliotheken keine grösseren Unterschiede. Als Entscheidungskriterium zwischen Chart.js und Chartist.js wird </w:t>
      </w:r>
      <w:r w:rsidRPr="00AB2825">
        <w:rPr>
          <w:i/>
          <w:iCs/>
        </w:rPr>
        <w:t>daher</w:t>
      </w:r>
      <w:r>
        <w:t xml:space="preserve"> wird eine Nutzwertanalyse erstellt.</w:t>
      </w:r>
    </w:p>
    <w:p w14:paraId="0190AAB2" w14:textId="77777777" w:rsidR="00E248F1" w:rsidRDefault="00E248F1" w:rsidP="00E248F1">
      <w:pPr>
        <w:pStyle w:val="berschrift2"/>
        <w:numPr>
          <w:ilvl w:val="1"/>
          <w:numId w:val="16"/>
        </w:numPr>
      </w:pPr>
      <w:r>
        <w:t>Kriterien</w:t>
      </w:r>
    </w:p>
    <w:p w14:paraId="25F128A9" w14:textId="77777777" w:rsidR="00E248F1" w:rsidRDefault="00E248F1" w:rsidP="00E248F1">
      <w:r>
        <w:t>Die zu bewertenden Aspekte sind:</w:t>
      </w:r>
    </w:p>
    <w:p w14:paraId="2FB1A580" w14:textId="77777777" w:rsidR="00E248F1" w:rsidRDefault="00E248F1" w:rsidP="00E248F1">
      <w:pPr>
        <w:pStyle w:val="Listenabsatz"/>
        <w:numPr>
          <w:ilvl w:val="0"/>
          <w:numId w:val="47"/>
        </w:numPr>
      </w:pPr>
      <w:r>
        <w:t>Einfachheit der Anwendung</w:t>
      </w:r>
    </w:p>
    <w:p w14:paraId="4D26F721" w14:textId="77777777" w:rsidR="00E248F1" w:rsidRDefault="00E248F1" w:rsidP="00E248F1">
      <w:r>
        <w:t>Je einfacher die Bibliothek anzuwenden ist, desto schneller werde ich vorankommen.</w:t>
      </w:r>
    </w:p>
    <w:p w14:paraId="6AE38417" w14:textId="77777777" w:rsidR="00E248F1" w:rsidRDefault="00E248F1" w:rsidP="00E248F1">
      <w:pPr>
        <w:pStyle w:val="Listenabsatz"/>
        <w:numPr>
          <w:ilvl w:val="0"/>
          <w:numId w:val="47"/>
        </w:numPr>
      </w:pPr>
      <w:r>
        <w:t xml:space="preserve">Unterstützt Darstellung von verschiedenen Werten in einem </w:t>
      </w:r>
    </w:p>
    <w:p w14:paraId="354F5972" w14:textId="77777777" w:rsidR="00E248F1" w:rsidRDefault="00E248F1" w:rsidP="00E248F1">
      <w:r>
        <w:t>Da ein Sensor nicht nur einen Wert misst, wäre es von Vorteil, könnte die Bibliothek mehrere Werte auf einem Diagramm darstellen.</w:t>
      </w:r>
    </w:p>
    <w:p w14:paraId="40274441" w14:textId="77777777" w:rsidR="00E248F1" w:rsidRDefault="00E248F1" w:rsidP="00E248F1">
      <w:pPr>
        <w:pStyle w:val="Listenabsatz"/>
        <w:numPr>
          <w:ilvl w:val="0"/>
          <w:numId w:val="47"/>
        </w:numPr>
      </w:pPr>
      <w:r>
        <w:t>Vielfältigkeit</w:t>
      </w:r>
    </w:p>
    <w:p w14:paraId="3D724349" w14:textId="77777777" w:rsidR="00E248F1" w:rsidRDefault="00E248F1" w:rsidP="00E248F1">
      <w:r>
        <w:t xml:space="preserve">Je mehr «Out </w:t>
      </w:r>
      <w:proofErr w:type="spellStart"/>
      <w:r>
        <w:t>of</w:t>
      </w:r>
      <w:proofErr w:type="spellEnd"/>
      <w:r>
        <w:t xml:space="preserve"> </w:t>
      </w:r>
      <w:proofErr w:type="spellStart"/>
      <w:r>
        <w:t>the</w:t>
      </w:r>
      <w:proofErr w:type="spellEnd"/>
      <w:r>
        <w:t xml:space="preserve"> box» funktioniert, desto weniger muss selbst geschrieben werden.</w:t>
      </w:r>
    </w:p>
    <w:p w14:paraId="638C20E8" w14:textId="77777777" w:rsidR="00E248F1" w:rsidRDefault="00E248F1" w:rsidP="00E248F1">
      <w:pPr>
        <w:pStyle w:val="Listenabsatz"/>
        <w:numPr>
          <w:ilvl w:val="0"/>
          <w:numId w:val="47"/>
        </w:numPr>
      </w:pPr>
      <w:r>
        <w:t xml:space="preserve">Grösse der Bibliothek </w:t>
      </w:r>
    </w:p>
    <w:p w14:paraId="11D758DF" w14:textId="77777777" w:rsidR="00E248F1" w:rsidRDefault="00E248F1" w:rsidP="00E248F1">
      <w:r>
        <w:t xml:space="preserve">Je weniger eine Webseite laden muss, desto schneller wird sie. Da sich aber solche Bibliotheken </w:t>
      </w:r>
      <w:proofErr w:type="spellStart"/>
      <w:r>
        <w:t>cachen</w:t>
      </w:r>
      <w:proofErr w:type="spellEnd"/>
      <w:r>
        <w:t xml:space="preserve"> lassen, spielt dies keine grosse Rolle.</w:t>
      </w:r>
    </w:p>
    <w:p w14:paraId="0D792EC5" w14:textId="77777777" w:rsidR="00E248F1" w:rsidRDefault="00E248F1" w:rsidP="00E248F1">
      <w:pPr>
        <w:pStyle w:val="Listenabsatz"/>
        <w:numPr>
          <w:ilvl w:val="0"/>
          <w:numId w:val="47"/>
        </w:numPr>
      </w:pPr>
      <w:r>
        <w:t xml:space="preserve">Browserkompatibilität </w:t>
      </w:r>
    </w:p>
    <w:p w14:paraId="7D03E12D" w14:textId="77777777" w:rsidR="00E248F1" w:rsidRDefault="00E248F1" w:rsidP="00E248F1">
      <w:r>
        <w:t>Chrome, Firefox und Edge müssen unterstützt sein.</w:t>
      </w:r>
    </w:p>
    <w:p w14:paraId="18E28299" w14:textId="77777777" w:rsidR="00E248F1" w:rsidRDefault="00E248F1" w:rsidP="00E248F1">
      <w:pPr>
        <w:pStyle w:val="Listenabsatz"/>
        <w:numPr>
          <w:ilvl w:val="0"/>
          <w:numId w:val="47"/>
        </w:numPr>
      </w:pPr>
      <w:proofErr w:type="spellStart"/>
      <w:r>
        <w:t>Responsiveness</w:t>
      </w:r>
      <w:proofErr w:type="spellEnd"/>
      <w:r>
        <w:t xml:space="preserve"> </w:t>
      </w:r>
    </w:p>
    <w:p w14:paraId="44B8D5D0" w14:textId="77777777" w:rsidR="00E248F1" w:rsidRDefault="00E248F1" w:rsidP="00E248F1">
      <w:r>
        <w:t>Ein Muss für Tablets.</w:t>
      </w:r>
    </w:p>
    <w:p w14:paraId="01EF692E" w14:textId="77777777" w:rsidR="00E248F1" w:rsidRDefault="00E248F1" w:rsidP="00E248F1">
      <w:pPr>
        <w:pStyle w:val="berschrift2"/>
        <w:numPr>
          <w:ilvl w:val="1"/>
          <w:numId w:val="16"/>
        </w:numPr>
      </w:pPr>
      <w:r>
        <w:lastRenderedPageBreak/>
        <w:t>Nutzwertanalyse</w:t>
      </w:r>
    </w:p>
    <w:p w14:paraId="58A2AA4E" w14:textId="77777777" w:rsidR="00E248F1" w:rsidRDefault="00E248F1" w:rsidP="00E248F1">
      <w:pPr>
        <w:keepNext/>
      </w:pPr>
      <w:r>
        <w:rPr>
          <w:noProof/>
          <w:lang w:eastAsia="de-CH" w:bidi="ar-SA"/>
        </w:rPr>
        <w:drawing>
          <wp:inline distT="0" distB="0" distL="0" distR="0" wp14:anchorId="5F814240" wp14:editId="7CD77666">
            <wp:extent cx="5760085" cy="1141095"/>
            <wp:effectExtent l="0" t="0" r="0" b="190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1141095"/>
                    </a:xfrm>
                    <a:prstGeom prst="rect">
                      <a:avLst/>
                    </a:prstGeom>
                  </pic:spPr>
                </pic:pic>
              </a:graphicData>
            </a:graphic>
          </wp:inline>
        </w:drawing>
      </w:r>
    </w:p>
    <w:p w14:paraId="736C4CB3" w14:textId="2E05FCFC" w:rsidR="00E248F1" w:rsidRDefault="00E248F1" w:rsidP="00E248F1">
      <w:pPr>
        <w:pStyle w:val="Beschriftung"/>
      </w:pPr>
      <w:bookmarkStart w:id="93" w:name="_Toc37164230"/>
      <w:r>
        <w:t xml:space="preserve">Abbildung </w:t>
      </w:r>
      <w:r>
        <w:fldChar w:fldCharType="begin"/>
      </w:r>
      <w:r>
        <w:instrText xml:space="preserve"> SEQ Abbildung \* ARABIC </w:instrText>
      </w:r>
      <w:r>
        <w:fldChar w:fldCharType="separate"/>
      </w:r>
      <w:r w:rsidR="00BA629D">
        <w:rPr>
          <w:noProof/>
        </w:rPr>
        <w:t>21</w:t>
      </w:r>
      <w:r>
        <w:fldChar w:fldCharType="end"/>
      </w:r>
      <w:r>
        <w:t xml:space="preserve"> Nutzwertanalyse</w:t>
      </w:r>
      <w:bookmarkEnd w:id="93"/>
    </w:p>
    <w:p w14:paraId="1CC7621F" w14:textId="77777777" w:rsidR="00E248F1" w:rsidRDefault="00E248F1" w:rsidP="00E248F1">
      <w:r>
        <w:t>Aus der Nutzwertanalyse ergibt sich das Chart.js der Sieger ist. Mit Chart.js hatte ich am Anfang Probleme mit dem konfigurieren der Grösse eines Diagramms, da diese Bibliothek jedoch einiges mehr bietet als Chartist.js und mir somit Aufwand spart, wird Chart.js die richtige Option sein.</w:t>
      </w:r>
    </w:p>
    <w:p w14:paraId="280BF2BD" w14:textId="77777777" w:rsidR="00E248F1" w:rsidRDefault="00E248F1" w:rsidP="00E248F1">
      <w:pPr>
        <w:pStyle w:val="berschrift1"/>
        <w:numPr>
          <w:ilvl w:val="0"/>
          <w:numId w:val="16"/>
        </w:numPr>
      </w:pPr>
      <w:r>
        <w:t>Realisieren</w:t>
      </w:r>
    </w:p>
    <w:p w14:paraId="6D6C0E54" w14:textId="77777777" w:rsidR="00E248F1" w:rsidRPr="00630F89" w:rsidRDefault="00E248F1" w:rsidP="00E248F1">
      <w:pPr>
        <w:pStyle w:val="berschrift2"/>
        <w:numPr>
          <w:ilvl w:val="1"/>
          <w:numId w:val="16"/>
        </w:numPr>
      </w:pPr>
      <w:r>
        <w:t>Backend</w:t>
      </w:r>
    </w:p>
    <w:p w14:paraId="656EAC44" w14:textId="77777777" w:rsidR="00E248F1" w:rsidRDefault="00E248F1" w:rsidP="00E248F1">
      <w:pPr>
        <w:pStyle w:val="berschrift3"/>
        <w:numPr>
          <w:ilvl w:val="2"/>
          <w:numId w:val="16"/>
        </w:numPr>
      </w:pPr>
      <w:r>
        <w:t>Backend Aufsetzen</w:t>
      </w:r>
    </w:p>
    <w:p w14:paraId="61D3A15D" w14:textId="77777777" w:rsidR="00E248F1" w:rsidRDefault="00E248F1" w:rsidP="00E248F1">
      <w:pPr>
        <w:pStyle w:val="berschrift4"/>
        <w:numPr>
          <w:ilvl w:val="3"/>
          <w:numId w:val="16"/>
        </w:numPr>
      </w:pPr>
      <w:r>
        <w:t>Quellcode</w:t>
      </w:r>
    </w:p>
    <w:p w14:paraId="0EE265DF" w14:textId="77777777" w:rsidR="00E248F1" w:rsidRPr="00143EF9" w:rsidRDefault="00E248F1" w:rsidP="00E248F1">
      <w:r>
        <w:t>Der Quellcode lässt sich über das GIT Repository installieren. Der Quellcode befindet sich unter realisieren/backend.</w:t>
      </w:r>
    </w:p>
    <w:p w14:paraId="1E6AE3DF" w14:textId="77777777" w:rsidR="00E248F1" w:rsidRDefault="00E248F1" w:rsidP="00E248F1">
      <w:pPr>
        <w:pStyle w:val="berschrift4"/>
        <w:numPr>
          <w:ilvl w:val="3"/>
          <w:numId w:val="16"/>
        </w:numPr>
      </w:pPr>
      <w:commentRangeStart w:id="94"/>
      <w:r>
        <w:t>Datenbank</w:t>
      </w:r>
      <w:commentRangeEnd w:id="94"/>
      <w:r>
        <w:rPr>
          <w:rStyle w:val="Kommentarzeichen"/>
          <w:rFonts w:ascii="Simplon Norm" w:eastAsiaTheme="minorHAnsi" w:hAnsi="Simplon Norm" w:cstheme="minorBidi"/>
          <w:bCs w:val="0"/>
          <w:iCs w:val="0"/>
        </w:rPr>
        <w:commentReference w:id="94"/>
      </w:r>
    </w:p>
    <w:p w14:paraId="05B49CE9" w14:textId="77777777" w:rsidR="00E248F1" w:rsidRDefault="00E248F1" w:rsidP="00E248F1">
      <w:r>
        <w:t xml:space="preserve">Falls </w:t>
      </w:r>
      <w:proofErr w:type="spellStart"/>
      <w:r>
        <w:t>PostgreSQL</w:t>
      </w:r>
      <w:proofErr w:type="spellEnd"/>
      <w:r>
        <w:t xml:space="preserve"> nicht installiert ist, sollte dies zusätzlich noch heruntergeladen werden. Damit die Datenbank angeschaut werden kann, sollte </w:t>
      </w:r>
      <w:proofErr w:type="spellStart"/>
      <w:r>
        <w:t>PgAdmin</w:t>
      </w:r>
      <w:proofErr w:type="spellEnd"/>
      <w:r>
        <w:t xml:space="preserve"> zusätzlich installiert werden.</w:t>
      </w:r>
    </w:p>
    <w:p w14:paraId="7CF44146" w14:textId="77777777" w:rsidR="00E248F1" w:rsidRDefault="00E248F1" w:rsidP="00E248F1">
      <w:r>
        <w:t>Danach habe ich das «db_setup.py» Skript im Repository unter realisieren/backend/ erstellt, mit welchem die Datenbank gemäss dem logischen Modell aufgebaut wird. Bevor dieses Skript jedoch ausgeführt wird, muss die Datenbank „</w:t>
      </w:r>
      <w:proofErr w:type="spellStart"/>
      <w:r>
        <w:t>bbb</w:t>
      </w:r>
      <w:proofErr w:type="spellEnd"/>
      <w:r>
        <w:t xml:space="preserve">“ über </w:t>
      </w:r>
      <w:proofErr w:type="spellStart"/>
      <w:r>
        <w:t>PgAdmin</w:t>
      </w:r>
      <w:proofErr w:type="spellEnd"/>
      <w:r>
        <w:t xml:space="preserve"> erstellt werden.</w:t>
      </w:r>
    </w:p>
    <w:p w14:paraId="41792832" w14:textId="77777777" w:rsidR="00E248F1" w:rsidRDefault="00E248F1" w:rsidP="00E248F1">
      <w:pPr>
        <w:pStyle w:val="berschrift4"/>
        <w:numPr>
          <w:ilvl w:val="3"/>
          <w:numId w:val="16"/>
        </w:numPr>
      </w:pPr>
      <w:commentRangeStart w:id="95"/>
      <w:r>
        <w:t>Python Packages</w:t>
      </w:r>
      <w:commentRangeEnd w:id="95"/>
      <w:r>
        <w:rPr>
          <w:rStyle w:val="Kommentarzeichen"/>
          <w:rFonts w:ascii="Simplon Norm" w:eastAsiaTheme="minorHAnsi" w:hAnsi="Simplon Norm" w:cstheme="minorBidi"/>
          <w:bCs w:val="0"/>
          <w:iCs w:val="0"/>
        </w:rPr>
        <w:commentReference w:id="95"/>
      </w:r>
    </w:p>
    <w:p w14:paraId="6007D31D" w14:textId="77777777" w:rsidR="00E248F1" w:rsidRPr="00BE6507" w:rsidRDefault="00E248F1" w:rsidP="00E248F1">
      <w:r>
        <w:t>Für das ausführen des Backend müssen noch Python Bibliotheken installiert werden. Folgende Befehle können ausgeführt werden im /realisieren/backend Ordner.</w:t>
      </w:r>
    </w:p>
    <w:p w14:paraId="273AEE48" w14:textId="77777777" w:rsidR="00E248F1" w:rsidRDefault="00E248F1" w:rsidP="00E248F1">
      <w:pPr>
        <w:pStyle w:val="Listenabsatz"/>
        <w:numPr>
          <w:ilvl w:val="0"/>
          <w:numId w:val="47"/>
        </w:numPr>
      </w:pPr>
      <w:proofErr w:type="spellStart"/>
      <w:r>
        <w:t>python</w:t>
      </w:r>
      <w:proofErr w:type="spellEnd"/>
      <w:r>
        <w:t xml:space="preserve"> setup.py </w:t>
      </w:r>
      <w:proofErr w:type="spellStart"/>
      <w:r>
        <w:t>sdist</w:t>
      </w:r>
      <w:proofErr w:type="spellEnd"/>
    </w:p>
    <w:p w14:paraId="1AD40578" w14:textId="77777777" w:rsidR="00E248F1" w:rsidRDefault="00E248F1" w:rsidP="00E248F1">
      <w:pPr>
        <w:pStyle w:val="Listenabsatz"/>
        <w:numPr>
          <w:ilvl w:val="0"/>
          <w:numId w:val="47"/>
        </w:numPr>
      </w:pPr>
      <w:proofErr w:type="spellStart"/>
      <w:r>
        <w:t>pip</w:t>
      </w:r>
      <w:proofErr w:type="spellEnd"/>
      <w:r>
        <w:t xml:space="preserve"> </w:t>
      </w:r>
      <w:proofErr w:type="spellStart"/>
      <w:r>
        <w:t>install</w:t>
      </w:r>
      <w:proofErr w:type="spellEnd"/>
      <w:r>
        <w:t xml:space="preserve"> </w:t>
      </w:r>
      <w:proofErr w:type="spellStart"/>
      <w:r>
        <w:t>dist</w:t>
      </w:r>
      <w:proofErr w:type="spellEnd"/>
      <w:r>
        <w:t>/bbbapi-1.0.tar.gz</w:t>
      </w:r>
    </w:p>
    <w:p w14:paraId="52E280BE" w14:textId="77777777" w:rsidR="00E248F1" w:rsidRDefault="00E248F1" w:rsidP="00E248F1">
      <w:pPr>
        <w:pStyle w:val="berschrift4"/>
        <w:numPr>
          <w:ilvl w:val="3"/>
          <w:numId w:val="16"/>
        </w:numPr>
      </w:pPr>
      <w:r>
        <w:t>Server starten</w:t>
      </w:r>
    </w:p>
    <w:p w14:paraId="5671E30C" w14:textId="77777777" w:rsidR="00E248F1" w:rsidRDefault="00E248F1" w:rsidP="00E248F1">
      <w:r>
        <w:t>Letztendlich wird der Server mit ‘</w:t>
      </w:r>
      <w:proofErr w:type="spellStart"/>
      <w:r>
        <w:t>uvicorn</w:t>
      </w:r>
      <w:proofErr w:type="spellEnd"/>
      <w:r>
        <w:t xml:space="preserve"> </w:t>
      </w:r>
      <w:proofErr w:type="spellStart"/>
      <w:proofErr w:type="gramStart"/>
      <w:r>
        <w:t>main:app</w:t>
      </w:r>
      <w:proofErr w:type="spellEnd"/>
      <w:proofErr w:type="gramEnd"/>
      <w:r>
        <w:t xml:space="preserve">’ im /realisieren/backend Ordner gestartet. </w:t>
      </w:r>
    </w:p>
    <w:p w14:paraId="6A201E05" w14:textId="77777777" w:rsidR="00E248F1" w:rsidRDefault="00E248F1" w:rsidP="00E248F1">
      <w:r>
        <w:t xml:space="preserve">Damit die Authentifizierung reibungslos funktioniert, müssen die Public und Private Keys im RSA Format erstellt werden. Diese werden gebraucht, um die Signatur eines Access Tokens zu erstellen und validieren. Zusätzlich müssen die Dateinamen des Public und Private Keys identisch sein und eine Länge welche durch sechzehn teilbar ist haben. Dies ist, weil im Header eines Access Tokens die Public Key Kennung vorhanden sein muss, damit das Backend weiss mit welchem Schlüssel die Signatur validiert werden kann. Im config.ini File sind die Schlüssel unter </w:t>
      </w:r>
      <w:proofErr w:type="spellStart"/>
      <w:r>
        <w:t>assets</w:t>
      </w:r>
      <w:proofErr w:type="spellEnd"/>
      <w:r>
        <w:t>/</w:t>
      </w:r>
      <w:proofErr w:type="spellStart"/>
      <w:r>
        <w:t>keys</w:t>
      </w:r>
      <w:proofErr w:type="spellEnd"/>
      <w:r>
        <w:t>/</w:t>
      </w:r>
      <w:proofErr w:type="spellStart"/>
      <w:r>
        <w:t>public</w:t>
      </w:r>
      <w:proofErr w:type="spellEnd"/>
      <w:r>
        <w:t xml:space="preserve"> und </w:t>
      </w:r>
      <w:proofErr w:type="spellStart"/>
      <w:r>
        <w:t>assets</w:t>
      </w:r>
      <w:proofErr w:type="spellEnd"/>
      <w:r>
        <w:t>/</w:t>
      </w:r>
      <w:proofErr w:type="spellStart"/>
      <w:r>
        <w:t>keys</w:t>
      </w:r>
      <w:proofErr w:type="spellEnd"/>
      <w:r>
        <w:t>/private verlinkt. Mehr über die Konfiguration folgt gleich im Kapitel Konfiguration.</w:t>
      </w:r>
    </w:p>
    <w:p w14:paraId="6D2C9DC6" w14:textId="77777777" w:rsidR="00E248F1" w:rsidRDefault="00E248F1" w:rsidP="00E248F1">
      <w:pPr>
        <w:pStyle w:val="berschrift3"/>
        <w:numPr>
          <w:ilvl w:val="2"/>
          <w:numId w:val="16"/>
        </w:numPr>
      </w:pPr>
      <w:commentRangeStart w:id="96"/>
      <w:commentRangeStart w:id="97"/>
      <w:r>
        <w:lastRenderedPageBreak/>
        <w:t>Konfiguration</w:t>
      </w:r>
      <w:commentRangeEnd w:id="96"/>
      <w:commentRangeEnd w:id="97"/>
      <w:r>
        <w:rPr>
          <w:rStyle w:val="Kommentarzeichen"/>
          <w:rFonts w:ascii="Simplon Norm" w:eastAsiaTheme="minorHAnsi" w:hAnsi="Simplon Norm" w:cstheme="minorBidi"/>
          <w:b w:val="0"/>
          <w:bCs w:val="0"/>
        </w:rPr>
        <w:commentReference w:id="96"/>
      </w:r>
    </w:p>
    <w:p w14:paraId="63ADADB6" w14:textId="77777777" w:rsidR="00E248F1" w:rsidRDefault="00E248F1" w:rsidP="00E248F1">
      <w:r>
        <w:t xml:space="preserve">Das Backend </w:t>
      </w:r>
      <w:r>
        <w:rPr>
          <w:rStyle w:val="Kommentarzeichen"/>
          <w:b/>
          <w:bCs/>
        </w:rPr>
        <w:commentReference w:id="97"/>
      </w:r>
      <w:r>
        <w:t>lässt sich minimal konfigurieren, die Werte und ihre Auswirkung sind in folgender Tabelle beschrieben.</w:t>
      </w:r>
    </w:p>
    <w:p w14:paraId="18EE17D4" w14:textId="77777777" w:rsidR="00E248F1" w:rsidRDefault="00E248F1" w:rsidP="00E248F1">
      <w:r>
        <w:t>Das Format von config.ini sieht folgenerweise aus:</w:t>
      </w:r>
    </w:p>
    <w:p w14:paraId="0114EB66" w14:textId="77777777" w:rsidR="00E248F1" w:rsidRPr="009B1C54" w:rsidRDefault="00E248F1" w:rsidP="00E248F1">
      <w:pPr>
        <w:ind w:left="708"/>
      </w:pPr>
      <w:r>
        <w:t>[TITEL]</w:t>
      </w:r>
      <w:r>
        <w:br/>
      </w:r>
      <w:proofErr w:type="spellStart"/>
      <w:r w:rsidRPr="009B1C54">
        <w:t>name</w:t>
      </w:r>
      <w:proofErr w:type="spellEnd"/>
      <w:r w:rsidRPr="009B1C54">
        <w:t xml:space="preserve">=wert </w:t>
      </w:r>
      <w:r w:rsidRPr="009B1C54">
        <w:br/>
        <w:t>[KEYS]</w:t>
      </w:r>
      <w:r>
        <w:tab/>
      </w:r>
      <w:r w:rsidRPr="009B1C54">
        <w:br/>
        <w:t>private-</w:t>
      </w:r>
      <w:proofErr w:type="spellStart"/>
      <w:r w:rsidRPr="009B1C54">
        <w:t>keys</w:t>
      </w:r>
      <w:proofErr w:type="spellEnd"/>
      <w:r w:rsidRPr="009B1C54">
        <w:t>=</w:t>
      </w:r>
      <w:proofErr w:type="spellStart"/>
      <w:r w:rsidRPr="009B1C54">
        <w:t>assets</w:t>
      </w:r>
      <w:proofErr w:type="spellEnd"/>
      <w:r w:rsidRPr="009B1C54">
        <w:t>/</w:t>
      </w:r>
      <w:proofErr w:type="spellStart"/>
      <w:r w:rsidRPr="009B1C54">
        <w:t>keys</w:t>
      </w:r>
      <w:proofErr w:type="spellEnd"/>
      <w:r w:rsidRPr="009B1C54">
        <w:t>/private</w:t>
      </w:r>
    </w:p>
    <w:p w14:paraId="1A975131" w14:textId="77777777" w:rsidR="00E248F1" w:rsidRDefault="00E248F1" w:rsidP="00E248F1">
      <w:pPr>
        <w:pStyle w:val="berschrift4"/>
        <w:numPr>
          <w:ilvl w:val="3"/>
          <w:numId w:val="16"/>
        </w:numPr>
      </w:pPr>
      <w:r>
        <w:t>Keys</w:t>
      </w:r>
    </w:p>
    <w:tbl>
      <w:tblPr>
        <w:tblStyle w:val="AvectrisTabelle"/>
        <w:tblW w:w="0" w:type="auto"/>
        <w:tblInd w:w="0" w:type="dxa"/>
        <w:tblLook w:val="04A0" w:firstRow="1" w:lastRow="0" w:firstColumn="1" w:lastColumn="0" w:noHBand="0" w:noVBand="1"/>
      </w:tblPr>
      <w:tblGrid>
        <w:gridCol w:w="2410"/>
        <w:gridCol w:w="6661"/>
      </w:tblGrid>
      <w:tr w:rsidR="00E248F1" w14:paraId="26524576"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3A1293ED" w14:textId="77777777" w:rsidR="00E248F1" w:rsidRDefault="00E248F1" w:rsidP="008F0FDF">
            <w:r>
              <w:t>Name</w:t>
            </w:r>
          </w:p>
        </w:tc>
        <w:tc>
          <w:tcPr>
            <w:tcW w:w="6661" w:type="dxa"/>
          </w:tcPr>
          <w:p w14:paraId="75C1C93E" w14:textId="77777777" w:rsidR="00E248F1" w:rsidRDefault="00E248F1" w:rsidP="008F0FDF">
            <w:r>
              <w:t>Beschreibung</w:t>
            </w:r>
          </w:p>
        </w:tc>
      </w:tr>
      <w:tr w:rsidR="00E248F1" w14:paraId="6B16023C" w14:textId="77777777" w:rsidTr="008F0FDF">
        <w:tc>
          <w:tcPr>
            <w:tcW w:w="2410" w:type="dxa"/>
          </w:tcPr>
          <w:p w14:paraId="3D3F961C" w14:textId="77777777" w:rsidR="00E248F1" w:rsidRPr="0055798F" w:rsidRDefault="00E248F1" w:rsidP="008F0FDF">
            <w:r>
              <w:t>private-</w:t>
            </w:r>
            <w:proofErr w:type="spellStart"/>
            <w:r>
              <w:t>keys</w:t>
            </w:r>
            <w:proofErr w:type="spellEnd"/>
          </w:p>
        </w:tc>
        <w:tc>
          <w:tcPr>
            <w:tcW w:w="6661" w:type="dxa"/>
          </w:tcPr>
          <w:p w14:paraId="4B6E8CA2" w14:textId="77777777" w:rsidR="00E248F1" w:rsidRDefault="00E248F1" w:rsidP="008F0FDF">
            <w:r>
              <w:t>Pfad zu den privaten RSA Schlüsseln.</w:t>
            </w:r>
          </w:p>
        </w:tc>
      </w:tr>
      <w:tr w:rsidR="00E248F1" w14:paraId="20F7A210" w14:textId="77777777" w:rsidTr="008F0FDF">
        <w:tc>
          <w:tcPr>
            <w:tcW w:w="2410" w:type="dxa"/>
          </w:tcPr>
          <w:p w14:paraId="46609A67" w14:textId="77777777" w:rsidR="00E248F1" w:rsidRDefault="00E248F1" w:rsidP="008F0FDF">
            <w:proofErr w:type="spellStart"/>
            <w:r>
              <w:t>public-keys</w:t>
            </w:r>
            <w:proofErr w:type="spellEnd"/>
          </w:p>
        </w:tc>
        <w:tc>
          <w:tcPr>
            <w:tcW w:w="6661" w:type="dxa"/>
          </w:tcPr>
          <w:p w14:paraId="03103CC2" w14:textId="77777777" w:rsidR="00E248F1" w:rsidRDefault="00E248F1" w:rsidP="008F0FDF">
            <w:r>
              <w:t>Pfad zu den passenden RSA öffentlichen Schlüsseln.</w:t>
            </w:r>
          </w:p>
        </w:tc>
      </w:tr>
      <w:tr w:rsidR="00E248F1" w14:paraId="69AF8941" w14:textId="77777777" w:rsidTr="008F0FDF">
        <w:tc>
          <w:tcPr>
            <w:tcW w:w="2410" w:type="dxa"/>
          </w:tcPr>
          <w:p w14:paraId="57111382" w14:textId="77777777" w:rsidR="00E248F1" w:rsidRDefault="00E248F1" w:rsidP="008F0FDF">
            <w:r>
              <w:t>Identifier-</w:t>
            </w:r>
            <w:proofErr w:type="spellStart"/>
            <w:r>
              <w:t>secret</w:t>
            </w:r>
            <w:proofErr w:type="spellEnd"/>
          </w:p>
        </w:tc>
        <w:tc>
          <w:tcPr>
            <w:tcW w:w="6661" w:type="dxa"/>
          </w:tcPr>
          <w:p w14:paraId="45264EF3" w14:textId="77777777" w:rsidR="00E248F1" w:rsidRDefault="00E248F1" w:rsidP="008F0FDF">
            <w:r>
              <w:t>32 Charakter langer String welcher den Dateinamen von privaten Schlüsseln verschlüsselt damit er ohne Erkennungsproblem in den Header eines Access Token geschrieben werden kann.</w:t>
            </w:r>
          </w:p>
        </w:tc>
      </w:tr>
    </w:tbl>
    <w:p w14:paraId="0E317FAC" w14:textId="77777777" w:rsidR="00E248F1" w:rsidRDefault="00E248F1" w:rsidP="00E248F1"/>
    <w:p w14:paraId="1BFBA308" w14:textId="77777777" w:rsidR="00E248F1" w:rsidRDefault="00E248F1" w:rsidP="00E248F1">
      <w:pPr>
        <w:pStyle w:val="berschrift4"/>
        <w:numPr>
          <w:ilvl w:val="3"/>
          <w:numId w:val="16"/>
        </w:numPr>
      </w:pPr>
      <w:r>
        <w:t>Token</w:t>
      </w:r>
    </w:p>
    <w:tbl>
      <w:tblPr>
        <w:tblStyle w:val="AvectrisTabelle"/>
        <w:tblW w:w="0" w:type="auto"/>
        <w:tblInd w:w="0" w:type="dxa"/>
        <w:tblLook w:val="04A0" w:firstRow="1" w:lastRow="0" w:firstColumn="1" w:lastColumn="0" w:noHBand="0" w:noVBand="1"/>
      </w:tblPr>
      <w:tblGrid>
        <w:gridCol w:w="2410"/>
        <w:gridCol w:w="6661"/>
      </w:tblGrid>
      <w:tr w:rsidR="00E248F1" w14:paraId="669EDCD4"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1FAA3091" w14:textId="77777777" w:rsidR="00E248F1" w:rsidRDefault="00E248F1" w:rsidP="008F0FDF">
            <w:r>
              <w:t>Name</w:t>
            </w:r>
          </w:p>
        </w:tc>
        <w:tc>
          <w:tcPr>
            <w:tcW w:w="6661" w:type="dxa"/>
          </w:tcPr>
          <w:p w14:paraId="5F15E92A" w14:textId="77777777" w:rsidR="00E248F1" w:rsidRDefault="00E248F1" w:rsidP="008F0FDF">
            <w:r>
              <w:t>Beschreibung</w:t>
            </w:r>
          </w:p>
        </w:tc>
      </w:tr>
      <w:tr w:rsidR="00E248F1" w14:paraId="5C4C08DB" w14:textId="77777777" w:rsidTr="008F0FDF">
        <w:tc>
          <w:tcPr>
            <w:tcW w:w="2410" w:type="dxa"/>
          </w:tcPr>
          <w:p w14:paraId="778A926B" w14:textId="77777777" w:rsidR="00E248F1" w:rsidRPr="0055798F" w:rsidRDefault="00E248F1" w:rsidP="008F0FDF">
            <w:proofErr w:type="spellStart"/>
            <w:r>
              <w:t>expire</w:t>
            </w:r>
            <w:proofErr w:type="spellEnd"/>
          </w:p>
        </w:tc>
        <w:tc>
          <w:tcPr>
            <w:tcW w:w="6661" w:type="dxa"/>
          </w:tcPr>
          <w:p w14:paraId="1A20182C" w14:textId="77777777" w:rsidR="00E248F1" w:rsidRDefault="00E248F1" w:rsidP="008F0FDF">
            <w:r>
              <w:t>Zeit in Sekunden bis ein Access Token nach Erstellung abläuft.</w:t>
            </w:r>
          </w:p>
        </w:tc>
      </w:tr>
      <w:tr w:rsidR="00E248F1" w14:paraId="56160B94" w14:textId="77777777" w:rsidTr="008F0FDF">
        <w:tc>
          <w:tcPr>
            <w:tcW w:w="2410" w:type="dxa"/>
          </w:tcPr>
          <w:p w14:paraId="6BFC8E3A" w14:textId="77777777" w:rsidR="00E248F1" w:rsidRDefault="00E248F1" w:rsidP="008F0FDF">
            <w:proofErr w:type="spellStart"/>
            <w:r>
              <w:t>issuer</w:t>
            </w:r>
            <w:proofErr w:type="spellEnd"/>
          </w:p>
        </w:tc>
        <w:tc>
          <w:tcPr>
            <w:tcW w:w="6661" w:type="dxa"/>
          </w:tcPr>
          <w:p w14:paraId="52E92AA6" w14:textId="77777777" w:rsidR="00E248F1" w:rsidRDefault="00E248F1" w:rsidP="008F0FDF">
            <w:r>
              <w:t>Domain des Servers welcher den Access Token erstellt hat.</w:t>
            </w:r>
          </w:p>
        </w:tc>
      </w:tr>
      <w:tr w:rsidR="00E248F1" w14:paraId="677F9A17" w14:textId="77777777" w:rsidTr="008F0FDF">
        <w:tc>
          <w:tcPr>
            <w:tcW w:w="2410" w:type="dxa"/>
          </w:tcPr>
          <w:p w14:paraId="26C70E79" w14:textId="77777777" w:rsidR="00E248F1" w:rsidRDefault="00E248F1" w:rsidP="008F0FDF">
            <w:proofErr w:type="spellStart"/>
            <w:r>
              <w:t>audience</w:t>
            </w:r>
            <w:proofErr w:type="spellEnd"/>
          </w:p>
        </w:tc>
        <w:tc>
          <w:tcPr>
            <w:tcW w:w="6661" w:type="dxa"/>
          </w:tcPr>
          <w:p w14:paraId="3D830C67" w14:textId="77777777" w:rsidR="00E248F1" w:rsidRDefault="00E248F1" w:rsidP="008F0FDF">
            <w:r>
              <w:t>Domain des Servers für welchen einen Access Token anwendbar ist.</w:t>
            </w:r>
          </w:p>
        </w:tc>
      </w:tr>
      <w:tr w:rsidR="00E248F1" w14:paraId="76C257AD" w14:textId="77777777" w:rsidTr="008F0FDF">
        <w:tc>
          <w:tcPr>
            <w:tcW w:w="2410" w:type="dxa"/>
          </w:tcPr>
          <w:p w14:paraId="254759EB" w14:textId="77777777" w:rsidR="00E248F1" w:rsidRDefault="00E248F1" w:rsidP="008F0FDF">
            <w:proofErr w:type="spellStart"/>
            <w:r>
              <w:t>refresh</w:t>
            </w:r>
            <w:proofErr w:type="spellEnd"/>
            <w:r>
              <w:t>-token-bytes</w:t>
            </w:r>
          </w:p>
        </w:tc>
        <w:tc>
          <w:tcPr>
            <w:tcW w:w="6661" w:type="dxa"/>
          </w:tcPr>
          <w:p w14:paraId="3D5165FC" w14:textId="77777777" w:rsidR="00E248F1" w:rsidRDefault="00E248F1" w:rsidP="008F0FDF">
            <w:r>
              <w:t xml:space="preserve">Grösse des zu erstellenden Refresh Token in </w:t>
            </w:r>
            <w:proofErr w:type="spellStart"/>
            <w:r>
              <w:t>bytes</w:t>
            </w:r>
            <w:proofErr w:type="spellEnd"/>
            <w:r>
              <w:t>.</w:t>
            </w:r>
          </w:p>
        </w:tc>
      </w:tr>
    </w:tbl>
    <w:p w14:paraId="18AA6D9A" w14:textId="77777777" w:rsidR="00E248F1" w:rsidRPr="0055798F" w:rsidRDefault="00E248F1" w:rsidP="00E248F1"/>
    <w:p w14:paraId="5D3B7A32" w14:textId="77777777" w:rsidR="00E248F1" w:rsidRDefault="00E248F1" w:rsidP="00E248F1">
      <w:pPr>
        <w:pStyle w:val="berschrift4"/>
        <w:numPr>
          <w:ilvl w:val="3"/>
          <w:numId w:val="16"/>
        </w:numPr>
      </w:pPr>
      <w:proofErr w:type="spellStart"/>
      <w:r>
        <w:t>Scrypt</w:t>
      </w:r>
      <w:proofErr w:type="spellEnd"/>
    </w:p>
    <w:p w14:paraId="4DCBB46B" w14:textId="77777777" w:rsidR="00E248F1" w:rsidRDefault="00E248F1" w:rsidP="00E248F1">
      <w:proofErr w:type="spellStart"/>
      <w:r>
        <w:t>Scrypt</w:t>
      </w:r>
      <w:proofErr w:type="spellEnd"/>
      <w:r>
        <w:t xml:space="preserve"> ist der Algorithmus mit welchem die Passwörter </w:t>
      </w:r>
      <w:proofErr w:type="spellStart"/>
      <w:r>
        <w:t>gehashed</w:t>
      </w:r>
      <w:proofErr w:type="spellEnd"/>
      <w:r>
        <w:t xml:space="preserve"> werden.</w:t>
      </w:r>
    </w:p>
    <w:tbl>
      <w:tblPr>
        <w:tblStyle w:val="AvectrisTabelle"/>
        <w:tblW w:w="0" w:type="auto"/>
        <w:tblInd w:w="0" w:type="dxa"/>
        <w:tblLook w:val="04A0" w:firstRow="1" w:lastRow="0" w:firstColumn="1" w:lastColumn="0" w:noHBand="0" w:noVBand="1"/>
      </w:tblPr>
      <w:tblGrid>
        <w:gridCol w:w="2410"/>
        <w:gridCol w:w="6661"/>
      </w:tblGrid>
      <w:tr w:rsidR="00E248F1" w14:paraId="6D3AE1CD"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1AD54810" w14:textId="77777777" w:rsidR="00E248F1" w:rsidRDefault="00E248F1" w:rsidP="008F0FDF">
            <w:r>
              <w:t>Name</w:t>
            </w:r>
          </w:p>
        </w:tc>
        <w:tc>
          <w:tcPr>
            <w:tcW w:w="6661" w:type="dxa"/>
          </w:tcPr>
          <w:p w14:paraId="033A4377" w14:textId="77777777" w:rsidR="00E248F1" w:rsidRDefault="00E248F1" w:rsidP="008F0FDF">
            <w:r>
              <w:t>Beschreibung</w:t>
            </w:r>
          </w:p>
        </w:tc>
      </w:tr>
      <w:tr w:rsidR="00E248F1" w14:paraId="35161FFB" w14:textId="77777777" w:rsidTr="008F0FDF">
        <w:tc>
          <w:tcPr>
            <w:tcW w:w="2410" w:type="dxa"/>
          </w:tcPr>
          <w:p w14:paraId="06F570D0" w14:textId="77777777" w:rsidR="00E248F1" w:rsidRPr="0055798F" w:rsidRDefault="00E248F1" w:rsidP="008F0FDF">
            <w:proofErr w:type="spellStart"/>
            <w:r>
              <w:lastRenderedPageBreak/>
              <w:t>mem_cost</w:t>
            </w:r>
            <w:proofErr w:type="spellEnd"/>
          </w:p>
        </w:tc>
        <w:tc>
          <w:tcPr>
            <w:tcW w:w="6661" w:type="dxa"/>
          </w:tcPr>
          <w:p w14:paraId="10F57F02" w14:textId="77777777" w:rsidR="00E248F1" w:rsidRDefault="00E248F1" w:rsidP="008F0FDF">
            <w:r>
              <w:t xml:space="preserve">Wie viel Memory die Generierung des </w:t>
            </w:r>
            <w:proofErr w:type="spellStart"/>
            <w:r>
              <w:t>Hashes</w:t>
            </w:r>
            <w:proofErr w:type="spellEnd"/>
            <w:r>
              <w:t xml:space="preserve"> benutzen sollte. Hierbei sollte ein Wert von 16 genügen.</w:t>
            </w:r>
          </w:p>
        </w:tc>
      </w:tr>
      <w:tr w:rsidR="00E248F1" w14:paraId="112712E6" w14:textId="77777777" w:rsidTr="008F0FDF">
        <w:tc>
          <w:tcPr>
            <w:tcW w:w="2410" w:type="dxa"/>
          </w:tcPr>
          <w:p w14:paraId="2CD5B920" w14:textId="77777777" w:rsidR="00E248F1" w:rsidRDefault="00E248F1" w:rsidP="008F0FDF">
            <w:proofErr w:type="spellStart"/>
            <w:r>
              <w:t>rounds</w:t>
            </w:r>
            <w:proofErr w:type="spellEnd"/>
          </w:p>
        </w:tc>
        <w:tc>
          <w:tcPr>
            <w:tcW w:w="6661" w:type="dxa"/>
          </w:tcPr>
          <w:p w14:paraId="1E2BCB68" w14:textId="77777777" w:rsidR="00E248F1" w:rsidRDefault="00E248F1" w:rsidP="008F0FDF">
            <w:r>
              <w:t xml:space="preserve">Wie oft </w:t>
            </w:r>
            <w:proofErr w:type="spellStart"/>
            <w:r>
              <w:t>gehashed</w:t>
            </w:r>
            <w:proofErr w:type="spellEnd"/>
            <w:r>
              <w:t xml:space="preserve"> werden soll. Hierbei sollte ein Wert von 8 genügen.</w:t>
            </w:r>
          </w:p>
        </w:tc>
      </w:tr>
    </w:tbl>
    <w:p w14:paraId="230CCB49" w14:textId="77777777" w:rsidR="00E248F1" w:rsidRDefault="00E248F1" w:rsidP="00E248F1">
      <w:pPr>
        <w:pStyle w:val="berschrift4"/>
        <w:numPr>
          <w:ilvl w:val="3"/>
          <w:numId w:val="16"/>
        </w:numPr>
      </w:pPr>
      <w:r w:rsidRPr="00122F2F">
        <w:t>DB_CREDENTIALS</w:t>
      </w:r>
    </w:p>
    <w:tbl>
      <w:tblPr>
        <w:tblStyle w:val="AvectrisTabelle"/>
        <w:tblW w:w="0" w:type="auto"/>
        <w:tblInd w:w="0" w:type="dxa"/>
        <w:tblLook w:val="04A0" w:firstRow="1" w:lastRow="0" w:firstColumn="1" w:lastColumn="0" w:noHBand="0" w:noVBand="1"/>
      </w:tblPr>
      <w:tblGrid>
        <w:gridCol w:w="2410"/>
        <w:gridCol w:w="6661"/>
      </w:tblGrid>
      <w:tr w:rsidR="00E248F1" w14:paraId="5BFC10FA"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3CDF7F2B" w14:textId="77777777" w:rsidR="00E248F1" w:rsidRDefault="00E248F1" w:rsidP="008F0FDF">
            <w:r>
              <w:t>Name</w:t>
            </w:r>
          </w:p>
        </w:tc>
        <w:tc>
          <w:tcPr>
            <w:tcW w:w="6661" w:type="dxa"/>
          </w:tcPr>
          <w:p w14:paraId="651E71AE" w14:textId="77777777" w:rsidR="00E248F1" w:rsidRDefault="00E248F1" w:rsidP="008F0FDF">
            <w:r>
              <w:t>Beschreibung</w:t>
            </w:r>
          </w:p>
        </w:tc>
      </w:tr>
      <w:tr w:rsidR="00E248F1" w14:paraId="236223FA" w14:textId="77777777" w:rsidTr="008F0FDF">
        <w:tc>
          <w:tcPr>
            <w:tcW w:w="2410" w:type="dxa"/>
          </w:tcPr>
          <w:p w14:paraId="70242ED1" w14:textId="77777777" w:rsidR="00E248F1" w:rsidRPr="0055798F" w:rsidRDefault="00E248F1" w:rsidP="008F0FDF">
            <w:proofErr w:type="spellStart"/>
            <w:r>
              <w:t>database</w:t>
            </w:r>
            <w:proofErr w:type="spellEnd"/>
          </w:p>
        </w:tc>
        <w:tc>
          <w:tcPr>
            <w:tcW w:w="6661" w:type="dxa"/>
          </w:tcPr>
          <w:p w14:paraId="37250CA0" w14:textId="77777777" w:rsidR="00E248F1" w:rsidRDefault="00E248F1" w:rsidP="008F0FDF">
            <w:r>
              <w:t>Name der Datenbank.</w:t>
            </w:r>
          </w:p>
        </w:tc>
      </w:tr>
      <w:tr w:rsidR="00E248F1" w14:paraId="497402FB" w14:textId="77777777" w:rsidTr="008F0FDF">
        <w:tc>
          <w:tcPr>
            <w:tcW w:w="2410" w:type="dxa"/>
          </w:tcPr>
          <w:p w14:paraId="070AFD19" w14:textId="77777777" w:rsidR="00E248F1" w:rsidRDefault="00E248F1" w:rsidP="008F0FDF">
            <w:proofErr w:type="spellStart"/>
            <w:r>
              <w:t>user</w:t>
            </w:r>
            <w:proofErr w:type="spellEnd"/>
          </w:p>
        </w:tc>
        <w:tc>
          <w:tcPr>
            <w:tcW w:w="6661" w:type="dxa"/>
          </w:tcPr>
          <w:p w14:paraId="4B9C624D" w14:textId="77777777" w:rsidR="00E248F1" w:rsidRDefault="00E248F1" w:rsidP="008F0FDF">
            <w:r>
              <w:t>Benutzername des Datenbank Benutzers.</w:t>
            </w:r>
          </w:p>
        </w:tc>
      </w:tr>
      <w:tr w:rsidR="00E248F1" w14:paraId="39BD4EA8" w14:textId="77777777" w:rsidTr="008F0FDF">
        <w:tc>
          <w:tcPr>
            <w:tcW w:w="2410" w:type="dxa"/>
          </w:tcPr>
          <w:p w14:paraId="02A33D51" w14:textId="77777777" w:rsidR="00E248F1" w:rsidRDefault="00E248F1" w:rsidP="008F0FDF">
            <w:proofErr w:type="spellStart"/>
            <w:r>
              <w:t>password</w:t>
            </w:r>
            <w:proofErr w:type="spellEnd"/>
          </w:p>
        </w:tc>
        <w:tc>
          <w:tcPr>
            <w:tcW w:w="6661" w:type="dxa"/>
          </w:tcPr>
          <w:p w14:paraId="4B73EFA4" w14:textId="77777777" w:rsidR="00E248F1" w:rsidRDefault="00E248F1" w:rsidP="008F0FDF">
            <w:r>
              <w:t>Passwort des Datenbank Benutzers.</w:t>
            </w:r>
          </w:p>
        </w:tc>
      </w:tr>
    </w:tbl>
    <w:p w14:paraId="2E7F58FA" w14:textId="77777777" w:rsidR="00E248F1" w:rsidRPr="00122F2F" w:rsidRDefault="00E248F1" w:rsidP="00E248F1"/>
    <w:p w14:paraId="66852F68" w14:textId="77777777" w:rsidR="00E248F1" w:rsidRDefault="00E248F1" w:rsidP="00E248F1">
      <w:pPr>
        <w:pStyle w:val="berschrift4"/>
        <w:numPr>
          <w:ilvl w:val="3"/>
          <w:numId w:val="16"/>
        </w:numPr>
      </w:pPr>
      <w:r>
        <w:t>DB</w:t>
      </w:r>
    </w:p>
    <w:tbl>
      <w:tblPr>
        <w:tblStyle w:val="AvectrisTabelle"/>
        <w:tblW w:w="0" w:type="auto"/>
        <w:tblInd w:w="0" w:type="dxa"/>
        <w:tblLook w:val="04A0" w:firstRow="1" w:lastRow="0" w:firstColumn="1" w:lastColumn="0" w:noHBand="0" w:noVBand="1"/>
      </w:tblPr>
      <w:tblGrid>
        <w:gridCol w:w="2410"/>
        <w:gridCol w:w="6661"/>
      </w:tblGrid>
      <w:tr w:rsidR="00E248F1" w14:paraId="6F611A91"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1E7898A7" w14:textId="77777777" w:rsidR="00E248F1" w:rsidRDefault="00E248F1" w:rsidP="008F0FDF">
            <w:r>
              <w:t>Name</w:t>
            </w:r>
          </w:p>
        </w:tc>
        <w:tc>
          <w:tcPr>
            <w:tcW w:w="6661" w:type="dxa"/>
          </w:tcPr>
          <w:p w14:paraId="1384F96A" w14:textId="77777777" w:rsidR="00E248F1" w:rsidRDefault="00E248F1" w:rsidP="008F0FDF">
            <w:r>
              <w:t>Beschreibung</w:t>
            </w:r>
          </w:p>
        </w:tc>
      </w:tr>
      <w:tr w:rsidR="00E248F1" w14:paraId="5F623C83" w14:textId="77777777" w:rsidTr="008F0FDF">
        <w:tc>
          <w:tcPr>
            <w:tcW w:w="2410" w:type="dxa"/>
          </w:tcPr>
          <w:p w14:paraId="7B451C51" w14:textId="77777777" w:rsidR="00E248F1" w:rsidRPr="0055798F" w:rsidRDefault="00E248F1" w:rsidP="008F0FDF">
            <w:proofErr w:type="spellStart"/>
            <w:r w:rsidRPr="00E45EE2">
              <w:t>close</w:t>
            </w:r>
            <w:proofErr w:type="spellEnd"/>
            <w:r w:rsidRPr="00E45EE2">
              <w:t>-timeout</w:t>
            </w:r>
          </w:p>
        </w:tc>
        <w:tc>
          <w:tcPr>
            <w:tcW w:w="6661" w:type="dxa"/>
          </w:tcPr>
          <w:p w14:paraId="255C4225" w14:textId="77777777" w:rsidR="00E248F1" w:rsidRDefault="00E248F1" w:rsidP="008F0FDF">
            <w:r>
              <w:t>Zeit in Sekunden wie lange gewartet werden soll bis die Verbindung zur Datenbank terminiert werden soll nach Schliessung des Servers.</w:t>
            </w:r>
          </w:p>
        </w:tc>
      </w:tr>
    </w:tbl>
    <w:p w14:paraId="56B85AD6" w14:textId="77777777" w:rsidR="00E248F1" w:rsidRDefault="00E248F1" w:rsidP="00E248F1"/>
    <w:p w14:paraId="79819722" w14:textId="77777777" w:rsidR="00E248F1" w:rsidRDefault="00E248F1" w:rsidP="00E248F1">
      <w:pPr>
        <w:pStyle w:val="berschrift4"/>
        <w:numPr>
          <w:ilvl w:val="3"/>
          <w:numId w:val="16"/>
        </w:numPr>
      </w:pPr>
      <w:r>
        <w:t>ASGI</w:t>
      </w:r>
    </w:p>
    <w:tbl>
      <w:tblPr>
        <w:tblStyle w:val="AvectrisTabelle"/>
        <w:tblW w:w="0" w:type="auto"/>
        <w:tblInd w:w="0" w:type="dxa"/>
        <w:tblLook w:val="04A0" w:firstRow="1" w:lastRow="0" w:firstColumn="1" w:lastColumn="0" w:noHBand="0" w:noVBand="1"/>
      </w:tblPr>
      <w:tblGrid>
        <w:gridCol w:w="2410"/>
        <w:gridCol w:w="6661"/>
      </w:tblGrid>
      <w:tr w:rsidR="00E248F1" w14:paraId="3AFDC626" w14:textId="77777777" w:rsidTr="008F0FDF">
        <w:trPr>
          <w:cnfStyle w:val="100000000000" w:firstRow="1" w:lastRow="0" w:firstColumn="0" w:lastColumn="0" w:oddVBand="0" w:evenVBand="0" w:oddHBand="0" w:evenHBand="0" w:firstRowFirstColumn="0" w:firstRowLastColumn="0" w:lastRowFirstColumn="0" w:lastRowLastColumn="0"/>
        </w:trPr>
        <w:tc>
          <w:tcPr>
            <w:tcW w:w="2410" w:type="dxa"/>
          </w:tcPr>
          <w:p w14:paraId="7B8FF9EB" w14:textId="77777777" w:rsidR="00E248F1" w:rsidRDefault="00E248F1" w:rsidP="008F0FDF">
            <w:r>
              <w:t>Name</w:t>
            </w:r>
          </w:p>
        </w:tc>
        <w:tc>
          <w:tcPr>
            <w:tcW w:w="6661" w:type="dxa"/>
          </w:tcPr>
          <w:p w14:paraId="5D73B543" w14:textId="77777777" w:rsidR="00E248F1" w:rsidRDefault="00E248F1" w:rsidP="008F0FDF">
            <w:r>
              <w:t>Beschreibung</w:t>
            </w:r>
          </w:p>
        </w:tc>
      </w:tr>
      <w:tr w:rsidR="00E248F1" w14:paraId="1E413EB8" w14:textId="77777777" w:rsidTr="008F0FDF">
        <w:tc>
          <w:tcPr>
            <w:tcW w:w="2410" w:type="dxa"/>
          </w:tcPr>
          <w:p w14:paraId="34A76E7B" w14:textId="77777777" w:rsidR="00E248F1" w:rsidRPr="0055798F" w:rsidRDefault="00E248F1" w:rsidP="008F0FDF">
            <w:proofErr w:type="spellStart"/>
            <w:r>
              <w:t>max</w:t>
            </w:r>
            <w:proofErr w:type="spellEnd"/>
            <w:r>
              <w:t>-body-size</w:t>
            </w:r>
          </w:p>
        </w:tc>
        <w:tc>
          <w:tcPr>
            <w:tcW w:w="6661" w:type="dxa"/>
          </w:tcPr>
          <w:p w14:paraId="164633E3" w14:textId="77777777" w:rsidR="00E248F1" w:rsidRDefault="00E248F1" w:rsidP="008F0FDF">
            <w:r>
              <w:t>Grösse in Bytes welche ein Aufruf auf die Datenbank nicht überschreiten darf.</w:t>
            </w:r>
          </w:p>
        </w:tc>
      </w:tr>
    </w:tbl>
    <w:p w14:paraId="480FD59C" w14:textId="77777777" w:rsidR="00E248F1" w:rsidRDefault="00E248F1" w:rsidP="00E248F1"/>
    <w:p w14:paraId="2282A76D" w14:textId="77777777" w:rsidR="00E248F1" w:rsidRDefault="00E248F1" w:rsidP="00E248F1">
      <w:pPr>
        <w:pStyle w:val="berschrift3"/>
        <w:numPr>
          <w:ilvl w:val="2"/>
          <w:numId w:val="16"/>
        </w:numPr>
      </w:pPr>
      <w:r>
        <w:t>Tabs Sensor Dekodierung</w:t>
      </w:r>
    </w:p>
    <w:p w14:paraId="095DCDB4" w14:textId="77777777" w:rsidR="00E248F1" w:rsidRPr="007536CC" w:rsidRDefault="00E248F1" w:rsidP="00E248F1">
      <w:pPr>
        <w:pStyle w:val="berschrift4"/>
        <w:numPr>
          <w:ilvl w:val="3"/>
          <w:numId w:val="16"/>
        </w:numPr>
      </w:pPr>
      <w:r>
        <w:t>Status</w:t>
      </w:r>
    </w:p>
    <w:p w14:paraId="6EA92258" w14:textId="77777777" w:rsidR="00E248F1" w:rsidRDefault="00E248F1" w:rsidP="00E248F1">
      <w:r>
        <w:t xml:space="preserve">Für den Tabs Sensor war </w:t>
      </w:r>
      <w:proofErr w:type="spellStart"/>
      <w:r>
        <w:t>ausschlieslich</w:t>
      </w:r>
      <w:proofErr w:type="spellEnd"/>
      <w:r>
        <w:t xml:space="preserve"> wichtig zu wissen, ob die Türe offen oder geschlossen ist.</w:t>
      </w:r>
    </w:p>
    <w:p w14:paraId="69976D65" w14:textId="77777777" w:rsidR="00E248F1" w:rsidRDefault="00E248F1" w:rsidP="00E248F1">
      <w:r>
        <w:t>Ein Sensor Wert kann folgenderweise Aussehen ‘</w:t>
      </w:r>
      <w:r w:rsidRPr="00683DE4">
        <w:t>00fc35fa25060000</w:t>
      </w:r>
      <w:r>
        <w:t>’. Dieser steht in Hex. Wenn wir dem Datenblatt folgen, wissen wir, dass das erste Byte den Status wiederspiegelt. Ein Byte hat acht Bits. Ein Charakter in Hex ist ein Nibble und ein Nibble ist 4 Bits. Somit entsprechen die ersten zwei 0 unserem Status.</w:t>
      </w:r>
    </w:p>
    <w:p w14:paraId="714CBD64" w14:textId="77777777" w:rsidR="00E248F1" w:rsidRPr="00607165" w:rsidRDefault="00E248F1" w:rsidP="00E248F1">
      <w:r>
        <w:t>Ausgeschrieben in Bits entspricht dies 0000 0000, unserem Byte. Wäre die letzte null eine 1, so wäre die Türe offen. Dies sähe so aus 0000 0001 und in einem Sensor Wert Beispiel ‘</w:t>
      </w:r>
      <w:r w:rsidRPr="00683DE4">
        <w:t>0</w:t>
      </w:r>
      <w:r>
        <w:t>1</w:t>
      </w:r>
      <w:r w:rsidRPr="00683DE4">
        <w:t>fc35fa25060000</w:t>
      </w:r>
      <w:r>
        <w:t>’.</w:t>
      </w:r>
    </w:p>
    <w:bookmarkEnd w:id="92"/>
    <w:p w14:paraId="280A8F47" w14:textId="77777777" w:rsidR="00E248F1" w:rsidRDefault="00E248F1" w:rsidP="00E248F1">
      <w:pPr>
        <w:pStyle w:val="berschrift3"/>
        <w:numPr>
          <w:ilvl w:val="2"/>
          <w:numId w:val="16"/>
        </w:numPr>
      </w:pPr>
      <w:r>
        <w:lastRenderedPageBreak/>
        <w:t xml:space="preserve">Loriot </w:t>
      </w:r>
      <w:proofErr w:type="spellStart"/>
      <w:r>
        <w:t>Listener</w:t>
      </w:r>
      <w:proofErr w:type="spellEnd"/>
    </w:p>
    <w:p w14:paraId="38276AA3" w14:textId="77777777" w:rsidR="00E248F1" w:rsidRDefault="00E248F1" w:rsidP="00E248F1">
      <w:r>
        <w:t xml:space="preserve">Der Loriot </w:t>
      </w:r>
      <w:proofErr w:type="spellStart"/>
      <w:r>
        <w:t>Listener</w:t>
      </w:r>
      <w:proofErr w:type="spellEnd"/>
      <w:r>
        <w:t xml:space="preserve"> ist das Skript, welches die Daten der Sensoren von Loriot holt, dekodiert und die angehängten Beobachter des Sensors informiert. Das Skript ist so geschrieben, dass es sich bei Errors nach 5 Sekunden automatisch neu startet. Dies ist eine einfache Vorbeugung, falls die Verbindung zu Loriot unterbrochen wird. Das Skript besteht aus 3 Hauptfunktionen. Main, Listen und Handle.</w:t>
      </w:r>
    </w:p>
    <w:p w14:paraId="5B32D2DE" w14:textId="77777777" w:rsidR="00E248F1" w:rsidRDefault="00E248F1" w:rsidP="00E248F1">
      <w:pPr>
        <w:pStyle w:val="Aufzhlungszeichen2"/>
        <w:numPr>
          <w:ilvl w:val="0"/>
          <w:numId w:val="2"/>
        </w:numPr>
      </w:pPr>
      <w:r w:rsidRPr="005064CD">
        <w:rPr>
          <w:b/>
        </w:rPr>
        <w:t>Main</w:t>
      </w:r>
      <w:r>
        <w:t xml:space="preserve"> verbindet sich mit der Datenbank und dient als Wrapper für Listen. Passiert in Listen ein Fehler, so wird Listen nach 5 Sekunden wieder erneut aufgerufen.</w:t>
      </w:r>
    </w:p>
    <w:p w14:paraId="47D07ED1" w14:textId="12C804F9" w:rsidR="00E248F1" w:rsidRDefault="00E248F1" w:rsidP="00E248F1">
      <w:pPr>
        <w:pStyle w:val="Aufzhlungszeichen2"/>
        <w:numPr>
          <w:ilvl w:val="0"/>
          <w:numId w:val="2"/>
        </w:numPr>
      </w:pPr>
      <w:r w:rsidRPr="005064CD">
        <w:rPr>
          <w:b/>
        </w:rPr>
        <w:t>Listen</w:t>
      </w:r>
      <w:r>
        <w:t xml:space="preserve"> verbindet sich per Websocket mit Loriot und empfängt die rohen Sensor Daten und gibt diese den passenden Dekodierer. Damit das Skript weiss, welcher Dekodierer verwendet werden soll, muss der Sensor in der Sensoren Tabelle erscheinen. In dieser Tabelle gibt es die Spalte Art, welche aussagt, was für ein Sensor es ist. Der Sensor wird durch die Device EUI identifiziert, diese </w:t>
      </w:r>
      <w:r w:rsidR="009F70AC">
        <w:t>ist bei den Rohdaten enthalten</w:t>
      </w:r>
      <w:r>
        <w:t>. Nach der Dekodierung wird der Sensor und Wert der Handle Methode übergeben.</w:t>
      </w:r>
    </w:p>
    <w:p w14:paraId="249DEE8B" w14:textId="77777777" w:rsidR="00E248F1" w:rsidRDefault="00E248F1" w:rsidP="00E248F1">
      <w:pPr>
        <w:pStyle w:val="Aufzhlungszeichen2"/>
        <w:numPr>
          <w:ilvl w:val="0"/>
          <w:numId w:val="2"/>
        </w:numPr>
      </w:pPr>
      <w:r w:rsidRPr="005064CD">
        <w:rPr>
          <w:b/>
        </w:rPr>
        <w:t xml:space="preserve">Handle </w:t>
      </w:r>
      <w:r>
        <w:t>lädt zuerst die Daten in die Sensor Wert Tabelle und alarmiert danach die Beobachter, welche in der Beobachter Tabelle zum Sensor mit passender Device EUI referenziert sind.</w:t>
      </w:r>
    </w:p>
    <w:p w14:paraId="59D5236F" w14:textId="77777777" w:rsidR="00E248F1" w:rsidRPr="00886514" w:rsidRDefault="00E248F1" w:rsidP="00E248F1">
      <w:r>
        <w:t>Vereinfacht sieht dies folgenderweise aus:</w:t>
      </w:r>
    </w:p>
    <w:p w14:paraId="60BD4A77" w14:textId="77777777" w:rsidR="00E248F1" w:rsidRDefault="00E248F1" w:rsidP="00E248F1">
      <w:pPr>
        <w:keepNext/>
      </w:pPr>
      <w:r>
        <w:rPr>
          <w:noProof/>
          <w:lang w:eastAsia="de-CH" w:bidi="ar-SA"/>
        </w:rPr>
        <w:lastRenderedPageBreak/>
        <w:drawing>
          <wp:inline distT="0" distB="0" distL="0" distR="0" wp14:anchorId="70E62F7F" wp14:editId="49B9127F">
            <wp:extent cx="5760085" cy="5677535"/>
            <wp:effectExtent l="0" t="0" r="0"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riot_listener.png"/>
                    <pic:cNvPicPr/>
                  </pic:nvPicPr>
                  <pic:blipFill>
                    <a:blip r:embed="rId52">
                      <a:extLst>
                        <a:ext uri="{28A0092B-C50C-407E-A947-70E740481C1C}">
                          <a14:useLocalDpi xmlns:a14="http://schemas.microsoft.com/office/drawing/2010/main" val="0"/>
                        </a:ext>
                      </a:extLst>
                    </a:blip>
                    <a:stretch>
                      <a:fillRect/>
                    </a:stretch>
                  </pic:blipFill>
                  <pic:spPr>
                    <a:xfrm>
                      <a:off x="0" y="0"/>
                      <a:ext cx="5760085" cy="5677535"/>
                    </a:xfrm>
                    <a:prstGeom prst="rect">
                      <a:avLst/>
                    </a:prstGeom>
                  </pic:spPr>
                </pic:pic>
              </a:graphicData>
            </a:graphic>
          </wp:inline>
        </w:drawing>
      </w:r>
    </w:p>
    <w:p w14:paraId="58DE9BB5" w14:textId="3681DAB7" w:rsidR="00E248F1" w:rsidRDefault="00E248F1" w:rsidP="00E248F1">
      <w:pPr>
        <w:pStyle w:val="Beschriftung"/>
        <w:rPr>
          <w:noProof/>
        </w:rPr>
      </w:pPr>
      <w:bookmarkStart w:id="98" w:name="_Toc37164231"/>
      <w:r>
        <w:t xml:space="preserve">Abbildung </w:t>
      </w:r>
      <w:r>
        <w:fldChar w:fldCharType="begin"/>
      </w:r>
      <w:r>
        <w:instrText xml:space="preserve"> SEQ Abbildung \* ARABIC </w:instrText>
      </w:r>
      <w:r>
        <w:fldChar w:fldCharType="separate"/>
      </w:r>
      <w:r w:rsidR="00BA629D">
        <w:rPr>
          <w:noProof/>
        </w:rPr>
        <w:t>22</w:t>
      </w:r>
      <w:r>
        <w:fldChar w:fldCharType="end"/>
      </w:r>
      <w:r>
        <w:t xml:space="preserve"> Loriot</w:t>
      </w:r>
      <w:r>
        <w:rPr>
          <w:noProof/>
        </w:rPr>
        <w:t xml:space="preserve"> Listener</w:t>
      </w:r>
      <w:bookmarkEnd w:id="98"/>
    </w:p>
    <w:p w14:paraId="6F085ED8" w14:textId="77777777" w:rsidR="00E248F1" w:rsidRDefault="00E248F1" w:rsidP="00E248F1">
      <w:pPr>
        <w:pStyle w:val="berschrift3"/>
        <w:numPr>
          <w:ilvl w:val="2"/>
          <w:numId w:val="16"/>
        </w:numPr>
      </w:pPr>
      <w:r>
        <w:t>Modelle</w:t>
      </w:r>
    </w:p>
    <w:p w14:paraId="2F2B7A7B" w14:textId="77777777" w:rsidR="00E248F1" w:rsidRDefault="00E248F1" w:rsidP="00E248F1">
      <w:r>
        <w:t>Ein Modell besteht aus Feldern und repräsentiert eine Reihe aus einer Datenbank Tabelle.</w:t>
      </w:r>
    </w:p>
    <w:p w14:paraId="32069DD2" w14:textId="77777777" w:rsidR="00E248F1" w:rsidRDefault="00E248F1" w:rsidP="00E248F1">
      <w:r>
        <w:t>Als Beispiel ein Screenshot des Gebäude Modell.</w:t>
      </w:r>
    </w:p>
    <w:p w14:paraId="42E152A9" w14:textId="77777777" w:rsidR="00E248F1" w:rsidRDefault="00E248F1" w:rsidP="00E248F1">
      <w:pPr>
        <w:keepNext/>
      </w:pPr>
      <w:r>
        <w:rPr>
          <w:noProof/>
          <w:lang w:eastAsia="de-CH" w:bidi="ar-SA"/>
        </w:rPr>
        <w:lastRenderedPageBreak/>
        <w:drawing>
          <wp:inline distT="0" distB="0" distL="0" distR="0" wp14:anchorId="5C07799C" wp14:editId="25D14FF5">
            <wp:extent cx="4057650" cy="155257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57650" cy="1552575"/>
                    </a:xfrm>
                    <a:prstGeom prst="rect">
                      <a:avLst/>
                    </a:prstGeom>
                  </pic:spPr>
                </pic:pic>
              </a:graphicData>
            </a:graphic>
          </wp:inline>
        </w:drawing>
      </w:r>
    </w:p>
    <w:p w14:paraId="592D0146" w14:textId="10055B3E" w:rsidR="00E248F1" w:rsidRDefault="00E248F1" w:rsidP="00E248F1">
      <w:pPr>
        <w:pStyle w:val="Beschriftung"/>
      </w:pPr>
      <w:bookmarkStart w:id="99" w:name="_Toc37164232"/>
      <w:r>
        <w:t xml:space="preserve">Abbildung </w:t>
      </w:r>
      <w:r>
        <w:fldChar w:fldCharType="begin"/>
      </w:r>
      <w:r>
        <w:instrText xml:space="preserve"> SEQ Abbildung \* ARABIC </w:instrText>
      </w:r>
      <w:r>
        <w:fldChar w:fldCharType="separate"/>
      </w:r>
      <w:r w:rsidR="00BA629D">
        <w:rPr>
          <w:noProof/>
        </w:rPr>
        <w:t>23</w:t>
      </w:r>
      <w:r>
        <w:fldChar w:fldCharType="end"/>
      </w:r>
      <w:r>
        <w:t xml:space="preserve"> Gebäude Modell</w:t>
      </w:r>
      <w:bookmarkEnd w:id="99"/>
    </w:p>
    <w:p w14:paraId="2E96B924" w14:textId="77777777" w:rsidR="00E248F1" w:rsidRDefault="00E248F1" w:rsidP="00E248F1">
      <w:r>
        <w:t xml:space="preserve">Es besteht aus einer ID und einem Namen, der Name wird beim einlesen von Benutzerdaten auf die Mindestlänge von 3 und Maximum Länge von 99 geprüft. Modelle können auch verschachtelt werden, so wird ein </w:t>
      </w:r>
      <w:proofErr w:type="spellStart"/>
      <w:r>
        <w:t>Foreign</w:t>
      </w:r>
      <w:proofErr w:type="spellEnd"/>
      <w:r>
        <w:t xml:space="preserve"> Key zu einem Modell.</w:t>
      </w:r>
    </w:p>
    <w:p w14:paraId="67496454" w14:textId="77777777" w:rsidR="00E248F1" w:rsidRDefault="00E248F1" w:rsidP="00E248F1">
      <w:r>
        <w:t xml:space="preserve">So wurde beim Stockwerk, anstatt von einem </w:t>
      </w:r>
      <w:proofErr w:type="spellStart"/>
      <w:r>
        <w:t>IntField</w:t>
      </w:r>
      <w:proofErr w:type="spellEnd"/>
      <w:r>
        <w:t xml:space="preserve"> für den Fremdschlüssel für </w:t>
      </w:r>
      <w:proofErr w:type="spellStart"/>
      <w:r>
        <w:t>idGebaeude</w:t>
      </w:r>
      <w:proofErr w:type="spellEnd"/>
      <w:r>
        <w:t xml:space="preserve"> ein Gebäude Modell eingefügt.</w:t>
      </w:r>
    </w:p>
    <w:p w14:paraId="059AEAF2" w14:textId="77777777" w:rsidR="00E248F1" w:rsidRDefault="00E248F1" w:rsidP="00E248F1">
      <w:pPr>
        <w:keepNext/>
      </w:pPr>
      <w:r>
        <w:rPr>
          <w:noProof/>
          <w:lang w:eastAsia="de-CH" w:bidi="ar-SA"/>
        </w:rPr>
        <w:drawing>
          <wp:inline distT="0" distB="0" distL="0" distR="0" wp14:anchorId="69F52E43" wp14:editId="7DFCAC62">
            <wp:extent cx="3952875" cy="1981200"/>
            <wp:effectExtent l="0" t="0" r="952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2875" cy="1981200"/>
                    </a:xfrm>
                    <a:prstGeom prst="rect">
                      <a:avLst/>
                    </a:prstGeom>
                  </pic:spPr>
                </pic:pic>
              </a:graphicData>
            </a:graphic>
          </wp:inline>
        </w:drawing>
      </w:r>
    </w:p>
    <w:p w14:paraId="23340621" w14:textId="7E24EA86" w:rsidR="00E248F1" w:rsidRDefault="00E248F1" w:rsidP="00E248F1">
      <w:pPr>
        <w:pStyle w:val="Beschriftung"/>
      </w:pPr>
      <w:bookmarkStart w:id="100" w:name="_Toc37164233"/>
      <w:r>
        <w:t xml:space="preserve">Abbildung </w:t>
      </w:r>
      <w:r>
        <w:fldChar w:fldCharType="begin"/>
      </w:r>
      <w:r>
        <w:instrText xml:space="preserve"> SEQ Abbildung \* ARABIC </w:instrText>
      </w:r>
      <w:r>
        <w:fldChar w:fldCharType="separate"/>
      </w:r>
      <w:r w:rsidR="00BA629D">
        <w:rPr>
          <w:noProof/>
        </w:rPr>
        <w:t>24</w:t>
      </w:r>
      <w:r>
        <w:fldChar w:fldCharType="end"/>
      </w:r>
      <w:r>
        <w:t xml:space="preserve"> Stockwerk Modell</w:t>
      </w:r>
      <w:bookmarkEnd w:id="100"/>
    </w:p>
    <w:p w14:paraId="1DDBED04" w14:textId="47ABBA8B" w:rsidR="00E248F1" w:rsidRDefault="00E248F1" w:rsidP="00E248F1">
      <w:r>
        <w:t xml:space="preserve">Daten werden von der Datenbank in der Form eines </w:t>
      </w:r>
      <w:commentRangeStart w:id="101"/>
      <w:proofErr w:type="spellStart"/>
      <w:r>
        <w:t>Dicts</w:t>
      </w:r>
      <w:proofErr w:type="spellEnd"/>
      <w:r>
        <w:t xml:space="preserve"> </w:t>
      </w:r>
      <w:commentRangeEnd w:id="101"/>
      <w:r>
        <w:rPr>
          <w:rStyle w:val="Kommentarzeichen"/>
        </w:rPr>
        <w:commentReference w:id="101"/>
      </w:r>
      <w:r>
        <w:t>zurückgegeben.</w:t>
      </w:r>
      <w:r w:rsidR="009F70AC">
        <w:t xml:space="preserve"> Ein </w:t>
      </w:r>
      <w:proofErr w:type="spellStart"/>
      <w:r w:rsidR="009F70AC">
        <w:t>Dict</w:t>
      </w:r>
      <w:proofErr w:type="spellEnd"/>
      <w:r w:rsidR="009F70AC">
        <w:t xml:space="preserve"> ist ein Key zu Wert Objekt.</w:t>
      </w:r>
      <w:r>
        <w:t xml:space="preserve"> Als Keys für diese </w:t>
      </w:r>
      <w:proofErr w:type="spellStart"/>
      <w:r>
        <w:t>Dicts</w:t>
      </w:r>
      <w:proofErr w:type="spellEnd"/>
      <w:r>
        <w:t xml:space="preserve"> </w:t>
      </w:r>
      <w:r w:rsidR="009F70AC">
        <w:t>können daher</w:t>
      </w:r>
      <w:r>
        <w:t xml:space="preserve"> Key Pfad</w:t>
      </w:r>
      <w:r w:rsidR="009F70AC">
        <w:t>e</w:t>
      </w:r>
      <w:r>
        <w:t xml:space="preserve"> </w:t>
      </w:r>
      <w:r w:rsidR="009F70AC">
        <w:t>gesetzt werden</w:t>
      </w:r>
      <w:r>
        <w:t>. Solche sehen wie folgt aus für ein Stockwerk: ‘</w:t>
      </w:r>
      <w:proofErr w:type="spellStart"/>
      <w:r>
        <w:t>id</w:t>
      </w:r>
      <w:proofErr w:type="spellEnd"/>
      <w:r>
        <w:t>’, ‘</w:t>
      </w:r>
      <w:proofErr w:type="spellStart"/>
      <w:r>
        <w:t>name</w:t>
      </w:r>
      <w:proofErr w:type="spellEnd"/>
      <w:r>
        <w:t>’, ‘</w:t>
      </w:r>
      <w:proofErr w:type="spellStart"/>
      <w:r>
        <w:t>niveau</w:t>
      </w:r>
      <w:proofErr w:type="spellEnd"/>
      <w:r>
        <w:t xml:space="preserve">’, ‘gebaeude.id’ und ‘gebaeude.name’. Einen solchen Pfad kann </w:t>
      </w:r>
      <w:r w:rsidR="009F70AC">
        <w:t>abgelaufen werden</w:t>
      </w:r>
      <w:r>
        <w:t xml:space="preserve"> </w:t>
      </w:r>
      <w:r w:rsidR="009F70AC">
        <w:t>und somit den Wert eines Feldes setzen</w:t>
      </w:r>
      <w:r>
        <w:t>.</w:t>
      </w:r>
    </w:p>
    <w:p w14:paraId="192081CE" w14:textId="77777777" w:rsidR="00E248F1" w:rsidRDefault="00E248F1" w:rsidP="00E248F1">
      <w:r>
        <w:t xml:space="preserve">Bei einer Stockwerk Modell Instanz, würde ‚gebaeude.id‘ dem ID Feld des </w:t>
      </w:r>
      <w:proofErr w:type="spellStart"/>
      <w:r>
        <w:t>Gebaeude</w:t>
      </w:r>
      <w:proofErr w:type="spellEnd"/>
      <w:r>
        <w:t xml:space="preserve"> Feldes entsprechen.</w:t>
      </w:r>
    </w:p>
    <w:p w14:paraId="0F207D07" w14:textId="77777777" w:rsidR="00E248F1" w:rsidRDefault="00E248F1" w:rsidP="00E248F1">
      <w:r>
        <w:t xml:space="preserve">Werden die Schlüssel des Antwort </w:t>
      </w:r>
      <w:proofErr w:type="spellStart"/>
      <w:r>
        <w:t>Dicts</w:t>
      </w:r>
      <w:proofErr w:type="spellEnd"/>
      <w:r>
        <w:t xml:space="preserve"> der Datenbank mit Key Pfaden gesetzt, so werden die Werte automatisch in das Modell eingelesen.</w:t>
      </w:r>
    </w:p>
    <w:p w14:paraId="6C692A11" w14:textId="77777777" w:rsidR="00E248F1" w:rsidRDefault="00E248F1" w:rsidP="00E248F1">
      <w:r>
        <w:t>Beispiels Abfrage mit Gelb angestrichenen Werte als Key Pfad.</w:t>
      </w:r>
    </w:p>
    <w:p w14:paraId="197FB4AE" w14:textId="77777777" w:rsidR="00E248F1" w:rsidRDefault="00E248F1" w:rsidP="00E248F1">
      <w:pPr>
        <w:keepNext/>
      </w:pPr>
      <w:r>
        <w:rPr>
          <w:noProof/>
          <w:lang w:eastAsia="de-CH" w:bidi="ar-SA"/>
        </w:rPr>
        <w:lastRenderedPageBreak/>
        <w:drawing>
          <wp:inline distT="0" distB="0" distL="0" distR="0" wp14:anchorId="616E28F4" wp14:editId="5A26147F">
            <wp:extent cx="4572000" cy="1609725"/>
            <wp:effectExtent l="0" t="0" r="0" b="952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72000" cy="1609725"/>
                    </a:xfrm>
                    <a:prstGeom prst="rect">
                      <a:avLst/>
                    </a:prstGeom>
                  </pic:spPr>
                </pic:pic>
              </a:graphicData>
            </a:graphic>
          </wp:inline>
        </w:drawing>
      </w:r>
    </w:p>
    <w:p w14:paraId="53433D45" w14:textId="781E6CA0" w:rsidR="00E248F1" w:rsidRDefault="00E248F1" w:rsidP="00E248F1">
      <w:pPr>
        <w:pStyle w:val="Beschriftung"/>
      </w:pPr>
      <w:bookmarkStart w:id="102" w:name="_Toc37164234"/>
      <w:r>
        <w:t xml:space="preserve">Abbildung </w:t>
      </w:r>
      <w:r>
        <w:fldChar w:fldCharType="begin"/>
      </w:r>
      <w:r>
        <w:instrText xml:space="preserve"> SEQ Abbildung \* ARABIC </w:instrText>
      </w:r>
      <w:r>
        <w:fldChar w:fldCharType="separate"/>
      </w:r>
      <w:r w:rsidR="00BA629D">
        <w:rPr>
          <w:noProof/>
        </w:rPr>
        <w:t>25</w:t>
      </w:r>
      <w:r>
        <w:fldChar w:fldCharType="end"/>
      </w:r>
      <w:r>
        <w:t xml:space="preserve"> Beispiel Abfrage mit Key Pfaden</w:t>
      </w:r>
      <w:bookmarkEnd w:id="102"/>
    </w:p>
    <w:p w14:paraId="55925389" w14:textId="77777777" w:rsidR="00E248F1" w:rsidRDefault="00E248F1" w:rsidP="00E248F1">
      <w:r>
        <w:t xml:space="preserve">Das Resultat dieser Abfrage würde folgenderweise aussehen und automatisch anhand von einer Methode, welche die Key Pfade abläuft, eingelesen werden </w:t>
      </w:r>
    </w:p>
    <w:p w14:paraId="699B95F2" w14:textId="77777777" w:rsidR="00E248F1" w:rsidRDefault="00E248F1" w:rsidP="00E248F1">
      <w:r>
        <w:t>{</w:t>
      </w:r>
    </w:p>
    <w:p w14:paraId="10D44354" w14:textId="77777777" w:rsidR="00E248F1" w:rsidRDefault="00E248F1" w:rsidP="00E248F1">
      <w:r>
        <w:tab/>
        <w:t>‘</w:t>
      </w:r>
      <w:proofErr w:type="spellStart"/>
      <w:r>
        <w:t>name</w:t>
      </w:r>
      <w:proofErr w:type="spellEnd"/>
      <w:r>
        <w:t>’: ‘Stockwerk Name’,</w:t>
      </w:r>
    </w:p>
    <w:p w14:paraId="3A279BE6" w14:textId="77777777" w:rsidR="00E248F1" w:rsidRDefault="00E248F1" w:rsidP="00E248F1">
      <w:r>
        <w:tab/>
        <w:t>‘</w:t>
      </w:r>
      <w:proofErr w:type="spellStart"/>
      <w:r>
        <w:t>niveau</w:t>
      </w:r>
      <w:proofErr w:type="spellEnd"/>
      <w:r>
        <w:t>’: 0,</w:t>
      </w:r>
    </w:p>
    <w:p w14:paraId="1C948ABE" w14:textId="77777777" w:rsidR="00E248F1" w:rsidRDefault="00E248F1" w:rsidP="00E248F1">
      <w:r>
        <w:tab/>
        <w:t>‘gebaeude.id’: 0,</w:t>
      </w:r>
    </w:p>
    <w:p w14:paraId="099B59BE" w14:textId="77777777" w:rsidR="00E248F1" w:rsidRDefault="00E248F1" w:rsidP="00E248F1">
      <w:r>
        <w:tab/>
        <w:t>‘gebauede.name’: ‘Gebäude Name’</w:t>
      </w:r>
    </w:p>
    <w:p w14:paraId="27CE82C6" w14:textId="77777777" w:rsidR="00E248F1" w:rsidRDefault="00E248F1" w:rsidP="00E248F1">
      <w:r>
        <w:t>}</w:t>
      </w:r>
    </w:p>
    <w:p w14:paraId="387BBAF9" w14:textId="77777777" w:rsidR="00E248F1" w:rsidRPr="006F5FF4" w:rsidRDefault="00E248F1" w:rsidP="00E248F1">
      <w:pPr>
        <w:rPr>
          <w:b/>
        </w:rPr>
      </w:pPr>
      <w:r w:rsidRPr="006F5FF4">
        <w:rPr>
          <w:b/>
        </w:rPr>
        <w:t>Implementierte Modelle</w:t>
      </w:r>
    </w:p>
    <w:p w14:paraId="7DC0C283" w14:textId="77777777" w:rsidR="00E248F1" w:rsidRPr="007147DD" w:rsidRDefault="00E248F1" w:rsidP="00E248F1">
      <w:pPr>
        <w:pStyle w:val="Listenabsatz"/>
        <w:numPr>
          <w:ilvl w:val="0"/>
          <w:numId w:val="49"/>
        </w:numPr>
      </w:pPr>
      <w:r w:rsidRPr="007147DD">
        <w:t>Beobachter</w:t>
      </w:r>
    </w:p>
    <w:p w14:paraId="66F3168C" w14:textId="77777777" w:rsidR="00E248F1" w:rsidRPr="007147DD" w:rsidRDefault="00E248F1" w:rsidP="00E248F1">
      <w:pPr>
        <w:pStyle w:val="Listenabsatz"/>
        <w:numPr>
          <w:ilvl w:val="0"/>
          <w:numId w:val="49"/>
        </w:numPr>
      </w:pPr>
      <w:r w:rsidRPr="007147DD">
        <w:t>Gebäude</w:t>
      </w:r>
    </w:p>
    <w:p w14:paraId="16B4D58C" w14:textId="77777777" w:rsidR="00E248F1" w:rsidRPr="007147DD" w:rsidRDefault="00E248F1" w:rsidP="00E248F1">
      <w:pPr>
        <w:pStyle w:val="Listenabsatz"/>
        <w:numPr>
          <w:ilvl w:val="0"/>
          <w:numId w:val="49"/>
        </w:numPr>
      </w:pPr>
      <w:r w:rsidRPr="007147DD">
        <w:t>Material</w:t>
      </w:r>
    </w:p>
    <w:p w14:paraId="327129C9" w14:textId="77777777" w:rsidR="00E248F1" w:rsidRPr="007147DD" w:rsidRDefault="00E248F1" w:rsidP="00E248F1">
      <w:pPr>
        <w:pStyle w:val="Listenabsatz"/>
        <w:numPr>
          <w:ilvl w:val="0"/>
          <w:numId w:val="49"/>
        </w:numPr>
      </w:pPr>
      <w:r w:rsidRPr="007147DD">
        <w:t>Meldung</w:t>
      </w:r>
    </w:p>
    <w:p w14:paraId="3A5CDA43" w14:textId="77777777" w:rsidR="00E248F1" w:rsidRPr="007147DD" w:rsidRDefault="00E248F1" w:rsidP="00E248F1">
      <w:pPr>
        <w:pStyle w:val="Listenabsatz"/>
        <w:numPr>
          <w:ilvl w:val="0"/>
          <w:numId w:val="49"/>
        </w:numPr>
      </w:pPr>
      <w:r w:rsidRPr="007147DD">
        <w:t>Personal</w:t>
      </w:r>
    </w:p>
    <w:p w14:paraId="172E18CE" w14:textId="77777777" w:rsidR="00E248F1" w:rsidRPr="007147DD" w:rsidRDefault="00E248F1" w:rsidP="00E248F1">
      <w:pPr>
        <w:pStyle w:val="Listenabsatz"/>
        <w:numPr>
          <w:ilvl w:val="0"/>
          <w:numId w:val="49"/>
        </w:numPr>
      </w:pPr>
      <w:r w:rsidRPr="007147DD">
        <w:t>Raum</w:t>
      </w:r>
    </w:p>
    <w:p w14:paraId="5E7A4FDB" w14:textId="77777777" w:rsidR="00E248F1" w:rsidRPr="007147DD" w:rsidRDefault="00E248F1" w:rsidP="00E248F1">
      <w:pPr>
        <w:pStyle w:val="Listenabsatz"/>
        <w:numPr>
          <w:ilvl w:val="0"/>
          <w:numId w:val="49"/>
        </w:numPr>
      </w:pPr>
      <w:r w:rsidRPr="007147DD">
        <w:t>Sensor</w:t>
      </w:r>
    </w:p>
    <w:p w14:paraId="1556672B" w14:textId="77777777" w:rsidR="00E248F1" w:rsidRPr="007147DD" w:rsidRDefault="00E248F1" w:rsidP="00E248F1">
      <w:pPr>
        <w:pStyle w:val="Listenabsatz"/>
        <w:numPr>
          <w:ilvl w:val="0"/>
          <w:numId w:val="49"/>
        </w:numPr>
      </w:pPr>
      <w:r w:rsidRPr="007147DD">
        <w:t>Stockwerk</w:t>
      </w:r>
    </w:p>
    <w:p w14:paraId="2EC09199" w14:textId="77777777" w:rsidR="00E248F1" w:rsidRDefault="00E248F1" w:rsidP="00E248F1">
      <w:pPr>
        <w:pStyle w:val="berschrift3"/>
        <w:numPr>
          <w:ilvl w:val="2"/>
          <w:numId w:val="16"/>
        </w:numPr>
      </w:pPr>
      <w:commentRangeStart w:id="103"/>
      <w:r>
        <w:t>Modell Controller</w:t>
      </w:r>
      <w:commentRangeEnd w:id="103"/>
      <w:r>
        <w:rPr>
          <w:rStyle w:val="Kommentarzeichen"/>
          <w:rFonts w:ascii="Simplon Norm" w:eastAsiaTheme="minorHAnsi" w:hAnsi="Simplon Norm" w:cstheme="minorBidi"/>
          <w:b w:val="0"/>
          <w:bCs w:val="0"/>
        </w:rPr>
        <w:commentReference w:id="103"/>
      </w:r>
    </w:p>
    <w:p w14:paraId="2C9E5E2B" w14:textId="77777777" w:rsidR="00E248F1" w:rsidRDefault="00E248F1" w:rsidP="00E248F1">
      <w:r>
        <w:t>Ein Model Controller ist zuständig für die Erstellung, Aktualisierung und Löschung von Modellen. Vor jeder Aktion werden die Modells auf Inhalt überprüft.</w:t>
      </w:r>
    </w:p>
    <w:p w14:paraId="528F6B51" w14:textId="77777777" w:rsidR="00E248F1" w:rsidRDefault="00E248F1" w:rsidP="00E248F1">
      <w:r>
        <w:t>Die Modell Controller verfügen über die einfachen Methoden Create, Update und Delete.</w:t>
      </w:r>
    </w:p>
    <w:p w14:paraId="6314D824" w14:textId="77777777" w:rsidR="00E248F1" w:rsidRPr="006F5FF4" w:rsidRDefault="00E248F1" w:rsidP="00E248F1">
      <w:pPr>
        <w:rPr>
          <w:b/>
        </w:rPr>
      </w:pPr>
      <w:r w:rsidRPr="006F5FF4">
        <w:rPr>
          <w:b/>
        </w:rPr>
        <w:t>Implementierte Modell Controller</w:t>
      </w:r>
    </w:p>
    <w:p w14:paraId="31B4D57D" w14:textId="77777777" w:rsidR="00E248F1" w:rsidRPr="007147DD" w:rsidRDefault="00E248F1" w:rsidP="00E248F1">
      <w:pPr>
        <w:pStyle w:val="Listenabsatz"/>
        <w:numPr>
          <w:ilvl w:val="0"/>
          <w:numId w:val="49"/>
        </w:numPr>
      </w:pPr>
      <w:r w:rsidRPr="007147DD">
        <w:t>Beobachter</w:t>
      </w:r>
    </w:p>
    <w:p w14:paraId="016EF248" w14:textId="77777777" w:rsidR="00E248F1" w:rsidRPr="007147DD" w:rsidRDefault="00E248F1" w:rsidP="00E248F1">
      <w:pPr>
        <w:pStyle w:val="Listenabsatz"/>
        <w:numPr>
          <w:ilvl w:val="0"/>
          <w:numId w:val="49"/>
        </w:numPr>
      </w:pPr>
      <w:r w:rsidRPr="007147DD">
        <w:t>Gebäude</w:t>
      </w:r>
    </w:p>
    <w:p w14:paraId="18516DC7" w14:textId="77777777" w:rsidR="00E248F1" w:rsidRPr="007147DD" w:rsidRDefault="00E248F1" w:rsidP="00E248F1">
      <w:pPr>
        <w:pStyle w:val="Listenabsatz"/>
        <w:numPr>
          <w:ilvl w:val="0"/>
          <w:numId w:val="49"/>
        </w:numPr>
      </w:pPr>
      <w:r w:rsidRPr="007147DD">
        <w:t>Material</w:t>
      </w:r>
    </w:p>
    <w:p w14:paraId="06ED38EC" w14:textId="77777777" w:rsidR="00E248F1" w:rsidRPr="007147DD" w:rsidRDefault="00E248F1" w:rsidP="00E248F1">
      <w:pPr>
        <w:pStyle w:val="Listenabsatz"/>
        <w:numPr>
          <w:ilvl w:val="0"/>
          <w:numId w:val="49"/>
        </w:numPr>
      </w:pPr>
      <w:r w:rsidRPr="007147DD">
        <w:t>Meldung</w:t>
      </w:r>
    </w:p>
    <w:p w14:paraId="55AD7B9B" w14:textId="77777777" w:rsidR="00E248F1" w:rsidRPr="007147DD" w:rsidRDefault="00E248F1" w:rsidP="00E248F1">
      <w:pPr>
        <w:pStyle w:val="Listenabsatz"/>
        <w:numPr>
          <w:ilvl w:val="0"/>
          <w:numId w:val="49"/>
        </w:numPr>
      </w:pPr>
      <w:r w:rsidRPr="007147DD">
        <w:lastRenderedPageBreak/>
        <w:t>Personal</w:t>
      </w:r>
    </w:p>
    <w:p w14:paraId="7B6BBE89" w14:textId="77777777" w:rsidR="00E248F1" w:rsidRPr="007147DD" w:rsidRDefault="00E248F1" w:rsidP="00E248F1">
      <w:pPr>
        <w:pStyle w:val="Listenabsatz"/>
        <w:numPr>
          <w:ilvl w:val="0"/>
          <w:numId w:val="49"/>
        </w:numPr>
      </w:pPr>
      <w:r w:rsidRPr="007147DD">
        <w:t>Raum</w:t>
      </w:r>
    </w:p>
    <w:p w14:paraId="6F799264" w14:textId="77777777" w:rsidR="00E248F1" w:rsidRPr="007147DD" w:rsidRDefault="00E248F1" w:rsidP="00E248F1">
      <w:pPr>
        <w:pStyle w:val="Listenabsatz"/>
        <w:numPr>
          <w:ilvl w:val="0"/>
          <w:numId w:val="49"/>
        </w:numPr>
      </w:pPr>
      <w:r w:rsidRPr="007147DD">
        <w:t>Sensor</w:t>
      </w:r>
    </w:p>
    <w:p w14:paraId="25F1F3A7" w14:textId="77777777" w:rsidR="00E248F1" w:rsidRPr="007147DD" w:rsidRDefault="00E248F1" w:rsidP="00E248F1">
      <w:pPr>
        <w:pStyle w:val="Listenabsatz"/>
        <w:numPr>
          <w:ilvl w:val="0"/>
          <w:numId w:val="49"/>
        </w:numPr>
      </w:pPr>
      <w:r w:rsidRPr="007147DD">
        <w:t>Stockwerk</w:t>
      </w:r>
    </w:p>
    <w:p w14:paraId="4E1D01BE" w14:textId="77777777" w:rsidR="00E248F1" w:rsidRDefault="00E248F1" w:rsidP="00E248F1">
      <w:pPr>
        <w:pStyle w:val="berschrift3"/>
        <w:numPr>
          <w:ilvl w:val="2"/>
          <w:numId w:val="16"/>
        </w:numPr>
      </w:pPr>
      <w:r>
        <w:t>Auflistungen</w:t>
      </w:r>
    </w:p>
    <w:p w14:paraId="49D8B914" w14:textId="77777777" w:rsidR="00E248F1" w:rsidRDefault="00E248F1" w:rsidP="00E248F1">
      <w:r>
        <w:t xml:space="preserve">Für die Auflistung von Modellen wird die </w:t>
      </w:r>
      <w:proofErr w:type="spellStart"/>
      <w:r>
        <w:t>ListController</w:t>
      </w:r>
      <w:proofErr w:type="spellEnd"/>
      <w:r>
        <w:t xml:space="preserve"> Klasse benutzt. Diese teilt die Daten in der Tabelle auf, dass nicht alles auf einmal geholt werden muss. </w:t>
      </w:r>
    </w:p>
    <w:p w14:paraId="1A41130D" w14:textId="77777777" w:rsidR="00E248F1" w:rsidRDefault="00E248F1" w:rsidP="00E248F1">
      <w:r>
        <w:t>So sieht die Klasse für die Gebäude Auflistung aus.</w:t>
      </w:r>
    </w:p>
    <w:p w14:paraId="4D84AAF2" w14:textId="77777777" w:rsidR="00E248F1" w:rsidRDefault="00E248F1" w:rsidP="00E248F1">
      <w:pPr>
        <w:keepNext/>
      </w:pPr>
      <w:r>
        <w:rPr>
          <w:noProof/>
          <w:lang w:eastAsia="de-CH" w:bidi="ar-SA"/>
        </w:rPr>
        <w:drawing>
          <wp:inline distT="0" distB="0" distL="0" distR="0" wp14:anchorId="01ED2FA5" wp14:editId="034988D0">
            <wp:extent cx="5760085" cy="1691005"/>
            <wp:effectExtent l="0" t="0" r="0" b="4445"/>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085" cy="1691005"/>
                    </a:xfrm>
                    <a:prstGeom prst="rect">
                      <a:avLst/>
                    </a:prstGeom>
                  </pic:spPr>
                </pic:pic>
              </a:graphicData>
            </a:graphic>
          </wp:inline>
        </w:drawing>
      </w:r>
    </w:p>
    <w:p w14:paraId="759EDBDB" w14:textId="480E3CD9" w:rsidR="00E248F1" w:rsidRDefault="00E248F1" w:rsidP="00E248F1">
      <w:pPr>
        <w:pStyle w:val="Beschriftung"/>
      </w:pPr>
      <w:bookmarkStart w:id="104" w:name="_Toc37164235"/>
      <w:r>
        <w:t xml:space="preserve">Abbildung </w:t>
      </w:r>
      <w:r>
        <w:fldChar w:fldCharType="begin"/>
      </w:r>
      <w:r>
        <w:instrText xml:space="preserve"> SEQ Abbildung \* ARABIC </w:instrText>
      </w:r>
      <w:r>
        <w:fldChar w:fldCharType="separate"/>
      </w:r>
      <w:r w:rsidR="00BA629D">
        <w:rPr>
          <w:noProof/>
        </w:rPr>
        <w:t>26</w:t>
      </w:r>
      <w:r>
        <w:fldChar w:fldCharType="end"/>
      </w:r>
      <w:r>
        <w:t xml:space="preserve"> List Controller Beispiel</w:t>
      </w:r>
      <w:bookmarkEnd w:id="104"/>
    </w:p>
    <w:p w14:paraId="6A654782" w14:textId="77777777" w:rsidR="00E248F1" w:rsidRDefault="00E248F1" w:rsidP="00E248F1">
      <w:r>
        <w:t>Die List Controller Klasse wurde mit Hinsicht darauf erstellt, dass nur noch die Methode _</w:t>
      </w:r>
      <w:proofErr w:type="spellStart"/>
      <w:r>
        <w:t>select_stmt</w:t>
      </w:r>
      <w:proofErr w:type="spellEnd"/>
      <w:r>
        <w:t xml:space="preserve"> überschrieben werden muss.</w:t>
      </w:r>
    </w:p>
    <w:p w14:paraId="4A75363E" w14:textId="77777777" w:rsidR="00E248F1" w:rsidRDefault="00E248F1" w:rsidP="00E248F1">
      <w:pPr>
        <w:rPr>
          <w:b/>
        </w:rPr>
      </w:pPr>
      <w:commentRangeStart w:id="105"/>
      <w:r>
        <w:rPr>
          <w:b/>
        </w:rPr>
        <w:t>Implementierte Auflistungen</w:t>
      </w:r>
      <w:commentRangeEnd w:id="105"/>
      <w:r>
        <w:rPr>
          <w:rStyle w:val="Kommentarzeichen"/>
        </w:rPr>
        <w:commentReference w:id="105"/>
      </w:r>
    </w:p>
    <w:p w14:paraId="0DAED792" w14:textId="77777777" w:rsidR="00E248F1" w:rsidRDefault="00E248F1" w:rsidP="00E248F1">
      <w:pPr>
        <w:pStyle w:val="Aufzhlungszeichen2"/>
        <w:numPr>
          <w:ilvl w:val="0"/>
          <w:numId w:val="2"/>
        </w:numPr>
      </w:pPr>
      <w:r>
        <w:t>Gebäude</w:t>
      </w:r>
    </w:p>
    <w:p w14:paraId="0790B6DD" w14:textId="77777777" w:rsidR="00E248F1" w:rsidRDefault="00E248F1" w:rsidP="00E248F1">
      <w:pPr>
        <w:pStyle w:val="Aufzhlungszeichen2"/>
        <w:numPr>
          <w:ilvl w:val="0"/>
          <w:numId w:val="2"/>
        </w:numPr>
      </w:pPr>
      <w:r>
        <w:t>Personal</w:t>
      </w:r>
    </w:p>
    <w:p w14:paraId="55C3DFF3" w14:textId="77777777" w:rsidR="00E248F1" w:rsidRDefault="00E248F1" w:rsidP="00E248F1">
      <w:pPr>
        <w:pStyle w:val="Aufzhlungszeichen2"/>
        <w:numPr>
          <w:ilvl w:val="0"/>
          <w:numId w:val="2"/>
        </w:numPr>
      </w:pPr>
      <w:r>
        <w:t>Sensoren</w:t>
      </w:r>
    </w:p>
    <w:p w14:paraId="567358CC" w14:textId="77777777" w:rsidR="00E248F1" w:rsidRDefault="00E248F1" w:rsidP="00E248F1">
      <w:pPr>
        <w:pStyle w:val="Aufzhlungszeichen2"/>
        <w:numPr>
          <w:ilvl w:val="0"/>
          <w:numId w:val="2"/>
        </w:numPr>
      </w:pPr>
      <w:r>
        <w:t>Stockwerk</w:t>
      </w:r>
    </w:p>
    <w:p w14:paraId="22227D0D" w14:textId="77777777" w:rsidR="00E248F1" w:rsidRPr="00425EEC" w:rsidRDefault="00E248F1" w:rsidP="00E248F1">
      <w:pPr>
        <w:pStyle w:val="Aufzhlungszeichen2"/>
        <w:numPr>
          <w:ilvl w:val="0"/>
          <w:numId w:val="2"/>
        </w:numPr>
      </w:pPr>
      <w:r>
        <w:t>Räume</w:t>
      </w:r>
    </w:p>
    <w:p w14:paraId="202427A1" w14:textId="77777777" w:rsidR="00E248F1" w:rsidRDefault="00E248F1" w:rsidP="00E248F1">
      <w:pPr>
        <w:pStyle w:val="berschrift3"/>
        <w:numPr>
          <w:ilvl w:val="2"/>
          <w:numId w:val="16"/>
        </w:numPr>
      </w:pPr>
      <w:r>
        <w:t>Beobachter</w:t>
      </w:r>
    </w:p>
    <w:p w14:paraId="2610FF0A" w14:textId="77777777" w:rsidR="00E248F1" w:rsidRDefault="00E248F1" w:rsidP="00E248F1">
      <w:r>
        <w:t>Die Beobachter sind dafür zuständig, die Sensor Werte auf gewisse Bedingungen zu prüfen. Damit die Beobachter nicht ständig eine Meldung ausgeben, haben sie ein Timeout von einer Stunde (konfigurierbar), bis sie eine neue Meldung ausgeben können.</w:t>
      </w:r>
    </w:p>
    <w:p w14:paraId="7514FB45" w14:textId="77777777" w:rsidR="00E248F1" w:rsidRDefault="00E248F1" w:rsidP="00E248F1">
      <w:pPr>
        <w:pStyle w:val="berschrift4"/>
        <w:numPr>
          <w:ilvl w:val="3"/>
          <w:numId w:val="16"/>
        </w:numPr>
      </w:pPr>
      <w:r>
        <w:t>Richtwert Darüber</w:t>
      </w:r>
    </w:p>
    <w:p w14:paraId="40F881B3" w14:textId="77777777" w:rsidR="00E248F1" w:rsidRDefault="00E248F1" w:rsidP="00E248F1">
      <w:r>
        <w:t>Ein Richtwert darüber misst, ob ein gewisser Wert einen definierten Wert überschritten hat. Beispiel:</w:t>
      </w:r>
    </w:p>
    <w:p w14:paraId="18947EC8" w14:textId="77777777" w:rsidR="00E248F1" w:rsidRPr="001E3598" w:rsidRDefault="00E248F1" w:rsidP="00E248F1">
      <w:r>
        <w:t xml:space="preserve">Der Beobachter misst den Wert Temperatur eines </w:t>
      </w:r>
      <w:proofErr w:type="spellStart"/>
      <w:r>
        <w:t>Adeunis</w:t>
      </w:r>
      <w:proofErr w:type="spellEnd"/>
      <w:r>
        <w:t xml:space="preserve"> Sensors und gibt eine Meldung, wenn dieser den Wert 30 überschritten hat. Wenn der Sensor einen Wert von 31 meldet, wird eine Meldung ausgegeben.</w:t>
      </w:r>
      <w:r w:rsidRPr="001E3598">
        <w:t xml:space="preserve"> </w:t>
      </w:r>
    </w:p>
    <w:p w14:paraId="13D06E77" w14:textId="77777777" w:rsidR="00E248F1" w:rsidRDefault="00E248F1" w:rsidP="00E248F1">
      <w:pPr>
        <w:pStyle w:val="berschrift4"/>
        <w:numPr>
          <w:ilvl w:val="3"/>
          <w:numId w:val="16"/>
        </w:numPr>
      </w:pPr>
      <w:r>
        <w:t>Richtwert Darunter</w:t>
      </w:r>
    </w:p>
    <w:p w14:paraId="3E2A7A5C" w14:textId="77777777" w:rsidR="00E248F1" w:rsidRDefault="00E248F1" w:rsidP="00E248F1">
      <w:r>
        <w:t xml:space="preserve">Dieser Beobachter ist einfach das Gegenteil des letzten Beobachters, anstatt dass der Wert darüber liegen muss, muss dieser </w:t>
      </w:r>
      <w:proofErr w:type="gramStart"/>
      <w:r>
        <w:t>darunter liegen</w:t>
      </w:r>
      <w:proofErr w:type="gramEnd"/>
      <w:r>
        <w:t>. Beispiel:</w:t>
      </w:r>
    </w:p>
    <w:p w14:paraId="7EA4FEEC" w14:textId="77777777" w:rsidR="00E248F1" w:rsidRPr="00087B86" w:rsidRDefault="00E248F1" w:rsidP="00E248F1">
      <w:r>
        <w:lastRenderedPageBreak/>
        <w:t xml:space="preserve">Der Beobachter misst den Wert Temperatur eines </w:t>
      </w:r>
      <w:proofErr w:type="spellStart"/>
      <w:r>
        <w:t>Adeunis</w:t>
      </w:r>
      <w:proofErr w:type="spellEnd"/>
      <w:r>
        <w:t xml:space="preserve"> Sensors und gibt eine Meldung, wenn dieser den Wert von 18 unterschritten hat. Wenn der Sensor einen Wert von 17 meldet, wird eine Meldung ausgegeben.</w:t>
      </w:r>
    </w:p>
    <w:p w14:paraId="1AD4AC55" w14:textId="77777777" w:rsidR="00E248F1" w:rsidRDefault="00E248F1" w:rsidP="00E248F1">
      <w:pPr>
        <w:pStyle w:val="berschrift4"/>
        <w:numPr>
          <w:ilvl w:val="3"/>
          <w:numId w:val="16"/>
        </w:numPr>
      </w:pPr>
      <w:r>
        <w:t>Zählerstand</w:t>
      </w:r>
    </w:p>
    <w:p w14:paraId="6BE3F173" w14:textId="77777777" w:rsidR="00E248F1" w:rsidRDefault="00E248F1" w:rsidP="00E248F1">
      <w:r>
        <w:t>Der Zählerstand misst wie oft der Sensor sich meldet und inkrementiert seinen Stand, Überschreitet nun der Sensor einen definierten Wert mit seinem Stand, wird eine Meldung ausgegeben und der Stand wird auf null zurückgesetzt. Beispiel:</w:t>
      </w:r>
    </w:p>
    <w:p w14:paraId="22B2A7F0" w14:textId="77777777" w:rsidR="00E248F1" w:rsidRDefault="00E248F1" w:rsidP="00E248F1">
      <w:r>
        <w:t xml:space="preserve">Der Beobachter zählt den Stand des </w:t>
      </w:r>
      <w:proofErr w:type="spellStart"/>
      <w:r>
        <w:t>Adeunis</w:t>
      </w:r>
      <w:proofErr w:type="spellEnd"/>
      <w:r>
        <w:t xml:space="preserve"> Sensors und soll nach der zehnten Nachricht eine Meldung ausgeben. Hat sich der Sensor zehn Mal gemeldet, und egal welche Werte er meldete, wird eine Meldung ausgegeben.</w:t>
      </w:r>
      <w:r w:rsidRPr="0098711B">
        <w:t xml:space="preserve"> </w:t>
      </w:r>
    </w:p>
    <w:p w14:paraId="3AE1700A" w14:textId="77777777" w:rsidR="00E248F1" w:rsidRDefault="00E248F1" w:rsidP="00E248F1">
      <w:pPr>
        <w:pStyle w:val="berschrift4"/>
        <w:numPr>
          <w:ilvl w:val="3"/>
          <w:numId w:val="16"/>
        </w:numPr>
      </w:pPr>
      <w:commentRangeStart w:id="106"/>
      <w:r>
        <w:t>Beobachter mit Sensor verknüpfen</w:t>
      </w:r>
      <w:commentRangeEnd w:id="106"/>
      <w:r>
        <w:rPr>
          <w:rStyle w:val="Kommentarzeichen"/>
          <w:rFonts w:ascii="Simplon Norm" w:eastAsiaTheme="minorHAnsi" w:hAnsi="Simplon Norm" w:cstheme="minorBidi"/>
          <w:b/>
          <w:bCs w:val="0"/>
        </w:rPr>
        <w:commentReference w:id="106"/>
      </w:r>
    </w:p>
    <w:p w14:paraId="7593FEE7" w14:textId="77777777" w:rsidR="00E248F1" w:rsidRDefault="00E248F1" w:rsidP="00E248F1">
      <w:r>
        <w:t xml:space="preserve">Zuerst muss ein Beobachter Modell erstellt werden. Dabei wird die Sensor </w:t>
      </w:r>
      <w:proofErr w:type="spellStart"/>
      <w:r>
        <w:t>Dev</w:t>
      </w:r>
      <w:proofErr w:type="spellEnd"/>
      <w:r>
        <w:t xml:space="preserve"> EUI auf die des gewünschten Sensors gesetzt und anschliessend wird das Modell mit dem Beobachter Controller in der Datenbank erstellt. Dies könnte folgenderweise aussehen.</w:t>
      </w:r>
    </w:p>
    <w:p w14:paraId="49A6EADD" w14:textId="77777777" w:rsidR="00E248F1" w:rsidRDefault="00E248F1" w:rsidP="00E248F1">
      <w:pPr>
        <w:keepNext/>
      </w:pPr>
      <w:r>
        <w:rPr>
          <w:noProof/>
          <w:lang w:eastAsia="de-CH" w:bidi="ar-SA"/>
        </w:rPr>
        <w:drawing>
          <wp:inline distT="0" distB="0" distL="0" distR="0" wp14:anchorId="37124C10" wp14:editId="53FCCAA3">
            <wp:extent cx="4505325" cy="1419225"/>
            <wp:effectExtent l="0" t="0" r="9525" b="952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05325" cy="1419225"/>
                    </a:xfrm>
                    <a:prstGeom prst="rect">
                      <a:avLst/>
                    </a:prstGeom>
                  </pic:spPr>
                </pic:pic>
              </a:graphicData>
            </a:graphic>
          </wp:inline>
        </w:drawing>
      </w:r>
    </w:p>
    <w:p w14:paraId="238CFF5F" w14:textId="3CB4BB0A" w:rsidR="00E248F1" w:rsidRDefault="00E248F1" w:rsidP="00E248F1">
      <w:pPr>
        <w:pStyle w:val="Beschriftung"/>
      </w:pPr>
      <w:bookmarkStart w:id="107" w:name="_Toc37164236"/>
      <w:r>
        <w:t xml:space="preserve">Abbildung </w:t>
      </w:r>
      <w:r>
        <w:fldChar w:fldCharType="begin"/>
      </w:r>
      <w:r>
        <w:instrText xml:space="preserve"> SEQ Abbildung \* ARABIC </w:instrText>
      </w:r>
      <w:r>
        <w:fldChar w:fldCharType="separate"/>
      </w:r>
      <w:r w:rsidR="00BA629D">
        <w:rPr>
          <w:noProof/>
        </w:rPr>
        <w:t>27</w:t>
      </w:r>
      <w:r>
        <w:fldChar w:fldCharType="end"/>
      </w:r>
      <w:r>
        <w:t xml:space="preserve"> Beobachter erstellen</w:t>
      </w:r>
      <w:bookmarkEnd w:id="107"/>
    </w:p>
    <w:p w14:paraId="732DA63E" w14:textId="77777777" w:rsidR="00E248F1" w:rsidRPr="008B41FD" w:rsidRDefault="00E248F1" w:rsidP="00E248F1">
      <w:r>
        <w:t xml:space="preserve">Mit diesem Zählerstand Beobachter wird nach zehn Nachrichten eines des </w:t>
      </w:r>
      <w:proofErr w:type="spellStart"/>
      <w:r>
        <w:t>Adeunis</w:t>
      </w:r>
      <w:proofErr w:type="spellEnd"/>
      <w:r>
        <w:t xml:space="preserve"> Sensors eine Meldung ausgeben.</w:t>
      </w:r>
    </w:p>
    <w:p w14:paraId="394F8459" w14:textId="77777777" w:rsidR="00E248F1" w:rsidRDefault="00E248F1" w:rsidP="00E248F1">
      <w:pPr>
        <w:pStyle w:val="berschrift4"/>
        <w:numPr>
          <w:ilvl w:val="3"/>
          <w:numId w:val="16"/>
        </w:numPr>
      </w:pPr>
      <w:r>
        <w:t>Beobachter hinzufügen</w:t>
      </w:r>
    </w:p>
    <w:p w14:paraId="3A950C7F" w14:textId="6B02FB2B" w:rsidR="00E248F1" w:rsidRDefault="00E248F1" w:rsidP="00E248F1">
      <w:r>
        <w:t>Möchte ei</w:t>
      </w:r>
      <w:r w:rsidR="009F70AC">
        <w:t>n neuer</w:t>
      </w:r>
      <w:r>
        <w:t xml:space="preserve"> Beobachter </w:t>
      </w:r>
      <w:r w:rsidR="009F70AC">
        <w:t>hinzugefügt werden</w:t>
      </w:r>
      <w:r>
        <w:t xml:space="preserve">, ist es wichtig, dass zuerst einmal die </w:t>
      </w:r>
      <w:proofErr w:type="spellStart"/>
      <w:r>
        <w:t>Enumeration</w:t>
      </w:r>
      <w:proofErr w:type="spellEnd"/>
      <w:r>
        <w:t xml:space="preserve"> </w:t>
      </w:r>
      <w:proofErr w:type="spellStart"/>
      <w:r>
        <w:t>BeobachterArt</w:t>
      </w:r>
      <w:proofErr w:type="spellEnd"/>
      <w:r>
        <w:t xml:space="preserve"> in common_types.py erweitert wird. Danach muss die Klasse </w:t>
      </w:r>
      <w:proofErr w:type="spellStart"/>
      <w:r>
        <w:t>BeobachterInterface</w:t>
      </w:r>
      <w:proofErr w:type="spellEnd"/>
      <w:r>
        <w:t xml:space="preserve"> erweitert werden und davon die Methode </w:t>
      </w:r>
      <w:proofErr w:type="spellStart"/>
      <w:r>
        <w:t>watch</w:t>
      </w:r>
      <w:proofErr w:type="spellEnd"/>
      <w:r>
        <w:t xml:space="preserve"> implementiert werden. In dieser Methode werden die Werte des Sensors überprüft und wenn die erwünschten Bedingungen nicht erfüllt werden, wird eine Meldung ausgeschrieben. Schlussendlich muss nur noch im loriot_listener.py Skript folgender Variable mit einer Instanz des Beobachters erweitern.</w:t>
      </w:r>
    </w:p>
    <w:p w14:paraId="030D2687" w14:textId="77777777" w:rsidR="00E248F1" w:rsidRDefault="00E248F1" w:rsidP="00E248F1">
      <w:pPr>
        <w:keepNext/>
      </w:pPr>
      <w:r>
        <w:rPr>
          <w:noProof/>
          <w:lang w:eastAsia="de-CH" w:bidi="ar-SA"/>
        </w:rPr>
        <w:drawing>
          <wp:inline distT="0" distB="0" distL="0" distR="0" wp14:anchorId="23F6B6B1" wp14:editId="4ACB7838">
            <wp:extent cx="4859953" cy="1060704"/>
            <wp:effectExtent l="0" t="0" r="0" b="635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922739" cy="1074407"/>
                    </a:xfrm>
                    <a:prstGeom prst="rect">
                      <a:avLst/>
                    </a:prstGeom>
                  </pic:spPr>
                </pic:pic>
              </a:graphicData>
            </a:graphic>
          </wp:inline>
        </w:drawing>
      </w:r>
    </w:p>
    <w:p w14:paraId="2A8BB9F9" w14:textId="388EBADD" w:rsidR="00E248F1" w:rsidRDefault="00E248F1" w:rsidP="00E248F1">
      <w:pPr>
        <w:pStyle w:val="Beschriftung"/>
      </w:pPr>
      <w:bookmarkStart w:id="108" w:name="_Toc37164237"/>
      <w:r>
        <w:t xml:space="preserve">Abbildung </w:t>
      </w:r>
      <w:r>
        <w:fldChar w:fldCharType="begin"/>
      </w:r>
      <w:r>
        <w:instrText xml:space="preserve"> SEQ Abbildung \* ARABIC </w:instrText>
      </w:r>
      <w:r>
        <w:fldChar w:fldCharType="separate"/>
      </w:r>
      <w:r w:rsidR="00BA629D">
        <w:rPr>
          <w:noProof/>
        </w:rPr>
        <w:t>28</w:t>
      </w:r>
      <w:r>
        <w:fldChar w:fldCharType="end"/>
      </w:r>
      <w:r>
        <w:t xml:space="preserve"> Loriot </w:t>
      </w:r>
      <w:proofErr w:type="spellStart"/>
      <w:r>
        <w:t>Listener</w:t>
      </w:r>
      <w:proofErr w:type="spellEnd"/>
      <w:r>
        <w:t xml:space="preserve"> Beobachters</w:t>
      </w:r>
      <w:bookmarkEnd w:id="108"/>
    </w:p>
    <w:p w14:paraId="4D6A5063" w14:textId="77777777" w:rsidR="00E248F1" w:rsidRDefault="00E248F1" w:rsidP="00E248F1">
      <w:r>
        <w:lastRenderedPageBreak/>
        <w:t xml:space="preserve">Jedes Mal, wenn ein Sensor einen Wert schickt, werden die Beobachter aus der Beobachter Tabelle mit der richtigen Sensor </w:t>
      </w:r>
      <w:proofErr w:type="spellStart"/>
      <w:r>
        <w:t>Dev</w:t>
      </w:r>
      <w:proofErr w:type="spellEnd"/>
      <w:r>
        <w:t xml:space="preserve"> EUI ausgelesen und anhand von der oben gezeigten Variable und der Spalte ‘</w:t>
      </w:r>
      <w:proofErr w:type="spellStart"/>
      <w:r>
        <w:t>art</w:t>
      </w:r>
      <w:proofErr w:type="spellEnd"/>
      <w:r>
        <w:t>’ in der Tabelle zu den korrekten Instanzen geleitet.</w:t>
      </w:r>
    </w:p>
    <w:p w14:paraId="029AC906" w14:textId="77777777" w:rsidR="00E248F1" w:rsidRDefault="00E248F1" w:rsidP="00E248F1">
      <w:pPr>
        <w:pStyle w:val="berschrift3"/>
        <w:numPr>
          <w:ilvl w:val="2"/>
          <w:numId w:val="16"/>
        </w:numPr>
      </w:pPr>
      <w:r>
        <w:t>Resources</w:t>
      </w:r>
    </w:p>
    <w:p w14:paraId="071EA39B" w14:textId="77777777" w:rsidR="00E248F1" w:rsidRDefault="00E248F1" w:rsidP="00E248F1">
      <w:r>
        <w:t xml:space="preserve">Eine </w:t>
      </w:r>
      <w:proofErr w:type="spellStart"/>
      <w:r>
        <w:t>Resource</w:t>
      </w:r>
      <w:proofErr w:type="spellEnd"/>
      <w:r>
        <w:t xml:space="preserve"> nimmt jeweils die Anfrage eines Benutzers entgegen, prüft den Benutzer auf Rolle und bearbeitet die gewünschten Aktionen anhand von Controllern.</w:t>
      </w:r>
    </w:p>
    <w:p w14:paraId="3D771C2C" w14:textId="77777777" w:rsidR="00E248F1" w:rsidRDefault="00E248F1" w:rsidP="00E248F1">
      <w:r>
        <w:t>Für Modell Controllern und List Controllern gibt es bereits vom benutzen Framework her Resources welche die Benützung dieser vereinfacht.</w:t>
      </w:r>
    </w:p>
    <w:p w14:paraId="1D808A8F" w14:textId="77777777" w:rsidR="00E248F1" w:rsidRDefault="00E248F1" w:rsidP="00E248F1">
      <w:r>
        <w:t xml:space="preserve">Als Beispiel wird hier die </w:t>
      </w:r>
      <w:proofErr w:type="spellStart"/>
      <w:r>
        <w:t>Resource</w:t>
      </w:r>
      <w:proofErr w:type="spellEnd"/>
      <w:r>
        <w:t xml:space="preserve"> dargestellt, welche dafür zuständig ist, ein Material einem Beobachter zu zuweisen. Dieses Material wird dann jedes Mal vorgeschlagen, wenn dieser Beobachter eine Meldung ausgibt.</w:t>
      </w:r>
    </w:p>
    <w:p w14:paraId="67505E8C" w14:textId="77777777" w:rsidR="00E248F1" w:rsidRDefault="00E248F1" w:rsidP="00E248F1">
      <w:r>
        <w:t xml:space="preserve">Die </w:t>
      </w:r>
      <w:proofErr w:type="spellStart"/>
      <w:r>
        <w:t>Resource</w:t>
      </w:r>
      <w:proofErr w:type="spellEnd"/>
      <w:r>
        <w:t xml:space="preserve"> hat eine </w:t>
      </w:r>
      <w:proofErr w:type="spellStart"/>
      <w:r>
        <w:t>on_post</w:t>
      </w:r>
      <w:proofErr w:type="spellEnd"/>
      <w:r>
        <w:t xml:space="preserve"> und </w:t>
      </w:r>
      <w:proofErr w:type="spellStart"/>
      <w:r>
        <w:t>on_delete</w:t>
      </w:r>
      <w:proofErr w:type="spellEnd"/>
      <w:r>
        <w:t xml:space="preserve"> Methoden, hier wird die </w:t>
      </w:r>
      <w:proofErr w:type="spellStart"/>
      <w:r>
        <w:t>on_post</w:t>
      </w:r>
      <w:proofErr w:type="spellEnd"/>
      <w:r>
        <w:t xml:space="preserve"> gezeigt.</w:t>
      </w:r>
    </w:p>
    <w:p w14:paraId="11480F75" w14:textId="77777777" w:rsidR="00E248F1" w:rsidRDefault="00E248F1" w:rsidP="00E248F1">
      <w:pPr>
        <w:keepNext/>
      </w:pPr>
      <w:r>
        <w:rPr>
          <w:noProof/>
          <w:lang w:eastAsia="de-CH" w:bidi="ar-SA"/>
        </w:rPr>
        <w:drawing>
          <wp:inline distT="0" distB="0" distL="0" distR="0" wp14:anchorId="7ACFE6F7" wp14:editId="14DC7DC8">
            <wp:extent cx="5760085" cy="2160270"/>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085" cy="2160270"/>
                    </a:xfrm>
                    <a:prstGeom prst="rect">
                      <a:avLst/>
                    </a:prstGeom>
                  </pic:spPr>
                </pic:pic>
              </a:graphicData>
            </a:graphic>
          </wp:inline>
        </w:drawing>
      </w:r>
    </w:p>
    <w:p w14:paraId="1485B2E1" w14:textId="7C25C6A6" w:rsidR="00E248F1" w:rsidRDefault="00E248F1" w:rsidP="00E248F1">
      <w:pPr>
        <w:pStyle w:val="Beschriftung"/>
      </w:pPr>
      <w:bookmarkStart w:id="109" w:name="_Toc37164238"/>
      <w:r>
        <w:t xml:space="preserve">Abbildung </w:t>
      </w:r>
      <w:r>
        <w:fldChar w:fldCharType="begin"/>
      </w:r>
      <w:r>
        <w:instrText xml:space="preserve"> SEQ Abbildung \* ARABIC </w:instrText>
      </w:r>
      <w:r>
        <w:fldChar w:fldCharType="separate"/>
      </w:r>
      <w:r w:rsidR="00BA629D">
        <w:rPr>
          <w:noProof/>
        </w:rPr>
        <w:t>29</w:t>
      </w:r>
      <w:r>
        <w:fldChar w:fldCharType="end"/>
      </w:r>
      <w:r>
        <w:t xml:space="preserve"> </w:t>
      </w:r>
      <w:proofErr w:type="spellStart"/>
      <w:r>
        <w:t>on_post</w:t>
      </w:r>
      <w:proofErr w:type="spellEnd"/>
      <w:r>
        <w:t xml:space="preserve"> Material zu Beobachter </w:t>
      </w:r>
      <w:proofErr w:type="spellStart"/>
      <w:r>
        <w:t>Resource</w:t>
      </w:r>
      <w:bookmarkEnd w:id="109"/>
      <w:proofErr w:type="spellEnd"/>
    </w:p>
    <w:p w14:paraId="682C1E21" w14:textId="77777777" w:rsidR="00E248F1" w:rsidRDefault="00E248F1" w:rsidP="00E248F1">
      <w:r>
        <w:t xml:space="preserve"> Die </w:t>
      </w:r>
      <w:proofErr w:type="spellStart"/>
      <w:r>
        <w:t>Resource</w:t>
      </w:r>
      <w:proofErr w:type="spellEnd"/>
      <w:r>
        <w:t xml:space="preserve"> prüft zuerst, ob der Benutzer, welcher die Anfrage geschickt hat über die notwendigen Rechte besitzt, diese entsprechen hier den Rollen ADMIN und PERSONAL. Danach wird geschaut, dass der Beobachter und das Material existieren und folgend wird noch der JSON im Body der Anfrage in das Material Modell eingelesen. Dabei wird geprüft, dass das Feld Anzahl nicht leer ist. Zu aller Letzt wird der Eintrag in die </w:t>
      </w:r>
      <w:proofErr w:type="spellStart"/>
      <w:r>
        <w:t>MaterialZuBeobachter</w:t>
      </w:r>
      <w:proofErr w:type="spellEnd"/>
      <w:r>
        <w:t xml:space="preserve"> Tabelle anhand des Beobachter Controllers geschrieben. Als Antwort schickt die </w:t>
      </w:r>
      <w:proofErr w:type="spellStart"/>
      <w:r>
        <w:t>Resource</w:t>
      </w:r>
      <w:proofErr w:type="spellEnd"/>
      <w:r>
        <w:t xml:space="preserve"> die ID des neuen Eintrags, damit diese falls gewünscht wieder gelöscht werden kann.</w:t>
      </w:r>
    </w:p>
    <w:p w14:paraId="7F8CC142" w14:textId="77777777" w:rsidR="00E248F1" w:rsidRDefault="00E248F1" w:rsidP="00E248F1">
      <w:r>
        <w:t xml:space="preserve">Anhand von solchen </w:t>
      </w:r>
      <w:proofErr w:type="spellStart"/>
      <w:r>
        <w:t>Resourcen</w:t>
      </w:r>
      <w:proofErr w:type="spellEnd"/>
      <w:r>
        <w:t xml:space="preserve"> können alle Anfragen auf das Backend eines Benutzers abgearbeitet werden.</w:t>
      </w:r>
    </w:p>
    <w:p w14:paraId="55DF090C" w14:textId="77777777" w:rsidR="00E248F1" w:rsidRDefault="00E248F1" w:rsidP="00E248F1">
      <w:pPr>
        <w:pStyle w:val="berschrift3"/>
        <w:numPr>
          <w:ilvl w:val="2"/>
          <w:numId w:val="16"/>
        </w:numPr>
      </w:pPr>
      <w:r>
        <w:t>Benutzer Eingaben Validierung</w:t>
      </w:r>
    </w:p>
    <w:p w14:paraId="686AE5CD" w14:textId="77777777" w:rsidR="00E248F1" w:rsidRDefault="00E248F1" w:rsidP="00E248F1">
      <w:pPr>
        <w:pStyle w:val="berschrift4"/>
        <w:numPr>
          <w:ilvl w:val="3"/>
          <w:numId w:val="16"/>
        </w:numPr>
      </w:pPr>
      <w:proofErr w:type="spellStart"/>
      <w:r>
        <w:t>Escaping</w:t>
      </w:r>
      <w:proofErr w:type="spellEnd"/>
      <w:r>
        <w:t xml:space="preserve"> von HTML</w:t>
      </w:r>
    </w:p>
    <w:p w14:paraId="67FEDE82" w14:textId="77777777" w:rsidR="00E248F1" w:rsidRDefault="00E248F1" w:rsidP="00E248F1">
      <w:r>
        <w:t xml:space="preserve">Für die Bereinigung von HTML in Strings wird eine Bibliothek benutzt, nämlich </w:t>
      </w:r>
      <w:hyperlink r:id="rId60" w:history="1">
        <w:proofErr w:type="spellStart"/>
        <w:r w:rsidRPr="00DC7604">
          <w:rPr>
            <w:rStyle w:val="Hyperlink"/>
          </w:rPr>
          <w:t>Bleach</w:t>
        </w:r>
        <w:proofErr w:type="spellEnd"/>
      </w:hyperlink>
      <w:r>
        <w:t xml:space="preserve"> von Mozilla. Mit einer einfachen Methode wandelt Sie mögliche böse Tags in sichere HTML Encodings um.</w:t>
      </w:r>
    </w:p>
    <w:p w14:paraId="37AB16CA" w14:textId="77777777" w:rsidR="00E248F1" w:rsidRDefault="00E248F1" w:rsidP="00E248F1">
      <w:r>
        <w:t>Beispiel: Ein ‘&lt;’ wird zu ‘</w:t>
      </w:r>
      <w:r w:rsidRPr="00DC7604">
        <w:t>&amp;</w:t>
      </w:r>
      <w:proofErr w:type="spellStart"/>
      <w:proofErr w:type="gramStart"/>
      <w:r w:rsidRPr="00DC7604">
        <w:t>lt</w:t>
      </w:r>
      <w:proofErr w:type="spellEnd"/>
      <w:r w:rsidRPr="00DC7604">
        <w:t>;</w:t>
      </w:r>
      <w:r>
        <w:t>’</w:t>
      </w:r>
      <w:proofErr w:type="gramEnd"/>
      <w:r>
        <w:t>. Dieses Zeichen wird dann von Browsern nicht als ein Tag angeschaut.</w:t>
      </w:r>
    </w:p>
    <w:p w14:paraId="39961CFF" w14:textId="77777777" w:rsidR="00E248F1" w:rsidRDefault="00E248F1" w:rsidP="00E248F1">
      <w:r>
        <w:lastRenderedPageBreak/>
        <w:t>Als Beispiel den Unit Test welche die Bereinigungsfunktion testet.</w:t>
      </w:r>
    </w:p>
    <w:p w14:paraId="4EE345C4" w14:textId="77777777" w:rsidR="00E248F1" w:rsidRDefault="00E248F1" w:rsidP="00E248F1">
      <w:pPr>
        <w:keepNext/>
      </w:pPr>
      <w:r>
        <w:rPr>
          <w:noProof/>
          <w:lang w:eastAsia="de-CH" w:bidi="ar-SA"/>
        </w:rPr>
        <w:drawing>
          <wp:inline distT="0" distB="0" distL="0" distR="0" wp14:anchorId="69D2126F" wp14:editId="3B1A0FAE">
            <wp:extent cx="5362575" cy="1943100"/>
            <wp:effectExtent l="0" t="0" r="952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62575" cy="1943100"/>
                    </a:xfrm>
                    <a:prstGeom prst="rect">
                      <a:avLst/>
                    </a:prstGeom>
                  </pic:spPr>
                </pic:pic>
              </a:graphicData>
            </a:graphic>
          </wp:inline>
        </w:drawing>
      </w:r>
    </w:p>
    <w:p w14:paraId="7FF855F4" w14:textId="08E7006D" w:rsidR="00E248F1" w:rsidRDefault="00E248F1" w:rsidP="00E248F1">
      <w:pPr>
        <w:pStyle w:val="Beschriftung"/>
      </w:pPr>
      <w:bookmarkStart w:id="110" w:name="_Toc37164239"/>
      <w:r>
        <w:t xml:space="preserve">Abbildung </w:t>
      </w:r>
      <w:r>
        <w:fldChar w:fldCharType="begin"/>
      </w:r>
      <w:r>
        <w:instrText xml:space="preserve"> SEQ Abbildung \* ARABIC </w:instrText>
      </w:r>
      <w:r>
        <w:fldChar w:fldCharType="separate"/>
      </w:r>
      <w:r w:rsidR="00BA629D">
        <w:rPr>
          <w:noProof/>
        </w:rPr>
        <w:t>30</w:t>
      </w:r>
      <w:r>
        <w:fldChar w:fldCharType="end"/>
      </w:r>
      <w:r>
        <w:t xml:space="preserve"> HTML Bereinigungsbeispiel</w:t>
      </w:r>
      <w:bookmarkEnd w:id="110"/>
    </w:p>
    <w:p w14:paraId="7506651A" w14:textId="77777777" w:rsidR="00E248F1" w:rsidRDefault="00E248F1" w:rsidP="00E248F1">
      <w:pPr>
        <w:pStyle w:val="berschrift4"/>
        <w:numPr>
          <w:ilvl w:val="3"/>
          <w:numId w:val="16"/>
        </w:numPr>
      </w:pPr>
      <w:commentRangeStart w:id="111"/>
      <w:r>
        <w:t>Länge, Not Null Validierungen</w:t>
      </w:r>
      <w:commentRangeEnd w:id="111"/>
      <w:r>
        <w:rPr>
          <w:rStyle w:val="Kommentarzeichen"/>
          <w:rFonts w:ascii="Simplon Norm" w:eastAsiaTheme="minorHAnsi" w:hAnsi="Simplon Norm" w:cstheme="minorBidi"/>
          <w:b/>
          <w:bCs w:val="0"/>
        </w:rPr>
        <w:commentReference w:id="111"/>
      </w:r>
    </w:p>
    <w:p w14:paraId="11619334" w14:textId="2DF62BDA" w:rsidR="00E248F1" w:rsidRDefault="00E248F1" w:rsidP="00E248F1">
      <w:r>
        <w:t>Bei einem String muss natürlich geprüft werden, dass dieser nicht null ist. Darum wird vor dem Erstellen eines Modells die Felder noch auf ‘not None’ und mit ‘</w:t>
      </w:r>
      <w:proofErr w:type="spellStart"/>
      <w:r>
        <w:t>len</w:t>
      </w:r>
      <w:proofErr w:type="spellEnd"/>
      <w:r>
        <w:t>(</w:t>
      </w:r>
      <w:proofErr w:type="spellStart"/>
      <w:r>
        <w:t>string</w:t>
      </w:r>
      <w:proofErr w:type="spellEnd"/>
      <w:r>
        <w:t>)’ auf Länge geprüft.</w:t>
      </w:r>
    </w:p>
    <w:p w14:paraId="57FD21B6" w14:textId="7017FF49" w:rsidR="00647412" w:rsidRDefault="00647412" w:rsidP="00647412">
      <w:pPr>
        <w:pStyle w:val="berschrift2"/>
      </w:pPr>
      <w:r>
        <w:t>Frontend</w:t>
      </w:r>
    </w:p>
    <w:p w14:paraId="63A9997D" w14:textId="7CBEF06C" w:rsidR="008F0FDF" w:rsidRDefault="008F0FDF" w:rsidP="008F0FDF">
      <w:pPr>
        <w:pStyle w:val="berschrift3"/>
      </w:pPr>
      <w:proofErr w:type="spellStart"/>
      <w:r>
        <w:t>Auth</w:t>
      </w:r>
      <w:proofErr w:type="spellEnd"/>
    </w:p>
    <w:p w14:paraId="441A5552" w14:textId="6ECC2FE9" w:rsidR="008F0FDF" w:rsidRDefault="008F0FDF" w:rsidP="008F0FDF">
      <w:r>
        <w:t>Für den Unautorisierten Zugriff auf das Backend wird die «</w:t>
      </w:r>
      <w:proofErr w:type="gramStart"/>
      <w:r>
        <w:t>$.</w:t>
      </w:r>
      <w:proofErr w:type="spellStart"/>
      <w:r>
        <w:t>ajax</w:t>
      </w:r>
      <w:proofErr w:type="spellEnd"/>
      <w:proofErr w:type="gramEnd"/>
      <w:r>
        <w:t xml:space="preserve">» Funktion von </w:t>
      </w:r>
      <w:proofErr w:type="spellStart"/>
      <w:r>
        <w:t>JQuery</w:t>
      </w:r>
      <w:proofErr w:type="spellEnd"/>
      <w:r>
        <w:t xml:space="preserve"> benutzt. Bei einem Status von 200 war das Login erfolgreich, bei 404 existiert die Benutzername</w:t>
      </w:r>
      <w:r w:rsidR="009F70AC">
        <w:t>- und Passwortk</w:t>
      </w:r>
      <w:r>
        <w:t xml:space="preserve">ombination nicht und eine Box mit einer Fehlermeldung wird angezeigt. Ansonsten wird </w:t>
      </w:r>
      <w:r w:rsidR="009F70AC">
        <w:t>von dem</w:t>
      </w:r>
      <w:r>
        <w:t xml:space="preserve"> Backend erhaltenen Accesstoken die Rolle des Benutzers herausgelesen. </w:t>
      </w:r>
      <w:r w:rsidR="009F70AC">
        <w:t xml:space="preserve">Der Accesstoken besteht aus Header, Payload und </w:t>
      </w:r>
      <w:proofErr w:type="spellStart"/>
      <w:r w:rsidR="009F70AC">
        <w:t>Signature</w:t>
      </w:r>
      <w:proofErr w:type="spellEnd"/>
      <w:r w:rsidR="009F70AC">
        <w:t>, für diesen Zweck ist lediglich der Payload wichtig. Dieser ist in Base64 enkodiert und lässt sich mit der von JavaScript eingebauten Funktion «</w:t>
      </w:r>
      <w:proofErr w:type="spellStart"/>
      <w:r w:rsidR="009F70AC" w:rsidRPr="009F70AC">
        <w:t>atob</w:t>
      </w:r>
      <w:proofErr w:type="spellEnd"/>
      <w:r w:rsidR="009F70AC">
        <w:t>» zu einem String umwandeln. Schlussendlich ist der Payload noch JSON und kann anhand von «</w:t>
      </w:r>
      <w:proofErr w:type="spellStart"/>
      <w:r w:rsidR="009F70AC">
        <w:t>JSON.parse</w:t>
      </w:r>
      <w:proofErr w:type="spellEnd"/>
      <w:r w:rsidR="009F70AC">
        <w:t xml:space="preserve">» in ein Dictionary umgeformt werden. In diesem </w:t>
      </w:r>
      <w:proofErr w:type="spellStart"/>
      <w:r w:rsidR="009F70AC">
        <w:t>Dict</w:t>
      </w:r>
      <w:proofErr w:type="spellEnd"/>
      <w:r w:rsidR="009F70AC">
        <w:t xml:space="preserve"> befindet sich der Key «</w:t>
      </w:r>
      <w:proofErr w:type="spellStart"/>
      <w:r w:rsidR="009F70AC">
        <w:t>role</w:t>
      </w:r>
      <w:proofErr w:type="spellEnd"/>
      <w:r w:rsidR="009F70AC">
        <w:t>», welcher als Wert die Rolle des Benutzers enthält.</w:t>
      </w:r>
    </w:p>
    <w:p w14:paraId="36404E5E" w14:textId="77777777" w:rsidR="009F70AC" w:rsidRDefault="009F70AC" w:rsidP="009F70AC">
      <w:pPr>
        <w:keepNext/>
      </w:pPr>
      <w:r>
        <w:rPr>
          <w:noProof/>
          <w:lang w:eastAsia="de-CH" w:bidi="ar-SA"/>
        </w:rPr>
        <w:drawing>
          <wp:inline distT="0" distB="0" distL="0" distR="0" wp14:anchorId="2E67C419" wp14:editId="5DDABEC2">
            <wp:extent cx="5086350" cy="15621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86350" cy="1562100"/>
                    </a:xfrm>
                    <a:prstGeom prst="rect">
                      <a:avLst/>
                    </a:prstGeom>
                  </pic:spPr>
                </pic:pic>
              </a:graphicData>
            </a:graphic>
          </wp:inline>
        </w:drawing>
      </w:r>
    </w:p>
    <w:p w14:paraId="2A56E2B9" w14:textId="1C3197BD" w:rsidR="009F70AC" w:rsidRDefault="009F70AC" w:rsidP="009F70AC">
      <w:pPr>
        <w:pStyle w:val="Beschriftung"/>
      </w:pPr>
      <w:bookmarkStart w:id="112" w:name="_Toc37164240"/>
      <w:r>
        <w:t xml:space="preserve">Abbildung </w:t>
      </w:r>
      <w:r>
        <w:fldChar w:fldCharType="begin"/>
      </w:r>
      <w:r>
        <w:instrText xml:space="preserve"> SEQ Abbildung \* ARABIC </w:instrText>
      </w:r>
      <w:r>
        <w:fldChar w:fldCharType="separate"/>
      </w:r>
      <w:r w:rsidR="00BA629D">
        <w:rPr>
          <w:noProof/>
        </w:rPr>
        <w:t>31</w:t>
      </w:r>
      <w:r>
        <w:fldChar w:fldCharType="end"/>
      </w:r>
      <w:r>
        <w:t xml:space="preserve"> Code </w:t>
      </w:r>
      <w:proofErr w:type="spellStart"/>
      <w:r>
        <w:t>Snippet</w:t>
      </w:r>
      <w:proofErr w:type="spellEnd"/>
      <w:r>
        <w:t xml:space="preserve"> für das Herauslesen der Rolle aus dem Accesstoken.</w:t>
      </w:r>
      <w:bookmarkEnd w:id="112"/>
    </w:p>
    <w:p w14:paraId="4A324B7E" w14:textId="6B4B0C38" w:rsidR="009F70AC" w:rsidRPr="009F70AC" w:rsidRDefault="009F70AC" w:rsidP="009F70AC">
      <w:r>
        <w:rPr>
          <w:noProof/>
          <w:lang w:eastAsia="de-CH" w:bidi="ar-SA"/>
        </w:rPr>
        <w:t>Anhand der Rolle wird der Benutzer schlussendlich auf die Rolle spezifische Daschboard ansicht weitergeleitet. Für ADMIN wäre dies dashboard.html und für PERSONAL dashboard_personal.html.</w:t>
      </w:r>
    </w:p>
    <w:p w14:paraId="6D821139" w14:textId="5D2DA326" w:rsidR="00647412" w:rsidRDefault="00647412" w:rsidP="00647412">
      <w:pPr>
        <w:pStyle w:val="berschrift3"/>
      </w:pPr>
      <w:r>
        <w:lastRenderedPageBreak/>
        <w:t>Verbindung zum Backend</w:t>
      </w:r>
    </w:p>
    <w:p w14:paraId="1905E7DD" w14:textId="77777777" w:rsidR="005E26A0" w:rsidRDefault="008F0FDF" w:rsidP="008F0FDF">
      <w:r>
        <w:t>Bei der Verbindung zum Backend darf der Access Token nicht fehlen.</w:t>
      </w:r>
      <w:r w:rsidR="00056E93">
        <w:t xml:space="preserve"> Nach dem Login wurde dieser in der Session Storage abgespeichert.  Als Randnotiz ist wichtig zu wissen, dass der Session Storage durch Cross Site Scripting ausgelesen werden kann. Darum ist es sehr wichtig, dass sichergestellt ist, dass dies nicht möglich ist.</w:t>
      </w:r>
    </w:p>
    <w:p w14:paraId="3AD8BF59" w14:textId="60FFAEA5" w:rsidR="008F0FDF" w:rsidRDefault="005E26A0" w:rsidP="008F0FDF">
      <w:r>
        <w:t xml:space="preserve">Das Backend erwartet den Accesstoken im </w:t>
      </w:r>
      <w:proofErr w:type="spellStart"/>
      <w:r>
        <w:t>Authorization</w:t>
      </w:r>
      <w:proofErr w:type="spellEnd"/>
      <w:r>
        <w:t xml:space="preserve"> Header</w:t>
      </w:r>
      <w:r w:rsidR="00056E93">
        <w:t xml:space="preserve"> </w:t>
      </w:r>
      <w:r>
        <w:t xml:space="preserve">als </w:t>
      </w:r>
      <w:proofErr w:type="spellStart"/>
      <w:r>
        <w:t>Bearer</w:t>
      </w:r>
      <w:proofErr w:type="spellEnd"/>
      <w:r>
        <w:t xml:space="preserve"> Token. Der Code für eine Anfrage an die API sieht folgend aus.</w:t>
      </w:r>
    </w:p>
    <w:p w14:paraId="388F5157" w14:textId="77777777" w:rsidR="005E26A0" w:rsidRDefault="005E26A0" w:rsidP="005E26A0">
      <w:pPr>
        <w:keepNext/>
      </w:pPr>
      <w:r>
        <w:rPr>
          <w:noProof/>
          <w:lang w:eastAsia="de-CH" w:bidi="ar-SA"/>
        </w:rPr>
        <w:drawing>
          <wp:inline distT="0" distB="0" distL="0" distR="0" wp14:anchorId="1CF81422" wp14:editId="7429184B">
            <wp:extent cx="5495925" cy="4648200"/>
            <wp:effectExtent l="0" t="0" r="9525"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95925" cy="4648200"/>
                    </a:xfrm>
                    <a:prstGeom prst="rect">
                      <a:avLst/>
                    </a:prstGeom>
                  </pic:spPr>
                </pic:pic>
              </a:graphicData>
            </a:graphic>
          </wp:inline>
        </w:drawing>
      </w:r>
    </w:p>
    <w:p w14:paraId="4BDBECB2" w14:textId="43F5E00B" w:rsidR="005E26A0" w:rsidRDefault="005E26A0" w:rsidP="005E26A0">
      <w:pPr>
        <w:pStyle w:val="Beschriftung"/>
      </w:pPr>
      <w:bookmarkStart w:id="113" w:name="_Toc37164241"/>
      <w:r>
        <w:t xml:space="preserve">Abbildung </w:t>
      </w:r>
      <w:r>
        <w:fldChar w:fldCharType="begin"/>
      </w:r>
      <w:r>
        <w:instrText xml:space="preserve"> SEQ Abbildung \* ARABIC </w:instrText>
      </w:r>
      <w:r>
        <w:fldChar w:fldCharType="separate"/>
      </w:r>
      <w:r w:rsidR="00BA629D">
        <w:rPr>
          <w:noProof/>
        </w:rPr>
        <w:t>32</w:t>
      </w:r>
      <w:r>
        <w:fldChar w:fldCharType="end"/>
      </w:r>
      <w:r>
        <w:t xml:space="preserve"> API Anfragen Code</w:t>
      </w:r>
      <w:bookmarkEnd w:id="113"/>
    </w:p>
    <w:p w14:paraId="306B6945" w14:textId="721B9062" w:rsidR="005E26A0" w:rsidRDefault="005E26A0" w:rsidP="005E26A0">
      <w:r>
        <w:t xml:space="preserve">Die URL ist die natürlich den Link zur </w:t>
      </w:r>
      <w:proofErr w:type="spellStart"/>
      <w:r>
        <w:t>Resource</w:t>
      </w:r>
      <w:proofErr w:type="spellEnd"/>
      <w:r>
        <w:t xml:space="preserve"> welche angefragt werden möchte. Die Methode kann GET, POST, PUT oder DELETE sein. Nachdem die Methode eine Antwort überkommt wird der Callback mit der Response als Parameter aufgerufen. Für POST und PUT kann der Body der Anfrage mit dem </w:t>
      </w:r>
      <w:proofErr w:type="spellStart"/>
      <w:r>
        <w:t>data</w:t>
      </w:r>
      <w:proofErr w:type="spellEnd"/>
      <w:r>
        <w:t xml:space="preserve"> Parameter gesetzt werden.</w:t>
      </w:r>
      <w:r w:rsidR="00A40D9E">
        <w:t xml:space="preserve"> Falls die Anfrage in einem 401 Status (</w:t>
      </w:r>
      <w:proofErr w:type="spellStart"/>
      <w:r w:rsidR="00A40D9E">
        <w:t>Unauthorized</w:t>
      </w:r>
      <w:proofErr w:type="spellEnd"/>
      <w:r w:rsidR="00A40D9E">
        <w:t xml:space="preserve">) resultiert, wird versucht, einen frischen Accesstoken anzufragen. Mit dem neuen Autorisierungsschlüssel wird die gleiche Anfrage nochmals versucht, dabei wird für die Methode der Parameter </w:t>
      </w:r>
      <w:proofErr w:type="spellStart"/>
      <w:r w:rsidR="00A40D9E">
        <w:t>isNested</w:t>
      </w:r>
      <w:proofErr w:type="spellEnd"/>
      <w:r w:rsidR="00A40D9E">
        <w:t xml:space="preserve"> auf Wahr gesetzt. Funktioniert es wieder nicht, wird angenommen, dass die Autorisierungsdaten nicht stimmen und der Benutzer wird ausgeloggt.</w:t>
      </w:r>
    </w:p>
    <w:p w14:paraId="267EE6EE" w14:textId="5F18EF3D" w:rsidR="00665DAE" w:rsidRDefault="00665DAE" w:rsidP="005E26A0"/>
    <w:p w14:paraId="5A9ED006" w14:textId="3C99571F" w:rsidR="00665DAE" w:rsidRPr="005E26A0" w:rsidRDefault="00665DAE" w:rsidP="005E26A0">
      <w:r>
        <w:lastRenderedPageBreak/>
        <w:t>Die _</w:t>
      </w:r>
      <w:proofErr w:type="spellStart"/>
      <w:r>
        <w:t>request</w:t>
      </w:r>
      <w:proofErr w:type="spellEnd"/>
      <w:r>
        <w:t xml:space="preserve"> Methode ist in der Klasse Client, welche noch die statischen Methoden </w:t>
      </w:r>
      <w:proofErr w:type="spellStart"/>
      <w:r>
        <w:t>get</w:t>
      </w:r>
      <w:proofErr w:type="spellEnd"/>
      <w:r>
        <w:t xml:space="preserve">, </w:t>
      </w:r>
      <w:proofErr w:type="spellStart"/>
      <w:r>
        <w:t>post</w:t>
      </w:r>
      <w:proofErr w:type="spellEnd"/>
      <w:r>
        <w:t xml:space="preserve">, </w:t>
      </w:r>
      <w:proofErr w:type="spellStart"/>
      <w:r>
        <w:t>put</w:t>
      </w:r>
      <w:proofErr w:type="spellEnd"/>
      <w:r>
        <w:t xml:space="preserve"> und </w:t>
      </w:r>
      <w:proofErr w:type="spellStart"/>
      <w:r>
        <w:t>delete</w:t>
      </w:r>
      <w:proofErr w:type="spellEnd"/>
      <w:r>
        <w:t xml:space="preserve"> bietet.</w:t>
      </w:r>
    </w:p>
    <w:p w14:paraId="6280B526" w14:textId="3668E559" w:rsidR="00647412" w:rsidRDefault="00E56A1F" w:rsidP="00647412">
      <w:pPr>
        <w:pStyle w:val="berschrift3"/>
      </w:pPr>
      <w:r>
        <w:t>Listen</w:t>
      </w:r>
    </w:p>
    <w:p w14:paraId="14EFAEB2" w14:textId="5293BCE9" w:rsidR="00EF1035" w:rsidRDefault="00EF1035" w:rsidP="00EF1035">
      <w:r>
        <w:t>Eine Auflistung aus dem Backend enthaltet die Werte «</w:t>
      </w:r>
      <w:proofErr w:type="spellStart"/>
      <w:r>
        <w:t>list</w:t>
      </w:r>
      <w:proofErr w:type="spellEnd"/>
      <w:r>
        <w:t>», «</w:t>
      </w:r>
      <w:proofErr w:type="spellStart"/>
      <w:r>
        <w:t>is_end</w:t>
      </w:r>
      <w:proofErr w:type="spellEnd"/>
      <w:r>
        <w:t>» und «</w:t>
      </w:r>
      <w:proofErr w:type="spellStart"/>
      <w:r>
        <w:t>offset</w:t>
      </w:r>
      <w:proofErr w:type="spellEnd"/>
      <w:r>
        <w:t>». Die letzten zwei sind wichtig, wenn nicht alle Daten auf einmal geladen werden dürfen. Bei dieser Applikation ist dies der Fall bei den Meldungen. Wenn das Frontend auf einmal 1000 Meldungen laden müsste, würde vielleicht der Browser abstürzen. Darum werden die Meldungen in Gruppen von 25 aufgeteilt, möchte der Benutzer mehr sehen, muss dieser ein Knopf drücken und die nächsten 25 werden geladen.</w:t>
      </w:r>
    </w:p>
    <w:p w14:paraId="664E9705" w14:textId="77777777" w:rsidR="00EF1035" w:rsidRDefault="00EF1035" w:rsidP="00EF1035">
      <w:pPr>
        <w:keepNext/>
      </w:pPr>
      <w:r>
        <w:rPr>
          <w:noProof/>
          <w:lang w:eastAsia="de-CH" w:bidi="ar-SA"/>
        </w:rPr>
        <w:drawing>
          <wp:inline distT="0" distB="0" distL="0" distR="0" wp14:anchorId="10090363" wp14:editId="44D3B32C">
            <wp:extent cx="5543550" cy="314325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43550" cy="3143250"/>
                    </a:xfrm>
                    <a:prstGeom prst="rect">
                      <a:avLst/>
                    </a:prstGeom>
                  </pic:spPr>
                </pic:pic>
              </a:graphicData>
            </a:graphic>
          </wp:inline>
        </w:drawing>
      </w:r>
    </w:p>
    <w:p w14:paraId="08C31176" w14:textId="7704687E" w:rsidR="00EF1035" w:rsidRDefault="00EF1035" w:rsidP="00EF1035">
      <w:pPr>
        <w:pStyle w:val="Beschriftung"/>
      </w:pPr>
      <w:bookmarkStart w:id="114" w:name="_Toc37164242"/>
      <w:r>
        <w:t xml:space="preserve">Abbildung </w:t>
      </w:r>
      <w:r>
        <w:fldChar w:fldCharType="begin"/>
      </w:r>
      <w:r>
        <w:instrText xml:space="preserve"> SEQ Abbildung \* ARABIC </w:instrText>
      </w:r>
      <w:r>
        <w:fldChar w:fldCharType="separate"/>
      </w:r>
      <w:r w:rsidR="00BA629D">
        <w:rPr>
          <w:noProof/>
        </w:rPr>
        <w:t>33</w:t>
      </w:r>
      <w:r>
        <w:fldChar w:fldCharType="end"/>
      </w:r>
      <w:r>
        <w:t xml:space="preserve"> Code für das Laden einer Auflistung</w:t>
      </w:r>
      <w:bookmarkEnd w:id="114"/>
    </w:p>
    <w:p w14:paraId="57B80089" w14:textId="0042D217" w:rsidR="00E56A1F" w:rsidRPr="00E56A1F" w:rsidRDefault="00E56A1F" w:rsidP="00E56A1F">
      <w:r>
        <w:t xml:space="preserve">Nachdem der Callback mit der Liste als Parameter aufgerufen wird, wird anhand von einer </w:t>
      </w:r>
      <w:proofErr w:type="spellStart"/>
      <w:r>
        <w:t>For</w:t>
      </w:r>
      <w:proofErr w:type="spellEnd"/>
      <w:r>
        <w:t xml:space="preserve"> Schleife diese durchgelaufen und damit kann zum Beispiel die Reihen einer Tabelle gesetzt werden.</w:t>
      </w:r>
    </w:p>
    <w:p w14:paraId="3A894073" w14:textId="635E7CEB" w:rsidR="00647412" w:rsidRDefault="00647412" w:rsidP="00647412">
      <w:pPr>
        <w:pStyle w:val="berschrift3"/>
      </w:pPr>
      <w:r>
        <w:t>Formen</w:t>
      </w:r>
    </w:p>
    <w:p w14:paraId="79E6655D" w14:textId="6E20BDB5" w:rsidR="00C33E1E" w:rsidRDefault="00C33E1E" w:rsidP="00E56A1F">
      <w:r>
        <w:t>Bevor ein neues Modell an das Backend gesendet werden kann, soll der Inhalt auf Länge überprüft werden. Die Daten dürfen erst abgesendet werden, wenn alle nötigen Felder ausgefüllt sind, ansonsten soll eine Meldung angezeigt werden.</w:t>
      </w:r>
    </w:p>
    <w:p w14:paraId="791AB8EB" w14:textId="02A2FF0F" w:rsidR="005D775F" w:rsidRDefault="005D775F" w:rsidP="00E56A1F">
      <w:r>
        <w:t xml:space="preserve">Für die Überprüfung habe ich eine Funktion geschrieben, bei welcher als Parameter das </w:t>
      </w:r>
      <w:proofErr w:type="spellStart"/>
      <w:r>
        <w:t>JQuery</w:t>
      </w:r>
      <w:proofErr w:type="spellEnd"/>
      <w:r>
        <w:t xml:space="preserve"> Objekt folgend mit erwarteter Mindest- und </w:t>
      </w:r>
      <w:r w:rsidR="00FA3120">
        <w:t>Maximum Länge</w:t>
      </w:r>
      <w:r>
        <w:t xml:space="preserve"> übergeben werden kann. Ist das Input Feld leer oder kann </w:t>
      </w:r>
      <w:r w:rsidR="00FA3120">
        <w:t xml:space="preserve">die </w:t>
      </w:r>
      <w:r>
        <w:t>Länge Bedingungen nicht einhalten, wird die Bootstrap CSS Klasse «</w:t>
      </w:r>
      <w:proofErr w:type="spellStart"/>
      <w:r>
        <w:t>is</w:t>
      </w:r>
      <w:proofErr w:type="spellEnd"/>
      <w:r>
        <w:t xml:space="preserve">-invalid» dem Input Feld hinzugefügt. Dies führt dazu, dass das HTML </w:t>
      </w:r>
      <w:proofErr w:type="spellStart"/>
      <w:r>
        <w:t>Div</w:t>
      </w:r>
      <w:proofErr w:type="spellEnd"/>
      <w:r>
        <w:t xml:space="preserve"> mit der CSS Klasse «invalid-feedback» unter dem Feld rot angezeigt wird.</w:t>
      </w:r>
      <w:r w:rsidR="00FA3120">
        <w:t xml:space="preserve"> Dieses beinhaltet eine Meldung ähnlich wie «Der Name darf nicht leer sein.».</w:t>
      </w:r>
    </w:p>
    <w:p w14:paraId="6CE4A8FD" w14:textId="77777777" w:rsidR="00665DAE" w:rsidRDefault="00665DAE" w:rsidP="00665DAE">
      <w:pPr>
        <w:keepNext/>
      </w:pPr>
      <w:r>
        <w:rPr>
          <w:noProof/>
          <w:lang w:eastAsia="de-CH" w:bidi="ar-SA"/>
        </w:rPr>
        <w:lastRenderedPageBreak/>
        <w:drawing>
          <wp:inline distT="0" distB="0" distL="0" distR="0" wp14:anchorId="708CBE73" wp14:editId="6273329E">
            <wp:extent cx="4695825" cy="4286250"/>
            <wp:effectExtent l="0" t="0" r="9525"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695825" cy="4286250"/>
                    </a:xfrm>
                    <a:prstGeom prst="rect">
                      <a:avLst/>
                    </a:prstGeom>
                  </pic:spPr>
                </pic:pic>
              </a:graphicData>
            </a:graphic>
          </wp:inline>
        </w:drawing>
      </w:r>
    </w:p>
    <w:p w14:paraId="421F8F08" w14:textId="6D8EF9BC" w:rsidR="00665DAE" w:rsidRDefault="00665DAE" w:rsidP="00665DAE">
      <w:pPr>
        <w:pStyle w:val="Beschriftung"/>
      </w:pPr>
      <w:bookmarkStart w:id="115" w:name="_Toc37164243"/>
      <w:r>
        <w:t xml:space="preserve">Abbildung </w:t>
      </w:r>
      <w:r>
        <w:fldChar w:fldCharType="begin"/>
      </w:r>
      <w:r>
        <w:instrText xml:space="preserve"> SEQ Abbildung \* ARABIC </w:instrText>
      </w:r>
      <w:r>
        <w:fldChar w:fldCharType="separate"/>
      </w:r>
      <w:r w:rsidR="00BA629D">
        <w:rPr>
          <w:noProof/>
        </w:rPr>
        <w:t>34</w:t>
      </w:r>
      <w:r>
        <w:fldChar w:fldCharType="end"/>
      </w:r>
      <w:r>
        <w:t xml:space="preserve"> Inhaltsüberprüfung eines Inputs Feldes</w:t>
      </w:r>
      <w:bookmarkEnd w:id="115"/>
    </w:p>
    <w:p w14:paraId="3904BD2F" w14:textId="26ACD7DF" w:rsidR="00665DAE" w:rsidRDefault="00665DAE" w:rsidP="00665DAE">
      <w:r>
        <w:t xml:space="preserve">Diese Überprüfung findet für alle Felder einer Form statt. Nachdem der Benutzer valide Werte eingegeben hat, werden alle Werte in ein </w:t>
      </w:r>
      <w:proofErr w:type="spellStart"/>
      <w:r>
        <w:t>Dict</w:t>
      </w:r>
      <w:proofErr w:type="spellEnd"/>
      <w:r>
        <w:t xml:space="preserve"> verpackt und mit JSON enkodiert. Soll das Objekt erstellt werden, muss die Anfrage mit der Methode POST stattfinden, ansonsten für das Aktualisieren PUT.</w:t>
      </w:r>
    </w:p>
    <w:p w14:paraId="33274799" w14:textId="1F5883F6" w:rsidR="00665DAE" w:rsidRDefault="00665DAE" w:rsidP="00665DAE">
      <w:r>
        <w:t>Als Beispiel die Raum Form:</w:t>
      </w:r>
    </w:p>
    <w:p w14:paraId="14388365" w14:textId="77777777" w:rsidR="00C72B3A" w:rsidRDefault="00C72B3A" w:rsidP="00C72B3A">
      <w:pPr>
        <w:keepNext/>
      </w:pPr>
      <w:r>
        <w:rPr>
          <w:noProof/>
          <w:lang w:eastAsia="de-CH" w:bidi="ar-SA"/>
        </w:rPr>
        <w:drawing>
          <wp:inline distT="0" distB="0" distL="0" distR="0" wp14:anchorId="5022178D" wp14:editId="42A9F3AF">
            <wp:extent cx="5760085" cy="2014855"/>
            <wp:effectExtent l="0" t="0" r="0" b="4445"/>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0085" cy="2014855"/>
                    </a:xfrm>
                    <a:prstGeom prst="rect">
                      <a:avLst/>
                    </a:prstGeom>
                  </pic:spPr>
                </pic:pic>
              </a:graphicData>
            </a:graphic>
          </wp:inline>
        </w:drawing>
      </w:r>
    </w:p>
    <w:p w14:paraId="21CB3A5A" w14:textId="4DA0391F" w:rsidR="00C72B3A" w:rsidRDefault="00C72B3A" w:rsidP="00C72B3A">
      <w:pPr>
        <w:pStyle w:val="Beschriftung"/>
      </w:pPr>
      <w:bookmarkStart w:id="116" w:name="_Toc37164244"/>
      <w:r>
        <w:t xml:space="preserve">Abbildung </w:t>
      </w:r>
      <w:r>
        <w:fldChar w:fldCharType="begin"/>
      </w:r>
      <w:r>
        <w:instrText xml:space="preserve"> SEQ Abbildung \* ARABIC </w:instrText>
      </w:r>
      <w:r>
        <w:fldChar w:fldCharType="separate"/>
      </w:r>
      <w:r w:rsidR="00BA629D">
        <w:rPr>
          <w:noProof/>
        </w:rPr>
        <w:t>35</w:t>
      </w:r>
      <w:r>
        <w:fldChar w:fldCharType="end"/>
      </w:r>
      <w:r>
        <w:t xml:space="preserve"> Raum Form Ansicht</w:t>
      </w:r>
      <w:bookmarkEnd w:id="116"/>
    </w:p>
    <w:p w14:paraId="0CA7A44C" w14:textId="77777777" w:rsidR="00C72B3A" w:rsidRDefault="00665DAE" w:rsidP="00C72B3A">
      <w:pPr>
        <w:keepNext/>
      </w:pPr>
      <w:r>
        <w:rPr>
          <w:noProof/>
          <w:lang w:eastAsia="de-CH" w:bidi="ar-SA"/>
        </w:rPr>
        <w:lastRenderedPageBreak/>
        <w:drawing>
          <wp:inline distT="0" distB="0" distL="0" distR="0" wp14:anchorId="5E850375" wp14:editId="0162C47B">
            <wp:extent cx="5760085" cy="4740910"/>
            <wp:effectExtent l="0" t="0" r="0" b="254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085" cy="4740910"/>
                    </a:xfrm>
                    <a:prstGeom prst="rect">
                      <a:avLst/>
                    </a:prstGeom>
                  </pic:spPr>
                </pic:pic>
              </a:graphicData>
            </a:graphic>
          </wp:inline>
        </w:drawing>
      </w:r>
    </w:p>
    <w:p w14:paraId="4F911DFC" w14:textId="211A3D7D" w:rsidR="00665DAE" w:rsidRPr="00665DAE" w:rsidRDefault="00C72B3A" w:rsidP="00C72B3A">
      <w:pPr>
        <w:pStyle w:val="Beschriftung"/>
      </w:pPr>
      <w:bookmarkStart w:id="117" w:name="_Toc37164245"/>
      <w:r>
        <w:t xml:space="preserve">Abbildung </w:t>
      </w:r>
      <w:r>
        <w:fldChar w:fldCharType="begin"/>
      </w:r>
      <w:r>
        <w:instrText xml:space="preserve"> SEQ Abbildung \* ARABIC </w:instrText>
      </w:r>
      <w:r>
        <w:fldChar w:fldCharType="separate"/>
      </w:r>
      <w:r w:rsidR="00BA629D">
        <w:rPr>
          <w:noProof/>
        </w:rPr>
        <w:t>36</w:t>
      </w:r>
      <w:r>
        <w:fldChar w:fldCharType="end"/>
      </w:r>
      <w:r>
        <w:t xml:space="preserve"> Raum Form</w:t>
      </w:r>
      <w:r>
        <w:rPr>
          <w:noProof/>
        </w:rPr>
        <w:t xml:space="preserve"> Code Beispiel</w:t>
      </w:r>
      <w:bookmarkEnd w:id="117"/>
    </w:p>
    <w:p w14:paraId="3AEB3137" w14:textId="3B123193" w:rsidR="00E56A1F" w:rsidRPr="00E56A1F" w:rsidRDefault="00C33E1E" w:rsidP="00E56A1F">
      <w:r>
        <w:t xml:space="preserve"> </w:t>
      </w:r>
      <w:r w:rsidR="00DA602D">
        <w:t>Als erstes</w:t>
      </w:r>
      <w:r w:rsidR="00665DAE">
        <w:t xml:space="preserve"> werden die Input Felder definiert</w:t>
      </w:r>
      <w:r w:rsidR="00DA602D">
        <w:t xml:space="preserve"> und validiert. Der Name wird auf die Mindestlänge von drei und Maximum Länge von hundert geprüft. Die </w:t>
      </w:r>
      <w:proofErr w:type="spellStart"/>
      <w:r w:rsidR="00DA602D">
        <w:t>StockwerkID</w:t>
      </w:r>
      <w:proofErr w:type="spellEnd"/>
      <w:r w:rsidR="00DA602D">
        <w:t xml:space="preserve"> wird lediglich darauf getestet, dass sie nicht leer ist. Danach wird der Body der Abfrage mit dem JSON Objekt gesetzt und schlussendlich mit der gewünschten Methode ausgeführt. Die Methoden können </w:t>
      </w:r>
      <w:proofErr w:type="spellStart"/>
      <w:r w:rsidR="00DA602D">
        <w:t>Client.post</w:t>
      </w:r>
      <w:proofErr w:type="spellEnd"/>
      <w:r w:rsidR="00DA602D">
        <w:t xml:space="preserve"> oder </w:t>
      </w:r>
      <w:proofErr w:type="spellStart"/>
      <w:r w:rsidR="00DA602D">
        <w:t>Client.put</w:t>
      </w:r>
      <w:proofErr w:type="spellEnd"/>
      <w:r w:rsidR="00DA602D">
        <w:t xml:space="preserve"> sein. War die Erstellung oder Aktualisierung erfolgreich, wird eine Reihe in der Tabelle hinzugefügt, oder die bereits existierende mit den neuen Werten befüllt.</w:t>
      </w:r>
    </w:p>
    <w:p w14:paraId="68DDF942" w14:textId="2EA9E6B9" w:rsidR="00647412" w:rsidRDefault="00647412" w:rsidP="00647412">
      <w:pPr>
        <w:pStyle w:val="berschrift3"/>
      </w:pPr>
      <w:r>
        <w:t>Reinigungspersonal Ansicht</w:t>
      </w:r>
    </w:p>
    <w:p w14:paraId="4705132F" w14:textId="0848714C" w:rsidR="00C72B3A" w:rsidRDefault="00C72B3A" w:rsidP="00C72B3A">
      <w:r>
        <w:t>Bei der Reinigungspersonal Ansicht war es wichtig, dass die</w:t>
      </w:r>
      <w:r w:rsidR="00C6561F">
        <w:t xml:space="preserve"> Meldungen nach</w:t>
      </w:r>
      <w:r>
        <w:t xml:space="preserve"> Zimmer</w:t>
      </w:r>
      <w:r w:rsidR="00C6561F">
        <w:t>, Stockwerk und</w:t>
      </w:r>
      <w:r>
        <w:t xml:space="preserve"> </w:t>
      </w:r>
      <w:r w:rsidR="00C6561F">
        <w:t xml:space="preserve">Gebäude </w:t>
      </w:r>
      <w:r>
        <w:t>sortiert werden.</w:t>
      </w:r>
      <w:r w:rsidR="00C6561F">
        <w:t xml:space="preserve"> Zusätzlich sollte das Personal eine Liste von vorgeschlagenem Material sehen.</w:t>
      </w:r>
    </w:p>
    <w:p w14:paraId="5E2F1E64" w14:textId="7564ACAF" w:rsidR="00C6561F" w:rsidRDefault="00C6561F" w:rsidP="00C72B3A">
      <w:r>
        <w:t>Für die Sortierung ist von Vorteil zu wissen, wie eine Meldung überhaupt aussieht.</w:t>
      </w:r>
    </w:p>
    <w:p w14:paraId="08AC54AB" w14:textId="4BE28D7B" w:rsidR="00C6561F" w:rsidRDefault="00C6561F" w:rsidP="00C6561F">
      <w:pPr>
        <w:keepNext/>
      </w:pPr>
      <w:r>
        <w:rPr>
          <w:noProof/>
          <w:lang w:eastAsia="de-CH" w:bidi="ar-SA"/>
        </w:rPr>
        <w:lastRenderedPageBreak/>
        <w:drawing>
          <wp:inline distT="0" distB="0" distL="0" distR="0" wp14:anchorId="4D5A8797" wp14:editId="4DF91BFC">
            <wp:extent cx="5760085" cy="2129790"/>
            <wp:effectExtent l="0" t="0" r="0" b="381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60085" cy="2129790"/>
                    </a:xfrm>
                    <a:prstGeom prst="rect">
                      <a:avLst/>
                    </a:prstGeom>
                  </pic:spPr>
                </pic:pic>
              </a:graphicData>
            </a:graphic>
          </wp:inline>
        </w:drawing>
      </w:r>
    </w:p>
    <w:p w14:paraId="4586754A" w14:textId="1E50AA8D" w:rsidR="00C6561F" w:rsidRDefault="00C6561F" w:rsidP="00C6561F">
      <w:pPr>
        <w:pStyle w:val="Beschriftung"/>
      </w:pPr>
      <w:bookmarkStart w:id="118" w:name="_Toc37164246"/>
      <w:r>
        <w:t xml:space="preserve">Abbildung </w:t>
      </w:r>
      <w:r>
        <w:fldChar w:fldCharType="begin"/>
      </w:r>
      <w:r>
        <w:instrText xml:space="preserve"> SEQ Abbildung \* ARABIC </w:instrText>
      </w:r>
      <w:r>
        <w:fldChar w:fldCharType="separate"/>
      </w:r>
      <w:r w:rsidR="00BA629D">
        <w:rPr>
          <w:noProof/>
        </w:rPr>
        <w:t>37</w:t>
      </w:r>
      <w:r>
        <w:fldChar w:fldCharType="end"/>
      </w:r>
      <w:r>
        <w:t xml:space="preserve"> Meldung in JSON</w:t>
      </w:r>
      <w:bookmarkEnd w:id="118"/>
    </w:p>
    <w:p w14:paraId="270245C6" w14:textId="36C8A943" w:rsidR="00CB29BA" w:rsidRDefault="00C6561F" w:rsidP="00C72B3A">
      <w:r>
        <w:t xml:space="preserve">Wir entnehmen bei jeder Meldung die Raum ID, Stockwerk Niveau und Gebäude ID. Die Sortierung funktioniert für jede Ebene gleich. </w:t>
      </w:r>
      <w:r w:rsidR="00CB29BA">
        <w:t xml:space="preserve">Zuerst wird ein Dictionary erstellt, bei welchem die Meldungen per Gebäude ID eingefüllt werden. Damit anschliessend per Stockwerk Niveau sortiert werden kann, wird ein Dictionary im Dictionary erstellt. Für die erste Meldung nur nach Gebäude ID sortiert kämen wir zu folgendem Stand. Die eins </w:t>
      </w:r>
      <w:proofErr w:type="spellStart"/>
      <w:r w:rsidR="00CB29BA">
        <w:t>entpricht</w:t>
      </w:r>
      <w:proofErr w:type="spellEnd"/>
      <w:r w:rsidR="00CB29BA">
        <w:t xml:space="preserve"> der Gebäude ID.</w:t>
      </w:r>
    </w:p>
    <w:p w14:paraId="399F8AA3" w14:textId="77777777" w:rsidR="00CB29BA" w:rsidRDefault="00CB29BA" w:rsidP="00CB29BA">
      <w:r>
        <w:t>{</w:t>
      </w:r>
    </w:p>
    <w:p w14:paraId="34388904" w14:textId="56592523" w:rsidR="00CB29BA" w:rsidRDefault="00CB29BA" w:rsidP="00C72B3A">
      <w:r>
        <w:tab/>
        <w:t>1: {}</w:t>
      </w:r>
    </w:p>
    <w:p w14:paraId="170D8A7F" w14:textId="3EC07216" w:rsidR="00CB29BA" w:rsidRDefault="00CB29BA" w:rsidP="00C72B3A">
      <w:r>
        <w:t>}</w:t>
      </w:r>
    </w:p>
    <w:p w14:paraId="77E57E98" w14:textId="5B454728" w:rsidR="00CB29BA" w:rsidRDefault="00CB29BA" w:rsidP="00C72B3A">
      <w:r>
        <w:t>Danach wird das gleiche Prinzip für die Sortierung nach Stockwerk und Raum angewendet. Am Schluss wird beim Raum kein Dictionary erstellt, sondern ein Array mit allen Meldungen des Raumes eingefügt. Nach Sortierungsdurchlauf des Beispiels oben hätten wird ein Objekt welches folgend aussieht:</w:t>
      </w:r>
    </w:p>
    <w:p w14:paraId="3F497D7D" w14:textId="77777777" w:rsidR="00CB29BA" w:rsidRDefault="00CB29BA" w:rsidP="00C72B3A">
      <w:r>
        <w:t>{</w:t>
      </w:r>
    </w:p>
    <w:p w14:paraId="142DCD06" w14:textId="77777777" w:rsidR="00CB29BA" w:rsidRDefault="00CB29BA" w:rsidP="00C72B3A">
      <w:r>
        <w:tab/>
        <w:t>1: {</w:t>
      </w:r>
    </w:p>
    <w:p w14:paraId="6590485A" w14:textId="77777777" w:rsidR="00CB29BA" w:rsidRDefault="00CB29BA" w:rsidP="00CB29BA">
      <w:pPr>
        <w:ind w:firstLine="708"/>
      </w:pPr>
      <w:r>
        <w:tab/>
        <w:t>1: {</w:t>
      </w:r>
    </w:p>
    <w:p w14:paraId="15A08947" w14:textId="2DAC5F79" w:rsidR="00CB29BA" w:rsidRDefault="00CB29BA" w:rsidP="00CB29BA">
      <w:pPr>
        <w:ind w:left="708" w:firstLine="708"/>
      </w:pPr>
      <w:r>
        <w:tab/>
        <w:t>3: [ (Meldung Objekt</w:t>
      </w:r>
      <w:r w:rsidR="00010CD9">
        <w:t xml:space="preserve"> 1</w:t>
      </w:r>
      <w:r>
        <w:t>)</w:t>
      </w:r>
      <w:r w:rsidR="00010CD9">
        <w:t>,</w:t>
      </w:r>
      <w:r>
        <w:t xml:space="preserve"> </w:t>
      </w:r>
      <w:r w:rsidR="00010CD9">
        <w:t>(Meldung Objekt N)</w:t>
      </w:r>
      <w:r>
        <w:t>]</w:t>
      </w:r>
    </w:p>
    <w:p w14:paraId="52CA567D" w14:textId="5121B819" w:rsidR="00CB29BA" w:rsidRDefault="00CB29BA" w:rsidP="00CB29BA">
      <w:pPr>
        <w:ind w:left="708" w:firstLine="708"/>
      </w:pPr>
      <w:r>
        <w:t>}</w:t>
      </w:r>
    </w:p>
    <w:p w14:paraId="41825748" w14:textId="25413CE8" w:rsidR="00CB29BA" w:rsidRDefault="00CB29BA" w:rsidP="00CB29BA">
      <w:pPr>
        <w:ind w:firstLine="708"/>
      </w:pPr>
      <w:r>
        <w:t>}</w:t>
      </w:r>
    </w:p>
    <w:p w14:paraId="0BC7B582" w14:textId="1CD6F984" w:rsidR="00CB29BA" w:rsidRDefault="00CB29BA" w:rsidP="00C72B3A">
      <w:r>
        <w:t>}</w:t>
      </w:r>
    </w:p>
    <w:p w14:paraId="72B1D8EC" w14:textId="71448301" w:rsidR="00CB29BA" w:rsidRDefault="00CB29BA" w:rsidP="00C72B3A">
      <w:r>
        <w:t xml:space="preserve">Die erste eins entspricht wieder der Gebäude ID, die zweite eins dem Stockwerk Niveau und die drei der Raum ID. Alle Meldungen, welche im gleichen Raum sind, werden </w:t>
      </w:r>
      <w:r w:rsidR="0056376B">
        <w:t>dem gleichen Array</w:t>
      </w:r>
      <w:r>
        <w:t xml:space="preserve"> hinzugefügt.</w:t>
      </w:r>
      <w:r w:rsidR="0056376B">
        <w:t xml:space="preserve"> Beim Darstellen muss darauf geachtet werden, dass man die Stockwerke Niveau von klein nach gross auflistet.</w:t>
      </w:r>
      <w:r w:rsidR="009A11BE">
        <w:t xml:space="preserve"> Dies kann mit «Array(</w:t>
      </w:r>
      <w:proofErr w:type="gramStart"/>
      <w:r w:rsidR="009A11BE">
        <w:t>).</w:t>
      </w:r>
      <w:proofErr w:type="spellStart"/>
      <w:r w:rsidR="009A11BE">
        <w:t>sort</w:t>
      </w:r>
      <w:proofErr w:type="spellEnd"/>
      <w:proofErr w:type="gramEnd"/>
      <w:r w:rsidR="009A11BE">
        <w:t>()» erreicht werden.</w:t>
      </w:r>
    </w:p>
    <w:p w14:paraId="6C62BE76" w14:textId="5285F32E" w:rsidR="004D3340" w:rsidRDefault="00412F23" w:rsidP="00C72B3A">
      <w:r>
        <w:lastRenderedPageBreak/>
        <w:t>Nachdem alle Meldungen geladen wurden, müssen die Materialien für jeden Beobachter geholt werden. Dafür wird die Anzahl von jedem Beobachter gezählt und im Backend abgefragt, ob für die Reinigung einer Meldung dieses Beobachters ein Material benutzt wird. Die Materialien werden gruppiert, gezählt und dargestellt in Form einer Checkliste. Diese Checkliste bietet keine Funktion, sondern soll nur beim Bereitstellen der Tour helfen, einen Überblick zu haben.</w:t>
      </w:r>
    </w:p>
    <w:p w14:paraId="7905D057" w14:textId="1E084722" w:rsidR="004B0AAE" w:rsidRDefault="00647412" w:rsidP="008F0FDF">
      <w:pPr>
        <w:pStyle w:val="berschrift3"/>
      </w:pPr>
      <w:r>
        <w:t>Darstellung der Sensor Daten</w:t>
      </w:r>
    </w:p>
    <w:p w14:paraId="3E9D92DB" w14:textId="66ABD86E" w:rsidR="00AA0155" w:rsidRDefault="00635903" w:rsidP="00AA0155">
      <w:r>
        <w:t>Bei den Sensor Daten war die Herausforderung, diese nach Benutzer definierte Zeitabständen zu gruppieren. Würde jedes einzelnes Packet eines Sensors dargestellt werden, dann würden die Diagramme nichts bringen, da nichts erkennbar ist. Ein Sensor kann pro Tag über 150 Pakete schicken, würde einen Zeitabschnitt von sieben Tagen dargestellt werden, wären dies 1050 Punkte auf einem Diagramm mit einer Breite von 800 Pixeln auf einem Tablet. Dies hat kein Sinn und daher müssen die Pakete gruppiert werden.</w:t>
      </w:r>
    </w:p>
    <w:p w14:paraId="00D8CD9F" w14:textId="2B60345A" w:rsidR="00635903" w:rsidRDefault="00635903" w:rsidP="00AA0155">
      <w:r>
        <w:t xml:space="preserve">Jedes Paket ist mit einem </w:t>
      </w:r>
      <w:proofErr w:type="spellStart"/>
      <w:r>
        <w:t>Timestamp</w:t>
      </w:r>
      <w:proofErr w:type="spellEnd"/>
      <w:r>
        <w:t xml:space="preserve"> (Sekunden seit </w:t>
      </w:r>
      <w:proofErr w:type="spellStart"/>
      <w:r>
        <w:t>Epoch</w:t>
      </w:r>
      <w:proofErr w:type="spellEnd"/>
      <w:r>
        <w:t xml:space="preserve">) markiert. </w:t>
      </w:r>
      <w:r w:rsidR="00A65EEE">
        <w:t xml:space="preserve">Wird dieser in Millisekunden </w:t>
      </w:r>
      <w:proofErr w:type="spellStart"/>
      <w:r w:rsidR="00A65EEE">
        <w:t>kovertiert</w:t>
      </w:r>
      <w:proofErr w:type="spellEnd"/>
      <w:r w:rsidR="00A65EEE">
        <w:t xml:space="preserve">, kann damit eine JavaScript Date Objekt erstellt werden. </w:t>
      </w:r>
      <w:r>
        <w:t>Dieses hat die Funktion «</w:t>
      </w:r>
      <w:proofErr w:type="spellStart"/>
      <w:proofErr w:type="gramStart"/>
      <w:r>
        <w:t>date.</w:t>
      </w:r>
      <w:r w:rsidRPr="00635903">
        <w:t>toLocaleString</w:t>
      </w:r>
      <w:proofErr w:type="spellEnd"/>
      <w:proofErr w:type="gramEnd"/>
      <w:r w:rsidRPr="00635903">
        <w:t>('de-CH')</w:t>
      </w:r>
      <w:r>
        <w:t>» mit welchem das Datum in ausgeschriebenem Text (07.04.2020 12:33) konvertiert werden kann. Damit die Pakete noch gruppiert werden können, muss noch Bekannt sein, in welchen Zeitabständen.</w:t>
      </w:r>
      <w:r w:rsidR="00CB37B2">
        <w:t xml:space="preserve"> Danach wird mit einer </w:t>
      </w:r>
      <w:proofErr w:type="spellStart"/>
      <w:r w:rsidR="00CB37B2">
        <w:t>For</w:t>
      </w:r>
      <w:proofErr w:type="spellEnd"/>
      <w:r w:rsidR="00CB37B2">
        <w:t xml:space="preserve"> Schleife bei jedem Paket geprüft, ob dieser den Zeitabstand zur letzten Gruppierung übertrifft oder noch einhaltet. Wenn der Zeitabstand eingehalten wird, wird das Paket in den Array der letzten Gruppe hinzugefügt. Ansonsten wird eine neue Gruppe erstellt, welche als Label das ausgeschriebene Datum des Paketes </w:t>
      </w:r>
      <w:r w:rsidR="00A65EEE">
        <w:t>trägt</w:t>
      </w:r>
      <w:r w:rsidR="00CB37B2">
        <w:t>.</w:t>
      </w:r>
      <w:r w:rsidR="00A65EEE">
        <w:t xml:space="preserve"> Dieses Label wird schlussendlich im Diagramm auf der </w:t>
      </w:r>
      <w:r w:rsidR="005955CE">
        <w:t>X-Achse</w:t>
      </w:r>
      <w:r w:rsidR="00A65EEE">
        <w:t xml:space="preserve"> dargestellt.</w:t>
      </w:r>
    </w:p>
    <w:p w14:paraId="027D325F" w14:textId="09C6448D" w:rsidR="00A65EEE" w:rsidRDefault="00A65EEE" w:rsidP="00AA0155">
      <w:r>
        <w:t>In Code sieht dies folgenderweise aus.</w:t>
      </w:r>
    </w:p>
    <w:p w14:paraId="16DBB234" w14:textId="77777777" w:rsidR="00A65EEE" w:rsidRDefault="00A65EEE" w:rsidP="00A65EEE">
      <w:pPr>
        <w:keepNext/>
      </w:pPr>
      <w:r>
        <w:rPr>
          <w:noProof/>
          <w:lang w:eastAsia="de-CH" w:bidi="ar-SA"/>
        </w:rPr>
        <w:drawing>
          <wp:inline distT="0" distB="0" distL="0" distR="0" wp14:anchorId="56DE8569" wp14:editId="7E99F2DF">
            <wp:extent cx="5760085" cy="3486785"/>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3486785"/>
                    </a:xfrm>
                    <a:prstGeom prst="rect">
                      <a:avLst/>
                    </a:prstGeom>
                  </pic:spPr>
                </pic:pic>
              </a:graphicData>
            </a:graphic>
          </wp:inline>
        </w:drawing>
      </w:r>
    </w:p>
    <w:p w14:paraId="164080D5" w14:textId="0BDDB6B6" w:rsidR="00A65EEE" w:rsidRDefault="00A65EEE" w:rsidP="00A65EEE">
      <w:pPr>
        <w:pStyle w:val="Beschriftung"/>
      </w:pPr>
      <w:bookmarkStart w:id="119" w:name="_Toc37164247"/>
      <w:r>
        <w:t xml:space="preserve">Abbildung </w:t>
      </w:r>
      <w:r>
        <w:fldChar w:fldCharType="begin"/>
      </w:r>
      <w:r>
        <w:instrText xml:space="preserve"> SEQ Abbildung \* ARABIC </w:instrText>
      </w:r>
      <w:r>
        <w:fldChar w:fldCharType="separate"/>
      </w:r>
      <w:r w:rsidR="00BA629D">
        <w:rPr>
          <w:noProof/>
        </w:rPr>
        <w:t>38</w:t>
      </w:r>
      <w:r>
        <w:fldChar w:fldCharType="end"/>
      </w:r>
      <w:r>
        <w:t xml:space="preserve"> Gruppierungsalgorithmus für Sensor Pakete</w:t>
      </w:r>
      <w:bookmarkEnd w:id="119"/>
    </w:p>
    <w:p w14:paraId="0264F5D1" w14:textId="16BEC672" w:rsidR="00A40C1C" w:rsidRDefault="00A40C1C" w:rsidP="00A40C1C">
      <w:r>
        <w:t>Nach dem Durchlauf dieser Schleife, sehen die Daten</w:t>
      </w:r>
      <w:r w:rsidR="00E0232D">
        <w:t xml:space="preserve"> bei einem Zeitabschnitt einer halben Stunde</w:t>
      </w:r>
      <w:r>
        <w:t xml:space="preserve"> folgenderweise</w:t>
      </w:r>
      <w:r w:rsidR="006E5E0B">
        <w:t xml:space="preserve"> aus.</w:t>
      </w:r>
    </w:p>
    <w:p w14:paraId="10F4B9FF" w14:textId="77777777" w:rsidR="00A40C1C" w:rsidRPr="00BA629D" w:rsidRDefault="00A40C1C" w:rsidP="00A40C1C">
      <w:pPr>
        <w:rPr>
          <w:lang w:val="en-US"/>
        </w:rPr>
      </w:pPr>
      <w:r w:rsidRPr="00BA629D">
        <w:rPr>
          <w:lang w:val="en-US"/>
        </w:rPr>
        <w:lastRenderedPageBreak/>
        <w:t>{</w:t>
      </w:r>
    </w:p>
    <w:p w14:paraId="60D774A3" w14:textId="4397B91D" w:rsidR="00A40C1C" w:rsidRPr="00BA629D" w:rsidRDefault="00A40C1C" w:rsidP="00A40C1C">
      <w:pPr>
        <w:rPr>
          <w:lang w:val="en-US"/>
        </w:rPr>
      </w:pPr>
      <w:r w:rsidRPr="00BA629D">
        <w:rPr>
          <w:lang w:val="en-US"/>
        </w:rPr>
        <w:tab/>
        <w:t xml:space="preserve">‘07.04.2020 12:33’: </w:t>
      </w:r>
      <w:proofErr w:type="gramStart"/>
      <w:r w:rsidRPr="00BA629D">
        <w:rPr>
          <w:lang w:val="en-US"/>
        </w:rPr>
        <w:t>[ (</w:t>
      </w:r>
      <w:proofErr w:type="spellStart"/>
      <w:proofErr w:type="gramEnd"/>
      <w:r w:rsidRPr="00BA629D">
        <w:rPr>
          <w:lang w:val="en-US"/>
        </w:rPr>
        <w:t>Paket</w:t>
      </w:r>
      <w:proofErr w:type="spellEnd"/>
      <w:r w:rsidRPr="00BA629D">
        <w:rPr>
          <w:lang w:val="en-US"/>
        </w:rPr>
        <w:t xml:space="preserve"> 1), (</w:t>
      </w:r>
      <w:proofErr w:type="spellStart"/>
      <w:r w:rsidRPr="00BA629D">
        <w:rPr>
          <w:lang w:val="en-US"/>
        </w:rPr>
        <w:t>Paket</w:t>
      </w:r>
      <w:proofErr w:type="spellEnd"/>
      <w:r w:rsidRPr="00BA629D">
        <w:rPr>
          <w:lang w:val="en-US"/>
        </w:rPr>
        <w:t xml:space="preserve"> N) ],</w:t>
      </w:r>
    </w:p>
    <w:p w14:paraId="2EA566C7" w14:textId="5DB8C67B" w:rsidR="00A40C1C" w:rsidRPr="00BA629D" w:rsidRDefault="00A40C1C" w:rsidP="00A40C1C">
      <w:pPr>
        <w:rPr>
          <w:lang w:val="en-US"/>
        </w:rPr>
      </w:pPr>
      <w:r w:rsidRPr="00BA629D">
        <w:rPr>
          <w:lang w:val="en-US"/>
        </w:rPr>
        <w:tab/>
        <w:t xml:space="preserve">‘07.04.2020 13:03’: </w:t>
      </w:r>
      <w:proofErr w:type="gramStart"/>
      <w:r w:rsidRPr="00BA629D">
        <w:rPr>
          <w:lang w:val="en-US"/>
        </w:rPr>
        <w:t>[ (</w:t>
      </w:r>
      <w:proofErr w:type="spellStart"/>
      <w:proofErr w:type="gramEnd"/>
      <w:r w:rsidRPr="00BA629D">
        <w:rPr>
          <w:lang w:val="en-US"/>
        </w:rPr>
        <w:t>Paket</w:t>
      </w:r>
      <w:proofErr w:type="spellEnd"/>
      <w:r w:rsidRPr="00BA629D">
        <w:rPr>
          <w:lang w:val="en-US"/>
        </w:rPr>
        <w:t xml:space="preserve"> 1), (</w:t>
      </w:r>
      <w:proofErr w:type="spellStart"/>
      <w:r w:rsidRPr="00BA629D">
        <w:rPr>
          <w:lang w:val="en-US"/>
        </w:rPr>
        <w:t>Paket</w:t>
      </w:r>
      <w:proofErr w:type="spellEnd"/>
      <w:r w:rsidRPr="00BA629D">
        <w:rPr>
          <w:lang w:val="en-US"/>
        </w:rPr>
        <w:t xml:space="preserve"> N) ]</w:t>
      </w:r>
    </w:p>
    <w:p w14:paraId="0AEAC79B" w14:textId="48A12616" w:rsidR="00A40C1C" w:rsidRDefault="00A40C1C" w:rsidP="00A40C1C">
      <w:r>
        <w:t>}</w:t>
      </w:r>
    </w:p>
    <w:p w14:paraId="1B40ADF4" w14:textId="6F138020" w:rsidR="00A40C1C" w:rsidRDefault="00A40C1C" w:rsidP="00A40C1C">
      <w:r>
        <w:t xml:space="preserve">Anschliessend, nach dem die Pakete in definierte Zeitabstände gruppiert wurden, können die Sensordaten, wie Temperatur oder CO2 ausgelesen werden. </w:t>
      </w:r>
      <w:r w:rsidR="004D3CC8">
        <w:t xml:space="preserve">Für das Verständnis ist gut zu wissen, dass die Pakete erst gruppiert wurden und es immer noch gleich viele hat wie am Anfang. Das Ziel ist es jetzt, pro Sensor Wert (Temperatur, CO2, …) pro Label </w:t>
      </w:r>
      <w:proofErr w:type="gramStart"/>
      <w:r w:rsidR="004D3CC8">
        <w:t>( ‘</w:t>
      </w:r>
      <w:proofErr w:type="gramEnd"/>
      <w:r w:rsidR="004D3CC8">
        <w:t>07.04.2020 12:33’, 07.04.2020 13:03, …) immer nur drei Werte zu haben. Den kleinsten, grössten und den Durchschnitts Wert pro Zeitabschnitt.</w:t>
      </w:r>
      <w:r w:rsidR="006E290F">
        <w:t xml:space="preserve"> Dafür wird pro Zeitabschnittsgruppe durch alle Werte durch iteriert und die verschiedenen Sensorwerte mit JSON in ein Dictionary konvertiert. Diese werden nach Sensorwert Name in einem Dictionary gruppiert und schlussendlich nochmals durchiteriert damit der Min, Max und Durchschnitts Wert gefunden werden kann. Zu aller </w:t>
      </w:r>
      <w:proofErr w:type="spellStart"/>
      <w:r w:rsidR="006E290F">
        <w:t>letzt</w:t>
      </w:r>
      <w:proofErr w:type="spellEnd"/>
      <w:r w:rsidR="006E290F">
        <w:t xml:space="preserve"> werden für alle Vorkommenden Sensor Wert Namen ein eigenes Diagramm erstellt, bei welchem die Labels mit den drei Werten dargestellt werden.</w:t>
      </w:r>
    </w:p>
    <w:p w14:paraId="5A274F59" w14:textId="2F8D1F3C" w:rsidR="00C40B80" w:rsidRDefault="00C40B80" w:rsidP="00A40C1C">
      <w:r>
        <w:t>Der Code unten aufgelistet ist die Fortsetzung des oben gezeigten Codes.</w:t>
      </w:r>
    </w:p>
    <w:p w14:paraId="735060CB" w14:textId="77777777" w:rsidR="00C40B80" w:rsidRDefault="00C40B80" w:rsidP="00C40B80">
      <w:pPr>
        <w:keepNext/>
      </w:pPr>
      <w:r>
        <w:rPr>
          <w:noProof/>
          <w:lang w:eastAsia="de-CH" w:bidi="ar-SA"/>
        </w:rPr>
        <w:lastRenderedPageBreak/>
        <w:drawing>
          <wp:inline distT="0" distB="0" distL="0" distR="0" wp14:anchorId="15970E7D" wp14:editId="112892F3">
            <wp:extent cx="5760085" cy="5271770"/>
            <wp:effectExtent l="0" t="0" r="0" b="508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085" cy="5271770"/>
                    </a:xfrm>
                    <a:prstGeom prst="rect">
                      <a:avLst/>
                    </a:prstGeom>
                  </pic:spPr>
                </pic:pic>
              </a:graphicData>
            </a:graphic>
          </wp:inline>
        </w:drawing>
      </w:r>
    </w:p>
    <w:p w14:paraId="53F41DC8" w14:textId="54E47236" w:rsidR="00C40B80" w:rsidRPr="00A40C1C" w:rsidRDefault="00C40B80" w:rsidP="00C40B80">
      <w:pPr>
        <w:pStyle w:val="Beschriftung"/>
      </w:pPr>
      <w:bookmarkStart w:id="120" w:name="_Toc37164248"/>
      <w:r>
        <w:t xml:space="preserve">Abbildung </w:t>
      </w:r>
      <w:r>
        <w:fldChar w:fldCharType="begin"/>
      </w:r>
      <w:r>
        <w:instrText xml:space="preserve"> SEQ Abbildung \* ARABIC </w:instrText>
      </w:r>
      <w:r>
        <w:fldChar w:fldCharType="separate"/>
      </w:r>
      <w:r w:rsidR="00BA629D">
        <w:rPr>
          <w:noProof/>
        </w:rPr>
        <w:t>39</w:t>
      </w:r>
      <w:r>
        <w:fldChar w:fldCharType="end"/>
      </w:r>
      <w:r>
        <w:t xml:space="preserve"> </w:t>
      </w:r>
      <w:r w:rsidR="002E73A9">
        <w:t>Gruppierung</w:t>
      </w:r>
      <w:r>
        <w:t xml:space="preserve"> Code für die Sensor Werte</w:t>
      </w:r>
      <w:bookmarkEnd w:id="120"/>
    </w:p>
    <w:p w14:paraId="1C04A1AC" w14:textId="59462AC6" w:rsidR="00C72B3A" w:rsidRDefault="00C72B3A" w:rsidP="00C72B3A">
      <w:pPr>
        <w:pStyle w:val="berschrift3"/>
      </w:pPr>
      <w:r>
        <w:t>Corporate Design</w:t>
      </w:r>
    </w:p>
    <w:p w14:paraId="73E3D46E" w14:textId="2305A558" w:rsidR="008E33A6" w:rsidRDefault="008E33A6" w:rsidP="008E33A6">
      <w:r>
        <w:t>Das Corporate Design besteht auf drei Sachen. Die Farben sollen schwarz oder Rot</w:t>
      </w:r>
      <w:r w:rsidR="00743046">
        <w:t xml:space="preserve"> (#</w:t>
      </w:r>
      <w:r w:rsidR="00743046" w:rsidRPr="00743046">
        <w:t>c84646</w:t>
      </w:r>
      <w:r w:rsidR="00743046">
        <w:t xml:space="preserve">) </w:t>
      </w:r>
      <w:r>
        <w:t>sein</w:t>
      </w:r>
      <w:r w:rsidR="00743046">
        <w:t>, die Schriften «</w:t>
      </w:r>
      <w:proofErr w:type="spellStart"/>
      <w:r w:rsidR="00743046" w:rsidRPr="00743046">
        <w:t>Hind</w:t>
      </w:r>
      <w:proofErr w:type="spellEnd"/>
      <w:r w:rsidR="00743046" w:rsidRPr="00743046">
        <w:t xml:space="preserve"> Madurai </w:t>
      </w:r>
      <w:proofErr w:type="spellStart"/>
      <w:r w:rsidR="00743046" w:rsidRPr="00743046">
        <w:t>Semi</w:t>
      </w:r>
      <w:proofErr w:type="spellEnd"/>
      <w:r w:rsidR="00743046" w:rsidRPr="00743046">
        <w:t xml:space="preserve"> </w:t>
      </w:r>
      <w:proofErr w:type="spellStart"/>
      <w:r w:rsidR="00743046" w:rsidRPr="00743046">
        <w:t>Bold</w:t>
      </w:r>
      <w:proofErr w:type="spellEnd"/>
      <w:r w:rsidR="00743046">
        <w:t>» und «</w:t>
      </w:r>
      <w:r w:rsidR="00743046" w:rsidRPr="00743046">
        <w:t xml:space="preserve">ROBOTO </w:t>
      </w:r>
      <w:proofErr w:type="spellStart"/>
      <w:r w:rsidR="00743046" w:rsidRPr="00743046">
        <w:t>Slab</w:t>
      </w:r>
      <w:proofErr w:type="spellEnd"/>
      <w:r w:rsidR="00743046" w:rsidRPr="00743046">
        <w:t xml:space="preserve"> </w:t>
      </w:r>
      <w:proofErr w:type="spellStart"/>
      <w:r w:rsidR="00743046" w:rsidRPr="00743046">
        <w:t>Bold</w:t>
      </w:r>
      <w:proofErr w:type="spellEnd"/>
      <w:r w:rsidR="00743046">
        <w:t>» dürfen benutzt werden und das Logo muss rechts den Abstand der Breite eines «B» und oben und unten die Höhe eines «B» zum Rand haben</w:t>
      </w:r>
      <w:r w:rsidR="005A6E22">
        <w:t>. Die Einhaltung der Farben und Schriften ist mit CSS sehr einfach und kann in den Bootstrap Dateien verändert werden.</w:t>
      </w:r>
    </w:p>
    <w:p w14:paraId="2AA4D366" w14:textId="693AE99B" w:rsidR="005A6E22" w:rsidRDefault="005A6E22" w:rsidP="008E33A6">
      <w:r>
        <w:t>Bei der Logo Grösse und Abstand sind jedoch ein paar Rechnungen nötig. Aus dem BBB_CD_Manual.pdf ist bekannt, dass die Grösse des Logos bei 100% 48x30 mm beträgt. Ein «B» entspricht 11x15 mm.</w:t>
      </w:r>
      <w:r w:rsidR="00000782">
        <w:t xml:space="preserve"> Mit einem Dreisatz kann mit diesen Angaben das Logo </w:t>
      </w:r>
      <w:proofErr w:type="spellStart"/>
      <w:r w:rsidR="00000782">
        <w:t>Responsiv</w:t>
      </w:r>
      <w:proofErr w:type="spellEnd"/>
      <w:r w:rsidR="00000782">
        <w:t xml:space="preserve"> dargestellt werden. Der SCSS Code dafür folgt hier.</w:t>
      </w:r>
    </w:p>
    <w:p w14:paraId="22768627" w14:textId="77777777" w:rsidR="00000782" w:rsidRDefault="00000782" w:rsidP="00000782">
      <w:pPr>
        <w:keepNext/>
      </w:pPr>
      <w:r>
        <w:rPr>
          <w:noProof/>
          <w:lang w:eastAsia="de-CH" w:bidi="ar-SA"/>
        </w:rPr>
        <w:lastRenderedPageBreak/>
        <w:drawing>
          <wp:inline distT="0" distB="0" distL="0" distR="0" wp14:anchorId="4DC6EB9B" wp14:editId="5CFBEC1D">
            <wp:extent cx="5760085" cy="3382010"/>
            <wp:effectExtent l="0" t="0" r="0" b="889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3382010"/>
                    </a:xfrm>
                    <a:prstGeom prst="rect">
                      <a:avLst/>
                    </a:prstGeom>
                  </pic:spPr>
                </pic:pic>
              </a:graphicData>
            </a:graphic>
          </wp:inline>
        </w:drawing>
      </w:r>
    </w:p>
    <w:p w14:paraId="56B87463" w14:textId="5A817F2A" w:rsidR="00000782" w:rsidRDefault="00000782" w:rsidP="00000782">
      <w:pPr>
        <w:pStyle w:val="Beschriftung"/>
      </w:pPr>
      <w:bookmarkStart w:id="121" w:name="_Toc37164249"/>
      <w:r>
        <w:t xml:space="preserve">Abbildung </w:t>
      </w:r>
      <w:r>
        <w:fldChar w:fldCharType="begin"/>
      </w:r>
      <w:r>
        <w:instrText xml:space="preserve"> SEQ Abbildung \* ARABIC </w:instrText>
      </w:r>
      <w:r>
        <w:fldChar w:fldCharType="separate"/>
      </w:r>
      <w:r w:rsidR="00BA629D">
        <w:rPr>
          <w:noProof/>
        </w:rPr>
        <w:t>40</w:t>
      </w:r>
      <w:r>
        <w:fldChar w:fldCharType="end"/>
      </w:r>
      <w:r>
        <w:t xml:space="preserve"> SCSS Code für </w:t>
      </w:r>
      <w:proofErr w:type="spellStart"/>
      <w:r>
        <w:t>Responsiveness</w:t>
      </w:r>
      <w:proofErr w:type="spellEnd"/>
      <w:r>
        <w:t xml:space="preserve"> des Logo</w:t>
      </w:r>
      <w:bookmarkEnd w:id="121"/>
    </w:p>
    <w:p w14:paraId="5797CE1E" w14:textId="444F8FC5" w:rsidR="00FD3D63" w:rsidRDefault="00FD3D63" w:rsidP="007E1C77">
      <w:pPr>
        <w:pStyle w:val="berschrift1"/>
      </w:pPr>
      <w:r>
        <w:t>Kontrollieren</w:t>
      </w:r>
    </w:p>
    <w:p w14:paraId="5A05F02A" w14:textId="0C1E1F01" w:rsidR="007E1C77" w:rsidRDefault="007E1C77" w:rsidP="007E1C77">
      <w:pPr>
        <w:pStyle w:val="berschrift2"/>
      </w:pPr>
      <w:r>
        <w:t>Testanlage</w:t>
      </w:r>
    </w:p>
    <w:p w14:paraId="7A982B86" w14:textId="01BCA9C6" w:rsidR="007E1C77" w:rsidRPr="007E1C77" w:rsidRDefault="007E1C77" w:rsidP="007E1C77">
      <w:r>
        <w:t>Die Tests</w:t>
      </w:r>
      <w:r w:rsidR="004B00CC">
        <w:t>, welche im Frontend passieren,</w:t>
      </w:r>
      <w:r>
        <w:t xml:space="preserve"> werden jeweils auf drei verschiedenen Browsern durchgeführt. Chrome</w:t>
      </w:r>
      <w:r w:rsidR="002A4D85">
        <w:t xml:space="preserve"> (Version </w:t>
      </w:r>
      <w:r w:rsidR="002A4D85" w:rsidRPr="002A4D85">
        <w:t>80.0.3987.163</w:t>
      </w:r>
      <w:r w:rsidR="002A4D85">
        <w:t>)</w:t>
      </w:r>
      <w:r>
        <w:t>, Edge</w:t>
      </w:r>
      <w:r w:rsidR="002A4D85">
        <w:t xml:space="preserve"> (Version </w:t>
      </w:r>
      <w:r w:rsidR="002A4D85" w:rsidRPr="002A4D85">
        <w:t>44.17763.831.0</w:t>
      </w:r>
      <w:r w:rsidR="002A4D85">
        <w:t>)</w:t>
      </w:r>
      <w:r>
        <w:t xml:space="preserve"> und Firefox</w:t>
      </w:r>
      <w:r w:rsidR="002A4D85">
        <w:t xml:space="preserve"> (Version</w:t>
      </w:r>
      <w:r w:rsidR="002A4D85" w:rsidRPr="002A4D85">
        <w:t xml:space="preserve"> 72.0.1</w:t>
      </w:r>
      <w:r w:rsidR="002A4D85">
        <w:t>)</w:t>
      </w:r>
      <w:r>
        <w:t xml:space="preserve">. Die Webseite wird bereits von einem </w:t>
      </w:r>
      <w:r w:rsidRPr="007E1C77">
        <w:t>Microsoft Windows Server 2019 Standard</w:t>
      </w:r>
      <w:r>
        <w:t xml:space="preserve"> Version </w:t>
      </w:r>
      <w:r w:rsidRPr="007E1C77">
        <w:t xml:space="preserve">10.0.17763 </w:t>
      </w:r>
      <w:proofErr w:type="spellStart"/>
      <w:r w:rsidRPr="007E1C77">
        <w:t>Build</w:t>
      </w:r>
      <w:proofErr w:type="spellEnd"/>
      <w:r w:rsidRPr="007E1C77">
        <w:t xml:space="preserve"> 17763</w:t>
      </w:r>
      <w:r>
        <w:t xml:space="preserve"> gehostet und ist über das Intranet aufrufbar.</w:t>
      </w:r>
    </w:p>
    <w:p w14:paraId="1D10353D" w14:textId="0A2C13F1" w:rsidR="007E1C77" w:rsidRDefault="007E1C77" w:rsidP="007E1C77">
      <w:pPr>
        <w:pStyle w:val="berschrift2"/>
      </w:pPr>
      <w:r>
        <w:t>Testmethoden</w:t>
      </w:r>
    </w:p>
    <w:p w14:paraId="5805C177" w14:textId="156F5152" w:rsidR="002A4D85" w:rsidRDefault="002A4D85" w:rsidP="002A4D85">
      <w:r>
        <w:t xml:space="preserve">Die </w:t>
      </w:r>
      <w:r w:rsidR="005D4FC1">
        <w:t xml:space="preserve">Frontend </w:t>
      </w:r>
      <w:r>
        <w:t>Tests werden durch Aufrufen der zu prüfenden Seiten getätigt</w:t>
      </w:r>
      <w:r w:rsidR="00AD61D9">
        <w:t xml:space="preserve"> und durch vergleich mit dem erwarteten Resultat validiert</w:t>
      </w:r>
      <w:r>
        <w:t>.</w:t>
      </w:r>
      <w:r w:rsidR="00761CAA">
        <w:t xml:space="preserve"> Die Tests werden jeweils mit einem «Ok» pro Browser markiert, falls dieser geklappt hat, ansonsten «Fehlerhaft».</w:t>
      </w:r>
    </w:p>
    <w:p w14:paraId="6A8F68EA" w14:textId="60DCFA83" w:rsidR="005D4FC1" w:rsidRPr="002A4D85" w:rsidRDefault="005D4FC1" w:rsidP="002A4D85">
      <w:r>
        <w:t>Die Tests, welche nicht auf etwas Visuellem basieren, werden durch ausführen der Funktionen oder Sensor Mitteilungen getestet. Diese werden nur mit einem «Ok» oder «Fehlerhaft» bewertet.</w:t>
      </w:r>
    </w:p>
    <w:p w14:paraId="2F3988A6" w14:textId="44DAA909" w:rsidR="007E1C77" w:rsidRDefault="007E1C77" w:rsidP="007E1C77">
      <w:pPr>
        <w:pStyle w:val="berschrift2"/>
      </w:pPr>
      <w:r>
        <w:t>Testprotokoll</w:t>
      </w:r>
    </w:p>
    <w:tbl>
      <w:tblPr>
        <w:tblStyle w:val="AvectrisTabelle"/>
        <w:tblW w:w="0" w:type="auto"/>
        <w:tblInd w:w="0" w:type="dxa"/>
        <w:tblLook w:val="04A0" w:firstRow="1" w:lastRow="0" w:firstColumn="1" w:lastColumn="0" w:noHBand="0" w:noVBand="1"/>
      </w:tblPr>
      <w:tblGrid>
        <w:gridCol w:w="891"/>
        <w:gridCol w:w="3007"/>
        <w:gridCol w:w="2030"/>
        <w:gridCol w:w="1061"/>
        <w:gridCol w:w="1123"/>
        <w:gridCol w:w="959"/>
      </w:tblGrid>
      <w:tr w:rsidR="003E10DF" w14:paraId="4D3AB3B1" w14:textId="77777777" w:rsidTr="00633A49">
        <w:trPr>
          <w:cnfStyle w:val="100000000000" w:firstRow="1" w:lastRow="0" w:firstColumn="0" w:lastColumn="0" w:oddVBand="0" w:evenVBand="0" w:oddHBand="0" w:evenHBand="0" w:firstRowFirstColumn="0" w:firstRowLastColumn="0" w:lastRowFirstColumn="0" w:lastRowLastColumn="0"/>
        </w:trPr>
        <w:tc>
          <w:tcPr>
            <w:tcW w:w="891" w:type="dxa"/>
          </w:tcPr>
          <w:p w14:paraId="63AB012E" w14:textId="1D6D559C" w:rsidR="00761CAA" w:rsidRDefault="00761CAA" w:rsidP="00761CAA">
            <w:r>
              <w:t>Testfallnummer</w:t>
            </w:r>
          </w:p>
        </w:tc>
        <w:tc>
          <w:tcPr>
            <w:tcW w:w="3007" w:type="dxa"/>
          </w:tcPr>
          <w:p w14:paraId="3259285D" w14:textId="6449BA81" w:rsidR="00761CAA" w:rsidRDefault="00761CAA" w:rsidP="00761CAA">
            <w:r>
              <w:t>Erwartetes Ergebnis</w:t>
            </w:r>
          </w:p>
        </w:tc>
        <w:tc>
          <w:tcPr>
            <w:tcW w:w="2030" w:type="dxa"/>
          </w:tcPr>
          <w:p w14:paraId="216E4BC8" w14:textId="5D9693CF" w:rsidR="00761CAA" w:rsidRDefault="00761CAA" w:rsidP="00761CAA">
            <w:r>
              <w:t>Tatsächliches Ergebnis</w:t>
            </w:r>
          </w:p>
        </w:tc>
        <w:tc>
          <w:tcPr>
            <w:tcW w:w="1061" w:type="dxa"/>
          </w:tcPr>
          <w:p w14:paraId="1F5E02E3" w14:textId="07328327" w:rsidR="00761CAA" w:rsidRDefault="00761CAA" w:rsidP="00761CAA">
            <w:r>
              <w:t>Status</w:t>
            </w:r>
          </w:p>
        </w:tc>
        <w:tc>
          <w:tcPr>
            <w:tcW w:w="1123" w:type="dxa"/>
          </w:tcPr>
          <w:p w14:paraId="74A18006" w14:textId="373D4F48" w:rsidR="00761CAA" w:rsidRDefault="00761CAA" w:rsidP="00761CAA">
            <w:r>
              <w:t>Datum</w:t>
            </w:r>
          </w:p>
        </w:tc>
        <w:tc>
          <w:tcPr>
            <w:tcW w:w="959" w:type="dxa"/>
          </w:tcPr>
          <w:p w14:paraId="72B963E8" w14:textId="517BBDD2" w:rsidR="00761CAA" w:rsidRDefault="00761CAA" w:rsidP="00761CAA">
            <w:r>
              <w:t>Tester</w:t>
            </w:r>
          </w:p>
        </w:tc>
      </w:tr>
      <w:tr w:rsidR="003E10DF" w14:paraId="66563299" w14:textId="77777777" w:rsidTr="00633A49">
        <w:tc>
          <w:tcPr>
            <w:tcW w:w="891" w:type="dxa"/>
          </w:tcPr>
          <w:p w14:paraId="600C633E" w14:textId="1997A5AF" w:rsidR="00761CAA" w:rsidRDefault="00BA629D" w:rsidP="00761CAA">
            <w:r>
              <w:lastRenderedPageBreak/>
              <w:t>1.1</w:t>
            </w:r>
          </w:p>
        </w:tc>
        <w:tc>
          <w:tcPr>
            <w:tcW w:w="3007" w:type="dxa"/>
          </w:tcPr>
          <w:p w14:paraId="56482879" w14:textId="4A8F4B91" w:rsidR="00761CAA" w:rsidRDefault="00BA629D" w:rsidP="00761CAA">
            <w:r>
              <w:t>Der Benutzer erhält nach Login einen Refresh und Access Token und diese sind im Session Storage aufzufinden.</w:t>
            </w:r>
          </w:p>
        </w:tc>
        <w:tc>
          <w:tcPr>
            <w:tcW w:w="2030" w:type="dxa"/>
          </w:tcPr>
          <w:p w14:paraId="294599D4" w14:textId="18EC79D6" w:rsidR="00761CAA" w:rsidRDefault="00BA629D" w:rsidP="00BA629D">
            <w:r>
              <w:t>Die Tokens werden nach erfolgreichem Login in den Session Storage geschrieben.</w:t>
            </w:r>
          </w:p>
        </w:tc>
        <w:tc>
          <w:tcPr>
            <w:tcW w:w="1061" w:type="dxa"/>
          </w:tcPr>
          <w:p w14:paraId="64568405" w14:textId="77777777" w:rsidR="00761CAA" w:rsidRPr="006D67F3" w:rsidRDefault="00BA629D" w:rsidP="00761CAA">
            <w:pPr>
              <w:rPr>
                <w:lang w:val="en-US"/>
              </w:rPr>
            </w:pPr>
            <w:r w:rsidRPr="006D67F3">
              <w:rPr>
                <w:lang w:val="en-US"/>
              </w:rPr>
              <w:t>Chrome: Ok</w:t>
            </w:r>
          </w:p>
          <w:p w14:paraId="46349229" w14:textId="77777777" w:rsidR="00BA629D" w:rsidRPr="006D67F3" w:rsidRDefault="00BA629D" w:rsidP="00761CAA">
            <w:pPr>
              <w:rPr>
                <w:lang w:val="en-US"/>
              </w:rPr>
            </w:pPr>
            <w:r w:rsidRPr="006D67F3">
              <w:rPr>
                <w:lang w:val="en-US"/>
              </w:rPr>
              <w:t>Edge: Ok</w:t>
            </w:r>
          </w:p>
          <w:p w14:paraId="6E2B14C2" w14:textId="4A0DD507" w:rsidR="00BA629D" w:rsidRPr="006D67F3" w:rsidRDefault="00BA629D" w:rsidP="00761CAA">
            <w:pPr>
              <w:rPr>
                <w:lang w:val="en-US"/>
              </w:rPr>
            </w:pPr>
            <w:r w:rsidRPr="006D67F3">
              <w:rPr>
                <w:lang w:val="en-US"/>
              </w:rPr>
              <w:t>Firefox: Ok</w:t>
            </w:r>
          </w:p>
        </w:tc>
        <w:tc>
          <w:tcPr>
            <w:tcW w:w="1123" w:type="dxa"/>
          </w:tcPr>
          <w:p w14:paraId="05C83FE8" w14:textId="28D54728" w:rsidR="00761CAA" w:rsidRDefault="00BA629D" w:rsidP="00761CAA">
            <w:r>
              <w:t>07.04.2020</w:t>
            </w:r>
          </w:p>
        </w:tc>
        <w:tc>
          <w:tcPr>
            <w:tcW w:w="959" w:type="dxa"/>
          </w:tcPr>
          <w:p w14:paraId="6E484A45" w14:textId="6A3CB141" w:rsidR="00761CAA" w:rsidRDefault="00BA629D" w:rsidP="00761CAA">
            <w:r>
              <w:t>Nils Egger</w:t>
            </w:r>
          </w:p>
        </w:tc>
      </w:tr>
      <w:tr w:rsidR="003E10DF" w14:paraId="558CA3C2" w14:textId="77777777" w:rsidTr="00633A49">
        <w:tc>
          <w:tcPr>
            <w:tcW w:w="891" w:type="dxa"/>
          </w:tcPr>
          <w:p w14:paraId="3CDD0C97" w14:textId="61759FBC" w:rsidR="00E61FAA" w:rsidRDefault="00E61FAA" w:rsidP="00E61FAA">
            <w:r>
              <w:t>1.2</w:t>
            </w:r>
          </w:p>
        </w:tc>
        <w:tc>
          <w:tcPr>
            <w:tcW w:w="3007" w:type="dxa"/>
          </w:tcPr>
          <w:p w14:paraId="0738E1F0" w14:textId="31DE785A" w:rsidR="00E61FAA" w:rsidRDefault="00E61FAA" w:rsidP="00E61FAA">
            <w:r>
              <w:t>Der Browser erhält einen neuen Access Token von der API.</w:t>
            </w:r>
          </w:p>
        </w:tc>
        <w:tc>
          <w:tcPr>
            <w:tcW w:w="2030" w:type="dxa"/>
          </w:tcPr>
          <w:p w14:paraId="2C4068F0" w14:textId="22FDB68A" w:rsidR="00E61FAA" w:rsidRDefault="00E61FAA" w:rsidP="00E61FAA">
            <w:r>
              <w:t>Alle Browser erhielten einen neuen Access Token.</w:t>
            </w:r>
          </w:p>
        </w:tc>
        <w:tc>
          <w:tcPr>
            <w:tcW w:w="1061" w:type="dxa"/>
          </w:tcPr>
          <w:p w14:paraId="356FDB6C" w14:textId="77777777" w:rsidR="00E61FAA" w:rsidRPr="00E61FAA" w:rsidRDefault="00E61FAA" w:rsidP="00E61FAA">
            <w:pPr>
              <w:rPr>
                <w:lang w:val="en-US"/>
              </w:rPr>
            </w:pPr>
            <w:r w:rsidRPr="00E61FAA">
              <w:rPr>
                <w:lang w:val="en-US"/>
              </w:rPr>
              <w:t>Chrome: Ok</w:t>
            </w:r>
          </w:p>
          <w:p w14:paraId="1F417E00" w14:textId="77777777" w:rsidR="00E61FAA" w:rsidRPr="00E61FAA" w:rsidRDefault="00E61FAA" w:rsidP="00E61FAA">
            <w:pPr>
              <w:rPr>
                <w:lang w:val="en-US"/>
              </w:rPr>
            </w:pPr>
            <w:r w:rsidRPr="00E61FAA">
              <w:rPr>
                <w:lang w:val="en-US"/>
              </w:rPr>
              <w:t>Edge: Ok</w:t>
            </w:r>
          </w:p>
          <w:p w14:paraId="3E06943B" w14:textId="2E8B8F95" w:rsidR="00E61FAA" w:rsidRPr="00E61FAA" w:rsidRDefault="00E61FAA" w:rsidP="00E61FAA">
            <w:pPr>
              <w:rPr>
                <w:lang w:val="en-US"/>
              </w:rPr>
            </w:pPr>
            <w:r w:rsidRPr="00E61FAA">
              <w:rPr>
                <w:lang w:val="en-US"/>
              </w:rPr>
              <w:t>Firefox: Ok</w:t>
            </w:r>
          </w:p>
        </w:tc>
        <w:tc>
          <w:tcPr>
            <w:tcW w:w="1123" w:type="dxa"/>
          </w:tcPr>
          <w:p w14:paraId="1D717B7E" w14:textId="3B1008D7" w:rsidR="00E61FAA" w:rsidRDefault="00E61FAA" w:rsidP="00E61FAA">
            <w:r>
              <w:t>07.04.2020</w:t>
            </w:r>
          </w:p>
        </w:tc>
        <w:tc>
          <w:tcPr>
            <w:tcW w:w="959" w:type="dxa"/>
          </w:tcPr>
          <w:p w14:paraId="259B655F" w14:textId="71300568" w:rsidR="00E61FAA" w:rsidRDefault="00E61FAA" w:rsidP="00E61FAA">
            <w:r>
              <w:t>Nils Egger</w:t>
            </w:r>
          </w:p>
        </w:tc>
      </w:tr>
      <w:tr w:rsidR="003E10DF" w14:paraId="3D135428" w14:textId="77777777" w:rsidTr="00633A49">
        <w:tc>
          <w:tcPr>
            <w:tcW w:w="891" w:type="dxa"/>
          </w:tcPr>
          <w:p w14:paraId="0A026DA7" w14:textId="37F8AA15" w:rsidR="00E61FAA" w:rsidRDefault="00E61FAA" w:rsidP="00E61FAA">
            <w:r>
              <w:t>1.3</w:t>
            </w:r>
          </w:p>
        </w:tc>
        <w:tc>
          <w:tcPr>
            <w:tcW w:w="3007" w:type="dxa"/>
          </w:tcPr>
          <w:p w14:paraId="1A355B3D" w14:textId="43939CB6" w:rsidR="00E61FAA" w:rsidRDefault="00E61FAA" w:rsidP="00E61FAA">
            <w:r>
              <w:t>Der Browser zeigt eine Meldung bei der Eingabe von invaliden Login Daten.</w:t>
            </w:r>
          </w:p>
        </w:tc>
        <w:tc>
          <w:tcPr>
            <w:tcW w:w="2030" w:type="dxa"/>
          </w:tcPr>
          <w:p w14:paraId="0BF9F626" w14:textId="2BC13BB2" w:rsidR="00E61FAA" w:rsidRDefault="00E61FAA" w:rsidP="00E61FAA">
            <w:r>
              <w:t>Alle Browser zeigten die Meldung nach Eingabe von falschen Login Daten.</w:t>
            </w:r>
          </w:p>
        </w:tc>
        <w:tc>
          <w:tcPr>
            <w:tcW w:w="1061" w:type="dxa"/>
          </w:tcPr>
          <w:p w14:paraId="220B34FC" w14:textId="77777777" w:rsidR="00E61FAA" w:rsidRPr="00E61FAA" w:rsidRDefault="00E61FAA" w:rsidP="00E61FAA">
            <w:pPr>
              <w:rPr>
                <w:lang w:val="en-US"/>
              </w:rPr>
            </w:pPr>
            <w:r w:rsidRPr="00E61FAA">
              <w:rPr>
                <w:lang w:val="en-US"/>
              </w:rPr>
              <w:t>Chrome: Ok</w:t>
            </w:r>
          </w:p>
          <w:p w14:paraId="22FC7CAB" w14:textId="77777777" w:rsidR="00E61FAA" w:rsidRPr="00E61FAA" w:rsidRDefault="00E61FAA" w:rsidP="00E61FAA">
            <w:pPr>
              <w:rPr>
                <w:lang w:val="en-US"/>
              </w:rPr>
            </w:pPr>
            <w:r w:rsidRPr="00E61FAA">
              <w:rPr>
                <w:lang w:val="en-US"/>
              </w:rPr>
              <w:t>Edge: Ok</w:t>
            </w:r>
          </w:p>
          <w:p w14:paraId="0F64D21F" w14:textId="4B476CC9" w:rsidR="00E61FAA" w:rsidRPr="00E61FAA" w:rsidRDefault="00E61FAA" w:rsidP="00E61FAA">
            <w:pPr>
              <w:rPr>
                <w:lang w:val="en-US"/>
              </w:rPr>
            </w:pPr>
            <w:r w:rsidRPr="00E61FAA">
              <w:rPr>
                <w:lang w:val="en-US"/>
              </w:rPr>
              <w:t>Firefox: Ok</w:t>
            </w:r>
          </w:p>
        </w:tc>
        <w:tc>
          <w:tcPr>
            <w:tcW w:w="1123" w:type="dxa"/>
          </w:tcPr>
          <w:p w14:paraId="29DD9939" w14:textId="0E252B7F" w:rsidR="00E61FAA" w:rsidRDefault="00E61FAA" w:rsidP="00E61FAA">
            <w:r>
              <w:t>07.04.2020</w:t>
            </w:r>
          </w:p>
        </w:tc>
        <w:tc>
          <w:tcPr>
            <w:tcW w:w="959" w:type="dxa"/>
          </w:tcPr>
          <w:p w14:paraId="354BEEC2" w14:textId="43025DC2" w:rsidR="00E61FAA" w:rsidRDefault="00E61FAA" w:rsidP="00E61FAA">
            <w:r>
              <w:t>Nils Egger</w:t>
            </w:r>
          </w:p>
        </w:tc>
      </w:tr>
      <w:tr w:rsidR="003E10DF" w14:paraId="0F0B9B1B" w14:textId="77777777" w:rsidTr="00633A49">
        <w:tc>
          <w:tcPr>
            <w:tcW w:w="891" w:type="dxa"/>
          </w:tcPr>
          <w:p w14:paraId="1B9BD44A" w14:textId="6D479EC5" w:rsidR="00F80984" w:rsidRDefault="00F80984" w:rsidP="00F80984">
            <w:r>
              <w:t>1.4</w:t>
            </w:r>
          </w:p>
        </w:tc>
        <w:tc>
          <w:tcPr>
            <w:tcW w:w="3007" w:type="dxa"/>
          </w:tcPr>
          <w:p w14:paraId="442BE270" w14:textId="5A1A0D38" w:rsidR="00F80984" w:rsidRDefault="00F80984" w:rsidP="00F80984">
            <w:r>
              <w:t>Der Browser loggt den Benutzer nach Anfrage zu einem neuen Access Token mit falschem Refresh Token aus.</w:t>
            </w:r>
          </w:p>
        </w:tc>
        <w:tc>
          <w:tcPr>
            <w:tcW w:w="2030" w:type="dxa"/>
          </w:tcPr>
          <w:p w14:paraId="629ACE6F" w14:textId="22172E2D" w:rsidR="00F80984" w:rsidRDefault="00F80984" w:rsidP="00F80984">
            <w:r>
              <w:t>Alle Browser leerten den Storage Token und leiteten den Benutzer zu</w:t>
            </w:r>
            <w:r w:rsidR="004B00CC">
              <w:t>r</w:t>
            </w:r>
            <w:r>
              <w:t xml:space="preserve"> Login Seite.</w:t>
            </w:r>
          </w:p>
        </w:tc>
        <w:tc>
          <w:tcPr>
            <w:tcW w:w="1061" w:type="dxa"/>
          </w:tcPr>
          <w:p w14:paraId="0CFDBCBC" w14:textId="77777777" w:rsidR="00F80984" w:rsidRPr="00E61FAA" w:rsidRDefault="00F80984" w:rsidP="00F80984">
            <w:pPr>
              <w:rPr>
                <w:lang w:val="en-US"/>
              </w:rPr>
            </w:pPr>
            <w:r w:rsidRPr="00E61FAA">
              <w:rPr>
                <w:lang w:val="en-US"/>
              </w:rPr>
              <w:t>Chrome: Ok</w:t>
            </w:r>
          </w:p>
          <w:p w14:paraId="7D3E40D3" w14:textId="77777777" w:rsidR="00F80984" w:rsidRPr="00E61FAA" w:rsidRDefault="00F80984" w:rsidP="00F80984">
            <w:pPr>
              <w:rPr>
                <w:lang w:val="en-US"/>
              </w:rPr>
            </w:pPr>
            <w:r w:rsidRPr="00E61FAA">
              <w:rPr>
                <w:lang w:val="en-US"/>
              </w:rPr>
              <w:t>Edge: Ok</w:t>
            </w:r>
          </w:p>
          <w:p w14:paraId="67EE59CE" w14:textId="5849D843" w:rsidR="00F80984" w:rsidRPr="00E61FAA" w:rsidRDefault="00F80984" w:rsidP="00F80984">
            <w:pPr>
              <w:rPr>
                <w:lang w:val="en-US"/>
              </w:rPr>
            </w:pPr>
            <w:r w:rsidRPr="00E61FAA">
              <w:rPr>
                <w:lang w:val="en-US"/>
              </w:rPr>
              <w:t>Firefox: Ok</w:t>
            </w:r>
          </w:p>
        </w:tc>
        <w:tc>
          <w:tcPr>
            <w:tcW w:w="1123" w:type="dxa"/>
          </w:tcPr>
          <w:p w14:paraId="3DF819BD" w14:textId="23FA54B0" w:rsidR="00F80984" w:rsidRDefault="00F80984" w:rsidP="00F80984">
            <w:r>
              <w:t>07.04.2020</w:t>
            </w:r>
          </w:p>
        </w:tc>
        <w:tc>
          <w:tcPr>
            <w:tcW w:w="959" w:type="dxa"/>
          </w:tcPr>
          <w:p w14:paraId="720042B2" w14:textId="558FAF50" w:rsidR="00F80984" w:rsidRDefault="00F80984" w:rsidP="00F80984">
            <w:r>
              <w:t>Nils Egger</w:t>
            </w:r>
          </w:p>
        </w:tc>
      </w:tr>
      <w:tr w:rsidR="003E10DF" w14:paraId="3618F5E3" w14:textId="77777777" w:rsidTr="00633A49">
        <w:tc>
          <w:tcPr>
            <w:tcW w:w="891" w:type="dxa"/>
          </w:tcPr>
          <w:p w14:paraId="3B7B5DC1" w14:textId="5CC51F0A" w:rsidR="004B00CC" w:rsidRDefault="004B00CC" w:rsidP="0096700D">
            <w:r>
              <w:t>2.1</w:t>
            </w:r>
          </w:p>
        </w:tc>
        <w:tc>
          <w:tcPr>
            <w:tcW w:w="3007" w:type="dxa"/>
          </w:tcPr>
          <w:p w14:paraId="06C8983F" w14:textId="53D274E6" w:rsidR="004B00CC" w:rsidRDefault="004B00CC" w:rsidP="004B00CC">
            <w:r>
              <w:t xml:space="preserve">Der Loriot </w:t>
            </w:r>
            <w:proofErr w:type="spellStart"/>
            <w:r>
              <w:t>Listener</w:t>
            </w:r>
            <w:proofErr w:type="spellEnd"/>
            <w:r>
              <w:t xml:space="preserve"> kann Sensoren anhand der Art zu den richtigen Dekodierer zuweisen.</w:t>
            </w:r>
          </w:p>
        </w:tc>
        <w:tc>
          <w:tcPr>
            <w:tcW w:w="2030" w:type="dxa"/>
          </w:tcPr>
          <w:p w14:paraId="58856846" w14:textId="29B14490" w:rsidR="004B00CC" w:rsidRDefault="004B00CC" w:rsidP="004B00CC">
            <w:r>
              <w:t xml:space="preserve">Alle Sensoren können dekodiert werden. Der Loriot </w:t>
            </w:r>
            <w:proofErr w:type="spellStart"/>
            <w:r>
              <w:t>Listener</w:t>
            </w:r>
            <w:proofErr w:type="spellEnd"/>
            <w:r>
              <w:t xml:space="preserve"> gibt die Sensor Daten den richtigen Dekodierer,</w:t>
            </w:r>
          </w:p>
        </w:tc>
        <w:tc>
          <w:tcPr>
            <w:tcW w:w="1061" w:type="dxa"/>
          </w:tcPr>
          <w:p w14:paraId="49FD81A8" w14:textId="3C56D992" w:rsidR="004B00CC" w:rsidRPr="004B00CC" w:rsidRDefault="004B00CC" w:rsidP="0096700D">
            <w:r>
              <w:t>Ok</w:t>
            </w:r>
          </w:p>
        </w:tc>
        <w:tc>
          <w:tcPr>
            <w:tcW w:w="1123" w:type="dxa"/>
          </w:tcPr>
          <w:p w14:paraId="1D63E54C" w14:textId="77777777" w:rsidR="004B00CC" w:rsidRDefault="004B00CC" w:rsidP="0096700D">
            <w:r>
              <w:t>07.04.2020</w:t>
            </w:r>
          </w:p>
        </w:tc>
        <w:tc>
          <w:tcPr>
            <w:tcW w:w="959" w:type="dxa"/>
          </w:tcPr>
          <w:p w14:paraId="1C60513B" w14:textId="77777777" w:rsidR="004B00CC" w:rsidRDefault="004B00CC" w:rsidP="0096700D">
            <w:r>
              <w:t>Nils Egger</w:t>
            </w:r>
          </w:p>
        </w:tc>
      </w:tr>
      <w:tr w:rsidR="003E10DF" w14:paraId="2C06B9CB" w14:textId="77777777" w:rsidTr="00633A49">
        <w:tc>
          <w:tcPr>
            <w:tcW w:w="891" w:type="dxa"/>
          </w:tcPr>
          <w:p w14:paraId="5C77BE4E" w14:textId="348BD067" w:rsidR="006116E9" w:rsidRDefault="006116E9" w:rsidP="006116E9">
            <w:r>
              <w:t>2.2</w:t>
            </w:r>
          </w:p>
        </w:tc>
        <w:tc>
          <w:tcPr>
            <w:tcW w:w="3007" w:type="dxa"/>
          </w:tcPr>
          <w:p w14:paraId="78CCA8E6" w14:textId="5C0FC579" w:rsidR="006116E9" w:rsidRDefault="006116E9" w:rsidP="006116E9">
            <w:r>
              <w:t xml:space="preserve">Ein Paket eines </w:t>
            </w:r>
            <w:proofErr w:type="spellStart"/>
            <w:r>
              <w:t>Adeunis</w:t>
            </w:r>
            <w:proofErr w:type="spellEnd"/>
            <w:r>
              <w:t xml:space="preserve"> RF Sensors wird in die Werte Temperatur vorhanden, Übertragung durch Klick ausgelöst, Übertragung durch Bewegung ausgelöst, Temperatur und VDD.</w:t>
            </w:r>
          </w:p>
        </w:tc>
        <w:tc>
          <w:tcPr>
            <w:tcW w:w="2030" w:type="dxa"/>
          </w:tcPr>
          <w:p w14:paraId="5E787557" w14:textId="781935E8" w:rsidR="006116E9" w:rsidRDefault="006116E9" w:rsidP="006116E9">
            <w:r>
              <w:t>Das Paket wird in die erwartete Werte umgewandelt.</w:t>
            </w:r>
          </w:p>
        </w:tc>
        <w:tc>
          <w:tcPr>
            <w:tcW w:w="1061" w:type="dxa"/>
          </w:tcPr>
          <w:p w14:paraId="4E3A7920" w14:textId="26D9FDC6" w:rsidR="006116E9" w:rsidRPr="006116E9" w:rsidRDefault="006116E9" w:rsidP="006116E9">
            <w:r>
              <w:t>Ok</w:t>
            </w:r>
          </w:p>
        </w:tc>
        <w:tc>
          <w:tcPr>
            <w:tcW w:w="1123" w:type="dxa"/>
          </w:tcPr>
          <w:p w14:paraId="34459765" w14:textId="623C8C0E" w:rsidR="006116E9" w:rsidRDefault="006116E9" w:rsidP="006116E9">
            <w:r>
              <w:t>07.04.2020</w:t>
            </w:r>
          </w:p>
        </w:tc>
        <w:tc>
          <w:tcPr>
            <w:tcW w:w="959" w:type="dxa"/>
          </w:tcPr>
          <w:p w14:paraId="6CCDBE34" w14:textId="72D75017" w:rsidR="006116E9" w:rsidRDefault="006116E9" w:rsidP="006116E9">
            <w:r>
              <w:t>Nils Egger</w:t>
            </w:r>
          </w:p>
        </w:tc>
      </w:tr>
      <w:tr w:rsidR="003E10DF" w14:paraId="73C9461B" w14:textId="77777777" w:rsidTr="00633A49">
        <w:tc>
          <w:tcPr>
            <w:tcW w:w="891" w:type="dxa"/>
          </w:tcPr>
          <w:p w14:paraId="310BC83F" w14:textId="3ABC31FE" w:rsidR="006116E9" w:rsidRDefault="006116E9" w:rsidP="006116E9">
            <w:r>
              <w:lastRenderedPageBreak/>
              <w:t>2.3</w:t>
            </w:r>
          </w:p>
        </w:tc>
        <w:tc>
          <w:tcPr>
            <w:tcW w:w="3007" w:type="dxa"/>
          </w:tcPr>
          <w:p w14:paraId="2C0DED42" w14:textId="6B5509A4" w:rsidR="006116E9" w:rsidRDefault="006116E9" w:rsidP="006116E9">
            <w:r>
              <w:t xml:space="preserve">Ein Paket eines </w:t>
            </w:r>
            <w:proofErr w:type="spellStart"/>
            <w:r>
              <w:t>Elsys</w:t>
            </w:r>
            <w:proofErr w:type="spellEnd"/>
            <w:r>
              <w:t xml:space="preserve"> ERS CO2 Sensor wird in die Werte Temperatur, Feuchtigkeit, Licht, Bewegungen, CO2 und VDD umgewandelt.</w:t>
            </w:r>
          </w:p>
        </w:tc>
        <w:tc>
          <w:tcPr>
            <w:tcW w:w="2030" w:type="dxa"/>
          </w:tcPr>
          <w:p w14:paraId="2D53C4AF" w14:textId="16FE4F06" w:rsidR="006116E9" w:rsidRDefault="006116E9" w:rsidP="006116E9">
            <w:r>
              <w:t>Das Paket wird in die erwartete Werte umgewandelt.</w:t>
            </w:r>
          </w:p>
        </w:tc>
        <w:tc>
          <w:tcPr>
            <w:tcW w:w="1061" w:type="dxa"/>
          </w:tcPr>
          <w:p w14:paraId="01AD40E6" w14:textId="700429A9" w:rsidR="006116E9" w:rsidRDefault="006116E9" w:rsidP="006116E9">
            <w:r>
              <w:t>Ok</w:t>
            </w:r>
          </w:p>
        </w:tc>
        <w:tc>
          <w:tcPr>
            <w:tcW w:w="1123" w:type="dxa"/>
          </w:tcPr>
          <w:p w14:paraId="6E9F6A6E" w14:textId="3DC9ABD2" w:rsidR="006116E9" w:rsidRDefault="006116E9" w:rsidP="006116E9">
            <w:r>
              <w:t>07.04.2020</w:t>
            </w:r>
          </w:p>
        </w:tc>
        <w:tc>
          <w:tcPr>
            <w:tcW w:w="959" w:type="dxa"/>
          </w:tcPr>
          <w:p w14:paraId="74C2E49D" w14:textId="7CD15EC5" w:rsidR="006116E9" w:rsidRDefault="006116E9" w:rsidP="006116E9">
            <w:r>
              <w:t>Nils Egger</w:t>
            </w:r>
          </w:p>
        </w:tc>
      </w:tr>
      <w:tr w:rsidR="003E10DF" w14:paraId="54E97AF6" w14:textId="77777777" w:rsidTr="00633A49">
        <w:tc>
          <w:tcPr>
            <w:tcW w:w="891" w:type="dxa"/>
          </w:tcPr>
          <w:p w14:paraId="2B86EAD0" w14:textId="77777777" w:rsidR="006116E9" w:rsidRDefault="006116E9" w:rsidP="006116E9"/>
        </w:tc>
        <w:tc>
          <w:tcPr>
            <w:tcW w:w="3007" w:type="dxa"/>
          </w:tcPr>
          <w:p w14:paraId="71EB03E1" w14:textId="77777777" w:rsidR="006116E9" w:rsidRDefault="006116E9" w:rsidP="006116E9"/>
        </w:tc>
        <w:tc>
          <w:tcPr>
            <w:tcW w:w="2030" w:type="dxa"/>
          </w:tcPr>
          <w:p w14:paraId="6000B22B" w14:textId="77777777" w:rsidR="006116E9" w:rsidRDefault="006116E9" w:rsidP="006116E9"/>
        </w:tc>
        <w:tc>
          <w:tcPr>
            <w:tcW w:w="1061" w:type="dxa"/>
          </w:tcPr>
          <w:p w14:paraId="15BFF6F6" w14:textId="77777777" w:rsidR="006116E9" w:rsidRDefault="006116E9" w:rsidP="006116E9"/>
        </w:tc>
        <w:tc>
          <w:tcPr>
            <w:tcW w:w="1123" w:type="dxa"/>
          </w:tcPr>
          <w:p w14:paraId="0071FEF5" w14:textId="77777777" w:rsidR="006116E9" w:rsidRDefault="006116E9" w:rsidP="006116E9"/>
        </w:tc>
        <w:tc>
          <w:tcPr>
            <w:tcW w:w="959" w:type="dxa"/>
          </w:tcPr>
          <w:p w14:paraId="304EAA56" w14:textId="77777777" w:rsidR="006116E9" w:rsidRDefault="006116E9" w:rsidP="006116E9"/>
        </w:tc>
      </w:tr>
      <w:tr w:rsidR="003E10DF" w14:paraId="48EE7650" w14:textId="77777777" w:rsidTr="00633A49">
        <w:tc>
          <w:tcPr>
            <w:tcW w:w="891" w:type="dxa"/>
          </w:tcPr>
          <w:p w14:paraId="312D16C1" w14:textId="0094970D" w:rsidR="006116E9" w:rsidRDefault="006116E9" w:rsidP="0096700D">
            <w:r>
              <w:t>2.4</w:t>
            </w:r>
          </w:p>
        </w:tc>
        <w:tc>
          <w:tcPr>
            <w:tcW w:w="3007" w:type="dxa"/>
          </w:tcPr>
          <w:p w14:paraId="29CEBC3D" w14:textId="18A8AF0F" w:rsidR="006116E9" w:rsidRDefault="006116E9" w:rsidP="0096700D">
            <w:r>
              <w:t>Ein Paket eines Tabs Sensors wird in die Werte Status und VDD umgewandelt.</w:t>
            </w:r>
          </w:p>
        </w:tc>
        <w:tc>
          <w:tcPr>
            <w:tcW w:w="2030" w:type="dxa"/>
          </w:tcPr>
          <w:p w14:paraId="7B1826A1" w14:textId="77777777" w:rsidR="006116E9" w:rsidRDefault="006116E9" w:rsidP="0096700D">
            <w:r>
              <w:t>Das Paket wird in die erwartete Werte umgewandelt.</w:t>
            </w:r>
          </w:p>
        </w:tc>
        <w:tc>
          <w:tcPr>
            <w:tcW w:w="1061" w:type="dxa"/>
          </w:tcPr>
          <w:p w14:paraId="688EF0B6" w14:textId="77777777" w:rsidR="006116E9" w:rsidRDefault="006116E9" w:rsidP="0096700D">
            <w:r>
              <w:t>Ok</w:t>
            </w:r>
          </w:p>
        </w:tc>
        <w:tc>
          <w:tcPr>
            <w:tcW w:w="1123" w:type="dxa"/>
          </w:tcPr>
          <w:p w14:paraId="4EB56AA1" w14:textId="77777777" w:rsidR="006116E9" w:rsidRDefault="006116E9" w:rsidP="0096700D">
            <w:r>
              <w:t>07.04.2020</w:t>
            </w:r>
          </w:p>
        </w:tc>
        <w:tc>
          <w:tcPr>
            <w:tcW w:w="959" w:type="dxa"/>
          </w:tcPr>
          <w:p w14:paraId="20C88DA3" w14:textId="77777777" w:rsidR="006116E9" w:rsidRDefault="006116E9" w:rsidP="0096700D">
            <w:r>
              <w:t>Nils Egger</w:t>
            </w:r>
          </w:p>
        </w:tc>
      </w:tr>
      <w:tr w:rsidR="003E10DF" w14:paraId="116CFF3F" w14:textId="77777777" w:rsidTr="00633A49">
        <w:tc>
          <w:tcPr>
            <w:tcW w:w="891" w:type="dxa"/>
          </w:tcPr>
          <w:p w14:paraId="012B6139" w14:textId="3629960D" w:rsidR="006116E9" w:rsidRDefault="006116E9" w:rsidP="006116E9">
            <w:r>
              <w:t>3.1</w:t>
            </w:r>
          </w:p>
        </w:tc>
        <w:tc>
          <w:tcPr>
            <w:tcW w:w="3007" w:type="dxa"/>
          </w:tcPr>
          <w:p w14:paraId="783D6886" w14:textId="11A43035" w:rsidR="006116E9" w:rsidRDefault="006116E9" w:rsidP="006116E9">
            <w:r>
              <w:t xml:space="preserve">Auf der Seite </w:t>
            </w:r>
            <w:hyperlink r:id="rId72" w:history="1">
              <w:r w:rsidRPr="006A7648">
                <w:rPr>
                  <w:rStyle w:val="Hyperlink"/>
                </w:rPr>
                <w:t>http://si1010023/beobachter.html</w:t>
              </w:r>
            </w:hyperlink>
            <w:r>
              <w:t xml:space="preserve"> kann ein Beobachter einem Sensor hinzugefügt werden.</w:t>
            </w:r>
          </w:p>
        </w:tc>
        <w:tc>
          <w:tcPr>
            <w:tcW w:w="2030" w:type="dxa"/>
          </w:tcPr>
          <w:p w14:paraId="66DFCBF3" w14:textId="52EAA949" w:rsidR="006116E9" w:rsidRDefault="006116E9" w:rsidP="006116E9">
            <w:r>
              <w:t>In jedem Browser kann ein Beobachter, oder mehrere, einem Sensor hinzugefügt werden.</w:t>
            </w:r>
          </w:p>
        </w:tc>
        <w:tc>
          <w:tcPr>
            <w:tcW w:w="1061" w:type="dxa"/>
          </w:tcPr>
          <w:p w14:paraId="7A4FED79" w14:textId="77777777" w:rsidR="006116E9" w:rsidRPr="00E61FAA" w:rsidRDefault="006116E9" w:rsidP="006116E9">
            <w:pPr>
              <w:rPr>
                <w:lang w:val="en-US"/>
              </w:rPr>
            </w:pPr>
            <w:r w:rsidRPr="00E61FAA">
              <w:rPr>
                <w:lang w:val="en-US"/>
              </w:rPr>
              <w:t>Chrome: Ok</w:t>
            </w:r>
          </w:p>
          <w:p w14:paraId="67563A68" w14:textId="77777777" w:rsidR="006116E9" w:rsidRPr="00E61FAA" w:rsidRDefault="006116E9" w:rsidP="006116E9">
            <w:pPr>
              <w:rPr>
                <w:lang w:val="en-US"/>
              </w:rPr>
            </w:pPr>
            <w:r w:rsidRPr="00E61FAA">
              <w:rPr>
                <w:lang w:val="en-US"/>
              </w:rPr>
              <w:t>Edge: Ok</w:t>
            </w:r>
          </w:p>
          <w:p w14:paraId="32A0049E" w14:textId="720BA6EF" w:rsidR="006116E9" w:rsidRPr="006116E9" w:rsidRDefault="006116E9" w:rsidP="006116E9">
            <w:pPr>
              <w:rPr>
                <w:lang w:val="en-US"/>
              </w:rPr>
            </w:pPr>
            <w:r w:rsidRPr="00E61FAA">
              <w:rPr>
                <w:lang w:val="en-US"/>
              </w:rPr>
              <w:t>Firefox: Ok</w:t>
            </w:r>
          </w:p>
        </w:tc>
        <w:tc>
          <w:tcPr>
            <w:tcW w:w="1123" w:type="dxa"/>
          </w:tcPr>
          <w:p w14:paraId="3FDDE4FC" w14:textId="44100208" w:rsidR="006116E9" w:rsidRDefault="006116E9" w:rsidP="006116E9">
            <w:r>
              <w:t>07.04.2020</w:t>
            </w:r>
          </w:p>
        </w:tc>
        <w:tc>
          <w:tcPr>
            <w:tcW w:w="959" w:type="dxa"/>
          </w:tcPr>
          <w:p w14:paraId="3EA66B3E" w14:textId="352AB344" w:rsidR="006116E9" w:rsidRDefault="006116E9" w:rsidP="006116E9">
            <w:r>
              <w:t>Nils Egger</w:t>
            </w:r>
          </w:p>
        </w:tc>
      </w:tr>
      <w:tr w:rsidR="003E10DF" w14:paraId="4A305418" w14:textId="77777777" w:rsidTr="00633A49">
        <w:tc>
          <w:tcPr>
            <w:tcW w:w="891" w:type="dxa"/>
          </w:tcPr>
          <w:p w14:paraId="0D81EE04" w14:textId="0CD27547" w:rsidR="00972228" w:rsidRDefault="00972228" w:rsidP="00972228">
            <w:r>
              <w:t>3.2</w:t>
            </w:r>
          </w:p>
        </w:tc>
        <w:tc>
          <w:tcPr>
            <w:tcW w:w="3007" w:type="dxa"/>
          </w:tcPr>
          <w:p w14:paraId="4C94CA92" w14:textId="5718931D" w:rsidR="00972228" w:rsidRDefault="00972228" w:rsidP="00074545">
            <w:r>
              <w:t xml:space="preserve">Der </w:t>
            </w:r>
            <w:r w:rsidR="00074545">
              <w:t>Richtwert</w:t>
            </w:r>
            <w:r>
              <w:t xml:space="preserve"> Beobachter meldet sich nach der Erwärmung des Sensors.</w:t>
            </w:r>
          </w:p>
        </w:tc>
        <w:tc>
          <w:tcPr>
            <w:tcW w:w="2030" w:type="dxa"/>
          </w:tcPr>
          <w:p w14:paraId="032C28F2" w14:textId="066DBFFB" w:rsidR="00972228" w:rsidRDefault="00972228" w:rsidP="00972228">
            <w:r>
              <w:t>Eine Meldung des Beobachters wird in allen Browsern im Dashboard angezeigt.</w:t>
            </w:r>
          </w:p>
        </w:tc>
        <w:tc>
          <w:tcPr>
            <w:tcW w:w="1061" w:type="dxa"/>
          </w:tcPr>
          <w:p w14:paraId="0449BCA8" w14:textId="77777777" w:rsidR="00972228" w:rsidRPr="00E61FAA" w:rsidRDefault="00972228" w:rsidP="00972228">
            <w:pPr>
              <w:rPr>
                <w:lang w:val="en-US"/>
              </w:rPr>
            </w:pPr>
            <w:r w:rsidRPr="00E61FAA">
              <w:rPr>
                <w:lang w:val="en-US"/>
              </w:rPr>
              <w:t>Chrome: Ok</w:t>
            </w:r>
          </w:p>
          <w:p w14:paraId="1BD73AF8" w14:textId="77777777" w:rsidR="00972228" w:rsidRPr="00E61FAA" w:rsidRDefault="00972228" w:rsidP="00972228">
            <w:pPr>
              <w:rPr>
                <w:lang w:val="en-US"/>
              </w:rPr>
            </w:pPr>
            <w:r w:rsidRPr="00E61FAA">
              <w:rPr>
                <w:lang w:val="en-US"/>
              </w:rPr>
              <w:t>Edge: Ok</w:t>
            </w:r>
          </w:p>
          <w:p w14:paraId="502B8097" w14:textId="2AFE0FF1" w:rsidR="00972228" w:rsidRPr="00E61FAA" w:rsidRDefault="00972228" w:rsidP="00972228">
            <w:pPr>
              <w:rPr>
                <w:lang w:val="en-US"/>
              </w:rPr>
            </w:pPr>
            <w:r w:rsidRPr="00E61FAA">
              <w:rPr>
                <w:lang w:val="en-US"/>
              </w:rPr>
              <w:t>Firefox: Ok</w:t>
            </w:r>
          </w:p>
        </w:tc>
        <w:tc>
          <w:tcPr>
            <w:tcW w:w="1123" w:type="dxa"/>
          </w:tcPr>
          <w:p w14:paraId="2FF0EEEF" w14:textId="6FB64DD7" w:rsidR="00972228" w:rsidRDefault="00972228" w:rsidP="00972228">
            <w:r>
              <w:t>07.04.2020</w:t>
            </w:r>
          </w:p>
        </w:tc>
        <w:tc>
          <w:tcPr>
            <w:tcW w:w="959" w:type="dxa"/>
          </w:tcPr>
          <w:p w14:paraId="490B1BA5" w14:textId="3FD52146" w:rsidR="00972228" w:rsidRDefault="00972228" w:rsidP="00972228">
            <w:r>
              <w:t>Nils Egger</w:t>
            </w:r>
          </w:p>
        </w:tc>
      </w:tr>
      <w:tr w:rsidR="003E10DF" w14:paraId="2779DAF9" w14:textId="77777777" w:rsidTr="00633A49">
        <w:tc>
          <w:tcPr>
            <w:tcW w:w="891" w:type="dxa"/>
          </w:tcPr>
          <w:p w14:paraId="4A6A7EC4" w14:textId="5F06F8DF" w:rsidR="00074545" w:rsidRDefault="00074545" w:rsidP="00074545">
            <w:r>
              <w:t>3.3</w:t>
            </w:r>
          </w:p>
        </w:tc>
        <w:tc>
          <w:tcPr>
            <w:tcW w:w="3007" w:type="dxa"/>
          </w:tcPr>
          <w:p w14:paraId="728DF333" w14:textId="11A07428" w:rsidR="00074545" w:rsidRDefault="00074545" w:rsidP="00074545">
            <w:r>
              <w:t xml:space="preserve">Der Zählerstand schreibt eine Meldung ins Dashboard nach 10 Paketen (Knopf drücke auf </w:t>
            </w:r>
            <w:proofErr w:type="spellStart"/>
            <w:r>
              <w:t>Adeunis</w:t>
            </w:r>
            <w:proofErr w:type="spellEnd"/>
            <w:r>
              <w:t xml:space="preserve"> Sensor).</w:t>
            </w:r>
          </w:p>
        </w:tc>
        <w:tc>
          <w:tcPr>
            <w:tcW w:w="2030" w:type="dxa"/>
          </w:tcPr>
          <w:p w14:paraId="4AB7EF1A" w14:textId="40B16629" w:rsidR="00074545" w:rsidRDefault="00074545" w:rsidP="00074545">
            <w:r>
              <w:t>Die Meldung wird in allen drei Browsern im Dashboard angezeigt.</w:t>
            </w:r>
          </w:p>
        </w:tc>
        <w:tc>
          <w:tcPr>
            <w:tcW w:w="1061" w:type="dxa"/>
          </w:tcPr>
          <w:p w14:paraId="6BDE2BEE" w14:textId="77777777" w:rsidR="00074545" w:rsidRPr="00E61FAA" w:rsidRDefault="00074545" w:rsidP="00074545">
            <w:pPr>
              <w:rPr>
                <w:lang w:val="en-US"/>
              </w:rPr>
            </w:pPr>
            <w:r w:rsidRPr="00E61FAA">
              <w:rPr>
                <w:lang w:val="en-US"/>
              </w:rPr>
              <w:t>Chrome: Ok</w:t>
            </w:r>
          </w:p>
          <w:p w14:paraId="45483030" w14:textId="77777777" w:rsidR="00074545" w:rsidRPr="00E61FAA" w:rsidRDefault="00074545" w:rsidP="00074545">
            <w:pPr>
              <w:rPr>
                <w:lang w:val="en-US"/>
              </w:rPr>
            </w:pPr>
            <w:r w:rsidRPr="00E61FAA">
              <w:rPr>
                <w:lang w:val="en-US"/>
              </w:rPr>
              <w:t>Edge: Ok</w:t>
            </w:r>
          </w:p>
          <w:p w14:paraId="0D5C90CA" w14:textId="7D6D7C79" w:rsidR="00074545" w:rsidRPr="00E61FAA" w:rsidRDefault="00074545" w:rsidP="00074545">
            <w:pPr>
              <w:rPr>
                <w:lang w:val="en-US"/>
              </w:rPr>
            </w:pPr>
            <w:r w:rsidRPr="00E61FAA">
              <w:rPr>
                <w:lang w:val="en-US"/>
              </w:rPr>
              <w:t>Firefox: Ok</w:t>
            </w:r>
          </w:p>
        </w:tc>
        <w:tc>
          <w:tcPr>
            <w:tcW w:w="1123" w:type="dxa"/>
          </w:tcPr>
          <w:p w14:paraId="332B4EC7" w14:textId="6C4D2265" w:rsidR="00074545" w:rsidRDefault="00074545" w:rsidP="00074545">
            <w:r>
              <w:t>07.04.2020</w:t>
            </w:r>
          </w:p>
        </w:tc>
        <w:tc>
          <w:tcPr>
            <w:tcW w:w="959" w:type="dxa"/>
          </w:tcPr>
          <w:p w14:paraId="1F7A0761" w14:textId="662D6105" w:rsidR="00074545" w:rsidRDefault="00074545" w:rsidP="00074545">
            <w:r>
              <w:t>Nils Egger</w:t>
            </w:r>
          </w:p>
        </w:tc>
      </w:tr>
      <w:tr w:rsidR="003E10DF" w14:paraId="321D5EF6" w14:textId="77777777" w:rsidTr="00633A49">
        <w:tc>
          <w:tcPr>
            <w:tcW w:w="891" w:type="dxa"/>
          </w:tcPr>
          <w:p w14:paraId="2C934912" w14:textId="6EC16A1E" w:rsidR="003E10DF" w:rsidRDefault="003E10DF" w:rsidP="003E10DF">
            <w:r>
              <w:t>3.4</w:t>
            </w:r>
          </w:p>
        </w:tc>
        <w:tc>
          <w:tcPr>
            <w:tcW w:w="3007" w:type="dxa"/>
          </w:tcPr>
          <w:p w14:paraId="29670444" w14:textId="170D73E5" w:rsidR="003E10DF" w:rsidRDefault="003E10DF" w:rsidP="003E10DF">
            <w:r>
              <w:t xml:space="preserve">Es ist möglich für den </w:t>
            </w:r>
            <w:proofErr w:type="spellStart"/>
            <w:r>
              <w:t>Elsys</w:t>
            </w:r>
            <w:proofErr w:type="spellEnd"/>
            <w:r>
              <w:t xml:space="preserve"> ERS CO2 Sensor mehrere Beobachter zu erstellen, welche alle auf ihre Werte reagieren.</w:t>
            </w:r>
          </w:p>
        </w:tc>
        <w:tc>
          <w:tcPr>
            <w:tcW w:w="2030" w:type="dxa"/>
          </w:tcPr>
          <w:p w14:paraId="701B7E8A" w14:textId="6F0C326E" w:rsidR="003E10DF" w:rsidRDefault="003E10DF" w:rsidP="003E10DF">
            <w:r>
              <w:t>In den drei Browsern lassen sich die Beobachter erstellen.</w:t>
            </w:r>
          </w:p>
        </w:tc>
        <w:tc>
          <w:tcPr>
            <w:tcW w:w="1061" w:type="dxa"/>
          </w:tcPr>
          <w:p w14:paraId="4795ACA4" w14:textId="77777777" w:rsidR="003E10DF" w:rsidRPr="00E61FAA" w:rsidRDefault="003E10DF" w:rsidP="003E10DF">
            <w:pPr>
              <w:rPr>
                <w:lang w:val="en-US"/>
              </w:rPr>
            </w:pPr>
            <w:r w:rsidRPr="00E61FAA">
              <w:rPr>
                <w:lang w:val="en-US"/>
              </w:rPr>
              <w:t>Chrome: Ok</w:t>
            </w:r>
          </w:p>
          <w:p w14:paraId="540CFDA6" w14:textId="77777777" w:rsidR="003E10DF" w:rsidRPr="00E61FAA" w:rsidRDefault="003E10DF" w:rsidP="003E10DF">
            <w:pPr>
              <w:rPr>
                <w:lang w:val="en-US"/>
              </w:rPr>
            </w:pPr>
            <w:r w:rsidRPr="00E61FAA">
              <w:rPr>
                <w:lang w:val="en-US"/>
              </w:rPr>
              <w:t>Edge: Ok</w:t>
            </w:r>
          </w:p>
          <w:p w14:paraId="69D26C2A" w14:textId="116B9CA1" w:rsidR="003E10DF" w:rsidRPr="00E61FAA" w:rsidRDefault="003E10DF" w:rsidP="003E10DF">
            <w:pPr>
              <w:rPr>
                <w:lang w:val="en-US"/>
              </w:rPr>
            </w:pPr>
            <w:r w:rsidRPr="00E61FAA">
              <w:rPr>
                <w:lang w:val="en-US"/>
              </w:rPr>
              <w:t>Firefox: Ok</w:t>
            </w:r>
          </w:p>
        </w:tc>
        <w:tc>
          <w:tcPr>
            <w:tcW w:w="1123" w:type="dxa"/>
          </w:tcPr>
          <w:p w14:paraId="488C8729" w14:textId="68647F5D" w:rsidR="003E10DF" w:rsidRDefault="003E10DF" w:rsidP="003E10DF">
            <w:r>
              <w:t>07.04.2020</w:t>
            </w:r>
          </w:p>
        </w:tc>
        <w:tc>
          <w:tcPr>
            <w:tcW w:w="959" w:type="dxa"/>
          </w:tcPr>
          <w:p w14:paraId="522A0C0E" w14:textId="7276F96F" w:rsidR="003E10DF" w:rsidRDefault="003E10DF" w:rsidP="003E10DF">
            <w:r>
              <w:t>Nils Egger</w:t>
            </w:r>
          </w:p>
        </w:tc>
      </w:tr>
      <w:tr w:rsidR="003E10DF" w14:paraId="24C25C4C" w14:textId="77777777" w:rsidTr="00633A49">
        <w:tc>
          <w:tcPr>
            <w:tcW w:w="891" w:type="dxa"/>
          </w:tcPr>
          <w:p w14:paraId="1C7870D8" w14:textId="658D65A5" w:rsidR="003E10DF" w:rsidRDefault="003E10DF" w:rsidP="003E10DF">
            <w:r>
              <w:lastRenderedPageBreak/>
              <w:t>4.1</w:t>
            </w:r>
          </w:p>
        </w:tc>
        <w:tc>
          <w:tcPr>
            <w:tcW w:w="3007" w:type="dxa"/>
          </w:tcPr>
          <w:p w14:paraId="538DD6A0" w14:textId="196C9E32" w:rsidR="003E10DF" w:rsidRDefault="003E10DF" w:rsidP="003E10DF">
            <w:r>
              <w:t xml:space="preserve">Gebäude lassen sich auf der Seite </w:t>
            </w:r>
            <w:hyperlink r:id="rId73" w:history="1">
              <w:r w:rsidRPr="006A7648">
                <w:rPr>
                  <w:rStyle w:val="Hyperlink"/>
                </w:rPr>
                <w:t>http://si1010023/gebaeude.html</w:t>
              </w:r>
            </w:hyperlink>
            <w:r>
              <w:t xml:space="preserve"> erstellen.</w:t>
            </w:r>
          </w:p>
        </w:tc>
        <w:tc>
          <w:tcPr>
            <w:tcW w:w="2030" w:type="dxa"/>
          </w:tcPr>
          <w:p w14:paraId="036F8EE5" w14:textId="434D1E69" w:rsidR="003E10DF" w:rsidRDefault="003E10DF" w:rsidP="003E10DF">
            <w:r>
              <w:t>In den drei Browser lassen sich die Gebäude erstellen.</w:t>
            </w:r>
          </w:p>
        </w:tc>
        <w:tc>
          <w:tcPr>
            <w:tcW w:w="1061" w:type="dxa"/>
          </w:tcPr>
          <w:p w14:paraId="3EF89983" w14:textId="77777777" w:rsidR="003E10DF" w:rsidRPr="00E61FAA" w:rsidRDefault="003E10DF" w:rsidP="003E10DF">
            <w:pPr>
              <w:rPr>
                <w:lang w:val="en-US"/>
              </w:rPr>
            </w:pPr>
            <w:r w:rsidRPr="00E61FAA">
              <w:rPr>
                <w:lang w:val="en-US"/>
              </w:rPr>
              <w:t>Chrome: Ok</w:t>
            </w:r>
          </w:p>
          <w:p w14:paraId="622603D7" w14:textId="77777777" w:rsidR="003E10DF" w:rsidRPr="00E61FAA" w:rsidRDefault="003E10DF" w:rsidP="003E10DF">
            <w:pPr>
              <w:rPr>
                <w:lang w:val="en-US"/>
              </w:rPr>
            </w:pPr>
            <w:r w:rsidRPr="00E61FAA">
              <w:rPr>
                <w:lang w:val="en-US"/>
              </w:rPr>
              <w:t>Edge: Ok</w:t>
            </w:r>
          </w:p>
          <w:p w14:paraId="69C9A7B4" w14:textId="676E335C" w:rsidR="003E10DF" w:rsidRPr="00E61FAA" w:rsidRDefault="003E10DF" w:rsidP="003E10DF">
            <w:pPr>
              <w:rPr>
                <w:lang w:val="en-US"/>
              </w:rPr>
            </w:pPr>
            <w:r w:rsidRPr="00E61FAA">
              <w:rPr>
                <w:lang w:val="en-US"/>
              </w:rPr>
              <w:t>Firefox: Ok</w:t>
            </w:r>
          </w:p>
        </w:tc>
        <w:tc>
          <w:tcPr>
            <w:tcW w:w="1123" w:type="dxa"/>
          </w:tcPr>
          <w:p w14:paraId="78338D4A" w14:textId="09B52B9D" w:rsidR="003E10DF" w:rsidRDefault="003E10DF" w:rsidP="003E10DF">
            <w:r>
              <w:t>07.04.2020</w:t>
            </w:r>
          </w:p>
        </w:tc>
        <w:tc>
          <w:tcPr>
            <w:tcW w:w="959" w:type="dxa"/>
          </w:tcPr>
          <w:p w14:paraId="6CC0351C" w14:textId="0656DBB0" w:rsidR="003E10DF" w:rsidRDefault="003E10DF" w:rsidP="003E10DF">
            <w:r>
              <w:t>Nils Egger</w:t>
            </w:r>
          </w:p>
        </w:tc>
      </w:tr>
      <w:tr w:rsidR="003E10DF" w14:paraId="1EA4451A" w14:textId="77777777" w:rsidTr="00633A49">
        <w:tc>
          <w:tcPr>
            <w:tcW w:w="891" w:type="dxa"/>
          </w:tcPr>
          <w:p w14:paraId="72B00142" w14:textId="67B8CA54" w:rsidR="003E10DF" w:rsidRDefault="003E10DF" w:rsidP="0096700D">
            <w:r>
              <w:t>4.2</w:t>
            </w:r>
          </w:p>
        </w:tc>
        <w:tc>
          <w:tcPr>
            <w:tcW w:w="3007" w:type="dxa"/>
          </w:tcPr>
          <w:p w14:paraId="652D3D5B" w14:textId="041912CE" w:rsidR="003E10DF" w:rsidRDefault="003E10DF" w:rsidP="003E10DF">
            <w:r>
              <w:t xml:space="preserve">Auf der Seite </w:t>
            </w:r>
            <w:hyperlink r:id="rId74" w:history="1">
              <w:r>
                <w:rPr>
                  <w:rStyle w:val="Hyperlink"/>
                </w:rPr>
                <w:t>http://si1010023/stockwerke.html</w:t>
              </w:r>
            </w:hyperlink>
            <w:r>
              <w:t xml:space="preserve"> lassen sich Stockwerke einem Gebäude hinzufügen</w:t>
            </w:r>
          </w:p>
        </w:tc>
        <w:tc>
          <w:tcPr>
            <w:tcW w:w="2030" w:type="dxa"/>
          </w:tcPr>
          <w:p w14:paraId="1397B9FB" w14:textId="4CB7D4CE" w:rsidR="003E10DF" w:rsidRDefault="003E10DF" w:rsidP="003E10DF">
            <w:r>
              <w:t>Stockwerke können in den drei Browsers erstellt und einem Gebäude hinzugefügt werden.</w:t>
            </w:r>
          </w:p>
        </w:tc>
        <w:tc>
          <w:tcPr>
            <w:tcW w:w="1061" w:type="dxa"/>
          </w:tcPr>
          <w:p w14:paraId="3EC69791" w14:textId="77777777" w:rsidR="003E10DF" w:rsidRPr="00E61FAA" w:rsidRDefault="003E10DF" w:rsidP="0096700D">
            <w:pPr>
              <w:rPr>
                <w:lang w:val="en-US"/>
              </w:rPr>
            </w:pPr>
            <w:r w:rsidRPr="00E61FAA">
              <w:rPr>
                <w:lang w:val="en-US"/>
              </w:rPr>
              <w:t>Chrome: Ok</w:t>
            </w:r>
          </w:p>
          <w:p w14:paraId="63B17728" w14:textId="77777777" w:rsidR="003E10DF" w:rsidRPr="00E61FAA" w:rsidRDefault="003E10DF" w:rsidP="0096700D">
            <w:pPr>
              <w:rPr>
                <w:lang w:val="en-US"/>
              </w:rPr>
            </w:pPr>
            <w:r w:rsidRPr="00E61FAA">
              <w:rPr>
                <w:lang w:val="en-US"/>
              </w:rPr>
              <w:t>Edge: Ok</w:t>
            </w:r>
          </w:p>
          <w:p w14:paraId="2A351F6F" w14:textId="77777777" w:rsidR="003E10DF" w:rsidRPr="00E61FAA" w:rsidRDefault="003E10DF" w:rsidP="0096700D">
            <w:pPr>
              <w:rPr>
                <w:lang w:val="en-US"/>
              </w:rPr>
            </w:pPr>
            <w:r w:rsidRPr="00E61FAA">
              <w:rPr>
                <w:lang w:val="en-US"/>
              </w:rPr>
              <w:t>Firefox: Ok</w:t>
            </w:r>
          </w:p>
        </w:tc>
        <w:tc>
          <w:tcPr>
            <w:tcW w:w="1123" w:type="dxa"/>
          </w:tcPr>
          <w:p w14:paraId="5303C05C" w14:textId="77777777" w:rsidR="003E10DF" w:rsidRDefault="003E10DF" w:rsidP="0096700D">
            <w:r>
              <w:t>07.04.2020</w:t>
            </w:r>
          </w:p>
        </w:tc>
        <w:tc>
          <w:tcPr>
            <w:tcW w:w="959" w:type="dxa"/>
          </w:tcPr>
          <w:p w14:paraId="51F77DDC" w14:textId="77777777" w:rsidR="003E10DF" w:rsidRDefault="003E10DF" w:rsidP="0096700D">
            <w:r>
              <w:t>Nils Egger</w:t>
            </w:r>
          </w:p>
        </w:tc>
      </w:tr>
      <w:tr w:rsidR="003E10DF" w14:paraId="0B480C3B" w14:textId="77777777" w:rsidTr="00633A49">
        <w:tc>
          <w:tcPr>
            <w:tcW w:w="891" w:type="dxa"/>
          </w:tcPr>
          <w:p w14:paraId="1CDD0AB0" w14:textId="1CCB25C5" w:rsidR="003E10DF" w:rsidRDefault="003E10DF" w:rsidP="0096700D">
            <w:r>
              <w:t>4.3</w:t>
            </w:r>
          </w:p>
        </w:tc>
        <w:tc>
          <w:tcPr>
            <w:tcW w:w="3007" w:type="dxa"/>
          </w:tcPr>
          <w:p w14:paraId="66EFB9E8" w14:textId="00A7A5E8" w:rsidR="003E10DF" w:rsidRDefault="003E10DF" w:rsidP="003E10DF">
            <w:r>
              <w:t xml:space="preserve">Auf der Seite </w:t>
            </w:r>
            <w:hyperlink r:id="rId75" w:history="1">
              <w:r w:rsidRPr="006A7648">
                <w:rPr>
                  <w:rStyle w:val="Hyperlink"/>
                </w:rPr>
                <w:t>http://si1010</w:t>
              </w:r>
              <w:r w:rsidRPr="006A7648">
                <w:rPr>
                  <w:rStyle w:val="Hyperlink"/>
                </w:rPr>
                <w:t>0</w:t>
              </w:r>
              <w:r w:rsidRPr="006A7648">
                <w:rPr>
                  <w:rStyle w:val="Hyperlink"/>
                </w:rPr>
                <w:t>23/raeume.html</w:t>
              </w:r>
            </w:hyperlink>
            <w:r>
              <w:t xml:space="preserve"> lassen sich Räume einem Stockwerk hinzufügen.</w:t>
            </w:r>
          </w:p>
        </w:tc>
        <w:tc>
          <w:tcPr>
            <w:tcW w:w="2030" w:type="dxa"/>
          </w:tcPr>
          <w:p w14:paraId="15BBED6C" w14:textId="548CCA1E" w:rsidR="003E10DF" w:rsidRDefault="003E10DF" w:rsidP="003E10DF">
            <w:r>
              <w:t>Räume können in den drei Browsers erstellt und einem Stockwerk hinzugefügt werden.</w:t>
            </w:r>
          </w:p>
        </w:tc>
        <w:tc>
          <w:tcPr>
            <w:tcW w:w="1061" w:type="dxa"/>
          </w:tcPr>
          <w:p w14:paraId="6590108A" w14:textId="77777777" w:rsidR="003E10DF" w:rsidRPr="00E61FAA" w:rsidRDefault="003E10DF" w:rsidP="0096700D">
            <w:pPr>
              <w:rPr>
                <w:lang w:val="en-US"/>
              </w:rPr>
            </w:pPr>
            <w:r w:rsidRPr="00E61FAA">
              <w:rPr>
                <w:lang w:val="en-US"/>
              </w:rPr>
              <w:t>Chrome: Ok</w:t>
            </w:r>
          </w:p>
          <w:p w14:paraId="62D762D6" w14:textId="77777777" w:rsidR="003E10DF" w:rsidRPr="00E61FAA" w:rsidRDefault="003E10DF" w:rsidP="0096700D">
            <w:pPr>
              <w:rPr>
                <w:lang w:val="en-US"/>
              </w:rPr>
            </w:pPr>
            <w:r w:rsidRPr="00E61FAA">
              <w:rPr>
                <w:lang w:val="en-US"/>
              </w:rPr>
              <w:t>Edge: Ok</w:t>
            </w:r>
          </w:p>
          <w:p w14:paraId="7BF78A60" w14:textId="77777777" w:rsidR="003E10DF" w:rsidRPr="00E61FAA" w:rsidRDefault="003E10DF" w:rsidP="0096700D">
            <w:pPr>
              <w:rPr>
                <w:lang w:val="en-US"/>
              </w:rPr>
            </w:pPr>
            <w:r w:rsidRPr="00E61FAA">
              <w:rPr>
                <w:lang w:val="en-US"/>
              </w:rPr>
              <w:t>Firefox: Ok</w:t>
            </w:r>
          </w:p>
        </w:tc>
        <w:tc>
          <w:tcPr>
            <w:tcW w:w="1123" w:type="dxa"/>
          </w:tcPr>
          <w:p w14:paraId="62846E86" w14:textId="77777777" w:rsidR="003E10DF" w:rsidRDefault="003E10DF" w:rsidP="0096700D">
            <w:r>
              <w:t>07.04.2020</w:t>
            </w:r>
          </w:p>
        </w:tc>
        <w:tc>
          <w:tcPr>
            <w:tcW w:w="959" w:type="dxa"/>
          </w:tcPr>
          <w:p w14:paraId="0D90E905" w14:textId="77777777" w:rsidR="003E10DF" w:rsidRDefault="003E10DF" w:rsidP="0096700D">
            <w:r>
              <w:t>Nils Egger</w:t>
            </w:r>
          </w:p>
        </w:tc>
      </w:tr>
      <w:tr w:rsidR="0096700D" w14:paraId="370EED2A" w14:textId="77777777" w:rsidTr="00633A49">
        <w:tc>
          <w:tcPr>
            <w:tcW w:w="891" w:type="dxa"/>
          </w:tcPr>
          <w:p w14:paraId="05E0D8AD" w14:textId="48AF2A67" w:rsidR="0096700D" w:rsidRDefault="0096700D" w:rsidP="0096700D">
            <w:r>
              <w:t>4.4</w:t>
            </w:r>
          </w:p>
        </w:tc>
        <w:tc>
          <w:tcPr>
            <w:tcW w:w="3007" w:type="dxa"/>
          </w:tcPr>
          <w:p w14:paraId="1DE51B19" w14:textId="71C3A0AF" w:rsidR="0096700D" w:rsidRDefault="0096700D" w:rsidP="0096700D">
            <w:r>
              <w:t>In der Raum Verwaltung werden die Räume nach Stockwerk Niveau und Gebäude sortiert.</w:t>
            </w:r>
          </w:p>
        </w:tc>
        <w:tc>
          <w:tcPr>
            <w:tcW w:w="2030" w:type="dxa"/>
          </w:tcPr>
          <w:p w14:paraId="794D5509" w14:textId="3DA110BF" w:rsidR="0096700D" w:rsidRDefault="0096700D" w:rsidP="0096700D">
            <w:r>
              <w:t>In den drei Browser werden die Räume korrekt sortiert.</w:t>
            </w:r>
          </w:p>
        </w:tc>
        <w:tc>
          <w:tcPr>
            <w:tcW w:w="1061" w:type="dxa"/>
          </w:tcPr>
          <w:p w14:paraId="73BBC930" w14:textId="77777777" w:rsidR="0096700D" w:rsidRPr="00E61FAA" w:rsidRDefault="0096700D" w:rsidP="0096700D">
            <w:pPr>
              <w:rPr>
                <w:lang w:val="en-US"/>
              </w:rPr>
            </w:pPr>
            <w:r w:rsidRPr="00E61FAA">
              <w:rPr>
                <w:lang w:val="en-US"/>
              </w:rPr>
              <w:t>Chrome: Ok</w:t>
            </w:r>
          </w:p>
          <w:p w14:paraId="06222064" w14:textId="77777777" w:rsidR="0096700D" w:rsidRPr="00E61FAA" w:rsidRDefault="0096700D" w:rsidP="0096700D">
            <w:pPr>
              <w:rPr>
                <w:lang w:val="en-US"/>
              </w:rPr>
            </w:pPr>
            <w:r w:rsidRPr="00E61FAA">
              <w:rPr>
                <w:lang w:val="en-US"/>
              </w:rPr>
              <w:t>Edge: Ok</w:t>
            </w:r>
          </w:p>
          <w:p w14:paraId="26C43B00" w14:textId="664149CF" w:rsidR="0096700D" w:rsidRPr="0096700D" w:rsidRDefault="0096700D" w:rsidP="0096700D">
            <w:pPr>
              <w:rPr>
                <w:lang w:val="en-US"/>
              </w:rPr>
            </w:pPr>
            <w:r w:rsidRPr="00E61FAA">
              <w:rPr>
                <w:lang w:val="en-US"/>
              </w:rPr>
              <w:t>Firefox: Ok</w:t>
            </w:r>
          </w:p>
        </w:tc>
        <w:tc>
          <w:tcPr>
            <w:tcW w:w="1123" w:type="dxa"/>
          </w:tcPr>
          <w:p w14:paraId="511824DF" w14:textId="71B96DDA" w:rsidR="0096700D" w:rsidRDefault="0096700D" w:rsidP="0096700D">
            <w:r>
              <w:t>07.04.2020</w:t>
            </w:r>
          </w:p>
        </w:tc>
        <w:tc>
          <w:tcPr>
            <w:tcW w:w="959" w:type="dxa"/>
          </w:tcPr>
          <w:p w14:paraId="264B6FDB" w14:textId="71B8345C" w:rsidR="0096700D" w:rsidRDefault="0096700D" w:rsidP="0096700D">
            <w:r>
              <w:t>Nils Egger</w:t>
            </w:r>
          </w:p>
        </w:tc>
      </w:tr>
      <w:tr w:rsidR="0096700D" w14:paraId="2C46884D" w14:textId="77777777" w:rsidTr="00633A49">
        <w:tc>
          <w:tcPr>
            <w:tcW w:w="891" w:type="dxa"/>
          </w:tcPr>
          <w:p w14:paraId="43D09097" w14:textId="13469B0C" w:rsidR="0096700D" w:rsidRDefault="0096700D" w:rsidP="0096700D">
            <w:r>
              <w:t>5.1</w:t>
            </w:r>
          </w:p>
        </w:tc>
        <w:tc>
          <w:tcPr>
            <w:tcW w:w="3007" w:type="dxa"/>
          </w:tcPr>
          <w:p w14:paraId="3347C8BF" w14:textId="04BC014A" w:rsidR="0096700D" w:rsidRDefault="0096700D" w:rsidP="0096700D">
            <w:r>
              <w:t>Bei den Formen werden leere Eingaben abgefangen und es kommt eine Fehlermeldung.</w:t>
            </w:r>
          </w:p>
        </w:tc>
        <w:tc>
          <w:tcPr>
            <w:tcW w:w="2030" w:type="dxa"/>
          </w:tcPr>
          <w:p w14:paraId="63ED23B2" w14:textId="0300706B" w:rsidR="0096700D" w:rsidRDefault="0096700D" w:rsidP="0096700D">
            <w:r>
              <w:t>In den drei Browser werden leere Eingaben abgefangen</w:t>
            </w:r>
            <w:r w:rsidR="003223FC">
              <w:t xml:space="preserve"> und es wird immer eine Fehlermeldung dargestellt.</w:t>
            </w:r>
          </w:p>
        </w:tc>
        <w:tc>
          <w:tcPr>
            <w:tcW w:w="1061" w:type="dxa"/>
          </w:tcPr>
          <w:p w14:paraId="27AB17B5" w14:textId="77777777" w:rsidR="0096700D" w:rsidRPr="00E61FAA" w:rsidRDefault="0096700D" w:rsidP="0096700D">
            <w:pPr>
              <w:rPr>
                <w:lang w:val="en-US"/>
              </w:rPr>
            </w:pPr>
            <w:r w:rsidRPr="00E61FAA">
              <w:rPr>
                <w:lang w:val="en-US"/>
              </w:rPr>
              <w:t>Chrome: Ok</w:t>
            </w:r>
          </w:p>
          <w:p w14:paraId="69B94348" w14:textId="77777777" w:rsidR="0096700D" w:rsidRPr="00E61FAA" w:rsidRDefault="0096700D" w:rsidP="0096700D">
            <w:pPr>
              <w:rPr>
                <w:lang w:val="en-US"/>
              </w:rPr>
            </w:pPr>
            <w:r w:rsidRPr="00E61FAA">
              <w:rPr>
                <w:lang w:val="en-US"/>
              </w:rPr>
              <w:t>Edge: Ok</w:t>
            </w:r>
          </w:p>
          <w:p w14:paraId="1B7F5B7A" w14:textId="03571AC5" w:rsidR="0096700D" w:rsidRPr="00E61FAA" w:rsidRDefault="0096700D" w:rsidP="0096700D">
            <w:pPr>
              <w:rPr>
                <w:lang w:val="en-US"/>
              </w:rPr>
            </w:pPr>
            <w:r w:rsidRPr="00E61FAA">
              <w:rPr>
                <w:lang w:val="en-US"/>
              </w:rPr>
              <w:t>Firefox: Ok</w:t>
            </w:r>
          </w:p>
        </w:tc>
        <w:tc>
          <w:tcPr>
            <w:tcW w:w="1123" w:type="dxa"/>
          </w:tcPr>
          <w:p w14:paraId="7FE51BCD" w14:textId="3FAAA37A" w:rsidR="0096700D" w:rsidRDefault="0096700D" w:rsidP="0096700D">
            <w:r>
              <w:t>07.04.2020</w:t>
            </w:r>
          </w:p>
        </w:tc>
        <w:tc>
          <w:tcPr>
            <w:tcW w:w="959" w:type="dxa"/>
          </w:tcPr>
          <w:p w14:paraId="1368886D" w14:textId="104E43BC" w:rsidR="0096700D" w:rsidRDefault="0096700D" w:rsidP="0096700D">
            <w:r>
              <w:t>Nils Egger</w:t>
            </w:r>
          </w:p>
        </w:tc>
      </w:tr>
      <w:tr w:rsidR="00C85EA9" w14:paraId="32251B41" w14:textId="77777777" w:rsidTr="00633A49">
        <w:tc>
          <w:tcPr>
            <w:tcW w:w="891" w:type="dxa"/>
          </w:tcPr>
          <w:p w14:paraId="6D165B14" w14:textId="5179B23E" w:rsidR="00C85EA9" w:rsidRDefault="00C85EA9" w:rsidP="00C85EA9">
            <w:r>
              <w:t>5.2</w:t>
            </w:r>
          </w:p>
        </w:tc>
        <w:tc>
          <w:tcPr>
            <w:tcW w:w="3007" w:type="dxa"/>
          </w:tcPr>
          <w:p w14:paraId="0DB0ECE7" w14:textId="4E0CE1A6" w:rsidR="00C85EA9" w:rsidRDefault="00C85EA9" w:rsidP="00C85EA9">
            <w:r>
              <w:t>Eine Code Eingabe wie «&lt;</w:t>
            </w:r>
            <w:proofErr w:type="spellStart"/>
            <w:r>
              <w:t>script</w:t>
            </w:r>
            <w:proofErr w:type="spellEnd"/>
            <w:r>
              <w:t>&gt;alert(«</w:t>
            </w:r>
            <w:proofErr w:type="spellStart"/>
            <w:r>
              <w:t>hello</w:t>
            </w:r>
            <w:proofErr w:type="spellEnd"/>
            <w:r>
              <w:t>»);&lt;/</w:t>
            </w:r>
            <w:proofErr w:type="spellStart"/>
            <w:r>
              <w:t>script</w:t>
            </w:r>
            <w:proofErr w:type="spellEnd"/>
            <w:r>
              <w:t>&gt;» wird nicht ausgeführt.</w:t>
            </w:r>
          </w:p>
        </w:tc>
        <w:tc>
          <w:tcPr>
            <w:tcW w:w="2030" w:type="dxa"/>
          </w:tcPr>
          <w:p w14:paraId="577D1D47" w14:textId="53BF210E" w:rsidR="00C85EA9" w:rsidRDefault="00C85EA9" w:rsidP="00C85EA9">
            <w:r>
              <w:t xml:space="preserve">Der JavaScript Code wird in keinem Browser ausgeführt. Jedoch wird er erst nach einem </w:t>
            </w:r>
            <w:proofErr w:type="spellStart"/>
            <w:r>
              <w:t>Reload</w:t>
            </w:r>
            <w:proofErr w:type="spellEnd"/>
            <w:r>
              <w:t xml:space="preserve"> dargestellt.</w:t>
            </w:r>
          </w:p>
        </w:tc>
        <w:tc>
          <w:tcPr>
            <w:tcW w:w="1061" w:type="dxa"/>
          </w:tcPr>
          <w:p w14:paraId="66A5B90A" w14:textId="77777777" w:rsidR="00C85EA9" w:rsidRPr="00E61FAA" w:rsidRDefault="00C85EA9" w:rsidP="00C85EA9">
            <w:pPr>
              <w:rPr>
                <w:lang w:val="en-US"/>
              </w:rPr>
            </w:pPr>
            <w:r w:rsidRPr="00E61FAA">
              <w:rPr>
                <w:lang w:val="en-US"/>
              </w:rPr>
              <w:t>Chrome: Ok</w:t>
            </w:r>
          </w:p>
          <w:p w14:paraId="7EB8A7DE" w14:textId="77777777" w:rsidR="00C85EA9" w:rsidRPr="00E61FAA" w:rsidRDefault="00C85EA9" w:rsidP="00C85EA9">
            <w:pPr>
              <w:rPr>
                <w:lang w:val="en-US"/>
              </w:rPr>
            </w:pPr>
            <w:r w:rsidRPr="00E61FAA">
              <w:rPr>
                <w:lang w:val="en-US"/>
              </w:rPr>
              <w:t>Edge: Ok</w:t>
            </w:r>
          </w:p>
          <w:p w14:paraId="75D911F1" w14:textId="0D0CFDCA" w:rsidR="00C85EA9" w:rsidRPr="00E61FAA" w:rsidRDefault="00C85EA9" w:rsidP="00C85EA9">
            <w:pPr>
              <w:rPr>
                <w:lang w:val="en-US"/>
              </w:rPr>
            </w:pPr>
            <w:r w:rsidRPr="00E61FAA">
              <w:rPr>
                <w:lang w:val="en-US"/>
              </w:rPr>
              <w:t>Firefox: Ok</w:t>
            </w:r>
          </w:p>
        </w:tc>
        <w:tc>
          <w:tcPr>
            <w:tcW w:w="1123" w:type="dxa"/>
          </w:tcPr>
          <w:p w14:paraId="239252FF" w14:textId="4670F7E3" w:rsidR="00C85EA9" w:rsidRDefault="00C85EA9" w:rsidP="00C85EA9">
            <w:r>
              <w:t>07.04.2020</w:t>
            </w:r>
          </w:p>
        </w:tc>
        <w:tc>
          <w:tcPr>
            <w:tcW w:w="959" w:type="dxa"/>
          </w:tcPr>
          <w:p w14:paraId="3F86D1A2" w14:textId="76E2A092" w:rsidR="00C85EA9" w:rsidRDefault="00C85EA9" w:rsidP="00C85EA9">
            <w:r>
              <w:t>Nils Egger</w:t>
            </w:r>
          </w:p>
        </w:tc>
      </w:tr>
      <w:tr w:rsidR="00C85EA9" w14:paraId="10957A6F" w14:textId="77777777" w:rsidTr="00633A49">
        <w:tc>
          <w:tcPr>
            <w:tcW w:w="891" w:type="dxa"/>
          </w:tcPr>
          <w:p w14:paraId="28D16213" w14:textId="0CBB5D3A" w:rsidR="00C85EA9" w:rsidRDefault="00C85EA9" w:rsidP="00C85EA9">
            <w:r>
              <w:lastRenderedPageBreak/>
              <w:t>5.3</w:t>
            </w:r>
          </w:p>
        </w:tc>
        <w:tc>
          <w:tcPr>
            <w:tcW w:w="3007" w:type="dxa"/>
          </w:tcPr>
          <w:p w14:paraId="03AC4AB9" w14:textId="243BB945" w:rsidR="00C85EA9" w:rsidRDefault="00D60ED3" w:rsidP="00D60ED3">
            <w:r>
              <w:t>Es wird eine Fehlermeldung dargestellt,</w:t>
            </w:r>
            <w:r w:rsidR="003F1D83">
              <w:t xml:space="preserve"> in der die Max Anzahl an Charakter dargestellt wird.</w:t>
            </w:r>
          </w:p>
        </w:tc>
        <w:tc>
          <w:tcPr>
            <w:tcW w:w="2030" w:type="dxa"/>
          </w:tcPr>
          <w:p w14:paraId="03BB4A31" w14:textId="7E59D51A" w:rsidR="00C85EA9" w:rsidRDefault="002E19CE" w:rsidP="002E19CE">
            <w:r>
              <w:t>In allen Browser wird eine korrekte Meldung dargestellt.</w:t>
            </w:r>
          </w:p>
        </w:tc>
        <w:tc>
          <w:tcPr>
            <w:tcW w:w="1061" w:type="dxa"/>
          </w:tcPr>
          <w:p w14:paraId="3B4E4E0D" w14:textId="77777777" w:rsidR="00C85EA9" w:rsidRPr="00E61FAA" w:rsidRDefault="00C85EA9" w:rsidP="00C85EA9">
            <w:pPr>
              <w:rPr>
                <w:lang w:val="en-US"/>
              </w:rPr>
            </w:pPr>
            <w:r w:rsidRPr="00E61FAA">
              <w:rPr>
                <w:lang w:val="en-US"/>
              </w:rPr>
              <w:t>Chrome: Ok</w:t>
            </w:r>
          </w:p>
          <w:p w14:paraId="46151FDD" w14:textId="77777777" w:rsidR="00C85EA9" w:rsidRPr="00E61FAA" w:rsidRDefault="00C85EA9" w:rsidP="00C85EA9">
            <w:pPr>
              <w:rPr>
                <w:lang w:val="en-US"/>
              </w:rPr>
            </w:pPr>
            <w:r w:rsidRPr="00E61FAA">
              <w:rPr>
                <w:lang w:val="en-US"/>
              </w:rPr>
              <w:t>Edge: Ok</w:t>
            </w:r>
          </w:p>
          <w:p w14:paraId="4319E901" w14:textId="337444A4" w:rsidR="00C85EA9" w:rsidRPr="00E61FAA" w:rsidRDefault="00C85EA9" w:rsidP="00C85EA9">
            <w:pPr>
              <w:rPr>
                <w:lang w:val="en-US"/>
              </w:rPr>
            </w:pPr>
            <w:r w:rsidRPr="00E61FAA">
              <w:rPr>
                <w:lang w:val="en-US"/>
              </w:rPr>
              <w:t>Firefox: Ok</w:t>
            </w:r>
          </w:p>
        </w:tc>
        <w:tc>
          <w:tcPr>
            <w:tcW w:w="1123" w:type="dxa"/>
          </w:tcPr>
          <w:p w14:paraId="540CB5D6" w14:textId="0E7A1BE0" w:rsidR="00C85EA9" w:rsidRDefault="00C85EA9" w:rsidP="00C85EA9">
            <w:r>
              <w:t>07.04.2020</w:t>
            </w:r>
          </w:p>
        </w:tc>
        <w:tc>
          <w:tcPr>
            <w:tcW w:w="959" w:type="dxa"/>
          </w:tcPr>
          <w:p w14:paraId="06A8B0DB" w14:textId="7D8C211C" w:rsidR="00C85EA9" w:rsidRDefault="00C85EA9" w:rsidP="00C85EA9">
            <w:r>
              <w:t>Nils Egger</w:t>
            </w:r>
          </w:p>
        </w:tc>
      </w:tr>
      <w:tr w:rsidR="002155B8" w14:paraId="4458CC51" w14:textId="77777777" w:rsidTr="00633A49">
        <w:tc>
          <w:tcPr>
            <w:tcW w:w="891" w:type="dxa"/>
          </w:tcPr>
          <w:p w14:paraId="65FB3CA2" w14:textId="484A4DA9" w:rsidR="002155B8" w:rsidRDefault="002155B8" w:rsidP="002155B8">
            <w:r>
              <w:t>6.1</w:t>
            </w:r>
          </w:p>
        </w:tc>
        <w:tc>
          <w:tcPr>
            <w:tcW w:w="3007" w:type="dxa"/>
          </w:tcPr>
          <w:p w14:paraId="7251F7B4" w14:textId="691AB5EC" w:rsidR="002155B8" w:rsidRDefault="002155B8" w:rsidP="002155B8">
            <w:r>
              <w:t>Das Design vergrössert sich, damit es auf dem grossen Bildschirm korrekt dargestellt wird.</w:t>
            </w:r>
          </w:p>
        </w:tc>
        <w:tc>
          <w:tcPr>
            <w:tcW w:w="2030" w:type="dxa"/>
          </w:tcPr>
          <w:p w14:paraId="4D98A0F6" w14:textId="2CB1FB9B" w:rsidR="002155B8" w:rsidRDefault="002155B8" w:rsidP="002155B8">
            <w:r>
              <w:t>In allen Browsern wird die Webseite korrekt dargestellt.</w:t>
            </w:r>
          </w:p>
        </w:tc>
        <w:tc>
          <w:tcPr>
            <w:tcW w:w="1061" w:type="dxa"/>
          </w:tcPr>
          <w:p w14:paraId="77A1E732" w14:textId="77777777" w:rsidR="002155B8" w:rsidRPr="00E61FAA" w:rsidRDefault="002155B8" w:rsidP="002155B8">
            <w:pPr>
              <w:rPr>
                <w:lang w:val="en-US"/>
              </w:rPr>
            </w:pPr>
            <w:r w:rsidRPr="00E61FAA">
              <w:rPr>
                <w:lang w:val="en-US"/>
              </w:rPr>
              <w:t>Chrome: Ok</w:t>
            </w:r>
          </w:p>
          <w:p w14:paraId="192F6D57" w14:textId="77777777" w:rsidR="002155B8" w:rsidRPr="00E61FAA" w:rsidRDefault="002155B8" w:rsidP="002155B8">
            <w:pPr>
              <w:rPr>
                <w:lang w:val="en-US"/>
              </w:rPr>
            </w:pPr>
            <w:r w:rsidRPr="00E61FAA">
              <w:rPr>
                <w:lang w:val="en-US"/>
              </w:rPr>
              <w:t>Edge: Ok</w:t>
            </w:r>
          </w:p>
          <w:p w14:paraId="7363DED9" w14:textId="4B8265F7" w:rsidR="002155B8" w:rsidRPr="00E61FAA" w:rsidRDefault="002155B8" w:rsidP="002155B8">
            <w:pPr>
              <w:rPr>
                <w:lang w:val="en-US"/>
              </w:rPr>
            </w:pPr>
            <w:r w:rsidRPr="00E61FAA">
              <w:rPr>
                <w:lang w:val="en-US"/>
              </w:rPr>
              <w:t>Firefox: Ok</w:t>
            </w:r>
          </w:p>
        </w:tc>
        <w:tc>
          <w:tcPr>
            <w:tcW w:w="1123" w:type="dxa"/>
          </w:tcPr>
          <w:p w14:paraId="596910BC" w14:textId="648E99E2" w:rsidR="002155B8" w:rsidRDefault="002155B8" w:rsidP="002155B8">
            <w:r>
              <w:t>07.04.2020</w:t>
            </w:r>
          </w:p>
        </w:tc>
        <w:tc>
          <w:tcPr>
            <w:tcW w:w="959" w:type="dxa"/>
          </w:tcPr>
          <w:p w14:paraId="2EB3D756" w14:textId="4DB2552F" w:rsidR="002155B8" w:rsidRDefault="002155B8" w:rsidP="002155B8">
            <w:r>
              <w:t>Nils Egger</w:t>
            </w:r>
          </w:p>
        </w:tc>
      </w:tr>
      <w:tr w:rsidR="004F0042" w14:paraId="24B55128" w14:textId="77777777" w:rsidTr="00633A49">
        <w:tc>
          <w:tcPr>
            <w:tcW w:w="891" w:type="dxa"/>
          </w:tcPr>
          <w:p w14:paraId="58630BE9" w14:textId="7CFD4A5A" w:rsidR="004F0042" w:rsidRDefault="004F0042" w:rsidP="004F0042">
            <w:r>
              <w:t>6</w:t>
            </w:r>
            <w:r>
              <w:t>.2</w:t>
            </w:r>
          </w:p>
        </w:tc>
        <w:tc>
          <w:tcPr>
            <w:tcW w:w="3007" w:type="dxa"/>
          </w:tcPr>
          <w:p w14:paraId="6ACCD8FC" w14:textId="7DB6A284" w:rsidR="004F0042" w:rsidRDefault="004F0042" w:rsidP="004F0042">
            <w:r>
              <w:t xml:space="preserve">Das Design </w:t>
            </w:r>
            <w:r>
              <w:t>verkleinert sich für die Tablet Ansicht.</w:t>
            </w:r>
          </w:p>
        </w:tc>
        <w:tc>
          <w:tcPr>
            <w:tcW w:w="2030" w:type="dxa"/>
          </w:tcPr>
          <w:p w14:paraId="4FAD389A" w14:textId="0D19B138" w:rsidR="004F0042" w:rsidRDefault="004F0042" w:rsidP="004F0042">
            <w:r>
              <w:t>In allen Browsern wird die Webseite korrekt dargestellt.</w:t>
            </w:r>
          </w:p>
        </w:tc>
        <w:tc>
          <w:tcPr>
            <w:tcW w:w="1061" w:type="dxa"/>
          </w:tcPr>
          <w:p w14:paraId="2DB059A8" w14:textId="77777777" w:rsidR="004F0042" w:rsidRPr="00E61FAA" w:rsidRDefault="004F0042" w:rsidP="004F0042">
            <w:pPr>
              <w:rPr>
                <w:lang w:val="en-US"/>
              </w:rPr>
            </w:pPr>
            <w:r w:rsidRPr="00E61FAA">
              <w:rPr>
                <w:lang w:val="en-US"/>
              </w:rPr>
              <w:t>Chrome: Ok</w:t>
            </w:r>
          </w:p>
          <w:p w14:paraId="616C513B" w14:textId="77777777" w:rsidR="004F0042" w:rsidRPr="00E61FAA" w:rsidRDefault="004F0042" w:rsidP="004F0042">
            <w:pPr>
              <w:rPr>
                <w:lang w:val="en-US"/>
              </w:rPr>
            </w:pPr>
            <w:r w:rsidRPr="00E61FAA">
              <w:rPr>
                <w:lang w:val="en-US"/>
              </w:rPr>
              <w:t>Edge: Ok</w:t>
            </w:r>
          </w:p>
          <w:p w14:paraId="43614BEE" w14:textId="13751E0D" w:rsidR="004F0042" w:rsidRPr="00E61FAA" w:rsidRDefault="004F0042" w:rsidP="004F0042">
            <w:pPr>
              <w:rPr>
                <w:lang w:val="en-US"/>
              </w:rPr>
            </w:pPr>
            <w:r w:rsidRPr="00E61FAA">
              <w:rPr>
                <w:lang w:val="en-US"/>
              </w:rPr>
              <w:t>Firefox: Ok</w:t>
            </w:r>
          </w:p>
        </w:tc>
        <w:tc>
          <w:tcPr>
            <w:tcW w:w="1123" w:type="dxa"/>
          </w:tcPr>
          <w:p w14:paraId="06AAB717" w14:textId="0F0E957E" w:rsidR="004F0042" w:rsidRDefault="004F0042" w:rsidP="004F0042">
            <w:r>
              <w:t>07.04.2020</w:t>
            </w:r>
          </w:p>
        </w:tc>
        <w:tc>
          <w:tcPr>
            <w:tcW w:w="959" w:type="dxa"/>
          </w:tcPr>
          <w:p w14:paraId="5E3EA7B9" w14:textId="3D89C22A" w:rsidR="004F0042" w:rsidRDefault="004F0042" w:rsidP="004F0042">
            <w:r>
              <w:t>Nils Egger</w:t>
            </w:r>
          </w:p>
        </w:tc>
      </w:tr>
      <w:tr w:rsidR="006D67F3" w14:paraId="29B21392" w14:textId="77777777" w:rsidTr="00633A49">
        <w:tc>
          <w:tcPr>
            <w:tcW w:w="891" w:type="dxa"/>
          </w:tcPr>
          <w:p w14:paraId="3C899444" w14:textId="3C8E3306" w:rsidR="006D67F3" w:rsidRDefault="006D67F3" w:rsidP="006D67F3">
            <w:r>
              <w:t>6</w:t>
            </w:r>
            <w:r>
              <w:t>.3</w:t>
            </w:r>
          </w:p>
        </w:tc>
        <w:tc>
          <w:tcPr>
            <w:tcW w:w="3007" w:type="dxa"/>
          </w:tcPr>
          <w:p w14:paraId="0509DC42" w14:textId="576CA5AE" w:rsidR="006D67F3" w:rsidRDefault="006D67F3" w:rsidP="006D67F3">
            <w:r>
              <w:t>Die Webseite wird von Edge ohne Probleme unterstützt.</w:t>
            </w:r>
          </w:p>
        </w:tc>
        <w:tc>
          <w:tcPr>
            <w:tcW w:w="2030" w:type="dxa"/>
          </w:tcPr>
          <w:p w14:paraId="66538480" w14:textId="6F006AF3" w:rsidR="006D67F3" w:rsidRDefault="006D67F3" w:rsidP="006D67F3">
            <w:r>
              <w:t>Der Browser unterstützt die Webseite.</w:t>
            </w:r>
          </w:p>
        </w:tc>
        <w:tc>
          <w:tcPr>
            <w:tcW w:w="1061" w:type="dxa"/>
          </w:tcPr>
          <w:p w14:paraId="2D0F0901" w14:textId="65CC0F2F" w:rsidR="006D67F3" w:rsidRPr="00E61FAA" w:rsidRDefault="006D67F3" w:rsidP="006D67F3">
            <w:pPr>
              <w:rPr>
                <w:lang w:val="en-US"/>
              </w:rPr>
            </w:pPr>
            <w:r>
              <w:rPr>
                <w:lang w:val="en-US"/>
              </w:rPr>
              <w:t>Ok</w:t>
            </w:r>
          </w:p>
        </w:tc>
        <w:tc>
          <w:tcPr>
            <w:tcW w:w="1123" w:type="dxa"/>
          </w:tcPr>
          <w:p w14:paraId="34D9316C" w14:textId="46212AB5" w:rsidR="006D67F3" w:rsidRDefault="006D67F3" w:rsidP="006D67F3">
            <w:r>
              <w:t>07.04.2020</w:t>
            </w:r>
          </w:p>
        </w:tc>
        <w:tc>
          <w:tcPr>
            <w:tcW w:w="959" w:type="dxa"/>
          </w:tcPr>
          <w:p w14:paraId="0B49CFB5" w14:textId="01703AA0" w:rsidR="006D67F3" w:rsidRDefault="006D67F3" w:rsidP="006D67F3">
            <w:r>
              <w:t>Nils Egger</w:t>
            </w:r>
          </w:p>
        </w:tc>
      </w:tr>
      <w:tr w:rsidR="006D67F3" w14:paraId="2C638A19" w14:textId="77777777" w:rsidTr="00633A49">
        <w:tc>
          <w:tcPr>
            <w:tcW w:w="891" w:type="dxa"/>
          </w:tcPr>
          <w:p w14:paraId="498B066D" w14:textId="34FABDA9" w:rsidR="006D67F3" w:rsidRDefault="006D67F3" w:rsidP="006D67F3">
            <w:r>
              <w:t>6</w:t>
            </w:r>
            <w:r>
              <w:t>.4</w:t>
            </w:r>
          </w:p>
        </w:tc>
        <w:tc>
          <w:tcPr>
            <w:tcW w:w="3007" w:type="dxa"/>
          </w:tcPr>
          <w:p w14:paraId="7582606E" w14:textId="4098C644" w:rsidR="006D67F3" w:rsidRDefault="006D67F3" w:rsidP="006D67F3">
            <w:r>
              <w:t xml:space="preserve">Die Webseite wird von </w:t>
            </w:r>
            <w:r>
              <w:t>Firefox</w:t>
            </w:r>
            <w:r>
              <w:t xml:space="preserve"> ohne Probleme unterstützt.</w:t>
            </w:r>
          </w:p>
        </w:tc>
        <w:tc>
          <w:tcPr>
            <w:tcW w:w="2030" w:type="dxa"/>
          </w:tcPr>
          <w:p w14:paraId="25BA5E30" w14:textId="4A38A351" w:rsidR="006D67F3" w:rsidRDefault="006D67F3" w:rsidP="006D67F3">
            <w:r>
              <w:t>Der Browser unterstützt die Webseite.</w:t>
            </w:r>
          </w:p>
        </w:tc>
        <w:tc>
          <w:tcPr>
            <w:tcW w:w="1061" w:type="dxa"/>
          </w:tcPr>
          <w:p w14:paraId="79BC2596" w14:textId="79DE3EAD" w:rsidR="006D67F3" w:rsidRDefault="006D67F3" w:rsidP="006D67F3">
            <w:pPr>
              <w:rPr>
                <w:lang w:val="en-US"/>
              </w:rPr>
            </w:pPr>
            <w:r>
              <w:rPr>
                <w:lang w:val="en-US"/>
              </w:rPr>
              <w:t>Ok</w:t>
            </w:r>
          </w:p>
        </w:tc>
        <w:tc>
          <w:tcPr>
            <w:tcW w:w="1123" w:type="dxa"/>
          </w:tcPr>
          <w:p w14:paraId="41FAD6A4" w14:textId="5E177466" w:rsidR="006D67F3" w:rsidRDefault="006D67F3" w:rsidP="006D67F3">
            <w:r>
              <w:t>07.04.2020</w:t>
            </w:r>
          </w:p>
        </w:tc>
        <w:tc>
          <w:tcPr>
            <w:tcW w:w="959" w:type="dxa"/>
          </w:tcPr>
          <w:p w14:paraId="4F0921D3" w14:textId="44D94924" w:rsidR="006D67F3" w:rsidRDefault="006D67F3" w:rsidP="006D67F3">
            <w:r>
              <w:t>Nils Egger</w:t>
            </w:r>
          </w:p>
        </w:tc>
      </w:tr>
      <w:tr w:rsidR="006D67F3" w14:paraId="3BB9509D" w14:textId="77777777" w:rsidTr="00633A49">
        <w:tc>
          <w:tcPr>
            <w:tcW w:w="891" w:type="dxa"/>
          </w:tcPr>
          <w:p w14:paraId="7E08691A" w14:textId="630BF8E5" w:rsidR="006D67F3" w:rsidRDefault="006D67F3" w:rsidP="006D67F3">
            <w:r>
              <w:t>6</w:t>
            </w:r>
            <w:r>
              <w:t>.5</w:t>
            </w:r>
          </w:p>
        </w:tc>
        <w:tc>
          <w:tcPr>
            <w:tcW w:w="3007" w:type="dxa"/>
          </w:tcPr>
          <w:p w14:paraId="23B4FF1C" w14:textId="5BA75732" w:rsidR="006D67F3" w:rsidRDefault="006D67F3" w:rsidP="006D67F3">
            <w:r>
              <w:t xml:space="preserve">Die Webseite wird von </w:t>
            </w:r>
            <w:r>
              <w:t>Chrome</w:t>
            </w:r>
            <w:r>
              <w:t xml:space="preserve"> ohne Probleme unterstützt.</w:t>
            </w:r>
          </w:p>
        </w:tc>
        <w:tc>
          <w:tcPr>
            <w:tcW w:w="2030" w:type="dxa"/>
          </w:tcPr>
          <w:p w14:paraId="71ABA7F7" w14:textId="423FD43F" w:rsidR="006D67F3" w:rsidRDefault="006D67F3" w:rsidP="006D67F3">
            <w:r>
              <w:t>Der Browser unterstützt die Webseite.</w:t>
            </w:r>
          </w:p>
        </w:tc>
        <w:tc>
          <w:tcPr>
            <w:tcW w:w="1061" w:type="dxa"/>
          </w:tcPr>
          <w:p w14:paraId="6157A3EB" w14:textId="25BE49C8" w:rsidR="006D67F3" w:rsidRDefault="006D67F3" w:rsidP="006D67F3">
            <w:pPr>
              <w:rPr>
                <w:lang w:val="en-US"/>
              </w:rPr>
            </w:pPr>
            <w:r>
              <w:rPr>
                <w:lang w:val="en-US"/>
              </w:rPr>
              <w:t>Ok</w:t>
            </w:r>
          </w:p>
        </w:tc>
        <w:tc>
          <w:tcPr>
            <w:tcW w:w="1123" w:type="dxa"/>
          </w:tcPr>
          <w:p w14:paraId="7A384B81" w14:textId="10214FC8" w:rsidR="006D67F3" w:rsidRDefault="006D67F3" w:rsidP="006D67F3">
            <w:r>
              <w:t>07.04.2020</w:t>
            </w:r>
          </w:p>
        </w:tc>
        <w:tc>
          <w:tcPr>
            <w:tcW w:w="959" w:type="dxa"/>
          </w:tcPr>
          <w:p w14:paraId="5CB58B99" w14:textId="68FE6220" w:rsidR="006D67F3" w:rsidRDefault="006D67F3" w:rsidP="006D67F3">
            <w:r>
              <w:t>Nils Egger</w:t>
            </w:r>
          </w:p>
        </w:tc>
      </w:tr>
      <w:tr w:rsidR="006D67F3" w14:paraId="548C5648" w14:textId="77777777" w:rsidTr="00633A49">
        <w:tc>
          <w:tcPr>
            <w:tcW w:w="891" w:type="dxa"/>
          </w:tcPr>
          <w:p w14:paraId="0F12CA5B" w14:textId="2D8D3454" w:rsidR="006D67F3" w:rsidRDefault="006D67F3" w:rsidP="006D67F3">
            <w:r>
              <w:t>6</w:t>
            </w:r>
            <w:r>
              <w:t>.6</w:t>
            </w:r>
          </w:p>
        </w:tc>
        <w:tc>
          <w:tcPr>
            <w:tcW w:w="3007" w:type="dxa"/>
          </w:tcPr>
          <w:p w14:paraId="5EE9BB61" w14:textId="47D4DFB3" w:rsidR="006D67F3" w:rsidRDefault="006D67F3" w:rsidP="006D67F3">
            <w:r>
              <w:t>Die Schriften werden korrekt von Google Fonts geladen und mit richtiger Farbe dargestellt.</w:t>
            </w:r>
          </w:p>
        </w:tc>
        <w:tc>
          <w:tcPr>
            <w:tcW w:w="2030" w:type="dxa"/>
          </w:tcPr>
          <w:p w14:paraId="47C66C87" w14:textId="106FBB79" w:rsidR="006D67F3" w:rsidRDefault="006D67F3" w:rsidP="006D67F3">
            <w:r>
              <w:t>Es wird die korrekte Font und Farben dargestellt.</w:t>
            </w:r>
          </w:p>
        </w:tc>
        <w:tc>
          <w:tcPr>
            <w:tcW w:w="1061" w:type="dxa"/>
          </w:tcPr>
          <w:p w14:paraId="77D088B1" w14:textId="77777777" w:rsidR="006D67F3" w:rsidRPr="00E61FAA" w:rsidRDefault="006D67F3" w:rsidP="006D67F3">
            <w:pPr>
              <w:rPr>
                <w:lang w:val="en-US"/>
              </w:rPr>
            </w:pPr>
            <w:r w:rsidRPr="00E61FAA">
              <w:rPr>
                <w:lang w:val="en-US"/>
              </w:rPr>
              <w:t>Chrome: Ok</w:t>
            </w:r>
          </w:p>
          <w:p w14:paraId="1618E3CB" w14:textId="77777777" w:rsidR="006D67F3" w:rsidRPr="00E61FAA" w:rsidRDefault="006D67F3" w:rsidP="006D67F3">
            <w:pPr>
              <w:rPr>
                <w:lang w:val="en-US"/>
              </w:rPr>
            </w:pPr>
            <w:r w:rsidRPr="00E61FAA">
              <w:rPr>
                <w:lang w:val="en-US"/>
              </w:rPr>
              <w:t>Edge: Ok</w:t>
            </w:r>
          </w:p>
          <w:p w14:paraId="223E4D4A" w14:textId="53E78F07" w:rsidR="006D67F3" w:rsidRDefault="006D67F3" w:rsidP="006D67F3">
            <w:pPr>
              <w:rPr>
                <w:lang w:val="en-US"/>
              </w:rPr>
            </w:pPr>
            <w:r w:rsidRPr="00E61FAA">
              <w:rPr>
                <w:lang w:val="en-US"/>
              </w:rPr>
              <w:t>Firefox: Ok</w:t>
            </w:r>
          </w:p>
        </w:tc>
        <w:tc>
          <w:tcPr>
            <w:tcW w:w="1123" w:type="dxa"/>
          </w:tcPr>
          <w:p w14:paraId="4B27C5FB" w14:textId="799BD550" w:rsidR="006D67F3" w:rsidRDefault="006D67F3" w:rsidP="006D67F3">
            <w:r>
              <w:t>07.04.2020</w:t>
            </w:r>
          </w:p>
        </w:tc>
        <w:tc>
          <w:tcPr>
            <w:tcW w:w="959" w:type="dxa"/>
          </w:tcPr>
          <w:p w14:paraId="4FE30D91" w14:textId="6A5344F0" w:rsidR="006D67F3" w:rsidRDefault="006D67F3" w:rsidP="006D67F3">
            <w:r>
              <w:t>Nils Egger</w:t>
            </w:r>
          </w:p>
        </w:tc>
      </w:tr>
      <w:tr w:rsidR="006D67F3" w14:paraId="686753F8" w14:textId="77777777" w:rsidTr="00633A49">
        <w:tc>
          <w:tcPr>
            <w:tcW w:w="891" w:type="dxa"/>
          </w:tcPr>
          <w:p w14:paraId="70BF87C2" w14:textId="26D09DDD" w:rsidR="006D67F3" w:rsidRDefault="006D67F3" w:rsidP="006D67F3">
            <w:r>
              <w:t>6.7</w:t>
            </w:r>
          </w:p>
        </w:tc>
        <w:tc>
          <w:tcPr>
            <w:tcW w:w="3007" w:type="dxa"/>
          </w:tcPr>
          <w:p w14:paraId="7EC80300" w14:textId="33670C48" w:rsidR="006D67F3" w:rsidRDefault="006D67F3" w:rsidP="006D67F3">
            <w:r>
              <w:t xml:space="preserve">Die Luftqualität wird unter </w:t>
            </w:r>
            <w:proofErr w:type="spellStart"/>
            <w:r>
              <w:t>Elsys</w:t>
            </w:r>
            <w:proofErr w:type="spellEnd"/>
            <w:r>
              <w:t xml:space="preserve"> Sensors angezeigt.</w:t>
            </w:r>
          </w:p>
        </w:tc>
        <w:tc>
          <w:tcPr>
            <w:tcW w:w="2030" w:type="dxa"/>
          </w:tcPr>
          <w:p w14:paraId="5A281BFF" w14:textId="588726C6" w:rsidR="006D67F3" w:rsidRDefault="006D67F3" w:rsidP="006D67F3">
            <w:r>
              <w:t xml:space="preserve">In allen Browsern wird die Luftqualität unter </w:t>
            </w:r>
            <w:proofErr w:type="spellStart"/>
            <w:r>
              <w:t>Elsys</w:t>
            </w:r>
            <w:proofErr w:type="spellEnd"/>
            <w:r>
              <w:t xml:space="preserve"> Sensoren dargestellt.</w:t>
            </w:r>
          </w:p>
        </w:tc>
        <w:tc>
          <w:tcPr>
            <w:tcW w:w="1061" w:type="dxa"/>
          </w:tcPr>
          <w:p w14:paraId="6F8EF142" w14:textId="77777777" w:rsidR="006D67F3" w:rsidRPr="00E61FAA" w:rsidRDefault="006D67F3" w:rsidP="006D67F3">
            <w:pPr>
              <w:rPr>
                <w:lang w:val="en-US"/>
              </w:rPr>
            </w:pPr>
            <w:r w:rsidRPr="00E61FAA">
              <w:rPr>
                <w:lang w:val="en-US"/>
              </w:rPr>
              <w:t>Chrome: Ok</w:t>
            </w:r>
          </w:p>
          <w:p w14:paraId="59CA6710" w14:textId="77777777" w:rsidR="006D67F3" w:rsidRPr="00E61FAA" w:rsidRDefault="006D67F3" w:rsidP="006D67F3">
            <w:pPr>
              <w:rPr>
                <w:lang w:val="en-US"/>
              </w:rPr>
            </w:pPr>
            <w:r w:rsidRPr="00E61FAA">
              <w:rPr>
                <w:lang w:val="en-US"/>
              </w:rPr>
              <w:t>Edge: Ok</w:t>
            </w:r>
          </w:p>
          <w:p w14:paraId="4FC6EF5C" w14:textId="44E0B4D7" w:rsidR="006D67F3" w:rsidRPr="006D67F3" w:rsidRDefault="006D67F3" w:rsidP="006D67F3">
            <w:pPr>
              <w:rPr>
                <w:lang w:val="en-US"/>
              </w:rPr>
            </w:pPr>
            <w:r w:rsidRPr="00E61FAA">
              <w:rPr>
                <w:lang w:val="en-US"/>
              </w:rPr>
              <w:lastRenderedPageBreak/>
              <w:t>Firefox: Ok</w:t>
            </w:r>
          </w:p>
        </w:tc>
        <w:tc>
          <w:tcPr>
            <w:tcW w:w="1123" w:type="dxa"/>
          </w:tcPr>
          <w:p w14:paraId="1DD98194" w14:textId="7B8688C0" w:rsidR="006D67F3" w:rsidRDefault="006D67F3" w:rsidP="006D67F3">
            <w:r>
              <w:lastRenderedPageBreak/>
              <w:t>07.04.2020</w:t>
            </w:r>
          </w:p>
        </w:tc>
        <w:tc>
          <w:tcPr>
            <w:tcW w:w="959" w:type="dxa"/>
          </w:tcPr>
          <w:p w14:paraId="3C4CC67C" w14:textId="7339161F" w:rsidR="006D67F3" w:rsidRDefault="006D67F3" w:rsidP="006D67F3">
            <w:r>
              <w:t>Nils Egger</w:t>
            </w:r>
          </w:p>
        </w:tc>
      </w:tr>
      <w:tr w:rsidR="004F04CB" w14:paraId="7062AEB9" w14:textId="77777777" w:rsidTr="00633A49">
        <w:tc>
          <w:tcPr>
            <w:tcW w:w="891" w:type="dxa"/>
          </w:tcPr>
          <w:p w14:paraId="60AD0F1F" w14:textId="04033860" w:rsidR="004F04CB" w:rsidRDefault="004F04CB" w:rsidP="004F04CB">
            <w:r>
              <w:t>6.8</w:t>
            </w:r>
          </w:p>
        </w:tc>
        <w:tc>
          <w:tcPr>
            <w:tcW w:w="3007" w:type="dxa"/>
          </w:tcPr>
          <w:p w14:paraId="6A29FBFD" w14:textId="604E9BB5" w:rsidR="004F04CB" w:rsidRDefault="004F04CB" w:rsidP="004F04CB">
            <w:r>
              <w:t>Es wird einen Filter für die Zeit dargestellt und kann benutzt werden.</w:t>
            </w:r>
          </w:p>
        </w:tc>
        <w:tc>
          <w:tcPr>
            <w:tcW w:w="2030" w:type="dxa"/>
          </w:tcPr>
          <w:p w14:paraId="67B5100B" w14:textId="3D3A3C62" w:rsidR="004F04CB" w:rsidRDefault="004F04CB" w:rsidP="004F04CB">
            <w:r>
              <w:t xml:space="preserve">In allen Browsern wird </w:t>
            </w:r>
            <w:r>
              <w:t>die Filterfunktion angezeigt und kann verwendet werden.</w:t>
            </w:r>
          </w:p>
        </w:tc>
        <w:tc>
          <w:tcPr>
            <w:tcW w:w="1061" w:type="dxa"/>
          </w:tcPr>
          <w:p w14:paraId="578A9B03" w14:textId="77777777" w:rsidR="004F04CB" w:rsidRPr="00E61FAA" w:rsidRDefault="004F04CB" w:rsidP="004F04CB">
            <w:pPr>
              <w:rPr>
                <w:lang w:val="en-US"/>
              </w:rPr>
            </w:pPr>
            <w:r w:rsidRPr="00E61FAA">
              <w:rPr>
                <w:lang w:val="en-US"/>
              </w:rPr>
              <w:t>Chrome: Ok</w:t>
            </w:r>
          </w:p>
          <w:p w14:paraId="7B69A1D8" w14:textId="77777777" w:rsidR="004F04CB" w:rsidRPr="00E61FAA" w:rsidRDefault="004F04CB" w:rsidP="004F04CB">
            <w:pPr>
              <w:rPr>
                <w:lang w:val="en-US"/>
              </w:rPr>
            </w:pPr>
            <w:r w:rsidRPr="00E61FAA">
              <w:rPr>
                <w:lang w:val="en-US"/>
              </w:rPr>
              <w:t>Edge: Ok</w:t>
            </w:r>
          </w:p>
          <w:p w14:paraId="28356EDB" w14:textId="1E72E0EB" w:rsidR="004F04CB" w:rsidRPr="00E61FAA" w:rsidRDefault="004F04CB" w:rsidP="004F04CB">
            <w:pPr>
              <w:rPr>
                <w:lang w:val="en-US"/>
              </w:rPr>
            </w:pPr>
            <w:r w:rsidRPr="00E61FAA">
              <w:rPr>
                <w:lang w:val="en-US"/>
              </w:rPr>
              <w:t>Firefox: Ok</w:t>
            </w:r>
          </w:p>
        </w:tc>
        <w:tc>
          <w:tcPr>
            <w:tcW w:w="1123" w:type="dxa"/>
          </w:tcPr>
          <w:p w14:paraId="24EAA0E0" w14:textId="382B5E2E" w:rsidR="004F04CB" w:rsidRDefault="004F04CB" w:rsidP="004F04CB">
            <w:r>
              <w:t>07.04.2020</w:t>
            </w:r>
          </w:p>
        </w:tc>
        <w:tc>
          <w:tcPr>
            <w:tcW w:w="959" w:type="dxa"/>
          </w:tcPr>
          <w:p w14:paraId="582A78A1" w14:textId="72C8D723" w:rsidR="004F04CB" w:rsidRDefault="004F04CB" w:rsidP="004F04CB">
            <w:r>
              <w:t>Nils Egger</w:t>
            </w:r>
          </w:p>
        </w:tc>
      </w:tr>
    </w:tbl>
    <w:p w14:paraId="3CEE2041" w14:textId="52958AC2" w:rsidR="007E1C77" w:rsidRDefault="00C2629C" w:rsidP="00C2629C">
      <w:pPr>
        <w:pStyle w:val="berschrift2"/>
      </w:pPr>
      <w:r>
        <w:t>Testbericht</w:t>
      </w:r>
    </w:p>
    <w:p w14:paraId="3AF78330" w14:textId="615868CD" w:rsidR="007805AD" w:rsidRDefault="00C2629C" w:rsidP="00C2629C">
      <w:r>
        <w:t>Alle Tests funktionierten beim ersten Versuch. Dies liegt daran, dass das Testkonzept bei der Realisierung stets im Vordergrund stand und somit während der Entwicklung darauf geschaut wurde.</w:t>
      </w:r>
    </w:p>
    <w:p w14:paraId="2E3BD2D4" w14:textId="303A5396" w:rsidR="007805AD" w:rsidRDefault="007805AD" w:rsidP="007805AD">
      <w:pPr>
        <w:pStyle w:val="berschrift1"/>
      </w:pPr>
      <w:r>
        <w:t>Auswerten</w:t>
      </w:r>
    </w:p>
    <w:p w14:paraId="48A565E7" w14:textId="42DAC731" w:rsidR="007805AD" w:rsidRDefault="007805AD" w:rsidP="007805AD">
      <w:pPr>
        <w:pStyle w:val="berschrift2"/>
      </w:pPr>
      <w:r>
        <w:t>Reflexion</w:t>
      </w:r>
    </w:p>
    <w:p w14:paraId="5E187A3E" w14:textId="5BC9F12B" w:rsidR="00DE0C39" w:rsidRDefault="00813504" w:rsidP="00DE0C39">
      <w:r>
        <w:t>Die IPA war bis auf die HTML Formen und den Tabs Sensor gut vorbereitet. Wären die Formen auch vorbereitet gewesen, hätte ich sehr viel Zeit gespart und mein Stress schon fast eliminiert. Für das nächste Projekt wird dies sicherlich besser im Voraus abgeklärt, vielleicht hätte sogar ein Framework für das Frontend vorbereitet werden sollen.</w:t>
      </w:r>
    </w:p>
    <w:p w14:paraId="07F53CA1" w14:textId="77262B47" w:rsidR="00813504" w:rsidRDefault="00813504" w:rsidP="00DE0C39">
      <w:r>
        <w:t xml:space="preserve">Aus Zeitlichen Gründen konnten nicht alle Seiten aus den </w:t>
      </w:r>
      <w:proofErr w:type="spellStart"/>
      <w:r>
        <w:t>Mockups</w:t>
      </w:r>
      <w:proofErr w:type="spellEnd"/>
      <w:r>
        <w:t xml:space="preserve"> umgesetzt werden, diese hätten von Beginn an auf das minimale reduziert werden müssen.</w:t>
      </w:r>
    </w:p>
    <w:p w14:paraId="0E57482B" w14:textId="2F006F7F" w:rsidR="00813504" w:rsidRDefault="00813504" w:rsidP="00DE0C39">
      <w:r>
        <w:t xml:space="preserve">Der Sinn der Backend und Frontend Aufteilung ist eigentlich, dass all Logik im Backend geschieht und im Frontend lediglich die Daten dargestellt werden. Aus </w:t>
      </w:r>
      <w:r w:rsidR="005C1C4B">
        <w:t>Zeitlichen</w:t>
      </w:r>
      <w:r>
        <w:t xml:space="preserve"> Gründen wurde der Code für das Sortieren von Sensor Daten im Frontend umgesetzt. Allgemein könnte im Backend sogenannte Views erstellt werden, welche alle Daten für eine Seite vorbereiten, anstatt das alle Daten separat geladen werden. </w:t>
      </w:r>
    </w:p>
    <w:p w14:paraId="3EC21AD3" w14:textId="597C4A67" w:rsidR="00EF6BAE" w:rsidRPr="00DE0C39" w:rsidRDefault="00321E52" w:rsidP="00DE0C39">
      <w:r>
        <w:t>Das Backend und Frontend laden beide sehr schnell, bei diesem Aspekt hat sich die Aufteilung sehr gelohnt.</w:t>
      </w:r>
    </w:p>
    <w:p w14:paraId="72A068DC" w14:textId="649F739F" w:rsidR="007805AD" w:rsidRDefault="007805AD" w:rsidP="007805AD">
      <w:pPr>
        <w:pStyle w:val="berschrift2"/>
      </w:pPr>
      <w:r>
        <w:t>Fazit</w:t>
      </w:r>
    </w:p>
    <w:p w14:paraId="542399D7" w14:textId="671C5DA4" w:rsidR="00C2190C" w:rsidRDefault="00C2190C" w:rsidP="00C2190C">
      <w:r>
        <w:t>Die IPA war sehr intensiv und ich hatte stets das Gefühl die Zeit fliege an mir vorbei. Hätte ich nicht durchgehend konzentriert gearbeitet, wäre ich definitiv nicht fertig geworden. Das Endprodukt entspricht dem Ziel, könnte jedoch vom Code her noch verbessert werden.</w:t>
      </w:r>
    </w:p>
    <w:p w14:paraId="46413B23" w14:textId="17AAEB27" w:rsidR="00C2190C" w:rsidRDefault="00C2190C" w:rsidP="00C2190C">
      <w:r>
        <w:t>Das Backend aufzubauen war nicht sehr schwierig und konnte auch gut nach Zeitplan passieren. Die Challenge kam erst beim Erstellen des Frontend. Die Hürden lösten sich jedoch schnell und es waren nur noch die HTML Formen welche mir die Zeit stehlen. Ich bin der Meinung, dass das Endprodukt ein Erfolg ist. Ich bin vor allem glücklich mit dem Resultat der Diagramme und wie die Zeitabstände zwischen den Punkten definiert werden kann.</w:t>
      </w:r>
    </w:p>
    <w:p w14:paraId="7302F382" w14:textId="5680C239" w:rsidR="00754A28" w:rsidRDefault="00C224EF" w:rsidP="00C2190C">
      <w:r>
        <w:t>Damit die Applikation noch besser wird, sollte all Logik aus dem Frontend entfernt und Views erstellt werden. Falls die Applikation vergrössert werden sollte, ist es am gescheitesten, wenn ein Framework wie Angular oder Vue.js im Frontend benutzt werden.</w:t>
      </w:r>
      <w:r w:rsidR="00754A28">
        <w:t xml:space="preserve"> Das Backend ist im aktuellen Zustand sehr gut erweiterbar und es sind keine Änderungen nötig.</w:t>
      </w:r>
    </w:p>
    <w:p w14:paraId="24A7E31E" w14:textId="08E92582" w:rsidR="00292EBC" w:rsidRPr="00C2190C" w:rsidRDefault="00292EBC" w:rsidP="00C2190C">
      <w:r>
        <w:lastRenderedPageBreak/>
        <w:t xml:space="preserve">Ich bin zuversichtlich, dass diese Applikation </w:t>
      </w:r>
      <w:bookmarkStart w:id="122" w:name="_GoBack"/>
      <w:bookmarkEnd w:id="122"/>
      <w:r>
        <w:t>intensiv von der BBB eingesetzt werden kann.</w:t>
      </w:r>
    </w:p>
    <w:p w14:paraId="0C33C53A" w14:textId="039A27BF" w:rsidR="006216F3" w:rsidRDefault="006216F3" w:rsidP="006216F3">
      <w:pPr>
        <w:pStyle w:val="berschrift2"/>
      </w:pPr>
      <w:r>
        <w:t>Zeitplan Einhaltung</w:t>
      </w:r>
    </w:p>
    <w:p w14:paraId="4BF380C9" w14:textId="2458B840" w:rsidR="006216F3" w:rsidRDefault="006216F3" w:rsidP="006216F3">
      <w:r>
        <w:t>Der Zeitplan konnte eingehalten werden, dort wo ich dem Zeitplan hinterher fiel, konnte ich an einem anderen Ort wieder aufholen. Bei den HTML Formen wurde am meisten Zeit verloren, während beim Testen und API Schnittstellen am meisten gespart werden konnte.</w:t>
      </w:r>
    </w:p>
    <w:p w14:paraId="7AA1377A" w14:textId="77777777" w:rsidR="007805AD" w:rsidRPr="006216F3" w:rsidRDefault="007805AD" w:rsidP="006216F3"/>
    <w:p w14:paraId="6758F600" w14:textId="77777777" w:rsidR="00E248F1" w:rsidRPr="006D4F38" w:rsidRDefault="00E248F1" w:rsidP="00E248F1">
      <w:pPr>
        <w:pStyle w:val="berschrift1"/>
        <w:numPr>
          <w:ilvl w:val="0"/>
          <w:numId w:val="16"/>
        </w:numPr>
      </w:pPr>
      <w:commentRangeStart w:id="123"/>
      <w:r w:rsidRPr="006D4F38">
        <w:t>Glossar</w:t>
      </w:r>
      <w:commentRangeEnd w:id="123"/>
      <w:r>
        <w:rPr>
          <w:rStyle w:val="Kommentarzeichen"/>
          <w:rFonts w:ascii="Simplon Norm" w:eastAsiaTheme="minorHAnsi" w:hAnsi="Simplon Norm" w:cstheme="minorBidi"/>
          <w:bCs w:val="0"/>
        </w:rPr>
        <w:commentReference w:id="123"/>
      </w:r>
    </w:p>
    <w:tbl>
      <w:tblPr>
        <w:tblStyle w:val="AvectrisTabelle"/>
        <w:tblW w:w="0" w:type="auto"/>
        <w:tblInd w:w="0" w:type="dxa"/>
        <w:tblLook w:val="04A0" w:firstRow="1" w:lastRow="0" w:firstColumn="1" w:lastColumn="0" w:noHBand="0" w:noVBand="1"/>
      </w:tblPr>
      <w:tblGrid>
        <w:gridCol w:w="4535"/>
        <w:gridCol w:w="4536"/>
      </w:tblGrid>
      <w:tr w:rsidR="00586B24" w:rsidRPr="006D4F38" w14:paraId="2EF35AE2" w14:textId="77777777" w:rsidTr="008F0FDF">
        <w:trPr>
          <w:cnfStyle w:val="100000000000" w:firstRow="1" w:lastRow="0" w:firstColumn="0" w:lastColumn="0" w:oddVBand="0" w:evenVBand="0" w:oddHBand="0" w:evenHBand="0" w:firstRowFirstColumn="0" w:firstRowLastColumn="0" w:lastRowFirstColumn="0" w:lastRowLastColumn="0"/>
        </w:trPr>
        <w:tc>
          <w:tcPr>
            <w:tcW w:w="4535" w:type="dxa"/>
          </w:tcPr>
          <w:p w14:paraId="3B66905B" w14:textId="77777777" w:rsidR="00586B24" w:rsidRPr="006D4F38" w:rsidRDefault="00586B24" w:rsidP="008F0FDF">
            <w:r w:rsidRPr="006D4F38">
              <w:t>Begriff</w:t>
            </w:r>
          </w:p>
        </w:tc>
        <w:tc>
          <w:tcPr>
            <w:tcW w:w="4536" w:type="dxa"/>
          </w:tcPr>
          <w:p w14:paraId="68BCD2E4" w14:textId="77777777" w:rsidR="00586B24" w:rsidRPr="006D4F38" w:rsidRDefault="00586B24" w:rsidP="008F0FDF">
            <w:r w:rsidRPr="006D4F38">
              <w:t>Definition</w:t>
            </w:r>
          </w:p>
        </w:tc>
      </w:tr>
      <w:tr w:rsidR="00586B24" w:rsidRPr="006D4F38" w14:paraId="4AEB6DFE" w14:textId="77777777" w:rsidTr="008F0FDF">
        <w:tc>
          <w:tcPr>
            <w:tcW w:w="4535" w:type="dxa"/>
          </w:tcPr>
          <w:p w14:paraId="48F252B6" w14:textId="77777777" w:rsidR="00586B24" w:rsidRPr="006D4F38" w:rsidRDefault="00586B24" w:rsidP="008F0FDF">
            <w:r w:rsidRPr="006D4F38">
              <w:t>Apache</w:t>
            </w:r>
          </w:p>
        </w:tc>
        <w:tc>
          <w:tcPr>
            <w:tcW w:w="4536" w:type="dxa"/>
          </w:tcPr>
          <w:p w14:paraId="135BFC51" w14:textId="77777777" w:rsidR="00586B24" w:rsidRPr="006D4F38" w:rsidRDefault="00586B24" w:rsidP="008F0FDF">
            <w:r>
              <w:t>Webserver</w:t>
            </w:r>
          </w:p>
        </w:tc>
      </w:tr>
      <w:tr w:rsidR="00586B24" w:rsidRPr="006D4F38" w14:paraId="728E001E" w14:textId="77777777" w:rsidTr="008F0FDF">
        <w:tc>
          <w:tcPr>
            <w:tcW w:w="4535" w:type="dxa"/>
          </w:tcPr>
          <w:p w14:paraId="44E77673" w14:textId="77777777" w:rsidR="00586B24" w:rsidRPr="006D4F38" w:rsidRDefault="00586B24" w:rsidP="008F0FDF">
            <w:r w:rsidRPr="006D4F38">
              <w:t>ASGI</w:t>
            </w:r>
          </w:p>
        </w:tc>
        <w:tc>
          <w:tcPr>
            <w:tcW w:w="4536" w:type="dxa"/>
          </w:tcPr>
          <w:p w14:paraId="7EB7F70F" w14:textId="77777777" w:rsidR="00586B24" w:rsidRPr="006D4F38" w:rsidRDefault="00586B24" w:rsidP="008F0FDF">
            <w:proofErr w:type="spellStart"/>
            <w:r w:rsidRPr="006D4F38">
              <w:t>Asynchronous</w:t>
            </w:r>
            <w:proofErr w:type="spellEnd"/>
            <w:r w:rsidRPr="006D4F38">
              <w:t xml:space="preserve"> Server Gateway Interface, Nachfolger des Web Server Gateway Interface ist ein Web Server welches die Bibliothek </w:t>
            </w:r>
            <w:proofErr w:type="spellStart"/>
            <w:r w:rsidRPr="006D4F38">
              <w:t>asyncio</w:t>
            </w:r>
            <w:proofErr w:type="spellEnd"/>
            <w:r w:rsidRPr="006D4F38">
              <w:t xml:space="preserve"> von Python unterstützt.</w:t>
            </w:r>
          </w:p>
        </w:tc>
      </w:tr>
      <w:tr w:rsidR="00586B24" w:rsidRPr="006D4F38" w14:paraId="5B305788" w14:textId="77777777" w:rsidTr="008F0FDF">
        <w:tc>
          <w:tcPr>
            <w:tcW w:w="4535" w:type="dxa"/>
          </w:tcPr>
          <w:p w14:paraId="4CA780E6" w14:textId="77777777" w:rsidR="00586B24" w:rsidRPr="006D4F38" w:rsidRDefault="00586B24" w:rsidP="008F0FDF">
            <w:proofErr w:type="spellStart"/>
            <w:r w:rsidRPr="006D4F38">
              <w:t>Docstring</w:t>
            </w:r>
            <w:proofErr w:type="spellEnd"/>
          </w:p>
        </w:tc>
        <w:tc>
          <w:tcPr>
            <w:tcW w:w="4536" w:type="dxa"/>
          </w:tcPr>
          <w:p w14:paraId="5108D716" w14:textId="77777777" w:rsidR="00586B24" w:rsidRPr="006D4F38" w:rsidRDefault="00586B24" w:rsidP="008F0FDF">
            <w:r w:rsidRPr="006D4F38">
              <w:t xml:space="preserve">Ein </w:t>
            </w:r>
            <w:proofErr w:type="spellStart"/>
            <w:r w:rsidRPr="006D4F38">
              <w:t>Docstring</w:t>
            </w:r>
            <w:proofErr w:type="spellEnd"/>
            <w:r w:rsidRPr="006D4F38">
              <w:t xml:space="preserve"> ist ein einzeiliger oder mehrzeiliger Kommentar in Python welcher die Funktion einer Funktion beschreibt.</w:t>
            </w:r>
          </w:p>
        </w:tc>
      </w:tr>
      <w:tr w:rsidR="00586B24" w:rsidRPr="006D4F38" w14:paraId="23A6D533" w14:textId="77777777" w:rsidTr="008F0FDF">
        <w:tc>
          <w:tcPr>
            <w:tcW w:w="4535" w:type="dxa"/>
          </w:tcPr>
          <w:p w14:paraId="689AF5DD" w14:textId="77777777" w:rsidR="00586B24" w:rsidRPr="006D4F38" w:rsidRDefault="00586B24" w:rsidP="008F0FDF">
            <w:r w:rsidRPr="006D4F38">
              <w:t>Loriot</w:t>
            </w:r>
          </w:p>
        </w:tc>
        <w:tc>
          <w:tcPr>
            <w:tcW w:w="4536" w:type="dxa"/>
          </w:tcPr>
          <w:p w14:paraId="1BD709FC" w14:textId="77777777" w:rsidR="00586B24" w:rsidRPr="006D4F38" w:rsidRDefault="00586B24" w:rsidP="008F0FDF">
            <w:r>
              <w:t>Loriot ist Webapplikation von welcher die Sensor Daten geholt werden können.</w:t>
            </w:r>
          </w:p>
        </w:tc>
      </w:tr>
      <w:tr w:rsidR="00586B24" w:rsidRPr="006D4F38" w14:paraId="606EDBD8" w14:textId="77777777" w:rsidTr="008F0FDF">
        <w:tc>
          <w:tcPr>
            <w:tcW w:w="4535" w:type="dxa"/>
          </w:tcPr>
          <w:p w14:paraId="524DD866" w14:textId="77777777" w:rsidR="00586B24" w:rsidRPr="006D4F38" w:rsidRDefault="00586B24" w:rsidP="008F0FDF">
            <w:proofErr w:type="spellStart"/>
            <w:r w:rsidRPr="006D4F38">
              <w:t>Mockups</w:t>
            </w:r>
            <w:proofErr w:type="spellEnd"/>
          </w:p>
        </w:tc>
        <w:tc>
          <w:tcPr>
            <w:tcW w:w="4536" w:type="dxa"/>
          </w:tcPr>
          <w:p w14:paraId="0F7396DA" w14:textId="77777777" w:rsidR="00586B24" w:rsidRPr="006D4F38" w:rsidRDefault="00586B24" w:rsidP="008F0FDF">
            <w:r w:rsidRPr="006D4F38">
              <w:t>Skizzen des Endresultats</w:t>
            </w:r>
          </w:p>
        </w:tc>
      </w:tr>
      <w:tr w:rsidR="00586B24" w:rsidRPr="006D4F38" w14:paraId="223A78BB" w14:textId="77777777" w:rsidTr="008F0FDF">
        <w:tc>
          <w:tcPr>
            <w:tcW w:w="4535" w:type="dxa"/>
          </w:tcPr>
          <w:p w14:paraId="17F4E595" w14:textId="77777777" w:rsidR="00586B24" w:rsidRPr="006D4F38" w:rsidRDefault="00586B24" w:rsidP="008F0FDF">
            <w:proofErr w:type="spellStart"/>
            <w:r w:rsidRPr="006D4F38">
              <w:t>Nginx</w:t>
            </w:r>
            <w:proofErr w:type="spellEnd"/>
          </w:p>
        </w:tc>
        <w:tc>
          <w:tcPr>
            <w:tcW w:w="4536" w:type="dxa"/>
          </w:tcPr>
          <w:p w14:paraId="29183F20" w14:textId="77777777" w:rsidR="00586B24" w:rsidRPr="006D4F38" w:rsidRDefault="00586B24" w:rsidP="008F0FDF">
            <w:r>
              <w:t>Statischer Webserver</w:t>
            </w:r>
          </w:p>
        </w:tc>
      </w:tr>
      <w:tr w:rsidR="00586B24" w:rsidRPr="006D4F38" w14:paraId="156A1359" w14:textId="77777777" w:rsidTr="008F0FDF">
        <w:tc>
          <w:tcPr>
            <w:tcW w:w="4535" w:type="dxa"/>
          </w:tcPr>
          <w:p w14:paraId="38366A10" w14:textId="77777777" w:rsidR="00586B24" w:rsidRPr="006D4F38" w:rsidRDefault="00586B24" w:rsidP="008F0FDF">
            <w:r w:rsidRPr="006D4F38">
              <w:t>Sphinx</w:t>
            </w:r>
          </w:p>
        </w:tc>
        <w:tc>
          <w:tcPr>
            <w:tcW w:w="4536" w:type="dxa"/>
          </w:tcPr>
          <w:p w14:paraId="1A8FB045" w14:textId="77777777" w:rsidR="00586B24" w:rsidRPr="006D4F38" w:rsidRDefault="00586B24" w:rsidP="008F0FDF">
            <w:r w:rsidRPr="006D4F38">
              <w:t xml:space="preserve">Sphinx ist ein Dokumentation Tool für Python, welches automatisch </w:t>
            </w:r>
            <w:proofErr w:type="spellStart"/>
            <w:r w:rsidRPr="006D4F38">
              <w:t>Docstrings</w:t>
            </w:r>
            <w:proofErr w:type="spellEnd"/>
            <w:r w:rsidRPr="006D4F38">
              <w:t xml:space="preserve"> zusammenstellen kann.</w:t>
            </w:r>
          </w:p>
        </w:tc>
      </w:tr>
      <w:tr w:rsidR="00586B24" w:rsidRPr="006D4F38" w14:paraId="55386B6E" w14:textId="77777777" w:rsidTr="008F0FDF">
        <w:tc>
          <w:tcPr>
            <w:tcW w:w="4535" w:type="dxa"/>
          </w:tcPr>
          <w:p w14:paraId="2174ED5D" w14:textId="77777777" w:rsidR="00586B24" w:rsidRPr="006D4F38" w:rsidRDefault="00586B24" w:rsidP="008F0FDF">
            <w:proofErr w:type="spellStart"/>
            <w:r w:rsidRPr="006D4F38">
              <w:t>Uvicorn</w:t>
            </w:r>
            <w:proofErr w:type="spellEnd"/>
          </w:p>
        </w:tc>
        <w:tc>
          <w:tcPr>
            <w:tcW w:w="4536" w:type="dxa"/>
          </w:tcPr>
          <w:p w14:paraId="1DC2CCD3" w14:textId="77777777" w:rsidR="00586B24" w:rsidRPr="006D4F38" w:rsidRDefault="00586B24" w:rsidP="008F0FDF">
            <w:r>
              <w:t>ASGI Server</w:t>
            </w:r>
          </w:p>
        </w:tc>
      </w:tr>
      <w:tr w:rsidR="00586B24" w:rsidRPr="006D4F38" w14:paraId="70C8E304" w14:textId="77777777" w:rsidTr="008F0FDF">
        <w:tc>
          <w:tcPr>
            <w:tcW w:w="4535" w:type="dxa"/>
          </w:tcPr>
          <w:p w14:paraId="707E3E50" w14:textId="77777777" w:rsidR="00586B24" w:rsidRPr="006D4F38" w:rsidRDefault="00586B24" w:rsidP="008F0FDF">
            <w:proofErr w:type="spellStart"/>
            <w:r w:rsidRPr="006D4F38">
              <w:t>Websockets</w:t>
            </w:r>
            <w:proofErr w:type="spellEnd"/>
          </w:p>
        </w:tc>
        <w:tc>
          <w:tcPr>
            <w:tcW w:w="4536" w:type="dxa"/>
          </w:tcPr>
          <w:p w14:paraId="36297DB9" w14:textId="77777777" w:rsidR="00586B24" w:rsidRPr="006D4F38" w:rsidRDefault="00586B24" w:rsidP="008F0FDF">
            <w:r>
              <w:t>http Protokoll</w:t>
            </w:r>
          </w:p>
        </w:tc>
      </w:tr>
    </w:tbl>
    <w:p w14:paraId="3D8900DC" w14:textId="77777777" w:rsidR="00E248F1" w:rsidRDefault="00E248F1" w:rsidP="00E248F1"/>
    <w:p w14:paraId="4BF2C493" w14:textId="77777777" w:rsidR="00E248F1" w:rsidRPr="00426D6D" w:rsidRDefault="00E248F1" w:rsidP="00E248F1"/>
    <w:p w14:paraId="3B6C0E46" w14:textId="77777777" w:rsidR="00E248F1" w:rsidRPr="006D4F38" w:rsidRDefault="00E248F1" w:rsidP="00E248F1">
      <w:pPr>
        <w:pStyle w:val="berschrift1"/>
        <w:numPr>
          <w:ilvl w:val="0"/>
          <w:numId w:val="16"/>
        </w:numPr>
      </w:pPr>
      <w:bookmarkStart w:id="124" w:name="_Toc35948544"/>
      <w:r w:rsidRPr="006D4F38">
        <w:lastRenderedPageBreak/>
        <w:t>Literaturverzeichnis</w:t>
      </w:r>
      <w:bookmarkEnd w:id="124"/>
    </w:p>
    <w:tbl>
      <w:tblPr>
        <w:tblStyle w:val="AvectrisTabelle"/>
        <w:tblW w:w="0" w:type="auto"/>
        <w:tblInd w:w="0" w:type="dxa"/>
        <w:tblLook w:val="04A0" w:firstRow="1" w:lastRow="0" w:firstColumn="1" w:lastColumn="0" w:noHBand="0" w:noVBand="1"/>
      </w:tblPr>
      <w:tblGrid>
        <w:gridCol w:w="3023"/>
        <w:gridCol w:w="3024"/>
        <w:gridCol w:w="3024"/>
      </w:tblGrid>
      <w:tr w:rsidR="00E248F1" w:rsidRPr="006D4F38" w14:paraId="4E6F5AFF" w14:textId="77777777" w:rsidTr="008F0FDF">
        <w:trPr>
          <w:cnfStyle w:val="100000000000" w:firstRow="1" w:lastRow="0" w:firstColumn="0" w:lastColumn="0" w:oddVBand="0" w:evenVBand="0" w:oddHBand="0" w:evenHBand="0" w:firstRowFirstColumn="0" w:firstRowLastColumn="0" w:lastRowFirstColumn="0" w:lastRowLastColumn="0"/>
        </w:trPr>
        <w:tc>
          <w:tcPr>
            <w:tcW w:w="3023" w:type="dxa"/>
          </w:tcPr>
          <w:p w14:paraId="3B6C6939" w14:textId="77777777" w:rsidR="00E248F1" w:rsidRPr="006D4F38" w:rsidRDefault="00E248F1" w:rsidP="008F0FDF">
            <w:r w:rsidRPr="006D4F38">
              <w:t>Abgerufener Link</w:t>
            </w:r>
          </w:p>
        </w:tc>
        <w:tc>
          <w:tcPr>
            <w:tcW w:w="3024" w:type="dxa"/>
          </w:tcPr>
          <w:p w14:paraId="490D88B9" w14:textId="77777777" w:rsidR="00E248F1" w:rsidRPr="006D4F38" w:rsidRDefault="00E248F1" w:rsidP="008F0FDF">
            <w:r w:rsidRPr="006D4F38">
              <w:t>Wann</w:t>
            </w:r>
          </w:p>
        </w:tc>
        <w:tc>
          <w:tcPr>
            <w:tcW w:w="3024" w:type="dxa"/>
          </w:tcPr>
          <w:p w14:paraId="2742F2F5" w14:textId="77777777" w:rsidR="00E248F1" w:rsidRPr="006D4F38" w:rsidRDefault="00E248F1" w:rsidP="008F0FDF">
            <w:r w:rsidRPr="006D4F38">
              <w:t>Begründung</w:t>
            </w:r>
          </w:p>
        </w:tc>
      </w:tr>
      <w:tr w:rsidR="00E248F1" w:rsidRPr="006D4F38" w14:paraId="09BEF539" w14:textId="77777777" w:rsidTr="008F0FDF">
        <w:tc>
          <w:tcPr>
            <w:tcW w:w="3023" w:type="dxa"/>
          </w:tcPr>
          <w:p w14:paraId="2102D91B" w14:textId="77777777" w:rsidR="00E248F1" w:rsidRPr="006D4F38" w:rsidRDefault="008F0FDF" w:rsidP="008F0FDF">
            <w:hyperlink r:id="rId76" w:history="1">
              <w:r w:rsidR="00E248F1" w:rsidRPr="006D4F38">
                <w:rPr>
                  <w:rStyle w:val="Hyperlink"/>
                </w:rPr>
                <w:t>https://www.chartjs.org/docs/latest/charts/line.html</w:t>
              </w:r>
            </w:hyperlink>
          </w:p>
        </w:tc>
        <w:tc>
          <w:tcPr>
            <w:tcW w:w="3024" w:type="dxa"/>
          </w:tcPr>
          <w:p w14:paraId="054FACF1" w14:textId="77777777" w:rsidR="00E248F1" w:rsidRPr="006D4F38" w:rsidRDefault="00E248F1" w:rsidP="008F0FDF">
            <w:r w:rsidRPr="006D4F38">
              <w:t>23.03.2020</w:t>
            </w:r>
          </w:p>
        </w:tc>
        <w:tc>
          <w:tcPr>
            <w:tcW w:w="3024" w:type="dxa"/>
          </w:tcPr>
          <w:p w14:paraId="5CAA3BA4" w14:textId="77777777" w:rsidR="00E248F1" w:rsidRPr="006D4F38" w:rsidRDefault="00E248F1" w:rsidP="008F0FDF">
            <w:r w:rsidRPr="006D4F38">
              <w:t>Hilfestellung für Chart.js Beispiel.</w:t>
            </w:r>
          </w:p>
        </w:tc>
      </w:tr>
      <w:tr w:rsidR="00E248F1" w:rsidRPr="006D4F38" w14:paraId="3CABC631" w14:textId="77777777" w:rsidTr="008F0FDF">
        <w:tc>
          <w:tcPr>
            <w:tcW w:w="3023" w:type="dxa"/>
          </w:tcPr>
          <w:p w14:paraId="7DD23BBC" w14:textId="77777777" w:rsidR="00E248F1" w:rsidRPr="006D4F38" w:rsidRDefault="008F0FDF" w:rsidP="008F0FDF">
            <w:hyperlink r:id="rId77" w:history="1">
              <w:r w:rsidR="00E248F1" w:rsidRPr="006D4F38">
                <w:rPr>
                  <w:rStyle w:val="Hyperlink"/>
                </w:rPr>
                <w:t>https://developer.mozilla.org/en-US/docs/Web/HTTP/Basics_of_HTTP/MIME_types/Common_types</w:t>
              </w:r>
            </w:hyperlink>
          </w:p>
        </w:tc>
        <w:tc>
          <w:tcPr>
            <w:tcW w:w="3024" w:type="dxa"/>
          </w:tcPr>
          <w:p w14:paraId="054A85B3" w14:textId="77777777" w:rsidR="00E248F1" w:rsidRPr="006D4F38" w:rsidRDefault="00E248F1" w:rsidP="008F0FDF">
            <w:r w:rsidRPr="006D4F38">
              <w:t>23.03.2020</w:t>
            </w:r>
          </w:p>
        </w:tc>
        <w:tc>
          <w:tcPr>
            <w:tcW w:w="3024" w:type="dxa"/>
          </w:tcPr>
          <w:p w14:paraId="16F7D4CF" w14:textId="77777777" w:rsidR="00E248F1" w:rsidRPr="006D4F38" w:rsidRDefault="00E248F1" w:rsidP="008F0FDF">
            <w:r w:rsidRPr="006D4F38">
              <w:t xml:space="preserve">Mime </w:t>
            </w:r>
            <w:proofErr w:type="spellStart"/>
            <w:r w:rsidRPr="006D4F38">
              <w:t>Types</w:t>
            </w:r>
            <w:proofErr w:type="spellEnd"/>
            <w:r w:rsidRPr="006D4F38">
              <w:t xml:space="preserve"> wurden für verschiedene Diagramme verwendet.</w:t>
            </w:r>
          </w:p>
        </w:tc>
      </w:tr>
      <w:tr w:rsidR="00E248F1" w:rsidRPr="006D4F38" w14:paraId="2F5DCACD" w14:textId="77777777" w:rsidTr="008F0FDF">
        <w:tc>
          <w:tcPr>
            <w:tcW w:w="3023" w:type="dxa"/>
          </w:tcPr>
          <w:p w14:paraId="24DF1A19" w14:textId="77777777" w:rsidR="00E248F1" w:rsidRPr="006D4F38" w:rsidRDefault="008F0FDF" w:rsidP="008F0FDF">
            <w:hyperlink r:id="rId78" w:history="1">
              <w:r w:rsidR="00E248F1" w:rsidRPr="006D4F38">
                <w:rPr>
                  <w:rStyle w:val="Hyperlink"/>
                </w:rPr>
                <w:t>https://www.slant.co/options/10578/alternatives/~chart-js-alternatives</w:t>
              </w:r>
            </w:hyperlink>
          </w:p>
        </w:tc>
        <w:tc>
          <w:tcPr>
            <w:tcW w:w="3024" w:type="dxa"/>
          </w:tcPr>
          <w:p w14:paraId="1DF8F1D3" w14:textId="77777777" w:rsidR="00E248F1" w:rsidRPr="006D4F38" w:rsidRDefault="00E248F1" w:rsidP="008F0FDF">
            <w:r w:rsidRPr="006D4F38">
              <w:t>23.03.2020</w:t>
            </w:r>
          </w:p>
        </w:tc>
        <w:tc>
          <w:tcPr>
            <w:tcW w:w="3024" w:type="dxa"/>
          </w:tcPr>
          <w:p w14:paraId="7261DCBA" w14:textId="77777777" w:rsidR="00E248F1" w:rsidRPr="006D4F38" w:rsidRDefault="00E248F1" w:rsidP="008F0FDF">
            <w:r w:rsidRPr="006D4F38">
              <w:t>Hilfe Auswahl von JavaScript Diagramm Bibliotheken.</w:t>
            </w:r>
          </w:p>
        </w:tc>
      </w:tr>
      <w:tr w:rsidR="00E248F1" w:rsidRPr="006D4F38" w14:paraId="251205F5" w14:textId="77777777" w:rsidTr="008F0FDF">
        <w:tc>
          <w:tcPr>
            <w:tcW w:w="3023" w:type="dxa"/>
          </w:tcPr>
          <w:p w14:paraId="3C39DE6F" w14:textId="77777777" w:rsidR="00E248F1" w:rsidRPr="006D4F38" w:rsidRDefault="008F0FDF" w:rsidP="008F0FDF">
            <w:hyperlink r:id="rId79" w:history="1">
              <w:r w:rsidR="00E248F1" w:rsidRPr="006D4F38">
                <w:rPr>
                  <w:rStyle w:val="Hyperlink"/>
                </w:rPr>
                <w:t>https://gionkunz.github.io/chartist-js/getting-started.html</w:t>
              </w:r>
            </w:hyperlink>
          </w:p>
        </w:tc>
        <w:tc>
          <w:tcPr>
            <w:tcW w:w="3024" w:type="dxa"/>
          </w:tcPr>
          <w:p w14:paraId="13171880" w14:textId="77777777" w:rsidR="00E248F1" w:rsidRPr="006D4F38" w:rsidRDefault="00E248F1" w:rsidP="008F0FDF">
            <w:r w:rsidRPr="006D4F38">
              <w:t>23.03.2020</w:t>
            </w:r>
          </w:p>
        </w:tc>
        <w:tc>
          <w:tcPr>
            <w:tcW w:w="3024" w:type="dxa"/>
          </w:tcPr>
          <w:p w14:paraId="7813A79C" w14:textId="77777777" w:rsidR="00E248F1" w:rsidRPr="006D4F38" w:rsidRDefault="00E248F1" w:rsidP="008F0FDF">
            <w:r w:rsidRPr="006D4F38">
              <w:t>Hilfestellung für Chartist.js</w:t>
            </w:r>
          </w:p>
        </w:tc>
      </w:tr>
      <w:tr w:rsidR="00E248F1" w:rsidRPr="006D4F38" w14:paraId="0734AA80" w14:textId="77777777" w:rsidTr="008F0FDF">
        <w:tc>
          <w:tcPr>
            <w:tcW w:w="3023" w:type="dxa"/>
          </w:tcPr>
          <w:p w14:paraId="3F7B4C44" w14:textId="77777777" w:rsidR="00E248F1" w:rsidRPr="006D4F38" w:rsidRDefault="008F0FDF" w:rsidP="008F0FDF">
            <w:hyperlink r:id="rId80" w:history="1">
              <w:r w:rsidR="00E248F1" w:rsidRPr="006D4F38">
                <w:rPr>
                  <w:rStyle w:val="Hyperlink"/>
                </w:rPr>
                <w:t>https://channels.readthedocs.io/en/latest/asgi.html</w:t>
              </w:r>
            </w:hyperlink>
          </w:p>
        </w:tc>
        <w:tc>
          <w:tcPr>
            <w:tcW w:w="3024" w:type="dxa"/>
          </w:tcPr>
          <w:p w14:paraId="78299262" w14:textId="77777777" w:rsidR="00E248F1" w:rsidRPr="006D4F38" w:rsidRDefault="00E248F1" w:rsidP="008F0FDF">
            <w:r w:rsidRPr="006D4F38">
              <w:t>23.03.2020</w:t>
            </w:r>
          </w:p>
        </w:tc>
        <w:tc>
          <w:tcPr>
            <w:tcW w:w="3024" w:type="dxa"/>
          </w:tcPr>
          <w:p w14:paraId="6DE1B6F4" w14:textId="77777777" w:rsidR="00E248F1" w:rsidRPr="006D4F38" w:rsidRDefault="00E248F1" w:rsidP="008F0FDF">
            <w:r w:rsidRPr="006D4F38">
              <w:t>Hilfestellung für eigene Erklärung</w:t>
            </w:r>
          </w:p>
        </w:tc>
      </w:tr>
      <w:tr w:rsidR="00E248F1" w:rsidRPr="006D4F38" w14:paraId="3E8B79D8" w14:textId="77777777" w:rsidTr="008F0FDF">
        <w:tc>
          <w:tcPr>
            <w:tcW w:w="3023" w:type="dxa"/>
          </w:tcPr>
          <w:p w14:paraId="0A7DADB8" w14:textId="77777777" w:rsidR="00E248F1" w:rsidRPr="006D4F38" w:rsidRDefault="008F0FDF" w:rsidP="008F0FDF">
            <w:hyperlink r:id="rId81" w:history="1">
              <w:r w:rsidR="00E248F1" w:rsidRPr="006D4F38">
                <w:rPr>
                  <w:rStyle w:val="Hyperlink"/>
                </w:rPr>
                <w:t>https://de.wikipedia.org/wiki/Web_Server_Gateway_Interface</w:t>
              </w:r>
            </w:hyperlink>
          </w:p>
        </w:tc>
        <w:tc>
          <w:tcPr>
            <w:tcW w:w="3024" w:type="dxa"/>
          </w:tcPr>
          <w:p w14:paraId="127E2EAF" w14:textId="77777777" w:rsidR="00E248F1" w:rsidRPr="006D4F38" w:rsidRDefault="00E248F1" w:rsidP="008F0FDF">
            <w:r w:rsidRPr="006D4F38">
              <w:t>23.03.2020</w:t>
            </w:r>
          </w:p>
        </w:tc>
        <w:tc>
          <w:tcPr>
            <w:tcW w:w="3024" w:type="dxa"/>
          </w:tcPr>
          <w:p w14:paraId="0DD1A3F4" w14:textId="77777777" w:rsidR="00E248F1" w:rsidRPr="006D4F38" w:rsidRDefault="00E248F1" w:rsidP="008F0FDF">
            <w:r w:rsidRPr="006D4F38">
              <w:t>Hilfestellung für eigene Erklärung</w:t>
            </w:r>
          </w:p>
        </w:tc>
      </w:tr>
      <w:tr w:rsidR="00E248F1" w:rsidRPr="006D4F38" w14:paraId="20CE96EB" w14:textId="77777777" w:rsidTr="008F0FDF">
        <w:tc>
          <w:tcPr>
            <w:tcW w:w="3023" w:type="dxa"/>
          </w:tcPr>
          <w:p w14:paraId="07CE21C6" w14:textId="77777777" w:rsidR="00E248F1" w:rsidRPr="006D4F38" w:rsidRDefault="008F0FDF" w:rsidP="008F0FDF">
            <w:hyperlink r:id="rId82" w:history="1">
              <w:r w:rsidR="00E248F1">
                <w:rPr>
                  <w:rStyle w:val="Hyperlink"/>
                </w:rPr>
                <w:t>https://iot-shop.de/wp-content/uploads/2020/03/RM_Door-_-Window-Sensor_20200205_v2.pdf</w:t>
              </w:r>
            </w:hyperlink>
          </w:p>
        </w:tc>
        <w:tc>
          <w:tcPr>
            <w:tcW w:w="3024" w:type="dxa"/>
          </w:tcPr>
          <w:p w14:paraId="09F2554A" w14:textId="77777777" w:rsidR="00E248F1" w:rsidRPr="006D4F38" w:rsidRDefault="00E248F1" w:rsidP="008F0FDF">
            <w:r>
              <w:t>24.03.2020</w:t>
            </w:r>
          </w:p>
        </w:tc>
        <w:tc>
          <w:tcPr>
            <w:tcW w:w="3024" w:type="dxa"/>
          </w:tcPr>
          <w:p w14:paraId="30BEBFBE" w14:textId="77777777" w:rsidR="00E248F1" w:rsidRPr="006D4F38" w:rsidRDefault="00E248F1" w:rsidP="008F0FDF">
            <w:r>
              <w:t>Hilfestellung für Dekodierung des Sensor Wertes</w:t>
            </w:r>
          </w:p>
        </w:tc>
      </w:tr>
      <w:tr w:rsidR="00E248F1" w:rsidRPr="006D4F38" w14:paraId="44E73FBA" w14:textId="77777777" w:rsidTr="008F0FDF">
        <w:tc>
          <w:tcPr>
            <w:tcW w:w="3023" w:type="dxa"/>
          </w:tcPr>
          <w:p w14:paraId="3080865F" w14:textId="77777777" w:rsidR="00E248F1" w:rsidRDefault="008F0FDF" w:rsidP="008F0FDF">
            <w:hyperlink r:id="rId83" w:history="1">
              <w:r w:rsidR="00E248F1">
                <w:rPr>
                  <w:rStyle w:val="Hyperlink"/>
                </w:rPr>
                <w:t>https://www.hacksplaining.com/</w:t>
              </w:r>
            </w:hyperlink>
          </w:p>
        </w:tc>
        <w:tc>
          <w:tcPr>
            <w:tcW w:w="3024" w:type="dxa"/>
          </w:tcPr>
          <w:p w14:paraId="4DAFAB8D" w14:textId="77777777" w:rsidR="00E248F1" w:rsidRDefault="00E248F1" w:rsidP="008F0FDF">
            <w:r>
              <w:t>24.03.2020</w:t>
            </w:r>
          </w:p>
        </w:tc>
        <w:tc>
          <w:tcPr>
            <w:tcW w:w="3024" w:type="dxa"/>
          </w:tcPr>
          <w:p w14:paraId="67550D2C" w14:textId="77777777" w:rsidR="00E248F1" w:rsidRDefault="00E248F1" w:rsidP="008F0FDF">
            <w:r>
              <w:t>Hilfestellung für wichtigste Sicherheitsaspekte der Webapplikation</w:t>
            </w:r>
          </w:p>
        </w:tc>
      </w:tr>
      <w:tr w:rsidR="00E248F1" w:rsidRPr="006D4F38" w14:paraId="2873E1E9" w14:textId="77777777" w:rsidTr="008F0FDF">
        <w:tc>
          <w:tcPr>
            <w:tcW w:w="3023" w:type="dxa"/>
          </w:tcPr>
          <w:p w14:paraId="7684AE3D" w14:textId="77777777" w:rsidR="00E248F1" w:rsidRDefault="008F0FDF" w:rsidP="008F0FDF">
            <w:hyperlink r:id="rId84" w:history="1">
              <w:r w:rsidR="00E248F1">
                <w:rPr>
                  <w:rStyle w:val="Hyperlink"/>
                </w:rPr>
                <w:t>https://www.postgresql.org/docs/9.2/plpython-data.html</w:t>
              </w:r>
            </w:hyperlink>
          </w:p>
        </w:tc>
        <w:tc>
          <w:tcPr>
            <w:tcW w:w="3024" w:type="dxa"/>
          </w:tcPr>
          <w:p w14:paraId="5B1D5B09" w14:textId="77777777" w:rsidR="00E248F1" w:rsidRDefault="00E248F1" w:rsidP="008F0FDF">
            <w:r>
              <w:t>24.03.2020</w:t>
            </w:r>
          </w:p>
        </w:tc>
        <w:tc>
          <w:tcPr>
            <w:tcW w:w="3024" w:type="dxa"/>
          </w:tcPr>
          <w:p w14:paraId="103A524C" w14:textId="77777777" w:rsidR="00E248F1" w:rsidRDefault="00E248F1" w:rsidP="008F0FDF">
            <w:r>
              <w:t xml:space="preserve">Datentypen von </w:t>
            </w:r>
            <w:proofErr w:type="spellStart"/>
            <w:r>
              <w:t>PostgreSQL</w:t>
            </w:r>
            <w:proofErr w:type="spellEnd"/>
          </w:p>
        </w:tc>
      </w:tr>
      <w:tr w:rsidR="00E248F1" w:rsidRPr="006D4F38" w14:paraId="4D28382E" w14:textId="77777777" w:rsidTr="008F0FDF">
        <w:tc>
          <w:tcPr>
            <w:tcW w:w="3023" w:type="dxa"/>
          </w:tcPr>
          <w:p w14:paraId="00AE793F" w14:textId="77777777" w:rsidR="00E248F1" w:rsidRDefault="008F0FDF" w:rsidP="008F0FDF">
            <w:hyperlink r:id="rId85" w:history="1">
              <w:r w:rsidR="00E248F1">
                <w:rPr>
                  <w:rStyle w:val="Hyperlink"/>
                </w:rPr>
                <w:t>https://stackoverflow.com/questions/9002901/how-to-import-module-to-sphinx</w:t>
              </w:r>
            </w:hyperlink>
          </w:p>
        </w:tc>
        <w:tc>
          <w:tcPr>
            <w:tcW w:w="3024" w:type="dxa"/>
          </w:tcPr>
          <w:p w14:paraId="406E11F2" w14:textId="77777777" w:rsidR="00E248F1" w:rsidRDefault="00E248F1" w:rsidP="008F0FDF">
            <w:r>
              <w:t>25.03.2020</w:t>
            </w:r>
          </w:p>
        </w:tc>
        <w:tc>
          <w:tcPr>
            <w:tcW w:w="3024" w:type="dxa"/>
          </w:tcPr>
          <w:p w14:paraId="59B34343" w14:textId="77777777" w:rsidR="00E248F1" w:rsidRDefault="00E248F1" w:rsidP="008F0FDF">
            <w:r>
              <w:t>Hilfestellung für Problem mit Sphinx</w:t>
            </w:r>
          </w:p>
        </w:tc>
      </w:tr>
      <w:tr w:rsidR="00E248F1" w:rsidRPr="006D4F38" w14:paraId="119A7A7F" w14:textId="77777777" w:rsidTr="008F0FDF">
        <w:tc>
          <w:tcPr>
            <w:tcW w:w="3023" w:type="dxa"/>
          </w:tcPr>
          <w:p w14:paraId="1B002A8F" w14:textId="77777777" w:rsidR="00E248F1" w:rsidRDefault="008F0FDF" w:rsidP="008F0FDF">
            <w:hyperlink r:id="rId86" w:history="1">
              <w:r w:rsidR="00E248F1">
                <w:rPr>
                  <w:rStyle w:val="Hyperlink"/>
                </w:rPr>
                <w:t>https://stackoverflow.com/questions/5464627/how-to-have-same-text-in-two-links-with-restructured-text</w:t>
              </w:r>
            </w:hyperlink>
          </w:p>
        </w:tc>
        <w:tc>
          <w:tcPr>
            <w:tcW w:w="3024" w:type="dxa"/>
          </w:tcPr>
          <w:p w14:paraId="706D6E5D" w14:textId="77777777" w:rsidR="00E248F1" w:rsidRDefault="00E248F1" w:rsidP="008F0FDF">
            <w:r>
              <w:t>25.03.2020</w:t>
            </w:r>
          </w:p>
        </w:tc>
        <w:tc>
          <w:tcPr>
            <w:tcW w:w="3024" w:type="dxa"/>
          </w:tcPr>
          <w:p w14:paraId="312FCB64" w14:textId="77777777" w:rsidR="00E248F1" w:rsidRDefault="00E248F1" w:rsidP="008F0FDF">
            <w:r>
              <w:t>Problembehebung</w:t>
            </w:r>
          </w:p>
        </w:tc>
      </w:tr>
      <w:tr w:rsidR="00E248F1" w:rsidRPr="006D4F38" w14:paraId="3CC3C450" w14:textId="77777777" w:rsidTr="008F0FDF">
        <w:tc>
          <w:tcPr>
            <w:tcW w:w="3023" w:type="dxa"/>
          </w:tcPr>
          <w:p w14:paraId="6E5A1255" w14:textId="77777777" w:rsidR="00E248F1" w:rsidRDefault="008F0FDF" w:rsidP="008F0FDF">
            <w:hyperlink r:id="rId87" w:history="1">
              <w:r w:rsidR="00E248F1">
                <w:rPr>
                  <w:rStyle w:val="Hyperlink"/>
                </w:rPr>
                <w:t>https://github.com/mozilla/bleach</w:t>
              </w:r>
            </w:hyperlink>
          </w:p>
        </w:tc>
        <w:tc>
          <w:tcPr>
            <w:tcW w:w="3024" w:type="dxa"/>
          </w:tcPr>
          <w:p w14:paraId="107E2990" w14:textId="77777777" w:rsidR="00E248F1" w:rsidRDefault="00E248F1" w:rsidP="008F0FDF">
            <w:r>
              <w:t>27.03.2020</w:t>
            </w:r>
          </w:p>
        </w:tc>
        <w:tc>
          <w:tcPr>
            <w:tcW w:w="3024" w:type="dxa"/>
          </w:tcPr>
          <w:p w14:paraId="530D3554" w14:textId="77777777" w:rsidR="00E248F1" w:rsidRDefault="00E248F1" w:rsidP="008F0FDF">
            <w:r>
              <w:t>Lösung für die Bereinigung von HTML in Strings.</w:t>
            </w:r>
          </w:p>
        </w:tc>
      </w:tr>
      <w:tr w:rsidR="00E248F1" w:rsidRPr="006D4F38" w14:paraId="66488F58" w14:textId="77777777" w:rsidTr="008F0FDF">
        <w:tc>
          <w:tcPr>
            <w:tcW w:w="3023" w:type="dxa"/>
          </w:tcPr>
          <w:p w14:paraId="3D4F0103" w14:textId="77777777" w:rsidR="00E248F1" w:rsidRDefault="008F0FDF" w:rsidP="008F0FDF">
            <w:hyperlink r:id="rId88" w:history="1">
              <w:r w:rsidR="00E248F1">
                <w:rPr>
                  <w:rStyle w:val="Hyperlink"/>
                </w:rPr>
                <w:t>https://stackoverflow.com/questions/1957273/how-do-i-generate-a-random-string-of-length-x-a-z-only-in-python</w:t>
              </w:r>
            </w:hyperlink>
          </w:p>
        </w:tc>
        <w:tc>
          <w:tcPr>
            <w:tcW w:w="3024" w:type="dxa"/>
          </w:tcPr>
          <w:p w14:paraId="1AE6A2AA" w14:textId="77777777" w:rsidR="00E248F1" w:rsidRDefault="00E248F1" w:rsidP="008F0FDF">
            <w:r>
              <w:t>30.03.2020</w:t>
            </w:r>
          </w:p>
        </w:tc>
        <w:tc>
          <w:tcPr>
            <w:tcW w:w="3024" w:type="dxa"/>
          </w:tcPr>
          <w:p w14:paraId="1CFB0DAE" w14:textId="77777777" w:rsidR="00E248F1" w:rsidRDefault="00E248F1" w:rsidP="008F0FDF">
            <w:r>
              <w:t>Hilfestellung für die Erstellung eines Random Strings einer gewissen Länge.</w:t>
            </w:r>
          </w:p>
        </w:tc>
      </w:tr>
    </w:tbl>
    <w:p w14:paraId="08B01995" w14:textId="6DD344FE" w:rsidR="00E248F1" w:rsidRDefault="00E248F1" w:rsidP="00E248F1"/>
    <w:p w14:paraId="5D0AA36E" w14:textId="167396EB" w:rsidR="00761CAA" w:rsidRDefault="00761CAA" w:rsidP="00761CAA">
      <w:pPr>
        <w:pStyle w:val="berschrift1"/>
      </w:pPr>
      <w:r>
        <w:t>Tabellenverzeichnis</w:t>
      </w:r>
    </w:p>
    <w:p w14:paraId="6B7161BA" w14:textId="1FB7D41D" w:rsidR="00761CAA" w:rsidRPr="00761CAA" w:rsidRDefault="00761CAA" w:rsidP="00761CAA">
      <w:r>
        <w:fldChar w:fldCharType="begin"/>
      </w:r>
      <w:r>
        <w:instrText xml:space="preserve"> TOC \h \z \c "Tabelle" </w:instrText>
      </w:r>
      <w:r>
        <w:fldChar w:fldCharType="separate"/>
      </w:r>
      <w:r>
        <w:rPr>
          <w:b/>
          <w:bCs/>
          <w:noProof/>
          <w:lang w:val="de-DE"/>
        </w:rPr>
        <w:t>Es konnten keine Einträge für ein Abbildungsverzeichnis gefunden werden.</w:t>
      </w:r>
      <w:r>
        <w:fldChar w:fldCharType="end"/>
      </w:r>
    </w:p>
    <w:p w14:paraId="66D23135" w14:textId="77777777" w:rsidR="00E248F1" w:rsidRPr="006D4F38" w:rsidRDefault="00E248F1" w:rsidP="00E248F1">
      <w:pPr>
        <w:pStyle w:val="berschrift1"/>
        <w:numPr>
          <w:ilvl w:val="0"/>
          <w:numId w:val="16"/>
        </w:numPr>
      </w:pPr>
      <w:bookmarkStart w:id="125" w:name="_Toc35948545"/>
      <w:r w:rsidRPr="006D4F38">
        <w:t>Abbildungsverzeichnis</w:t>
      </w:r>
      <w:bookmarkEnd w:id="125"/>
    </w:p>
    <w:p w14:paraId="47680B32" w14:textId="7738B0AA" w:rsidR="00761CAA" w:rsidRDefault="00E248F1">
      <w:pPr>
        <w:pStyle w:val="Abbildungsverzeichnis"/>
        <w:tabs>
          <w:tab w:val="right" w:leader="dot" w:pos="9061"/>
        </w:tabs>
        <w:rPr>
          <w:rFonts w:asciiTheme="minorHAnsi" w:eastAsiaTheme="minorEastAsia" w:hAnsiTheme="minorHAnsi"/>
          <w:noProof/>
          <w:sz w:val="22"/>
          <w:lang w:eastAsia="de-CH" w:bidi="ar-SA"/>
        </w:rPr>
      </w:pPr>
      <w:r w:rsidRPr="006D4F38">
        <w:fldChar w:fldCharType="begin"/>
      </w:r>
      <w:r w:rsidRPr="006D4F38">
        <w:instrText xml:space="preserve"> TOC \h \z \c "Abbildung" </w:instrText>
      </w:r>
      <w:r w:rsidRPr="006D4F38">
        <w:fldChar w:fldCharType="separate"/>
      </w:r>
      <w:hyperlink w:anchor="_Toc37164210" w:history="1">
        <w:r w:rsidR="00761CAA" w:rsidRPr="00632608">
          <w:rPr>
            <w:rStyle w:val="Hyperlink"/>
            <w:noProof/>
          </w:rPr>
          <w:t>Abbildung 1 Chart.js Resultat</w:t>
        </w:r>
        <w:r w:rsidR="00761CAA">
          <w:rPr>
            <w:noProof/>
            <w:webHidden/>
          </w:rPr>
          <w:tab/>
        </w:r>
        <w:r w:rsidR="00761CAA">
          <w:rPr>
            <w:noProof/>
            <w:webHidden/>
          </w:rPr>
          <w:fldChar w:fldCharType="begin"/>
        </w:r>
        <w:r w:rsidR="00761CAA">
          <w:rPr>
            <w:noProof/>
            <w:webHidden/>
          </w:rPr>
          <w:instrText xml:space="preserve"> PAGEREF _Toc37164210 \h </w:instrText>
        </w:r>
        <w:r w:rsidR="00761CAA">
          <w:rPr>
            <w:noProof/>
            <w:webHidden/>
          </w:rPr>
        </w:r>
        <w:r w:rsidR="00761CAA">
          <w:rPr>
            <w:noProof/>
            <w:webHidden/>
          </w:rPr>
          <w:fldChar w:fldCharType="separate"/>
        </w:r>
        <w:r w:rsidR="00BA629D">
          <w:rPr>
            <w:noProof/>
            <w:webHidden/>
          </w:rPr>
          <w:t>16</w:t>
        </w:r>
        <w:r w:rsidR="00761CAA">
          <w:rPr>
            <w:noProof/>
            <w:webHidden/>
          </w:rPr>
          <w:fldChar w:fldCharType="end"/>
        </w:r>
      </w:hyperlink>
    </w:p>
    <w:p w14:paraId="7D826217" w14:textId="71FBA67A"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11" w:history="1">
        <w:r w:rsidRPr="00632608">
          <w:rPr>
            <w:rStyle w:val="Hyperlink"/>
            <w:noProof/>
          </w:rPr>
          <w:t>Abbildung 2 Chart.js Code</w:t>
        </w:r>
        <w:r>
          <w:rPr>
            <w:noProof/>
            <w:webHidden/>
          </w:rPr>
          <w:tab/>
        </w:r>
        <w:r>
          <w:rPr>
            <w:noProof/>
            <w:webHidden/>
          </w:rPr>
          <w:fldChar w:fldCharType="begin"/>
        </w:r>
        <w:r>
          <w:rPr>
            <w:noProof/>
            <w:webHidden/>
          </w:rPr>
          <w:instrText xml:space="preserve"> PAGEREF _Toc37164211 \h </w:instrText>
        </w:r>
        <w:r>
          <w:rPr>
            <w:noProof/>
            <w:webHidden/>
          </w:rPr>
        </w:r>
        <w:r>
          <w:rPr>
            <w:noProof/>
            <w:webHidden/>
          </w:rPr>
          <w:fldChar w:fldCharType="separate"/>
        </w:r>
        <w:r w:rsidR="00BA629D">
          <w:rPr>
            <w:noProof/>
            <w:webHidden/>
          </w:rPr>
          <w:t>16</w:t>
        </w:r>
        <w:r>
          <w:rPr>
            <w:noProof/>
            <w:webHidden/>
          </w:rPr>
          <w:fldChar w:fldCharType="end"/>
        </w:r>
      </w:hyperlink>
    </w:p>
    <w:p w14:paraId="0DF9FFE6" w14:textId="39016A81"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12" w:history="1">
        <w:r w:rsidRPr="00632608">
          <w:rPr>
            <w:rStyle w:val="Hyperlink"/>
            <w:noProof/>
          </w:rPr>
          <w:t>Abbildung 3 Chartist.js Resultat</w:t>
        </w:r>
        <w:r>
          <w:rPr>
            <w:noProof/>
            <w:webHidden/>
          </w:rPr>
          <w:tab/>
        </w:r>
        <w:r>
          <w:rPr>
            <w:noProof/>
            <w:webHidden/>
          </w:rPr>
          <w:fldChar w:fldCharType="begin"/>
        </w:r>
        <w:r>
          <w:rPr>
            <w:noProof/>
            <w:webHidden/>
          </w:rPr>
          <w:instrText xml:space="preserve"> PAGEREF _Toc37164212 \h </w:instrText>
        </w:r>
        <w:r>
          <w:rPr>
            <w:noProof/>
            <w:webHidden/>
          </w:rPr>
        </w:r>
        <w:r>
          <w:rPr>
            <w:noProof/>
            <w:webHidden/>
          </w:rPr>
          <w:fldChar w:fldCharType="separate"/>
        </w:r>
        <w:r w:rsidR="00BA629D">
          <w:rPr>
            <w:noProof/>
            <w:webHidden/>
          </w:rPr>
          <w:t>17</w:t>
        </w:r>
        <w:r>
          <w:rPr>
            <w:noProof/>
            <w:webHidden/>
          </w:rPr>
          <w:fldChar w:fldCharType="end"/>
        </w:r>
      </w:hyperlink>
    </w:p>
    <w:p w14:paraId="4ADAD1A0" w14:textId="1E307067"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13" w:history="1">
        <w:r w:rsidRPr="00632608">
          <w:rPr>
            <w:rStyle w:val="Hyperlink"/>
            <w:noProof/>
          </w:rPr>
          <w:t>Abbildung 4 Chartis.js Code</w:t>
        </w:r>
        <w:r>
          <w:rPr>
            <w:noProof/>
            <w:webHidden/>
          </w:rPr>
          <w:tab/>
        </w:r>
        <w:r>
          <w:rPr>
            <w:noProof/>
            <w:webHidden/>
          </w:rPr>
          <w:fldChar w:fldCharType="begin"/>
        </w:r>
        <w:r>
          <w:rPr>
            <w:noProof/>
            <w:webHidden/>
          </w:rPr>
          <w:instrText xml:space="preserve"> PAGEREF _Toc37164213 \h </w:instrText>
        </w:r>
        <w:r>
          <w:rPr>
            <w:noProof/>
            <w:webHidden/>
          </w:rPr>
        </w:r>
        <w:r>
          <w:rPr>
            <w:noProof/>
            <w:webHidden/>
          </w:rPr>
          <w:fldChar w:fldCharType="separate"/>
        </w:r>
        <w:r w:rsidR="00BA629D">
          <w:rPr>
            <w:noProof/>
            <w:webHidden/>
          </w:rPr>
          <w:t>17</w:t>
        </w:r>
        <w:r>
          <w:rPr>
            <w:noProof/>
            <w:webHidden/>
          </w:rPr>
          <w:fldChar w:fldCharType="end"/>
        </w:r>
      </w:hyperlink>
    </w:p>
    <w:p w14:paraId="47A8D45F" w14:textId="2C449DA9"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14" w:history="1">
        <w:r w:rsidRPr="00632608">
          <w:rPr>
            <w:rStyle w:val="Hyperlink"/>
            <w:noProof/>
          </w:rPr>
          <w:t>Abbildung 5 Sensor Wert Ablauf</w:t>
        </w:r>
        <w:r>
          <w:rPr>
            <w:noProof/>
            <w:webHidden/>
          </w:rPr>
          <w:tab/>
        </w:r>
        <w:r>
          <w:rPr>
            <w:noProof/>
            <w:webHidden/>
          </w:rPr>
          <w:fldChar w:fldCharType="begin"/>
        </w:r>
        <w:r>
          <w:rPr>
            <w:noProof/>
            <w:webHidden/>
          </w:rPr>
          <w:instrText xml:space="preserve"> PAGEREF _Toc37164214 \h </w:instrText>
        </w:r>
        <w:r>
          <w:rPr>
            <w:noProof/>
            <w:webHidden/>
          </w:rPr>
        </w:r>
        <w:r>
          <w:rPr>
            <w:noProof/>
            <w:webHidden/>
          </w:rPr>
          <w:fldChar w:fldCharType="separate"/>
        </w:r>
        <w:r w:rsidR="00BA629D">
          <w:rPr>
            <w:noProof/>
            <w:webHidden/>
          </w:rPr>
          <w:t>18</w:t>
        </w:r>
        <w:r>
          <w:rPr>
            <w:noProof/>
            <w:webHidden/>
          </w:rPr>
          <w:fldChar w:fldCharType="end"/>
        </w:r>
      </w:hyperlink>
    </w:p>
    <w:p w14:paraId="32E813E8" w14:textId="2E259C15"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15" w:history="1">
        <w:r w:rsidRPr="00632608">
          <w:rPr>
            <w:rStyle w:val="Hyperlink"/>
            <w:noProof/>
          </w:rPr>
          <w:t>Abbildung 6 Chromium Entwickler Modus</w:t>
        </w:r>
        <w:r>
          <w:rPr>
            <w:noProof/>
            <w:webHidden/>
          </w:rPr>
          <w:tab/>
        </w:r>
        <w:r>
          <w:rPr>
            <w:noProof/>
            <w:webHidden/>
          </w:rPr>
          <w:fldChar w:fldCharType="begin"/>
        </w:r>
        <w:r>
          <w:rPr>
            <w:noProof/>
            <w:webHidden/>
          </w:rPr>
          <w:instrText xml:space="preserve"> PAGEREF _Toc37164215 \h </w:instrText>
        </w:r>
        <w:r>
          <w:rPr>
            <w:noProof/>
            <w:webHidden/>
          </w:rPr>
        </w:r>
        <w:r>
          <w:rPr>
            <w:noProof/>
            <w:webHidden/>
          </w:rPr>
          <w:fldChar w:fldCharType="separate"/>
        </w:r>
        <w:r w:rsidR="00BA629D">
          <w:rPr>
            <w:noProof/>
            <w:webHidden/>
          </w:rPr>
          <w:t>18</w:t>
        </w:r>
        <w:r>
          <w:rPr>
            <w:noProof/>
            <w:webHidden/>
          </w:rPr>
          <w:fldChar w:fldCharType="end"/>
        </w:r>
      </w:hyperlink>
    </w:p>
    <w:p w14:paraId="0C508B7E" w14:textId="3436C3DC"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16" w:history="1">
        <w:r w:rsidRPr="00632608">
          <w:rPr>
            <w:rStyle w:val="Hyperlink"/>
            <w:noProof/>
          </w:rPr>
          <w:t>Abbildung 7 Chromium Responsive Modus</w:t>
        </w:r>
        <w:r>
          <w:rPr>
            <w:noProof/>
            <w:webHidden/>
          </w:rPr>
          <w:tab/>
        </w:r>
        <w:r>
          <w:rPr>
            <w:noProof/>
            <w:webHidden/>
          </w:rPr>
          <w:fldChar w:fldCharType="begin"/>
        </w:r>
        <w:r>
          <w:rPr>
            <w:noProof/>
            <w:webHidden/>
          </w:rPr>
          <w:instrText xml:space="preserve"> PAGEREF _Toc37164216 \h </w:instrText>
        </w:r>
        <w:r>
          <w:rPr>
            <w:noProof/>
            <w:webHidden/>
          </w:rPr>
        </w:r>
        <w:r>
          <w:rPr>
            <w:noProof/>
            <w:webHidden/>
          </w:rPr>
          <w:fldChar w:fldCharType="separate"/>
        </w:r>
        <w:r w:rsidR="00BA629D">
          <w:rPr>
            <w:noProof/>
            <w:webHidden/>
          </w:rPr>
          <w:t>18</w:t>
        </w:r>
        <w:r>
          <w:rPr>
            <w:noProof/>
            <w:webHidden/>
          </w:rPr>
          <w:fldChar w:fldCharType="end"/>
        </w:r>
      </w:hyperlink>
    </w:p>
    <w:p w14:paraId="09041CF2" w14:textId="31D691FF"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17" w:history="1">
        <w:r w:rsidRPr="00632608">
          <w:rPr>
            <w:rStyle w:val="Hyperlink"/>
            <w:noProof/>
          </w:rPr>
          <w:t>Abbildung 8 Google Style Docstrings</w:t>
        </w:r>
        <w:r>
          <w:rPr>
            <w:noProof/>
            <w:webHidden/>
          </w:rPr>
          <w:tab/>
        </w:r>
        <w:r>
          <w:rPr>
            <w:noProof/>
            <w:webHidden/>
          </w:rPr>
          <w:fldChar w:fldCharType="begin"/>
        </w:r>
        <w:r>
          <w:rPr>
            <w:noProof/>
            <w:webHidden/>
          </w:rPr>
          <w:instrText xml:space="preserve"> PAGEREF _Toc37164217 \h </w:instrText>
        </w:r>
        <w:r>
          <w:rPr>
            <w:noProof/>
            <w:webHidden/>
          </w:rPr>
        </w:r>
        <w:r>
          <w:rPr>
            <w:noProof/>
            <w:webHidden/>
          </w:rPr>
          <w:fldChar w:fldCharType="separate"/>
        </w:r>
        <w:r w:rsidR="00BA629D">
          <w:rPr>
            <w:noProof/>
            <w:webHidden/>
          </w:rPr>
          <w:t>19</w:t>
        </w:r>
        <w:r>
          <w:rPr>
            <w:noProof/>
            <w:webHidden/>
          </w:rPr>
          <w:fldChar w:fldCharType="end"/>
        </w:r>
      </w:hyperlink>
    </w:p>
    <w:p w14:paraId="7DD71DEB" w14:textId="48072038"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18" w:history="1">
        <w:r w:rsidRPr="00632608">
          <w:rPr>
            <w:rStyle w:val="Hyperlink"/>
            <w:noProof/>
          </w:rPr>
          <w:t>Abbildung 9 Use Case</w:t>
        </w:r>
        <w:r>
          <w:rPr>
            <w:noProof/>
            <w:webHidden/>
          </w:rPr>
          <w:tab/>
        </w:r>
        <w:r>
          <w:rPr>
            <w:noProof/>
            <w:webHidden/>
          </w:rPr>
          <w:fldChar w:fldCharType="begin"/>
        </w:r>
        <w:r>
          <w:rPr>
            <w:noProof/>
            <w:webHidden/>
          </w:rPr>
          <w:instrText xml:space="preserve"> PAGEREF _Toc37164218 \h </w:instrText>
        </w:r>
        <w:r>
          <w:rPr>
            <w:noProof/>
            <w:webHidden/>
          </w:rPr>
        </w:r>
        <w:r>
          <w:rPr>
            <w:noProof/>
            <w:webHidden/>
          </w:rPr>
          <w:fldChar w:fldCharType="separate"/>
        </w:r>
        <w:r w:rsidR="00BA629D">
          <w:rPr>
            <w:noProof/>
            <w:webHidden/>
          </w:rPr>
          <w:t>20</w:t>
        </w:r>
        <w:r>
          <w:rPr>
            <w:noProof/>
            <w:webHidden/>
          </w:rPr>
          <w:fldChar w:fldCharType="end"/>
        </w:r>
      </w:hyperlink>
    </w:p>
    <w:p w14:paraId="40A3AE71" w14:textId="4ABE7128"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19" w:history="1">
        <w:r w:rsidRPr="00632608">
          <w:rPr>
            <w:rStyle w:val="Hyperlink"/>
            <w:noProof/>
          </w:rPr>
          <w:t>Abbildung 10 System Aufbau</w:t>
        </w:r>
        <w:r>
          <w:rPr>
            <w:noProof/>
            <w:webHidden/>
          </w:rPr>
          <w:tab/>
        </w:r>
        <w:r>
          <w:rPr>
            <w:noProof/>
            <w:webHidden/>
          </w:rPr>
          <w:fldChar w:fldCharType="begin"/>
        </w:r>
        <w:r>
          <w:rPr>
            <w:noProof/>
            <w:webHidden/>
          </w:rPr>
          <w:instrText xml:space="preserve"> PAGEREF _Toc37164219 \h </w:instrText>
        </w:r>
        <w:r>
          <w:rPr>
            <w:noProof/>
            <w:webHidden/>
          </w:rPr>
        </w:r>
        <w:r>
          <w:rPr>
            <w:noProof/>
            <w:webHidden/>
          </w:rPr>
          <w:fldChar w:fldCharType="separate"/>
        </w:r>
        <w:r w:rsidR="00BA629D">
          <w:rPr>
            <w:noProof/>
            <w:webHidden/>
          </w:rPr>
          <w:t>22</w:t>
        </w:r>
        <w:r>
          <w:rPr>
            <w:noProof/>
            <w:webHidden/>
          </w:rPr>
          <w:fldChar w:fldCharType="end"/>
        </w:r>
      </w:hyperlink>
    </w:p>
    <w:p w14:paraId="6267F872" w14:textId="5724E618"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20" w:history="1">
        <w:r w:rsidRPr="00632608">
          <w:rPr>
            <w:rStyle w:val="Hyperlink"/>
            <w:noProof/>
          </w:rPr>
          <w:t>Abbildung 11 Authentifizierung Ablauf</w:t>
        </w:r>
        <w:r>
          <w:rPr>
            <w:noProof/>
            <w:webHidden/>
          </w:rPr>
          <w:tab/>
        </w:r>
        <w:r>
          <w:rPr>
            <w:noProof/>
            <w:webHidden/>
          </w:rPr>
          <w:fldChar w:fldCharType="begin"/>
        </w:r>
        <w:r>
          <w:rPr>
            <w:noProof/>
            <w:webHidden/>
          </w:rPr>
          <w:instrText xml:space="preserve"> PAGEREF _Toc37164220 \h </w:instrText>
        </w:r>
        <w:r>
          <w:rPr>
            <w:noProof/>
            <w:webHidden/>
          </w:rPr>
        </w:r>
        <w:r>
          <w:rPr>
            <w:noProof/>
            <w:webHidden/>
          </w:rPr>
          <w:fldChar w:fldCharType="separate"/>
        </w:r>
        <w:r w:rsidR="00BA629D">
          <w:rPr>
            <w:noProof/>
            <w:webHidden/>
          </w:rPr>
          <w:t>24</w:t>
        </w:r>
        <w:r>
          <w:rPr>
            <w:noProof/>
            <w:webHidden/>
          </w:rPr>
          <w:fldChar w:fldCharType="end"/>
        </w:r>
      </w:hyperlink>
    </w:p>
    <w:p w14:paraId="49B30D9F" w14:textId="25A8B5CB"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21" w:history="1">
        <w:r w:rsidRPr="00632608">
          <w:rPr>
            <w:rStyle w:val="Hyperlink"/>
            <w:noProof/>
          </w:rPr>
          <w:t>Abbildung 12 Admin Dashboard</w:t>
        </w:r>
        <w:r>
          <w:rPr>
            <w:noProof/>
            <w:webHidden/>
          </w:rPr>
          <w:tab/>
        </w:r>
        <w:r>
          <w:rPr>
            <w:noProof/>
            <w:webHidden/>
          </w:rPr>
          <w:fldChar w:fldCharType="begin"/>
        </w:r>
        <w:r>
          <w:rPr>
            <w:noProof/>
            <w:webHidden/>
          </w:rPr>
          <w:instrText xml:space="preserve"> PAGEREF _Toc37164221 \h </w:instrText>
        </w:r>
        <w:r>
          <w:rPr>
            <w:noProof/>
            <w:webHidden/>
          </w:rPr>
        </w:r>
        <w:r>
          <w:rPr>
            <w:noProof/>
            <w:webHidden/>
          </w:rPr>
          <w:fldChar w:fldCharType="separate"/>
        </w:r>
        <w:r w:rsidR="00BA629D">
          <w:rPr>
            <w:noProof/>
            <w:webHidden/>
          </w:rPr>
          <w:t>24</w:t>
        </w:r>
        <w:r>
          <w:rPr>
            <w:noProof/>
            <w:webHidden/>
          </w:rPr>
          <w:fldChar w:fldCharType="end"/>
        </w:r>
      </w:hyperlink>
    </w:p>
    <w:p w14:paraId="751E6F4A" w14:textId="0F2DC5CF"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22" w:history="1">
        <w:r w:rsidRPr="00632608">
          <w:rPr>
            <w:rStyle w:val="Hyperlink"/>
            <w:noProof/>
          </w:rPr>
          <w:t>Abbildung 13 Personal Seite</w:t>
        </w:r>
        <w:r>
          <w:rPr>
            <w:noProof/>
            <w:webHidden/>
          </w:rPr>
          <w:tab/>
        </w:r>
        <w:r>
          <w:rPr>
            <w:noProof/>
            <w:webHidden/>
          </w:rPr>
          <w:fldChar w:fldCharType="begin"/>
        </w:r>
        <w:r>
          <w:rPr>
            <w:noProof/>
            <w:webHidden/>
          </w:rPr>
          <w:instrText xml:space="preserve"> PAGEREF _Toc37164222 \h </w:instrText>
        </w:r>
        <w:r>
          <w:rPr>
            <w:noProof/>
            <w:webHidden/>
          </w:rPr>
        </w:r>
        <w:r>
          <w:rPr>
            <w:noProof/>
            <w:webHidden/>
          </w:rPr>
          <w:fldChar w:fldCharType="separate"/>
        </w:r>
        <w:r w:rsidR="00BA629D">
          <w:rPr>
            <w:noProof/>
            <w:webHidden/>
          </w:rPr>
          <w:t>25</w:t>
        </w:r>
        <w:r>
          <w:rPr>
            <w:noProof/>
            <w:webHidden/>
          </w:rPr>
          <w:fldChar w:fldCharType="end"/>
        </w:r>
      </w:hyperlink>
    </w:p>
    <w:p w14:paraId="2BA0649E" w14:textId="25BF5A48"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23" w:history="1">
        <w:r w:rsidRPr="00632608">
          <w:rPr>
            <w:rStyle w:val="Hyperlink"/>
            <w:noProof/>
          </w:rPr>
          <w:t>Abbildung 14 Räume Verwaltung</w:t>
        </w:r>
        <w:r>
          <w:rPr>
            <w:noProof/>
            <w:webHidden/>
          </w:rPr>
          <w:tab/>
        </w:r>
        <w:r>
          <w:rPr>
            <w:noProof/>
            <w:webHidden/>
          </w:rPr>
          <w:fldChar w:fldCharType="begin"/>
        </w:r>
        <w:r>
          <w:rPr>
            <w:noProof/>
            <w:webHidden/>
          </w:rPr>
          <w:instrText xml:space="preserve"> PAGEREF _Toc37164223 \h </w:instrText>
        </w:r>
        <w:r>
          <w:rPr>
            <w:noProof/>
            <w:webHidden/>
          </w:rPr>
        </w:r>
        <w:r>
          <w:rPr>
            <w:noProof/>
            <w:webHidden/>
          </w:rPr>
          <w:fldChar w:fldCharType="separate"/>
        </w:r>
        <w:r w:rsidR="00BA629D">
          <w:rPr>
            <w:noProof/>
            <w:webHidden/>
          </w:rPr>
          <w:t>26</w:t>
        </w:r>
        <w:r>
          <w:rPr>
            <w:noProof/>
            <w:webHidden/>
          </w:rPr>
          <w:fldChar w:fldCharType="end"/>
        </w:r>
      </w:hyperlink>
    </w:p>
    <w:p w14:paraId="4340C941" w14:textId="030FB04C"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24" w:history="1">
        <w:r w:rsidRPr="00632608">
          <w:rPr>
            <w:rStyle w:val="Hyperlink"/>
            <w:noProof/>
          </w:rPr>
          <w:t>Abbildung 15 Raum Ansicht</w:t>
        </w:r>
        <w:r>
          <w:rPr>
            <w:noProof/>
            <w:webHidden/>
          </w:rPr>
          <w:tab/>
        </w:r>
        <w:r>
          <w:rPr>
            <w:noProof/>
            <w:webHidden/>
          </w:rPr>
          <w:fldChar w:fldCharType="begin"/>
        </w:r>
        <w:r>
          <w:rPr>
            <w:noProof/>
            <w:webHidden/>
          </w:rPr>
          <w:instrText xml:space="preserve"> PAGEREF _Toc37164224 \h </w:instrText>
        </w:r>
        <w:r>
          <w:rPr>
            <w:noProof/>
            <w:webHidden/>
          </w:rPr>
        </w:r>
        <w:r>
          <w:rPr>
            <w:noProof/>
            <w:webHidden/>
          </w:rPr>
          <w:fldChar w:fldCharType="separate"/>
        </w:r>
        <w:r w:rsidR="00BA629D">
          <w:rPr>
            <w:noProof/>
            <w:webHidden/>
          </w:rPr>
          <w:t>27</w:t>
        </w:r>
        <w:r>
          <w:rPr>
            <w:noProof/>
            <w:webHidden/>
          </w:rPr>
          <w:fldChar w:fldCharType="end"/>
        </w:r>
      </w:hyperlink>
    </w:p>
    <w:p w14:paraId="2775A3DF" w14:textId="514536A2"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25" w:history="1">
        <w:r w:rsidRPr="00632608">
          <w:rPr>
            <w:rStyle w:val="Hyperlink"/>
            <w:noProof/>
          </w:rPr>
          <w:t>Abbildung 16 Sensoren Verwaltung</w:t>
        </w:r>
        <w:r>
          <w:rPr>
            <w:noProof/>
            <w:webHidden/>
          </w:rPr>
          <w:tab/>
        </w:r>
        <w:r>
          <w:rPr>
            <w:noProof/>
            <w:webHidden/>
          </w:rPr>
          <w:fldChar w:fldCharType="begin"/>
        </w:r>
        <w:r>
          <w:rPr>
            <w:noProof/>
            <w:webHidden/>
          </w:rPr>
          <w:instrText xml:space="preserve"> PAGEREF _Toc37164225 \h </w:instrText>
        </w:r>
        <w:r>
          <w:rPr>
            <w:noProof/>
            <w:webHidden/>
          </w:rPr>
        </w:r>
        <w:r>
          <w:rPr>
            <w:noProof/>
            <w:webHidden/>
          </w:rPr>
          <w:fldChar w:fldCharType="separate"/>
        </w:r>
        <w:r w:rsidR="00BA629D">
          <w:rPr>
            <w:noProof/>
            <w:webHidden/>
          </w:rPr>
          <w:t>28</w:t>
        </w:r>
        <w:r>
          <w:rPr>
            <w:noProof/>
            <w:webHidden/>
          </w:rPr>
          <w:fldChar w:fldCharType="end"/>
        </w:r>
      </w:hyperlink>
    </w:p>
    <w:p w14:paraId="671C7302" w14:textId="2DAFD56B"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26" w:history="1">
        <w:r w:rsidRPr="00632608">
          <w:rPr>
            <w:rStyle w:val="Hyperlink"/>
            <w:noProof/>
          </w:rPr>
          <w:t>Abbildung 17 Sensor Ansicht</w:t>
        </w:r>
        <w:r>
          <w:rPr>
            <w:noProof/>
            <w:webHidden/>
          </w:rPr>
          <w:tab/>
        </w:r>
        <w:r>
          <w:rPr>
            <w:noProof/>
            <w:webHidden/>
          </w:rPr>
          <w:fldChar w:fldCharType="begin"/>
        </w:r>
        <w:r>
          <w:rPr>
            <w:noProof/>
            <w:webHidden/>
          </w:rPr>
          <w:instrText xml:space="preserve"> PAGEREF _Toc37164226 \h </w:instrText>
        </w:r>
        <w:r>
          <w:rPr>
            <w:noProof/>
            <w:webHidden/>
          </w:rPr>
        </w:r>
        <w:r>
          <w:rPr>
            <w:noProof/>
            <w:webHidden/>
          </w:rPr>
          <w:fldChar w:fldCharType="separate"/>
        </w:r>
        <w:r w:rsidR="00BA629D">
          <w:rPr>
            <w:noProof/>
            <w:webHidden/>
          </w:rPr>
          <w:t>29</w:t>
        </w:r>
        <w:r>
          <w:rPr>
            <w:noProof/>
            <w:webHidden/>
          </w:rPr>
          <w:fldChar w:fldCharType="end"/>
        </w:r>
      </w:hyperlink>
    </w:p>
    <w:p w14:paraId="4974FB21" w14:textId="55B5AEFD"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27" w:history="1">
        <w:r w:rsidRPr="00632608">
          <w:rPr>
            <w:rStyle w:val="Hyperlink"/>
            <w:noProof/>
          </w:rPr>
          <w:t>Abbildung 18 Dashboard Reinigungspersonal</w:t>
        </w:r>
        <w:r>
          <w:rPr>
            <w:noProof/>
            <w:webHidden/>
          </w:rPr>
          <w:tab/>
        </w:r>
        <w:r>
          <w:rPr>
            <w:noProof/>
            <w:webHidden/>
          </w:rPr>
          <w:fldChar w:fldCharType="begin"/>
        </w:r>
        <w:r>
          <w:rPr>
            <w:noProof/>
            <w:webHidden/>
          </w:rPr>
          <w:instrText xml:space="preserve"> PAGEREF _Toc37164227 \h </w:instrText>
        </w:r>
        <w:r>
          <w:rPr>
            <w:noProof/>
            <w:webHidden/>
          </w:rPr>
        </w:r>
        <w:r>
          <w:rPr>
            <w:noProof/>
            <w:webHidden/>
          </w:rPr>
          <w:fldChar w:fldCharType="separate"/>
        </w:r>
        <w:r w:rsidR="00BA629D">
          <w:rPr>
            <w:noProof/>
            <w:webHidden/>
          </w:rPr>
          <w:t>30</w:t>
        </w:r>
        <w:r>
          <w:rPr>
            <w:noProof/>
            <w:webHidden/>
          </w:rPr>
          <w:fldChar w:fldCharType="end"/>
        </w:r>
      </w:hyperlink>
    </w:p>
    <w:p w14:paraId="27D2EDF1" w14:textId="48E3BBAA"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28" w:history="1">
        <w:r w:rsidRPr="00632608">
          <w:rPr>
            <w:rStyle w:val="Hyperlink"/>
            <w:noProof/>
          </w:rPr>
          <w:t>Abbildung 19 Konzeptionelles Model</w:t>
        </w:r>
        <w:r>
          <w:rPr>
            <w:noProof/>
            <w:webHidden/>
          </w:rPr>
          <w:tab/>
        </w:r>
        <w:r>
          <w:rPr>
            <w:noProof/>
            <w:webHidden/>
          </w:rPr>
          <w:fldChar w:fldCharType="begin"/>
        </w:r>
        <w:r>
          <w:rPr>
            <w:noProof/>
            <w:webHidden/>
          </w:rPr>
          <w:instrText xml:space="preserve"> PAGEREF _Toc37164228 \h </w:instrText>
        </w:r>
        <w:r>
          <w:rPr>
            <w:noProof/>
            <w:webHidden/>
          </w:rPr>
        </w:r>
        <w:r>
          <w:rPr>
            <w:noProof/>
            <w:webHidden/>
          </w:rPr>
          <w:fldChar w:fldCharType="separate"/>
        </w:r>
        <w:r w:rsidR="00BA629D">
          <w:rPr>
            <w:noProof/>
            <w:webHidden/>
          </w:rPr>
          <w:t>31</w:t>
        </w:r>
        <w:r>
          <w:rPr>
            <w:noProof/>
            <w:webHidden/>
          </w:rPr>
          <w:fldChar w:fldCharType="end"/>
        </w:r>
      </w:hyperlink>
    </w:p>
    <w:p w14:paraId="61FEFEEE" w14:textId="0C1038CC"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29" w:history="1">
        <w:r w:rsidRPr="00632608">
          <w:rPr>
            <w:rStyle w:val="Hyperlink"/>
            <w:noProof/>
          </w:rPr>
          <w:t>Abbildung 20 Logisches Modell</w:t>
        </w:r>
        <w:r>
          <w:rPr>
            <w:noProof/>
            <w:webHidden/>
          </w:rPr>
          <w:tab/>
        </w:r>
        <w:r>
          <w:rPr>
            <w:noProof/>
            <w:webHidden/>
          </w:rPr>
          <w:fldChar w:fldCharType="begin"/>
        </w:r>
        <w:r>
          <w:rPr>
            <w:noProof/>
            <w:webHidden/>
          </w:rPr>
          <w:instrText xml:space="preserve"> PAGEREF _Toc37164229 \h </w:instrText>
        </w:r>
        <w:r>
          <w:rPr>
            <w:noProof/>
            <w:webHidden/>
          </w:rPr>
        </w:r>
        <w:r>
          <w:rPr>
            <w:noProof/>
            <w:webHidden/>
          </w:rPr>
          <w:fldChar w:fldCharType="separate"/>
        </w:r>
        <w:r w:rsidR="00BA629D">
          <w:rPr>
            <w:noProof/>
            <w:webHidden/>
          </w:rPr>
          <w:t>32</w:t>
        </w:r>
        <w:r>
          <w:rPr>
            <w:noProof/>
            <w:webHidden/>
          </w:rPr>
          <w:fldChar w:fldCharType="end"/>
        </w:r>
      </w:hyperlink>
    </w:p>
    <w:p w14:paraId="0E86DC23" w14:textId="2052B37C"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30" w:history="1">
        <w:r w:rsidRPr="00632608">
          <w:rPr>
            <w:rStyle w:val="Hyperlink"/>
            <w:noProof/>
          </w:rPr>
          <w:t>Abbildung 21 Nutzwertanalyse</w:t>
        </w:r>
        <w:r>
          <w:rPr>
            <w:noProof/>
            <w:webHidden/>
          </w:rPr>
          <w:tab/>
        </w:r>
        <w:r>
          <w:rPr>
            <w:noProof/>
            <w:webHidden/>
          </w:rPr>
          <w:fldChar w:fldCharType="begin"/>
        </w:r>
        <w:r>
          <w:rPr>
            <w:noProof/>
            <w:webHidden/>
          </w:rPr>
          <w:instrText xml:space="preserve"> PAGEREF _Toc37164230 \h </w:instrText>
        </w:r>
        <w:r>
          <w:rPr>
            <w:noProof/>
            <w:webHidden/>
          </w:rPr>
        </w:r>
        <w:r>
          <w:rPr>
            <w:noProof/>
            <w:webHidden/>
          </w:rPr>
          <w:fldChar w:fldCharType="separate"/>
        </w:r>
        <w:r w:rsidR="00BA629D">
          <w:rPr>
            <w:noProof/>
            <w:webHidden/>
          </w:rPr>
          <w:t>41</w:t>
        </w:r>
        <w:r>
          <w:rPr>
            <w:noProof/>
            <w:webHidden/>
          </w:rPr>
          <w:fldChar w:fldCharType="end"/>
        </w:r>
      </w:hyperlink>
    </w:p>
    <w:p w14:paraId="66B7DEDD" w14:textId="19AA922B"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31" w:history="1">
        <w:r w:rsidRPr="00632608">
          <w:rPr>
            <w:rStyle w:val="Hyperlink"/>
            <w:noProof/>
          </w:rPr>
          <w:t>Abbildung 22 Loriot Listener</w:t>
        </w:r>
        <w:r>
          <w:rPr>
            <w:noProof/>
            <w:webHidden/>
          </w:rPr>
          <w:tab/>
        </w:r>
        <w:r>
          <w:rPr>
            <w:noProof/>
            <w:webHidden/>
          </w:rPr>
          <w:fldChar w:fldCharType="begin"/>
        </w:r>
        <w:r>
          <w:rPr>
            <w:noProof/>
            <w:webHidden/>
          </w:rPr>
          <w:instrText xml:space="preserve"> PAGEREF _Toc37164231 \h </w:instrText>
        </w:r>
        <w:r>
          <w:rPr>
            <w:noProof/>
            <w:webHidden/>
          </w:rPr>
        </w:r>
        <w:r>
          <w:rPr>
            <w:noProof/>
            <w:webHidden/>
          </w:rPr>
          <w:fldChar w:fldCharType="separate"/>
        </w:r>
        <w:r w:rsidR="00BA629D">
          <w:rPr>
            <w:noProof/>
            <w:webHidden/>
          </w:rPr>
          <w:t>45</w:t>
        </w:r>
        <w:r>
          <w:rPr>
            <w:noProof/>
            <w:webHidden/>
          </w:rPr>
          <w:fldChar w:fldCharType="end"/>
        </w:r>
      </w:hyperlink>
    </w:p>
    <w:p w14:paraId="36EDAE4F" w14:textId="4DC066A8"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32" w:history="1">
        <w:r w:rsidRPr="00632608">
          <w:rPr>
            <w:rStyle w:val="Hyperlink"/>
            <w:noProof/>
          </w:rPr>
          <w:t>Abbildung 23 Gebäude Modell</w:t>
        </w:r>
        <w:r>
          <w:rPr>
            <w:noProof/>
            <w:webHidden/>
          </w:rPr>
          <w:tab/>
        </w:r>
        <w:r>
          <w:rPr>
            <w:noProof/>
            <w:webHidden/>
          </w:rPr>
          <w:fldChar w:fldCharType="begin"/>
        </w:r>
        <w:r>
          <w:rPr>
            <w:noProof/>
            <w:webHidden/>
          </w:rPr>
          <w:instrText xml:space="preserve"> PAGEREF _Toc37164232 \h </w:instrText>
        </w:r>
        <w:r>
          <w:rPr>
            <w:noProof/>
            <w:webHidden/>
          </w:rPr>
        </w:r>
        <w:r>
          <w:rPr>
            <w:noProof/>
            <w:webHidden/>
          </w:rPr>
          <w:fldChar w:fldCharType="separate"/>
        </w:r>
        <w:r w:rsidR="00BA629D">
          <w:rPr>
            <w:noProof/>
            <w:webHidden/>
          </w:rPr>
          <w:t>46</w:t>
        </w:r>
        <w:r>
          <w:rPr>
            <w:noProof/>
            <w:webHidden/>
          </w:rPr>
          <w:fldChar w:fldCharType="end"/>
        </w:r>
      </w:hyperlink>
    </w:p>
    <w:p w14:paraId="5744E75D" w14:textId="4D352CB6"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33" w:history="1">
        <w:r w:rsidRPr="00632608">
          <w:rPr>
            <w:rStyle w:val="Hyperlink"/>
            <w:noProof/>
          </w:rPr>
          <w:t>Abbildung 24 Stockwerk Modell</w:t>
        </w:r>
        <w:r>
          <w:rPr>
            <w:noProof/>
            <w:webHidden/>
          </w:rPr>
          <w:tab/>
        </w:r>
        <w:r>
          <w:rPr>
            <w:noProof/>
            <w:webHidden/>
          </w:rPr>
          <w:fldChar w:fldCharType="begin"/>
        </w:r>
        <w:r>
          <w:rPr>
            <w:noProof/>
            <w:webHidden/>
          </w:rPr>
          <w:instrText xml:space="preserve"> PAGEREF _Toc37164233 \h </w:instrText>
        </w:r>
        <w:r>
          <w:rPr>
            <w:noProof/>
            <w:webHidden/>
          </w:rPr>
        </w:r>
        <w:r>
          <w:rPr>
            <w:noProof/>
            <w:webHidden/>
          </w:rPr>
          <w:fldChar w:fldCharType="separate"/>
        </w:r>
        <w:r w:rsidR="00BA629D">
          <w:rPr>
            <w:noProof/>
            <w:webHidden/>
          </w:rPr>
          <w:t>46</w:t>
        </w:r>
        <w:r>
          <w:rPr>
            <w:noProof/>
            <w:webHidden/>
          </w:rPr>
          <w:fldChar w:fldCharType="end"/>
        </w:r>
      </w:hyperlink>
    </w:p>
    <w:p w14:paraId="096CAC63" w14:textId="217AB91A"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34" w:history="1">
        <w:r w:rsidRPr="00632608">
          <w:rPr>
            <w:rStyle w:val="Hyperlink"/>
            <w:noProof/>
          </w:rPr>
          <w:t>Abbildung 25 Beispiel Abfrage mit Key Pfaden</w:t>
        </w:r>
        <w:r>
          <w:rPr>
            <w:noProof/>
            <w:webHidden/>
          </w:rPr>
          <w:tab/>
        </w:r>
        <w:r>
          <w:rPr>
            <w:noProof/>
            <w:webHidden/>
          </w:rPr>
          <w:fldChar w:fldCharType="begin"/>
        </w:r>
        <w:r>
          <w:rPr>
            <w:noProof/>
            <w:webHidden/>
          </w:rPr>
          <w:instrText xml:space="preserve"> PAGEREF _Toc37164234 \h </w:instrText>
        </w:r>
        <w:r>
          <w:rPr>
            <w:noProof/>
            <w:webHidden/>
          </w:rPr>
        </w:r>
        <w:r>
          <w:rPr>
            <w:noProof/>
            <w:webHidden/>
          </w:rPr>
          <w:fldChar w:fldCharType="separate"/>
        </w:r>
        <w:r w:rsidR="00BA629D">
          <w:rPr>
            <w:noProof/>
            <w:webHidden/>
          </w:rPr>
          <w:t>47</w:t>
        </w:r>
        <w:r>
          <w:rPr>
            <w:noProof/>
            <w:webHidden/>
          </w:rPr>
          <w:fldChar w:fldCharType="end"/>
        </w:r>
      </w:hyperlink>
    </w:p>
    <w:p w14:paraId="291DFE06" w14:textId="52B1BD27"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35" w:history="1">
        <w:r w:rsidRPr="00632608">
          <w:rPr>
            <w:rStyle w:val="Hyperlink"/>
            <w:noProof/>
          </w:rPr>
          <w:t>Abbildung 26 List Controller Beispiel</w:t>
        </w:r>
        <w:r>
          <w:rPr>
            <w:noProof/>
            <w:webHidden/>
          </w:rPr>
          <w:tab/>
        </w:r>
        <w:r>
          <w:rPr>
            <w:noProof/>
            <w:webHidden/>
          </w:rPr>
          <w:fldChar w:fldCharType="begin"/>
        </w:r>
        <w:r>
          <w:rPr>
            <w:noProof/>
            <w:webHidden/>
          </w:rPr>
          <w:instrText xml:space="preserve"> PAGEREF _Toc37164235 \h </w:instrText>
        </w:r>
        <w:r>
          <w:rPr>
            <w:noProof/>
            <w:webHidden/>
          </w:rPr>
        </w:r>
        <w:r>
          <w:rPr>
            <w:noProof/>
            <w:webHidden/>
          </w:rPr>
          <w:fldChar w:fldCharType="separate"/>
        </w:r>
        <w:r w:rsidR="00BA629D">
          <w:rPr>
            <w:noProof/>
            <w:webHidden/>
          </w:rPr>
          <w:t>48</w:t>
        </w:r>
        <w:r>
          <w:rPr>
            <w:noProof/>
            <w:webHidden/>
          </w:rPr>
          <w:fldChar w:fldCharType="end"/>
        </w:r>
      </w:hyperlink>
    </w:p>
    <w:p w14:paraId="7EA6FE86" w14:textId="640EC2B8"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36" w:history="1">
        <w:r w:rsidRPr="00632608">
          <w:rPr>
            <w:rStyle w:val="Hyperlink"/>
            <w:noProof/>
          </w:rPr>
          <w:t>Abbildung 27 Beobachter erstellen</w:t>
        </w:r>
        <w:r>
          <w:rPr>
            <w:noProof/>
            <w:webHidden/>
          </w:rPr>
          <w:tab/>
        </w:r>
        <w:r>
          <w:rPr>
            <w:noProof/>
            <w:webHidden/>
          </w:rPr>
          <w:fldChar w:fldCharType="begin"/>
        </w:r>
        <w:r>
          <w:rPr>
            <w:noProof/>
            <w:webHidden/>
          </w:rPr>
          <w:instrText xml:space="preserve"> PAGEREF _Toc37164236 \h </w:instrText>
        </w:r>
        <w:r>
          <w:rPr>
            <w:noProof/>
            <w:webHidden/>
          </w:rPr>
        </w:r>
        <w:r>
          <w:rPr>
            <w:noProof/>
            <w:webHidden/>
          </w:rPr>
          <w:fldChar w:fldCharType="separate"/>
        </w:r>
        <w:r w:rsidR="00BA629D">
          <w:rPr>
            <w:noProof/>
            <w:webHidden/>
          </w:rPr>
          <w:t>49</w:t>
        </w:r>
        <w:r>
          <w:rPr>
            <w:noProof/>
            <w:webHidden/>
          </w:rPr>
          <w:fldChar w:fldCharType="end"/>
        </w:r>
      </w:hyperlink>
    </w:p>
    <w:p w14:paraId="677F4C6B" w14:textId="2EC7F58E"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37" w:history="1">
        <w:r w:rsidRPr="00632608">
          <w:rPr>
            <w:rStyle w:val="Hyperlink"/>
            <w:noProof/>
          </w:rPr>
          <w:t>Abbildung 28 Loriot Listener Beobachters</w:t>
        </w:r>
        <w:r>
          <w:rPr>
            <w:noProof/>
            <w:webHidden/>
          </w:rPr>
          <w:tab/>
        </w:r>
        <w:r>
          <w:rPr>
            <w:noProof/>
            <w:webHidden/>
          </w:rPr>
          <w:fldChar w:fldCharType="begin"/>
        </w:r>
        <w:r>
          <w:rPr>
            <w:noProof/>
            <w:webHidden/>
          </w:rPr>
          <w:instrText xml:space="preserve"> PAGEREF _Toc37164237 \h </w:instrText>
        </w:r>
        <w:r>
          <w:rPr>
            <w:noProof/>
            <w:webHidden/>
          </w:rPr>
        </w:r>
        <w:r>
          <w:rPr>
            <w:noProof/>
            <w:webHidden/>
          </w:rPr>
          <w:fldChar w:fldCharType="separate"/>
        </w:r>
        <w:r w:rsidR="00BA629D">
          <w:rPr>
            <w:noProof/>
            <w:webHidden/>
          </w:rPr>
          <w:t>49</w:t>
        </w:r>
        <w:r>
          <w:rPr>
            <w:noProof/>
            <w:webHidden/>
          </w:rPr>
          <w:fldChar w:fldCharType="end"/>
        </w:r>
      </w:hyperlink>
    </w:p>
    <w:p w14:paraId="19A39AE3" w14:textId="297DECFC"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38" w:history="1">
        <w:r w:rsidRPr="00632608">
          <w:rPr>
            <w:rStyle w:val="Hyperlink"/>
            <w:noProof/>
          </w:rPr>
          <w:t>Abbildung 29 on_post Material zu Beobachter Resource</w:t>
        </w:r>
        <w:r>
          <w:rPr>
            <w:noProof/>
            <w:webHidden/>
          </w:rPr>
          <w:tab/>
        </w:r>
        <w:r>
          <w:rPr>
            <w:noProof/>
            <w:webHidden/>
          </w:rPr>
          <w:fldChar w:fldCharType="begin"/>
        </w:r>
        <w:r>
          <w:rPr>
            <w:noProof/>
            <w:webHidden/>
          </w:rPr>
          <w:instrText xml:space="preserve"> PAGEREF _Toc37164238 \h </w:instrText>
        </w:r>
        <w:r>
          <w:rPr>
            <w:noProof/>
            <w:webHidden/>
          </w:rPr>
        </w:r>
        <w:r>
          <w:rPr>
            <w:noProof/>
            <w:webHidden/>
          </w:rPr>
          <w:fldChar w:fldCharType="separate"/>
        </w:r>
        <w:r w:rsidR="00BA629D">
          <w:rPr>
            <w:noProof/>
            <w:webHidden/>
          </w:rPr>
          <w:t>50</w:t>
        </w:r>
        <w:r>
          <w:rPr>
            <w:noProof/>
            <w:webHidden/>
          </w:rPr>
          <w:fldChar w:fldCharType="end"/>
        </w:r>
      </w:hyperlink>
    </w:p>
    <w:p w14:paraId="3479AD2A" w14:textId="1ADC2B32"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39" w:history="1">
        <w:r w:rsidRPr="00632608">
          <w:rPr>
            <w:rStyle w:val="Hyperlink"/>
            <w:noProof/>
          </w:rPr>
          <w:t>Abbildung 30 HTML Bereinigungsbeispiel</w:t>
        </w:r>
        <w:r>
          <w:rPr>
            <w:noProof/>
            <w:webHidden/>
          </w:rPr>
          <w:tab/>
        </w:r>
        <w:r>
          <w:rPr>
            <w:noProof/>
            <w:webHidden/>
          </w:rPr>
          <w:fldChar w:fldCharType="begin"/>
        </w:r>
        <w:r>
          <w:rPr>
            <w:noProof/>
            <w:webHidden/>
          </w:rPr>
          <w:instrText xml:space="preserve"> PAGEREF _Toc37164239 \h </w:instrText>
        </w:r>
        <w:r>
          <w:rPr>
            <w:noProof/>
            <w:webHidden/>
          </w:rPr>
        </w:r>
        <w:r>
          <w:rPr>
            <w:noProof/>
            <w:webHidden/>
          </w:rPr>
          <w:fldChar w:fldCharType="separate"/>
        </w:r>
        <w:r w:rsidR="00BA629D">
          <w:rPr>
            <w:noProof/>
            <w:webHidden/>
          </w:rPr>
          <w:t>51</w:t>
        </w:r>
        <w:r>
          <w:rPr>
            <w:noProof/>
            <w:webHidden/>
          </w:rPr>
          <w:fldChar w:fldCharType="end"/>
        </w:r>
      </w:hyperlink>
    </w:p>
    <w:p w14:paraId="3AF4EEAA" w14:textId="2C29898A"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40" w:history="1">
        <w:r w:rsidRPr="00632608">
          <w:rPr>
            <w:rStyle w:val="Hyperlink"/>
            <w:noProof/>
          </w:rPr>
          <w:t>Abbildung 31 Code Snippet für das Herauslesen der Rolle aus dem Accesstoken.</w:t>
        </w:r>
        <w:r>
          <w:rPr>
            <w:noProof/>
            <w:webHidden/>
          </w:rPr>
          <w:tab/>
        </w:r>
        <w:r>
          <w:rPr>
            <w:noProof/>
            <w:webHidden/>
          </w:rPr>
          <w:fldChar w:fldCharType="begin"/>
        </w:r>
        <w:r>
          <w:rPr>
            <w:noProof/>
            <w:webHidden/>
          </w:rPr>
          <w:instrText xml:space="preserve"> PAGEREF _Toc37164240 \h </w:instrText>
        </w:r>
        <w:r>
          <w:rPr>
            <w:noProof/>
            <w:webHidden/>
          </w:rPr>
        </w:r>
        <w:r>
          <w:rPr>
            <w:noProof/>
            <w:webHidden/>
          </w:rPr>
          <w:fldChar w:fldCharType="separate"/>
        </w:r>
        <w:r w:rsidR="00BA629D">
          <w:rPr>
            <w:noProof/>
            <w:webHidden/>
          </w:rPr>
          <w:t>51</w:t>
        </w:r>
        <w:r>
          <w:rPr>
            <w:noProof/>
            <w:webHidden/>
          </w:rPr>
          <w:fldChar w:fldCharType="end"/>
        </w:r>
      </w:hyperlink>
    </w:p>
    <w:p w14:paraId="6174B165" w14:textId="7C545356"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41" w:history="1">
        <w:r w:rsidRPr="00632608">
          <w:rPr>
            <w:rStyle w:val="Hyperlink"/>
            <w:noProof/>
          </w:rPr>
          <w:t>Abbildung 32 API Anfragen Code</w:t>
        </w:r>
        <w:r>
          <w:rPr>
            <w:noProof/>
            <w:webHidden/>
          </w:rPr>
          <w:tab/>
        </w:r>
        <w:r>
          <w:rPr>
            <w:noProof/>
            <w:webHidden/>
          </w:rPr>
          <w:fldChar w:fldCharType="begin"/>
        </w:r>
        <w:r>
          <w:rPr>
            <w:noProof/>
            <w:webHidden/>
          </w:rPr>
          <w:instrText xml:space="preserve"> PAGEREF _Toc37164241 \h </w:instrText>
        </w:r>
        <w:r>
          <w:rPr>
            <w:noProof/>
            <w:webHidden/>
          </w:rPr>
        </w:r>
        <w:r>
          <w:rPr>
            <w:noProof/>
            <w:webHidden/>
          </w:rPr>
          <w:fldChar w:fldCharType="separate"/>
        </w:r>
        <w:r w:rsidR="00BA629D">
          <w:rPr>
            <w:noProof/>
            <w:webHidden/>
          </w:rPr>
          <w:t>52</w:t>
        </w:r>
        <w:r>
          <w:rPr>
            <w:noProof/>
            <w:webHidden/>
          </w:rPr>
          <w:fldChar w:fldCharType="end"/>
        </w:r>
      </w:hyperlink>
    </w:p>
    <w:p w14:paraId="54C64E06" w14:textId="156EE34A"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42" w:history="1">
        <w:r w:rsidRPr="00632608">
          <w:rPr>
            <w:rStyle w:val="Hyperlink"/>
            <w:noProof/>
          </w:rPr>
          <w:t>Abbildung 33 Code für das Laden einer Auflistung</w:t>
        </w:r>
        <w:r>
          <w:rPr>
            <w:noProof/>
            <w:webHidden/>
          </w:rPr>
          <w:tab/>
        </w:r>
        <w:r>
          <w:rPr>
            <w:noProof/>
            <w:webHidden/>
          </w:rPr>
          <w:fldChar w:fldCharType="begin"/>
        </w:r>
        <w:r>
          <w:rPr>
            <w:noProof/>
            <w:webHidden/>
          </w:rPr>
          <w:instrText xml:space="preserve"> PAGEREF _Toc37164242 \h </w:instrText>
        </w:r>
        <w:r>
          <w:rPr>
            <w:noProof/>
            <w:webHidden/>
          </w:rPr>
        </w:r>
        <w:r>
          <w:rPr>
            <w:noProof/>
            <w:webHidden/>
          </w:rPr>
          <w:fldChar w:fldCharType="separate"/>
        </w:r>
        <w:r w:rsidR="00BA629D">
          <w:rPr>
            <w:noProof/>
            <w:webHidden/>
          </w:rPr>
          <w:t>53</w:t>
        </w:r>
        <w:r>
          <w:rPr>
            <w:noProof/>
            <w:webHidden/>
          </w:rPr>
          <w:fldChar w:fldCharType="end"/>
        </w:r>
      </w:hyperlink>
    </w:p>
    <w:p w14:paraId="56AC3051" w14:textId="08A1A0C3"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43" w:history="1">
        <w:r w:rsidRPr="00632608">
          <w:rPr>
            <w:rStyle w:val="Hyperlink"/>
            <w:noProof/>
          </w:rPr>
          <w:t>Abbildung 34 Inhaltsüberprüfung eines Inputs Feldes</w:t>
        </w:r>
        <w:r>
          <w:rPr>
            <w:noProof/>
            <w:webHidden/>
          </w:rPr>
          <w:tab/>
        </w:r>
        <w:r>
          <w:rPr>
            <w:noProof/>
            <w:webHidden/>
          </w:rPr>
          <w:fldChar w:fldCharType="begin"/>
        </w:r>
        <w:r>
          <w:rPr>
            <w:noProof/>
            <w:webHidden/>
          </w:rPr>
          <w:instrText xml:space="preserve"> PAGEREF _Toc37164243 \h </w:instrText>
        </w:r>
        <w:r>
          <w:rPr>
            <w:noProof/>
            <w:webHidden/>
          </w:rPr>
        </w:r>
        <w:r>
          <w:rPr>
            <w:noProof/>
            <w:webHidden/>
          </w:rPr>
          <w:fldChar w:fldCharType="separate"/>
        </w:r>
        <w:r w:rsidR="00BA629D">
          <w:rPr>
            <w:noProof/>
            <w:webHidden/>
          </w:rPr>
          <w:t>54</w:t>
        </w:r>
        <w:r>
          <w:rPr>
            <w:noProof/>
            <w:webHidden/>
          </w:rPr>
          <w:fldChar w:fldCharType="end"/>
        </w:r>
      </w:hyperlink>
    </w:p>
    <w:p w14:paraId="26C68219" w14:textId="2D7364D0"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44" w:history="1">
        <w:r w:rsidRPr="00632608">
          <w:rPr>
            <w:rStyle w:val="Hyperlink"/>
            <w:noProof/>
          </w:rPr>
          <w:t>Abbildung 35 Raum Form Ansicht</w:t>
        </w:r>
        <w:r>
          <w:rPr>
            <w:noProof/>
            <w:webHidden/>
          </w:rPr>
          <w:tab/>
        </w:r>
        <w:r>
          <w:rPr>
            <w:noProof/>
            <w:webHidden/>
          </w:rPr>
          <w:fldChar w:fldCharType="begin"/>
        </w:r>
        <w:r>
          <w:rPr>
            <w:noProof/>
            <w:webHidden/>
          </w:rPr>
          <w:instrText xml:space="preserve"> PAGEREF _Toc37164244 \h </w:instrText>
        </w:r>
        <w:r>
          <w:rPr>
            <w:noProof/>
            <w:webHidden/>
          </w:rPr>
        </w:r>
        <w:r>
          <w:rPr>
            <w:noProof/>
            <w:webHidden/>
          </w:rPr>
          <w:fldChar w:fldCharType="separate"/>
        </w:r>
        <w:r w:rsidR="00BA629D">
          <w:rPr>
            <w:noProof/>
            <w:webHidden/>
          </w:rPr>
          <w:t>54</w:t>
        </w:r>
        <w:r>
          <w:rPr>
            <w:noProof/>
            <w:webHidden/>
          </w:rPr>
          <w:fldChar w:fldCharType="end"/>
        </w:r>
      </w:hyperlink>
    </w:p>
    <w:p w14:paraId="2879B76D" w14:textId="7E068471"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45" w:history="1">
        <w:r w:rsidRPr="00632608">
          <w:rPr>
            <w:rStyle w:val="Hyperlink"/>
            <w:noProof/>
          </w:rPr>
          <w:t>Abbildung 36 Raum Form Code Beispiel</w:t>
        </w:r>
        <w:r>
          <w:rPr>
            <w:noProof/>
            <w:webHidden/>
          </w:rPr>
          <w:tab/>
        </w:r>
        <w:r>
          <w:rPr>
            <w:noProof/>
            <w:webHidden/>
          </w:rPr>
          <w:fldChar w:fldCharType="begin"/>
        </w:r>
        <w:r>
          <w:rPr>
            <w:noProof/>
            <w:webHidden/>
          </w:rPr>
          <w:instrText xml:space="preserve"> PAGEREF _Toc37164245 \h </w:instrText>
        </w:r>
        <w:r>
          <w:rPr>
            <w:noProof/>
            <w:webHidden/>
          </w:rPr>
        </w:r>
        <w:r>
          <w:rPr>
            <w:noProof/>
            <w:webHidden/>
          </w:rPr>
          <w:fldChar w:fldCharType="separate"/>
        </w:r>
        <w:r w:rsidR="00BA629D">
          <w:rPr>
            <w:noProof/>
            <w:webHidden/>
          </w:rPr>
          <w:t>55</w:t>
        </w:r>
        <w:r>
          <w:rPr>
            <w:noProof/>
            <w:webHidden/>
          </w:rPr>
          <w:fldChar w:fldCharType="end"/>
        </w:r>
      </w:hyperlink>
    </w:p>
    <w:p w14:paraId="607E88DE" w14:textId="2480AC42"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46" w:history="1">
        <w:r w:rsidRPr="00632608">
          <w:rPr>
            <w:rStyle w:val="Hyperlink"/>
            <w:noProof/>
          </w:rPr>
          <w:t>Abbildung 37 Meldung in JSON</w:t>
        </w:r>
        <w:r>
          <w:rPr>
            <w:noProof/>
            <w:webHidden/>
          </w:rPr>
          <w:tab/>
        </w:r>
        <w:r>
          <w:rPr>
            <w:noProof/>
            <w:webHidden/>
          </w:rPr>
          <w:fldChar w:fldCharType="begin"/>
        </w:r>
        <w:r>
          <w:rPr>
            <w:noProof/>
            <w:webHidden/>
          </w:rPr>
          <w:instrText xml:space="preserve"> PAGEREF _Toc37164246 \h </w:instrText>
        </w:r>
        <w:r>
          <w:rPr>
            <w:noProof/>
            <w:webHidden/>
          </w:rPr>
        </w:r>
        <w:r>
          <w:rPr>
            <w:noProof/>
            <w:webHidden/>
          </w:rPr>
          <w:fldChar w:fldCharType="separate"/>
        </w:r>
        <w:r w:rsidR="00BA629D">
          <w:rPr>
            <w:noProof/>
            <w:webHidden/>
          </w:rPr>
          <w:t>56</w:t>
        </w:r>
        <w:r>
          <w:rPr>
            <w:noProof/>
            <w:webHidden/>
          </w:rPr>
          <w:fldChar w:fldCharType="end"/>
        </w:r>
      </w:hyperlink>
    </w:p>
    <w:p w14:paraId="7155964B" w14:textId="49D12E87"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47" w:history="1">
        <w:r w:rsidRPr="00632608">
          <w:rPr>
            <w:rStyle w:val="Hyperlink"/>
            <w:noProof/>
          </w:rPr>
          <w:t>Abbildung 38 Gruppierungsalgorithmus für Sensor Pakete</w:t>
        </w:r>
        <w:r>
          <w:rPr>
            <w:noProof/>
            <w:webHidden/>
          </w:rPr>
          <w:tab/>
        </w:r>
        <w:r>
          <w:rPr>
            <w:noProof/>
            <w:webHidden/>
          </w:rPr>
          <w:fldChar w:fldCharType="begin"/>
        </w:r>
        <w:r>
          <w:rPr>
            <w:noProof/>
            <w:webHidden/>
          </w:rPr>
          <w:instrText xml:space="preserve"> PAGEREF _Toc37164247 \h </w:instrText>
        </w:r>
        <w:r>
          <w:rPr>
            <w:noProof/>
            <w:webHidden/>
          </w:rPr>
        </w:r>
        <w:r>
          <w:rPr>
            <w:noProof/>
            <w:webHidden/>
          </w:rPr>
          <w:fldChar w:fldCharType="separate"/>
        </w:r>
        <w:r w:rsidR="00BA629D">
          <w:rPr>
            <w:noProof/>
            <w:webHidden/>
          </w:rPr>
          <w:t>57</w:t>
        </w:r>
        <w:r>
          <w:rPr>
            <w:noProof/>
            <w:webHidden/>
          </w:rPr>
          <w:fldChar w:fldCharType="end"/>
        </w:r>
      </w:hyperlink>
    </w:p>
    <w:p w14:paraId="7B73BFCA" w14:textId="1421E001"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48" w:history="1">
        <w:r w:rsidRPr="00632608">
          <w:rPr>
            <w:rStyle w:val="Hyperlink"/>
            <w:noProof/>
          </w:rPr>
          <w:t>Abbildung 39 Gruppierung Code für die Sensor Werte</w:t>
        </w:r>
        <w:r>
          <w:rPr>
            <w:noProof/>
            <w:webHidden/>
          </w:rPr>
          <w:tab/>
        </w:r>
        <w:r>
          <w:rPr>
            <w:noProof/>
            <w:webHidden/>
          </w:rPr>
          <w:fldChar w:fldCharType="begin"/>
        </w:r>
        <w:r>
          <w:rPr>
            <w:noProof/>
            <w:webHidden/>
          </w:rPr>
          <w:instrText xml:space="preserve"> PAGEREF _Toc37164248 \h </w:instrText>
        </w:r>
        <w:r>
          <w:rPr>
            <w:noProof/>
            <w:webHidden/>
          </w:rPr>
        </w:r>
        <w:r>
          <w:rPr>
            <w:noProof/>
            <w:webHidden/>
          </w:rPr>
          <w:fldChar w:fldCharType="separate"/>
        </w:r>
        <w:r w:rsidR="00BA629D">
          <w:rPr>
            <w:noProof/>
            <w:webHidden/>
          </w:rPr>
          <w:t>59</w:t>
        </w:r>
        <w:r>
          <w:rPr>
            <w:noProof/>
            <w:webHidden/>
          </w:rPr>
          <w:fldChar w:fldCharType="end"/>
        </w:r>
      </w:hyperlink>
    </w:p>
    <w:p w14:paraId="2291B506" w14:textId="46E74BB6" w:rsidR="00761CAA" w:rsidRDefault="00761CAA">
      <w:pPr>
        <w:pStyle w:val="Abbildungsverzeichnis"/>
        <w:tabs>
          <w:tab w:val="right" w:leader="dot" w:pos="9061"/>
        </w:tabs>
        <w:rPr>
          <w:rFonts w:asciiTheme="minorHAnsi" w:eastAsiaTheme="minorEastAsia" w:hAnsiTheme="minorHAnsi"/>
          <w:noProof/>
          <w:sz w:val="22"/>
          <w:lang w:eastAsia="de-CH" w:bidi="ar-SA"/>
        </w:rPr>
      </w:pPr>
      <w:hyperlink w:anchor="_Toc37164249" w:history="1">
        <w:r w:rsidRPr="00632608">
          <w:rPr>
            <w:rStyle w:val="Hyperlink"/>
            <w:noProof/>
          </w:rPr>
          <w:t>Abbildung 40 SCSS Code für Responsiveness des Logo</w:t>
        </w:r>
        <w:r>
          <w:rPr>
            <w:noProof/>
            <w:webHidden/>
          </w:rPr>
          <w:tab/>
        </w:r>
        <w:r>
          <w:rPr>
            <w:noProof/>
            <w:webHidden/>
          </w:rPr>
          <w:fldChar w:fldCharType="begin"/>
        </w:r>
        <w:r>
          <w:rPr>
            <w:noProof/>
            <w:webHidden/>
          </w:rPr>
          <w:instrText xml:space="preserve"> PAGEREF _Toc37164249 \h </w:instrText>
        </w:r>
        <w:r>
          <w:rPr>
            <w:noProof/>
            <w:webHidden/>
          </w:rPr>
        </w:r>
        <w:r>
          <w:rPr>
            <w:noProof/>
            <w:webHidden/>
          </w:rPr>
          <w:fldChar w:fldCharType="separate"/>
        </w:r>
        <w:r w:rsidR="00BA629D">
          <w:rPr>
            <w:noProof/>
            <w:webHidden/>
          </w:rPr>
          <w:t>60</w:t>
        </w:r>
        <w:r>
          <w:rPr>
            <w:noProof/>
            <w:webHidden/>
          </w:rPr>
          <w:fldChar w:fldCharType="end"/>
        </w:r>
      </w:hyperlink>
    </w:p>
    <w:p w14:paraId="1659965A" w14:textId="5BF7AB00" w:rsidR="00E248F1" w:rsidRPr="006D4F38" w:rsidRDefault="00E248F1" w:rsidP="00E248F1">
      <w:r w:rsidRPr="006D4F38">
        <w:fldChar w:fldCharType="end"/>
      </w:r>
    </w:p>
    <w:p w14:paraId="63A680DF" w14:textId="1A527FF0" w:rsidR="007A61A6" w:rsidRPr="00E248F1" w:rsidRDefault="007A61A6" w:rsidP="00E248F1"/>
    <w:sectPr w:rsidR="007A61A6" w:rsidRPr="00E248F1" w:rsidSect="007F11DF">
      <w:headerReference w:type="first" r:id="rId89"/>
      <w:footerReference w:type="first" r:id="rId90"/>
      <w:pgSz w:w="11906" w:h="16838"/>
      <w:pgMar w:top="1021" w:right="1134" w:bottom="1134" w:left="1701" w:header="1020" w:footer="1020"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5" w:author="Egger Nils AVECTRIS" w:date="2020-03-27T07:51:00Z" w:initials="ENA">
    <w:p w14:paraId="71D85A81" w14:textId="77777777" w:rsidR="0096700D" w:rsidRDefault="0096700D" w:rsidP="00E248F1">
      <w:pPr>
        <w:pStyle w:val="Kommentartext"/>
      </w:pPr>
      <w:r>
        <w:rPr>
          <w:rStyle w:val="Kommentarzeichen"/>
        </w:rPr>
        <w:annotationRef/>
      </w:r>
      <w:r>
        <w:t>Tabelle und Anforderungen besser erwähne</w:t>
      </w:r>
    </w:p>
  </w:comment>
  <w:comment w:id="39" w:author="Egger Nils AVECTRIS" w:date="2020-03-23T14:56:00Z" w:initials="ENA">
    <w:p w14:paraId="1414EDF8" w14:textId="77777777" w:rsidR="0096700D" w:rsidRDefault="0096700D" w:rsidP="00E248F1">
      <w:pPr>
        <w:pStyle w:val="Kommentartext"/>
      </w:pPr>
      <w:r>
        <w:rPr>
          <w:rStyle w:val="Kommentarzeichen"/>
        </w:rPr>
        <w:annotationRef/>
      </w:r>
      <w:r>
        <w:t>File verlinke</w:t>
      </w:r>
    </w:p>
  </w:comment>
  <w:comment w:id="94" w:author="Egger Nils AVECTRIS" w:date="2020-04-01T10:44:00Z" w:initials="ENA">
    <w:p w14:paraId="01F9F42D" w14:textId="77777777" w:rsidR="0096700D" w:rsidRDefault="0096700D" w:rsidP="00E248F1">
      <w:pPr>
        <w:pStyle w:val="Kommentartext"/>
      </w:pPr>
      <w:r>
        <w:rPr>
          <w:rStyle w:val="Kommentarzeichen"/>
        </w:rPr>
        <w:annotationRef/>
      </w:r>
      <w:proofErr w:type="spellStart"/>
      <w:r>
        <w:t>Zerst</w:t>
      </w:r>
      <w:proofErr w:type="spellEnd"/>
      <w:r>
        <w:t xml:space="preserve"> </w:t>
      </w:r>
      <w:proofErr w:type="spellStart"/>
      <w:r>
        <w:t>muess</w:t>
      </w:r>
      <w:proofErr w:type="spellEnd"/>
      <w:r>
        <w:t xml:space="preserve"> ja </w:t>
      </w:r>
      <w:proofErr w:type="spellStart"/>
      <w:r>
        <w:t>auno</w:t>
      </w:r>
      <w:proofErr w:type="spellEnd"/>
      <w:r>
        <w:t xml:space="preserve"> </w:t>
      </w:r>
      <w:proofErr w:type="spellStart"/>
      <w:r>
        <w:t>bbb</w:t>
      </w:r>
      <w:proofErr w:type="spellEnd"/>
      <w:r>
        <w:t xml:space="preserve"> </w:t>
      </w:r>
      <w:proofErr w:type="spellStart"/>
      <w:r>
        <w:t>datenbank</w:t>
      </w:r>
      <w:proofErr w:type="spellEnd"/>
      <w:r>
        <w:t xml:space="preserve"> erstellt werde</w:t>
      </w:r>
    </w:p>
    <w:p w14:paraId="6D1914D9" w14:textId="77777777" w:rsidR="0096700D" w:rsidRDefault="0096700D" w:rsidP="00E248F1">
      <w:pPr>
        <w:pStyle w:val="Kommentartext"/>
      </w:pPr>
    </w:p>
  </w:comment>
  <w:comment w:id="95" w:author="Egger Nils AVECTRIS" w:date="2020-03-31T13:46:00Z" w:initials="ENA">
    <w:p w14:paraId="7641B301" w14:textId="77777777" w:rsidR="0096700D" w:rsidRDefault="0096700D" w:rsidP="00E248F1">
      <w:pPr>
        <w:pStyle w:val="Kommentartext"/>
      </w:pPr>
      <w:r>
        <w:rPr>
          <w:rStyle w:val="Kommentarzeichen"/>
        </w:rPr>
        <w:annotationRef/>
      </w:r>
      <w:proofErr w:type="spellStart"/>
      <w:r>
        <w:t>Tedious</w:t>
      </w:r>
      <w:proofErr w:type="spellEnd"/>
      <w:r>
        <w:t xml:space="preserve"> </w:t>
      </w:r>
      <w:proofErr w:type="spellStart"/>
      <w:r>
        <w:t>hinzuefüege</w:t>
      </w:r>
      <w:proofErr w:type="spellEnd"/>
    </w:p>
  </w:comment>
  <w:comment w:id="96" w:author="Egger Nils AVECTRIS" w:date="2020-03-30T14:44:00Z" w:initials="ENA">
    <w:p w14:paraId="517D2CF7" w14:textId="77777777" w:rsidR="0096700D" w:rsidRDefault="0096700D" w:rsidP="00E248F1">
      <w:pPr>
        <w:pStyle w:val="Kommentartext"/>
      </w:pPr>
      <w:r>
        <w:rPr>
          <w:rStyle w:val="Kommentarzeichen"/>
        </w:rPr>
        <w:annotationRef/>
      </w:r>
      <w:r>
        <w:t xml:space="preserve">TODO </w:t>
      </w:r>
      <w:proofErr w:type="spellStart"/>
      <w:r>
        <w:t>neui</w:t>
      </w:r>
      <w:proofErr w:type="spellEnd"/>
      <w:r>
        <w:t xml:space="preserve"> Wert </w:t>
      </w:r>
      <w:proofErr w:type="spellStart"/>
      <w:r>
        <w:t>hinzuefüege</w:t>
      </w:r>
      <w:proofErr w:type="spellEnd"/>
    </w:p>
  </w:comment>
  <w:comment w:id="97" w:author="Egger Nils AVECTRIS" w:date="2020-03-25T13:03:00Z" w:initials="ENA">
    <w:p w14:paraId="4A32E675" w14:textId="77777777" w:rsidR="0096700D" w:rsidRDefault="0096700D" w:rsidP="00E248F1">
      <w:pPr>
        <w:pStyle w:val="Kommentartext"/>
      </w:pPr>
      <w:r>
        <w:rPr>
          <w:rStyle w:val="Kommentarzeichen"/>
        </w:rPr>
        <w:annotationRef/>
      </w:r>
      <w:r>
        <w:t xml:space="preserve">Storage </w:t>
      </w:r>
      <w:proofErr w:type="spellStart"/>
      <w:r>
        <w:t>hinzuefüege</w:t>
      </w:r>
      <w:proofErr w:type="spellEnd"/>
      <w:r>
        <w:t>?</w:t>
      </w:r>
    </w:p>
  </w:comment>
  <w:comment w:id="101" w:author="Egger Nils AVECTRIS" w:date="2020-03-31T10:49:00Z" w:initials="ENA">
    <w:p w14:paraId="1DBFF178" w14:textId="77777777" w:rsidR="0096700D" w:rsidRDefault="0096700D" w:rsidP="00E248F1">
      <w:pPr>
        <w:pStyle w:val="Kommentartext"/>
      </w:pPr>
      <w:r>
        <w:t xml:space="preserve">Im </w:t>
      </w:r>
      <w:r>
        <w:rPr>
          <w:rStyle w:val="Kommentarzeichen"/>
        </w:rPr>
        <w:annotationRef/>
      </w:r>
      <w:r>
        <w:t xml:space="preserve">Glossar </w:t>
      </w:r>
      <w:proofErr w:type="spellStart"/>
      <w:r>
        <w:t>hinzuefüge</w:t>
      </w:r>
      <w:proofErr w:type="spellEnd"/>
    </w:p>
  </w:comment>
  <w:comment w:id="103" w:author="Egger Nils AVECTRIS" w:date="2020-03-31T14:17:00Z" w:initials="ENA">
    <w:p w14:paraId="679F4FB3" w14:textId="77777777" w:rsidR="0096700D" w:rsidRDefault="0096700D" w:rsidP="00E248F1">
      <w:pPr>
        <w:pStyle w:val="Kommentartext"/>
      </w:pPr>
      <w:r>
        <w:rPr>
          <w:rStyle w:val="Kommentarzeichen"/>
        </w:rPr>
        <w:annotationRef/>
      </w:r>
      <w:proofErr w:type="spellStart"/>
      <w:r>
        <w:t>Meh</w:t>
      </w:r>
      <w:proofErr w:type="spellEnd"/>
      <w:r>
        <w:t xml:space="preserve"> </w:t>
      </w:r>
      <w:proofErr w:type="spellStart"/>
      <w:r>
        <w:t>dezue</w:t>
      </w:r>
      <w:proofErr w:type="spellEnd"/>
      <w:r>
        <w:t xml:space="preserve"> schriebe</w:t>
      </w:r>
    </w:p>
  </w:comment>
  <w:comment w:id="105" w:author="Egger Nils AVECTRIS" w:date="2020-03-31T12:19:00Z" w:initials="ENA">
    <w:p w14:paraId="65C16E53" w14:textId="77777777" w:rsidR="0096700D" w:rsidRDefault="0096700D" w:rsidP="00E248F1">
      <w:pPr>
        <w:pStyle w:val="Kommentartext"/>
      </w:pPr>
      <w:r>
        <w:rPr>
          <w:rStyle w:val="Kommentarzeichen"/>
        </w:rPr>
        <w:annotationRef/>
      </w:r>
      <w:proofErr w:type="spellStart"/>
      <w:r>
        <w:t>Erwitere</w:t>
      </w:r>
      <w:proofErr w:type="spellEnd"/>
      <w:r>
        <w:t xml:space="preserve"> schlussendlich</w:t>
      </w:r>
    </w:p>
  </w:comment>
  <w:comment w:id="106" w:author="Egger Nils AVECTRIS" w:date="2020-03-31T12:51:00Z" w:initials="ENA">
    <w:p w14:paraId="48B2605C" w14:textId="77777777" w:rsidR="0096700D" w:rsidRDefault="0096700D" w:rsidP="00E248F1">
      <w:pPr>
        <w:pStyle w:val="Kommentartext"/>
      </w:pPr>
      <w:r>
        <w:rPr>
          <w:rStyle w:val="Kommentarzeichen"/>
        </w:rPr>
        <w:annotationRef/>
      </w:r>
      <w:proofErr w:type="spellStart"/>
      <w:r>
        <w:t>Todo</w:t>
      </w:r>
      <w:proofErr w:type="spellEnd"/>
    </w:p>
  </w:comment>
  <w:comment w:id="111" w:author="Egger Nils AVECTRIS" w:date="2020-03-30T10:47:00Z" w:initials="ENA">
    <w:p w14:paraId="7E278D13" w14:textId="77777777" w:rsidR="0096700D" w:rsidRDefault="0096700D" w:rsidP="00E248F1">
      <w:pPr>
        <w:pStyle w:val="Kommentartext"/>
      </w:pPr>
      <w:r>
        <w:rPr>
          <w:rStyle w:val="Kommentarzeichen"/>
        </w:rPr>
        <w:annotationRef/>
      </w:r>
      <w:r>
        <w:t>TODO</w:t>
      </w:r>
    </w:p>
  </w:comment>
  <w:comment w:id="123" w:author="Egger Nils AVECTRIS" w:date="2020-03-24T15:24:00Z" w:initials="ENA">
    <w:p w14:paraId="4E5C0212" w14:textId="77777777" w:rsidR="0096700D" w:rsidRDefault="0096700D" w:rsidP="00E248F1">
      <w:pPr>
        <w:pStyle w:val="Kommentartext"/>
      </w:pPr>
      <w:r>
        <w:rPr>
          <w:rStyle w:val="Kommentarzeichen"/>
        </w:rPr>
        <w:annotationRef/>
      </w:r>
      <w:r>
        <w:t>Alphabetisch sortiere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1D85A81" w15:done="0"/>
  <w15:commentEx w15:paraId="1414EDF8" w15:done="0"/>
  <w15:commentEx w15:paraId="6D1914D9" w15:done="0"/>
  <w15:commentEx w15:paraId="7641B301" w15:done="0"/>
  <w15:commentEx w15:paraId="517D2CF7" w15:done="0"/>
  <w15:commentEx w15:paraId="4A32E675" w15:done="0"/>
  <w15:commentEx w15:paraId="1DBFF178" w15:done="0"/>
  <w15:commentEx w15:paraId="679F4FB3" w15:done="0"/>
  <w15:commentEx w15:paraId="65C16E53" w15:done="0"/>
  <w15:commentEx w15:paraId="48B2605C" w15:done="0"/>
  <w15:commentEx w15:paraId="7E278D13" w15:done="0"/>
  <w15:commentEx w15:paraId="4E5C021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7E38848" w14:textId="77777777" w:rsidR="002968D8" w:rsidRDefault="002968D8" w:rsidP="00E42095">
      <w:pPr>
        <w:spacing w:line="240" w:lineRule="auto"/>
      </w:pPr>
      <w:r>
        <w:separator/>
      </w:r>
    </w:p>
  </w:endnote>
  <w:endnote w:type="continuationSeparator" w:id="0">
    <w:p w14:paraId="57AA8298" w14:textId="77777777" w:rsidR="002968D8" w:rsidRDefault="002968D8" w:rsidP="00E4209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20B0800030000000000"/>
    <w:charset w:val="00"/>
    <w:family w:val="swiss"/>
    <w:pitch w:val="variable"/>
    <w:sig w:usb0="A000006F" w:usb1="4000207B"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1002AFF" w:usb1="4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45"/>
      <w:gridCol w:w="4526"/>
    </w:tblGrid>
    <w:tr w:rsidR="0096700D" w14:paraId="493B1F60" w14:textId="77777777" w:rsidTr="00611FE4">
      <w:trPr>
        <w:trHeight w:val="1984"/>
      </w:trPr>
      <w:tc>
        <w:tcPr>
          <w:tcW w:w="4545" w:type="dxa"/>
          <w:vAlign w:val="bottom"/>
        </w:tcPr>
        <w:p w14:paraId="4CCC1007" w14:textId="77777777" w:rsidR="0096700D" w:rsidRPr="00611FE4" w:rsidRDefault="0096700D" w:rsidP="00611FE4">
          <w:pPr>
            <w:pStyle w:val="AbsenderFusszeile"/>
          </w:pPr>
          <w:proofErr w:type="spellStart"/>
          <w:r w:rsidRPr="00611FE4">
            <w:t>Avectris</w:t>
          </w:r>
          <w:proofErr w:type="spellEnd"/>
          <w:r w:rsidRPr="00611FE4">
            <w:t xml:space="preserve"> AG</w:t>
          </w:r>
        </w:p>
        <w:p w14:paraId="4B8FA9B8" w14:textId="77777777" w:rsidR="0096700D" w:rsidRPr="00611FE4" w:rsidRDefault="0096700D" w:rsidP="00611FE4">
          <w:pPr>
            <w:pStyle w:val="AbsenderFusszeile"/>
          </w:pPr>
          <w:proofErr w:type="spellStart"/>
          <w:r w:rsidRPr="00611FE4">
            <w:t>Bruggerstrasse</w:t>
          </w:r>
          <w:proofErr w:type="spellEnd"/>
          <w:r w:rsidRPr="00611FE4">
            <w:t xml:space="preserve"> 68</w:t>
          </w:r>
        </w:p>
        <w:p w14:paraId="616ED521" w14:textId="77777777" w:rsidR="0096700D" w:rsidRPr="00611FE4" w:rsidRDefault="0096700D" w:rsidP="00611FE4">
          <w:pPr>
            <w:pStyle w:val="AbsenderFusszeile"/>
          </w:pPr>
          <w:r w:rsidRPr="00611FE4">
            <w:t>Postfach</w:t>
          </w:r>
        </w:p>
        <w:p w14:paraId="73F3324B" w14:textId="77777777" w:rsidR="0096700D" w:rsidRPr="00611FE4" w:rsidRDefault="0096700D" w:rsidP="00611FE4">
          <w:pPr>
            <w:pStyle w:val="AbsenderFusszeile"/>
          </w:pPr>
          <w:r w:rsidRPr="00611FE4">
            <w:t>CH-5401 Baden</w:t>
          </w:r>
        </w:p>
        <w:p w14:paraId="53DD693F" w14:textId="77777777" w:rsidR="0096700D" w:rsidRPr="00611FE4" w:rsidRDefault="0096700D" w:rsidP="00611FE4">
          <w:pPr>
            <w:pStyle w:val="AbsenderFusszeile"/>
          </w:pPr>
          <w:r w:rsidRPr="00611FE4">
            <w:t>T +41 58 411 77 77</w:t>
          </w:r>
        </w:p>
        <w:p w14:paraId="701B756B" w14:textId="77777777" w:rsidR="0096700D" w:rsidRPr="00611FE4" w:rsidRDefault="0096700D" w:rsidP="00611FE4">
          <w:pPr>
            <w:pStyle w:val="AbsenderFusszeile"/>
            <w:spacing w:line="360" w:lineRule="auto"/>
          </w:pPr>
          <w:hyperlink r:id="rId1" w:history="1">
            <w:r w:rsidRPr="00611FE4">
              <w:rPr>
                <w:rStyle w:val="Hyperlink"/>
              </w:rPr>
              <w:t>www.avectris.ch</w:t>
            </w:r>
          </w:hyperlink>
        </w:p>
        <w:p w14:paraId="68747A69" w14:textId="77777777" w:rsidR="0096700D" w:rsidRPr="00611FE4" w:rsidRDefault="0096700D" w:rsidP="00611FE4">
          <w:pPr>
            <w:pStyle w:val="AbsenderFusszeile"/>
            <w:spacing w:line="360" w:lineRule="auto"/>
          </w:pPr>
          <w:r w:rsidRPr="00611FE4">
            <w:t>Standorte: Baden, Wallisellen, Wangen</w:t>
          </w:r>
        </w:p>
        <w:p w14:paraId="578907C1" w14:textId="77777777" w:rsidR="0096700D" w:rsidRPr="00611FE4" w:rsidRDefault="0096700D" w:rsidP="00611FE4">
          <w:pPr>
            <w:pStyle w:val="AbsenderFusszeile"/>
            <w:spacing w:line="20" w:lineRule="exact"/>
            <w:rPr>
              <w:sz w:val="2"/>
              <w:szCs w:val="2"/>
            </w:rPr>
          </w:pPr>
        </w:p>
      </w:tc>
      <w:tc>
        <w:tcPr>
          <w:tcW w:w="4526" w:type="dxa"/>
          <w:vAlign w:val="bottom"/>
          <w:hideMark/>
        </w:tcPr>
        <w:p w14:paraId="3EFB4963" w14:textId="77777777" w:rsidR="0096700D" w:rsidRDefault="0096700D" w:rsidP="00611FE4">
          <w:pPr>
            <w:pStyle w:val="Claim"/>
            <w:spacing w:line="276" w:lineRule="auto"/>
            <w:rPr>
              <w:lang w:val="en-US"/>
            </w:rPr>
          </w:pPr>
          <w:r>
            <w:rPr>
              <w:noProof/>
              <w:lang w:eastAsia="de-CH" w:bidi="ar-SA"/>
            </w:rPr>
            <w:drawing>
              <wp:inline distT="0" distB="0" distL="0" distR="0" wp14:anchorId="4E9B11DA" wp14:editId="2E08A8E5">
                <wp:extent cx="1503045" cy="222885"/>
                <wp:effectExtent l="0" t="0" r="190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503045" cy="222885"/>
                        </a:xfrm>
                        <a:prstGeom prst="rect">
                          <a:avLst/>
                        </a:prstGeom>
                        <a:noFill/>
                        <a:ln>
                          <a:noFill/>
                        </a:ln>
                      </pic:spPr>
                    </pic:pic>
                  </a:graphicData>
                </a:graphic>
              </wp:inline>
            </w:drawing>
          </w:r>
        </w:p>
      </w:tc>
    </w:tr>
  </w:tbl>
  <w:p w14:paraId="7C2F797E" w14:textId="77777777" w:rsidR="0096700D" w:rsidRDefault="0096700D" w:rsidP="00611FE4">
    <w:pPr>
      <w:pStyle w:val="Fuzeile"/>
      <w:rPr>
        <w:szCs w:val="2"/>
      </w:rPr>
    </w:pPr>
  </w:p>
  <w:p w14:paraId="4454CBE3" w14:textId="77777777" w:rsidR="0096700D" w:rsidRDefault="0096700D" w:rsidP="00611FE4">
    <w:pPr>
      <w:pStyle w:val="Fuzeile"/>
    </w:pPr>
  </w:p>
  <w:p w14:paraId="041E99B6" w14:textId="77777777" w:rsidR="0096700D" w:rsidRDefault="0096700D" w:rsidP="00611FE4">
    <w:pPr>
      <w:pStyle w:val="Fuzeile"/>
    </w:pPr>
  </w:p>
  <w:p w14:paraId="24FB9138" w14:textId="77777777" w:rsidR="0096700D" w:rsidRPr="00611FE4" w:rsidRDefault="0096700D" w:rsidP="00611FE4">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A48E68" w14:textId="77777777" w:rsidR="0096700D" w:rsidRPr="002E429C" w:rsidRDefault="0096700D" w:rsidP="007479FA">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26A657" w14:textId="77777777" w:rsidR="0096700D" w:rsidRPr="002E429C" w:rsidRDefault="0096700D" w:rsidP="007479FA">
    <w:pPr>
      <w:spacing w:line="240"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2A0E75" w14:textId="77777777" w:rsidR="002968D8" w:rsidRDefault="002968D8" w:rsidP="00E42095">
      <w:pPr>
        <w:spacing w:line="240" w:lineRule="auto"/>
      </w:pPr>
      <w:r>
        <w:separator/>
      </w:r>
    </w:p>
  </w:footnote>
  <w:footnote w:type="continuationSeparator" w:id="0">
    <w:p w14:paraId="43A1C24B" w14:textId="77777777" w:rsidR="002968D8" w:rsidRDefault="002968D8" w:rsidP="00E4209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96700D" w14:paraId="28DB0CA1" w14:textId="77777777" w:rsidTr="000B182B">
      <w:trPr>
        <w:trHeight w:val="794"/>
      </w:trPr>
      <w:tc>
        <w:tcPr>
          <w:tcW w:w="9071" w:type="dxa"/>
          <w:gridSpan w:val="2"/>
        </w:tcPr>
        <w:p w14:paraId="3AC8433B" w14:textId="77777777" w:rsidR="0096700D" w:rsidRPr="007479FA" w:rsidRDefault="0096700D" w:rsidP="000B182B">
          <w:pPr>
            <w:pStyle w:val="AbsenderFusszeile"/>
          </w:pPr>
          <w:proofErr w:type="spellStart"/>
          <w:r w:rsidRPr="007479FA">
            <w:t>Avectris</w:t>
          </w:r>
          <w:proofErr w:type="spellEnd"/>
          <w:r w:rsidRPr="007479FA">
            <w:t xml:space="preserve"> AG</w:t>
          </w:r>
        </w:p>
        <w:p w14:paraId="2FC80E58" w14:textId="77777777" w:rsidR="0096700D" w:rsidRPr="004C1088" w:rsidRDefault="0096700D" w:rsidP="000B182B">
          <w:pPr>
            <w:pStyle w:val="AbsenderFusszeile"/>
          </w:pPr>
          <w:r w:rsidRPr="007479FA">
            <w:t>CH-5401 Baden</w:t>
          </w:r>
        </w:p>
      </w:tc>
    </w:tr>
    <w:tr w:rsidR="0096700D" w14:paraId="729B5ECF" w14:textId="77777777" w:rsidTr="003C6FA2">
      <w:trPr>
        <w:trHeight w:val="227"/>
      </w:trPr>
      <w:tc>
        <w:tcPr>
          <w:tcW w:w="1134" w:type="dxa"/>
        </w:tcPr>
        <w:p w14:paraId="76803AFA" w14:textId="77777777" w:rsidR="0096700D" w:rsidRDefault="0096700D" w:rsidP="000B182B">
          <w:pPr>
            <w:pStyle w:val="InfoBlocklinks"/>
          </w:pPr>
          <w:r>
            <w:t>Autor</w:t>
          </w:r>
        </w:p>
      </w:tc>
      <w:tc>
        <w:tcPr>
          <w:tcW w:w="7937" w:type="dxa"/>
        </w:tcPr>
        <w:p w14:paraId="30637565" w14:textId="77777777" w:rsidR="0096700D" w:rsidRDefault="0096700D" w:rsidP="00073355">
          <w:pPr>
            <w:pStyle w:val="TabellenText"/>
            <w:rPr>
              <w:noProof/>
            </w:rPr>
          </w:pPr>
          <w:r>
            <w:rPr>
              <w:noProof/>
            </w:rPr>
            <w:t>Nils Egger</w:t>
          </w:r>
        </w:p>
      </w:tc>
    </w:tr>
    <w:tr w:rsidR="0096700D" w14:paraId="1C287C20" w14:textId="77777777" w:rsidTr="003C6FA2">
      <w:trPr>
        <w:trHeight w:val="227"/>
      </w:trPr>
      <w:tc>
        <w:tcPr>
          <w:tcW w:w="1134" w:type="dxa"/>
        </w:tcPr>
        <w:p w14:paraId="4D91111A" w14:textId="77777777" w:rsidR="0096700D" w:rsidRDefault="0096700D" w:rsidP="000B182B">
          <w:pPr>
            <w:pStyle w:val="InfoBlocklinks"/>
          </w:pPr>
          <w:r>
            <w:t>Datum</w:t>
          </w:r>
        </w:p>
      </w:tc>
      <w:tc>
        <w:tcPr>
          <w:tcW w:w="7937" w:type="dxa"/>
        </w:tcPr>
        <w:p w14:paraId="5149ED7C" w14:textId="77777777" w:rsidR="0096700D" w:rsidRDefault="0096700D" w:rsidP="00EB5360">
          <w:pPr>
            <w:pStyle w:val="TabellenText"/>
            <w:rPr>
              <w:noProof/>
            </w:rPr>
          </w:pPr>
          <w:r>
            <w:rPr>
              <w:noProof/>
            </w:rPr>
            <w:t>24.03.2020</w:t>
          </w:r>
        </w:p>
      </w:tc>
    </w:tr>
    <w:tr w:rsidR="0096700D" w14:paraId="2B6D0B33" w14:textId="77777777" w:rsidTr="003C6FA2">
      <w:trPr>
        <w:trHeight w:val="227"/>
      </w:trPr>
      <w:tc>
        <w:tcPr>
          <w:tcW w:w="1134" w:type="dxa"/>
        </w:tcPr>
        <w:p w14:paraId="582E9571" w14:textId="77777777" w:rsidR="0096700D" w:rsidRDefault="0096700D" w:rsidP="000B182B">
          <w:pPr>
            <w:pStyle w:val="InfoBlocklinks"/>
          </w:pPr>
          <w:r>
            <w:t>Seite</w:t>
          </w:r>
        </w:p>
      </w:tc>
      <w:tc>
        <w:tcPr>
          <w:tcW w:w="7937" w:type="dxa"/>
        </w:tcPr>
        <w:p w14:paraId="0E27E446" w14:textId="0660651C" w:rsidR="0096700D" w:rsidRDefault="0096700D" w:rsidP="00073355">
          <w:pPr>
            <w:pStyle w:val="TabellenText"/>
            <w:rPr>
              <w:noProof/>
            </w:rPr>
          </w:pPr>
          <w:r>
            <w:rPr>
              <w:noProof/>
            </w:rPr>
            <w:fldChar w:fldCharType="begin"/>
          </w:r>
          <w:r>
            <w:rPr>
              <w:noProof/>
            </w:rPr>
            <w:instrText xml:space="preserve"> PAGE   \* MERGEFORMAT </w:instrText>
          </w:r>
          <w:r>
            <w:rPr>
              <w:noProof/>
            </w:rPr>
            <w:fldChar w:fldCharType="separate"/>
          </w:r>
          <w:r w:rsidR="00292EBC">
            <w:rPr>
              <w:noProof/>
            </w:rPr>
            <w:t>66</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292EBC">
            <w:rPr>
              <w:noProof/>
            </w:rPr>
            <w:t>69</w:t>
          </w:r>
          <w:r>
            <w:rPr>
              <w:noProof/>
            </w:rPr>
            <w:fldChar w:fldCharType="end"/>
          </w:r>
        </w:p>
      </w:tc>
    </w:tr>
    <w:tr w:rsidR="0096700D" w14:paraId="5B65E52A" w14:textId="77777777" w:rsidTr="003C6FA2">
      <w:trPr>
        <w:trHeight w:val="227"/>
      </w:trPr>
      <w:tc>
        <w:tcPr>
          <w:tcW w:w="1134" w:type="dxa"/>
        </w:tcPr>
        <w:p w14:paraId="11537F18" w14:textId="77777777" w:rsidR="0096700D" w:rsidRDefault="0096700D" w:rsidP="000B182B">
          <w:pPr>
            <w:pStyle w:val="InfoBlocklinks"/>
          </w:pPr>
        </w:p>
      </w:tc>
      <w:tc>
        <w:tcPr>
          <w:tcW w:w="7937" w:type="dxa"/>
        </w:tcPr>
        <w:p w14:paraId="4B3F6DD8" w14:textId="77777777" w:rsidR="0096700D" w:rsidRDefault="0096700D" w:rsidP="00073355">
          <w:pPr>
            <w:pStyle w:val="TabellenText"/>
            <w:rPr>
              <w:noProof/>
            </w:rPr>
          </w:pPr>
        </w:p>
      </w:tc>
    </w:tr>
  </w:tbl>
  <w:p w14:paraId="6F155319" w14:textId="77777777" w:rsidR="0096700D" w:rsidRPr="00EC6232" w:rsidRDefault="0096700D" w:rsidP="00073355">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96700D" w:rsidRPr="004C1088" w14:paraId="4F1052B5" w14:textId="77777777" w:rsidTr="002B4DB8">
      <w:trPr>
        <w:trHeight w:val="794"/>
      </w:trPr>
      <w:tc>
        <w:tcPr>
          <w:tcW w:w="9071" w:type="dxa"/>
          <w:gridSpan w:val="2"/>
        </w:tcPr>
        <w:p w14:paraId="06A63465" w14:textId="77777777" w:rsidR="0096700D" w:rsidRPr="007479FA" w:rsidRDefault="0096700D" w:rsidP="00EB5360">
          <w:pPr>
            <w:pStyle w:val="AbsenderFusszeile"/>
          </w:pPr>
          <w:proofErr w:type="spellStart"/>
          <w:r w:rsidRPr="007479FA">
            <w:t>Avectris</w:t>
          </w:r>
          <w:proofErr w:type="spellEnd"/>
          <w:r w:rsidRPr="007479FA">
            <w:t xml:space="preserve"> AG</w:t>
          </w:r>
        </w:p>
        <w:p w14:paraId="3134BBAB" w14:textId="77777777" w:rsidR="0096700D" w:rsidRPr="004C1088" w:rsidRDefault="0096700D" w:rsidP="00EB5360">
          <w:pPr>
            <w:pStyle w:val="AbsenderFusszeile"/>
          </w:pPr>
          <w:r w:rsidRPr="007479FA">
            <w:t>CH-5401 Baden</w:t>
          </w:r>
        </w:p>
      </w:tc>
    </w:tr>
    <w:tr w:rsidR="0096700D" w14:paraId="6AB86C2E" w14:textId="77777777" w:rsidTr="002B4DB8">
      <w:trPr>
        <w:trHeight w:val="227"/>
      </w:trPr>
      <w:tc>
        <w:tcPr>
          <w:tcW w:w="1134" w:type="dxa"/>
        </w:tcPr>
        <w:p w14:paraId="4041BD73" w14:textId="77777777" w:rsidR="0096700D" w:rsidRDefault="0096700D" w:rsidP="00EB5360">
          <w:pPr>
            <w:pStyle w:val="InfoBlocklinks"/>
          </w:pPr>
          <w:r>
            <w:t>Autor</w:t>
          </w:r>
        </w:p>
      </w:tc>
      <w:tc>
        <w:tcPr>
          <w:tcW w:w="7937" w:type="dxa"/>
        </w:tcPr>
        <w:p w14:paraId="350DBA7F" w14:textId="77777777" w:rsidR="0096700D" w:rsidRDefault="0096700D" w:rsidP="00EB5360">
          <w:pPr>
            <w:pStyle w:val="TabellenText"/>
            <w:rPr>
              <w:noProof/>
            </w:rPr>
          </w:pPr>
          <w:r>
            <w:rPr>
              <w:noProof/>
            </w:rPr>
            <w:t>Nils Egger</w:t>
          </w:r>
        </w:p>
      </w:tc>
    </w:tr>
    <w:tr w:rsidR="0096700D" w14:paraId="7E703A64" w14:textId="77777777" w:rsidTr="002B4DB8">
      <w:trPr>
        <w:trHeight w:val="227"/>
      </w:trPr>
      <w:tc>
        <w:tcPr>
          <w:tcW w:w="1134" w:type="dxa"/>
        </w:tcPr>
        <w:p w14:paraId="401B1CF1" w14:textId="77777777" w:rsidR="0096700D" w:rsidRDefault="0096700D" w:rsidP="00EB5360">
          <w:pPr>
            <w:pStyle w:val="InfoBlocklinks"/>
          </w:pPr>
          <w:r>
            <w:t>Datum</w:t>
          </w:r>
        </w:p>
      </w:tc>
      <w:tc>
        <w:tcPr>
          <w:tcW w:w="7937" w:type="dxa"/>
        </w:tcPr>
        <w:p w14:paraId="6B322988" w14:textId="77777777" w:rsidR="0096700D" w:rsidRDefault="0096700D" w:rsidP="00EB5360">
          <w:pPr>
            <w:pStyle w:val="TabellenText"/>
            <w:rPr>
              <w:noProof/>
            </w:rPr>
          </w:pPr>
          <w:r>
            <w:rPr>
              <w:noProof/>
            </w:rPr>
            <w:t>24.03.2020</w:t>
          </w:r>
        </w:p>
      </w:tc>
    </w:tr>
    <w:tr w:rsidR="0096700D" w14:paraId="6E884B77" w14:textId="77777777" w:rsidTr="002B4DB8">
      <w:trPr>
        <w:trHeight w:val="227"/>
      </w:trPr>
      <w:tc>
        <w:tcPr>
          <w:tcW w:w="1134" w:type="dxa"/>
        </w:tcPr>
        <w:p w14:paraId="327D156D" w14:textId="77777777" w:rsidR="0096700D" w:rsidRDefault="0096700D" w:rsidP="00EB5360">
          <w:pPr>
            <w:pStyle w:val="InfoBlocklinks"/>
          </w:pPr>
          <w:r>
            <w:t>Seite</w:t>
          </w:r>
        </w:p>
      </w:tc>
      <w:tc>
        <w:tcPr>
          <w:tcW w:w="7937" w:type="dxa"/>
        </w:tcPr>
        <w:p w14:paraId="03ABBD42" w14:textId="3FAA69DC" w:rsidR="0096700D" w:rsidRDefault="0096700D" w:rsidP="00EB5360">
          <w:pPr>
            <w:pStyle w:val="TabellenText"/>
            <w:rPr>
              <w:noProof/>
            </w:rPr>
          </w:pPr>
          <w:r>
            <w:rPr>
              <w:noProof/>
            </w:rPr>
            <w:fldChar w:fldCharType="begin"/>
          </w:r>
          <w:r>
            <w:rPr>
              <w:noProof/>
            </w:rPr>
            <w:instrText xml:space="preserve"> PAGE   \* MERGEFORMAT </w:instrText>
          </w:r>
          <w:r>
            <w:rPr>
              <w:noProof/>
            </w:rPr>
            <w:fldChar w:fldCharType="separate"/>
          </w:r>
          <w:r w:rsidR="00EF6BAE">
            <w:rPr>
              <w:noProof/>
            </w:rPr>
            <w:t>14</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EF6BAE">
            <w:rPr>
              <w:noProof/>
            </w:rPr>
            <w:t>68</w:t>
          </w:r>
          <w:r>
            <w:rPr>
              <w:noProof/>
            </w:rPr>
            <w:fldChar w:fldCharType="end"/>
          </w:r>
        </w:p>
      </w:tc>
    </w:tr>
  </w:tbl>
  <w:p w14:paraId="7DC400CC" w14:textId="77777777" w:rsidR="0096700D" w:rsidRDefault="0096700D" w:rsidP="00EB5360">
    <w:pPr>
      <w:pStyle w:val="Kopfzeile"/>
    </w:pPr>
  </w:p>
  <w:p w14:paraId="635F99F4" w14:textId="77777777" w:rsidR="0096700D" w:rsidRPr="00EB5360" w:rsidRDefault="0096700D" w:rsidP="00EB5360">
    <w:pPr>
      <w:pStyle w:val="Kopfzeil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34"/>
      <w:gridCol w:w="7937"/>
    </w:tblGrid>
    <w:tr w:rsidR="0096700D" w:rsidRPr="004C1088" w14:paraId="09A0F67B" w14:textId="77777777" w:rsidTr="002B4DB8">
      <w:trPr>
        <w:trHeight w:val="794"/>
      </w:trPr>
      <w:tc>
        <w:tcPr>
          <w:tcW w:w="9071" w:type="dxa"/>
          <w:gridSpan w:val="2"/>
        </w:tcPr>
        <w:p w14:paraId="206E6581" w14:textId="77777777" w:rsidR="0096700D" w:rsidRPr="007479FA" w:rsidRDefault="0096700D" w:rsidP="00EB5360">
          <w:pPr>
            <w:pStyle w:val="AbsenderFusszeile"/>
          </w:pPr>
          <w:proofErr w:type="spellStart"/>
          <w:r w:rsidRPr="007479FA">
            <w:t>Avectris</w:t>
          </w:r>
          <w:proofErr w:type="spellEnd"/>
          <w:r w:rsidRPr="007479FA">
            <w:t xml:space="preserve"> AG</w:t>
          </w:r>
        </w:p>
        <w:p w14:paraId="4638BC6A" w14:textId="77777777" w:rsidR="0096700D" w:rsidRPr="004C1088" w:rsidRDefault="0096700D" w:rsidP="00EB5360">
          <w:pPr>
            <w:pStyle w:val="AbsenderFusszeile"/>
          </w:pPr>
          <w:r w:rsidRPr="007479FA">
            <w:t>CH-5401 Baden</w:t>
          </w:r>
        </w:p>
      </w:tc>
    </w:tr>
    <w:tr w:rsidR="0096700D" w14:paraId="46BD6A00" w14:textId="77777777" w:rsidTr="002B4DB8">
      <w:trPr>
        <w:trHeight w:val="227"/>
      </w:trPr>
      <w:tc>
        <w:tcPr>
          <w:tcW w:w="1134" w:type="dxa"/>
        </w:tcPr>
        <w:p w14:paraId="7F1C7EE2" w14:textId="77777777" w:rsidR="0096700D" w:rsidRDefault="0096700D" w:rsidP="00EB5360">
          <w:pPr>
            <w:pStyle w:val="InfoBlocklinks"/>
          </w:pPr>
          <w:r>
            <w:t>Autor</w:t>
          </w:r>
        </w:p>
      </w:tc>
      <w:tc>
        <w:tcPr>
          <w:tcW w:w="7937" w:type="dxa"/>
        </w:tcPr>
        <w:p w14:paraId="033C98C5" w14:textId="77777777" w:rsidR="0096700D" w:rsidRDefault="0096700D" w:rsidP="00EB5360">
          <w:pPr>
            <w:pStyle w:val="TabellenText"/>
            <w:rPr>
              <w:noProof/>
            </w:rPr>
          </w:pPr>
          <w:r>
            <w:rPr>
              <w:noProof/>
            </w:rPr>
            <w:t>Nils Egger</w:t>
          </w:r>
        </w:p>
      </w:tc>
    </w:tr>
    <w:tr w:rsidR="0096700D" w14:paraId="35AF0E34" w14:textId="77777777" w:rsidTr="002B4DB8">
      <w:trPr>
        <w:trHeight w:val="227"/>
      </w:trPr>
      <w:tc>
        <w:tcPr>
          <w:tcW w:w="1134" w:type="dxa"/>
        </w:tcPr>
        <w:p w14:paraId="6B9850D3" w14:textId="77777777" w:rsidR="0096700D" w:rsidRDefault="0096700D" w:rsidP="00EB5360">
          <w:pPr>
            <w:pStyle w:val="InfoBlocklinks"/>
          </w:pPr>
          <w:r>
            <w:t>Datum</w:t>
          </w:r>
        </w:p>
      </w:tc>
      <w:tc>
        <w:tcPr>
          <w:tcW w:w="7937" w:type="dxa"/>
        </w:tcPr>
        <w:p w14:paraId="4D61A2CA" w14:textId="77777777" w:rsidR="0096700D" w:rsidRDefault="0096700D" w:rsidP="00EB5360">
          <w:pPr>
            <w:pStyle w:val="TabellenText"/>
            <w:rPr>
              <w:noProof/>
            </w:rPr>
          </w:pPr>
          <w:r>
            <w:rPr>
              <w:noProof/>
            </w:rPr>
            <w:t>24.03.2020</w:t>
          </w:r>
        </w:p>
      </w:tc>
    </w:tr>
    <w:tr w:rsidR="0096700D" w14:paraId="46BF5A7D" w14:textId="77777777" w:rsidTr="002B4DB8">
      <w:trPr>
        <w:trHeight w:val="227"/>
      </w:trPr>
      <w:tc>
        <w:tcPr>
          <w:tcW w:w="1134" w:type="dxa"/>
        </w:tcPr>
        <w:p w14:paraId="17C0AD2C" w14:textId="77777777" w:rsidR="0096700D" w:rsidRDefault="0096700D" w:rsidP="00EB5360">
          <w:pPr>
            <w:pStyle w:val="InfoBlocklinks"/>
          </w:pPr>
          <w:r>
            <w:t>Seite</w:t>
          </w:r>
        </w:p>
      </w:tc>
      <w:tc>
        <w:tcPr>
          <w:tcW w:w="7937" w:type="dxa"/>
        </w:tcPr>
        <w:p w14:paraId="55C02103" w14:textId="52364FF9" w:rsidR="0096700D" w:rsidRDefault="0096700D" w:rsidP="00EB5360">
          <w:pPr>
            <w:pStyle w:val="TabellenText"/>
            <w:rPr>
              <w:noProof/>
            </w:rPr>
          </w:pPr>
          <w:r>
            <w:rPr>
              <w:noProof/>
            </w:rPr>
            <w:fldChar w:fldCharType="begin"/>
          </w:r>
          <w:r>
            <w:rPr>
              <w:noProof/>
            </w:rPr>
            <w:instrText xml:space="preserve"> PAGE   \* MERGEFORMAT </w:instrText>
          </w:r>
          <w:r>
            <w:rPr>
              <w:noProof/>
            </w:rPr>
            <w:fldChar w:fldCharType="separate"/>
          </w:r>
          <w:r w:rsidR="00EF6BAE">
            <w:rPr>
              <w:noProof/>
            </w:rPr>
            <w:t>15</w:t>
          </w:r>
          <w:r>
            <w:rPr>
              <w:noProof/>
            </w:rPr>
            <w:fldChar w:fldCharType="end"/>
          </w:r>
          <w:r>
            <w:rPr>
              <w:noProof/>
            </w:rPr>
            <w:t>/</w:t>
          </w:r>
          <w:r>
            <w:rPr>
              <w:noProof/>
            </w:rPr>
            <w:fldChar w:fldCharType="begin"/>
          </w:r>
          <w:r>
            <w:rPr>
              <w:noProof/>
            </w:rPr>
            <w:instrText xml:space="preserve"> NUMPAGES   \* MERGEFORMAT </w:instrText>
          </w:r>
          <w:r>
            <w:rPr>
              <w:noProof/>
            </w:rPr>
            <w:fldChar w:fldCharType="separate"/>
          </w:r>
          <w:r w:rsidR="00EF6BAE">
            <w:rPr>
              <w:noProof/>
            </w:rPr>
            <w:t>68</w:t>
          </w:r>
          <w:r>
            <w:rPr>
              <w:noProof/>
            </w:rPr>
            <w:fldChar w:fldCharType="end"/>
          </w:r>
        </w:p>
      </w:tc>
    </w:tr>
  </w:tbl>
  <w:p w14:paraId="16322C31" w14:textId="2DE7F301" w:rsidR="0096700D" w:rsidRDefault="0096700D" w:rsidP="00EB5360">
    <w:pPr>
      <w:pStyle w:val="Kopfzeile"/>
    </w:pPr>
  </w:p>
  <w:p w14:paraId="3662427C" w14:textId="77777777" w:rsidR="0096700D" w:rsidRPr="00EB5360" w:rsidRDefault="0096700D" w:rsidP="00EB5360">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1"/>
    <w:multiLevelType w:val="singleLevel"/>
    <w:tmpl w:val="5FC6B162"/>
    <w:lvl w:ilvl="0">
      <w:start w:val="1"/>
      <w:numFmt w:val="bullet"/>
      <w:pStyle w:val="Aufzhlungszeichen4"/>
      <w:lvlText w:val=""/>
      <w:lvlJc w:val="left"/>
      <w:pPr>
        <w:ind w:left="1211" w:hanging="360"/>
      </w:pPr>
      <w:rPr>
        <w:rFonts w:ascii="Symbol" w:hAnsi="Symbol" w:hint="default"/>
        <w:sz w:val="20"/>
      </w:rPr>
    </w:lvl>
  </w:abstractNum>
  <w:abstractNum w:abstractNumId="1" w15:restartNumberingAfterBreak="0">
    <w:nsid w:val="FFFFFF82"/>
    <w:multiLevelType w:val="singleLevel"/>
    <w:tmpl w:val="DC809862"/>
    <w:lvl w:ilvl="0">
      <w:start w:val="1"/>
      <w:numFmt w:val="bullet"/>
      <w:pStyle w:val="Aufzhlungszeichen3"/>
      <w:lvlText w:val=""/>
      <w:lvlJc w:val="left"/>
      <w:pPr>
        <w:ind w:left="927" w:hanging="360"/>
      </w:pPr>
      <w:rPr>
        <w:rFonts w:ascii="Symbol" w:hAnsi="Symbol" w:hint="default"/>
        <w:sz w:val="20"/>
      </w:rPr>
    </w:lvl>
  </w:abstractNum>
  <w:abstractNum w:abstractNumId="2" w15:restartNumberingAfterBreak="0">
    <w:nsid w:val="FFFFFF83"/>
    <w:multiLevelType w:val="singleLevel"/>
    <w:tmpl w:val="A5CCF108"/>
    <w:lvl w:ilvl="0">
      <w:start w:val="1"/>
      <w:numFmt w:val="bullet"/>
      <w:pStyle w:val="Aufzhlungszeichen2"/>
      <w:lvlText w:val=""/>
      <w:lvlJc w:val="left"/>
      <w:pPr>
        <w:ind w:left="644" w:hanging="360"/>
      </w:pPr>
      <w:rPr>
        <w:rFonts w:ascii="Symbol" w:hAnsi="Symbol" w:hint="default"/>
        <w:sz w:val="20"/>
      </w:rPr>
    </w:lvl>
  </w:abstractNum>
  <w:abstractNum w:abstractNumId="3" w15:restartNumberingAfterBreak="0">
    <w:nsid w:val="FFFFFF89"/>
    <w:multiLevelType w:val="singleLevel"/>
    <w:tmpl w:val="6FF203F6"/>
    <w:lvl w:ilvl="0">
      <w:start w:val="1"/>
      <w:numFmt w:val="bullet"/>
      <w:pStyle w:val="Aufzhlungszeichen"/>
      <w:lvlText w:val=""/>
      <w:lvlJc w:val="left"/>
      <w:pPr>
        <w:ind w:left="360" w:hanging="360"/>
      </w:pPr>
      <w:rPr>
        <w:rFonts w:ascii="Symbol" w:hAnsi="Symbol" w:hint="default"/>
        <w:sz w:val="20"/>
      </w:rPr>
    </w:lvl>
  </w:abstractNum>
  <w:abstractNum w:abstractNumId="4" w15:restartNumberingAfterBreak="0">
    <w:nsid w:val="02120904"/>
    <w:multiLevelType w:val="hybridMultilevel"/>
    <w:tmpl w:val="F8BCED2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12A258D"/>
    <w:multiLevelType w:val="hybridMultilevel"/>
    <w:tmpl w:val="94F4BC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12A32166"/>
    <w:multiLevelType w:val="hybridMultilevel"/>
    <w:tmpl w:val="198454DE"/>
    <w:lvl w:ilvl="0" w:tplc="08070001">
      <w:start w:val="1"/>
      <w:numFmt w:val="bullet"/>
      <w:lvlText w:val=""/>
      <w:lvlJc w:val="left"/>
      <w:pPr>
        <w:ind w:left="763" w:hanging="360"/>
      </w:pPr>
      <w:rPr>
        <w:rFonts w:ascii="Symbol" w:hAnsi="Symbol" w:hint="default"/>
      </w:rPr>
    </w:lvl>
    <w:lvl w:ilvl="1" w:tplc="08070003" w:tentative="1">
      <w:start w:val="1"/>
      <w:numFmt w:val="bullet"/>
      <w:lvlText w:val="o"/>
      <w:lvlJc w:val="left"/>
      <w:pPr>
        <w:ind w:left="1483" w:hanging="360"/>
      </w:pPr>
      <w:rPr>
        <w:rFonts w:ascii="Courier New" w:hAnsi="Courier New" w:cs="Courier New" w:hint="default"/>
      </w:rPr>
    </w:lvl>
    <w:lvl w:ilvl="2" w:tplc="08070005" w:tentative="1">
      <w:start w:val="1"/>
      <w:numFmt w:val="bullet"/>
      <w:lvlText w:val=""/>
      <w:lvlJc w:val="left"/>
      <w:pPr>
        <w:ind w:left="2203" w:hanging="360"/>
      </w:pPr>
      <w:rPr>
        <w:rFonts w:ascii="Wingdings" w:hAnsi="Wingdings" w:hint="default"/>
      </w:rPr>
    </w:lvl>
    <w:lvl w:ilvl="3" w:tplc="08070001" w:tentative="1">
      <w:start w:val="1"/>
      <w:numFmt w:val="bullet"/>
      <w:lvlText w:val=""/>
      <w:lvlJc w:val="left"/>
      <w:pPr>
        <w:ind w:left="2923" w:hanging="360"/>
      </w:pPr>
      <w:rPr>
        <w:rFonts w:ascii="Symbol" w:hAnsi="Symbol" w:hint="default"/>
      </w:rPr>
    </w:lvl>
    <w:lvl w:ilvl="4" w:tplc="08070003" w:tentative="1">
      <w:start w:val="1"/>
      <w:numFmt w:val="bullet"/>
      <w:lvlText w:val="o"/>
      <w:lvlJc w:val="left"/>
      <w:pPr>
        <w:ind w:left="3643" w:hanging="360"/>
      </w:pPr>
      <w:rPr>
        <w:rFonts w:ascii="Courier New" w:hAnsi="Courier New" w:cs="Courier New" w:hint="default"/>
      </w:rPr>
    </w:lvl>
    <w:lvl w:ilvl="5" w:tplc="08070005" w:tentative="1">
      <w:start w:val="1"/>
      <w:numFmt w:val="bullet"/>
      <w:lvlText w:val=""/>
      <w:lvlJc w:val="left"/>
      <w:pPr>
        <w:ind w:left="4363" w:hanging="360"/>
      </w:pPr>
      <w:rPr>
        <w:rFonts w:ascii="Wingdings" w:hAnsi="Wingdings" w:hint="default"/>
      </w:rPr>
    </w:lvl>
    <w:lvl w:ilvl="6" w:tplc="08070001" w:tentative="1">
      <w:start w:val="1"/>
      <w:numFmt w:val="bullet"/>
      <w:lvlText w:val=""/>
      <w:lvlJc w:val="left"/>
      <w:pPr>
        <w:ind w:left="5083" w:hanging="360"/>
      </w:pPr>
      <w:rPr>
        <w:rFonts w:ascii="Symbol" w:hAnsi="Symbol" w:hint="default"/>
      </w:rPr>
    </w:lvl>
    <w:lvl w:ilvl="7" w:tplc="08070003" w:tentative="1">
      <w:start w:val="1"/>
      <w:numFmt w:val="bullet"/>
      <w:lvlText w:val="o"/>
      <w:lvlJc w:val="left"/>
      <w:pPr>
        <w:ind w:left="5803" w:hanging="360"/>
      </w:pPr>
      <w:rPr>
        <w:rFonts w:ascii="Courier New" w:hAnsi="Courier New" w:cs="Courier New" w:hint="default"/>
      </w:rPr>
    </w:lvl>
    <w:lvl w:ilvl="8" w:tplc="08070005" w:tentative="1">
      <w:start w:val="1"/>
      <w:numFmt w:val="bullet"/>
      <w:lvlText w:val=""/>
      <w:lvlJc w:val="left"/>
      <w:pPr>
        <w:ind w:left="6523" w:hanging="360"/>
      </w:pPr>
      <w:rPr>
        <w:rFonts w:ascii="Wingdings" w:hAnsi="Wingdings" w:hint="default"/>
      </w:rPr>
    </w:lvl>
  </w:abstractNum>
  <w:abstractNum w:abstractNumId="7" w15:restartNumberingAfterBreak="0">
    <w:nsid w:val="1F7F7AA5"/>
    <w:multiLevelType w:val="multilevel"/>
    <w:tmpl w:val="BFE2E89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705183C"/>
    <w:multiLevelType w:val="hybridMultilevel"/>
    <w:tmpl w:val="E654E5C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2E19236D"/>
    <w:multiLevelType w:val="hybridMultilevel"/>
    <w:tmpl w:val="7AF0D5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15:restartNumberingAfterBreak="0">
    <w:nsid w:val="2FE76AEB"/>
    <w:multiLevelType w:val="multilevel"/>
    <w:tmpl w:val="1A324A3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9036EB9"/>
    <w:multiLevelType w:val="hybridMultilevel"/>
    <w:tmpl w:val="D0FA956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40D6185C"/>
    <w:multiLevelType w:val="hybridMultilevel"/>
    <w:tmpl w:val="881AAE3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46CB0E4B"/>
    <w:multiLevelType w:val="hybridMultilevel"/>
    <w:tmpl w:val="156E97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4D6427E2"/>
    <w:multiLevelType w:val="multilevel"/>
    <w:tmpl w:val="A726CA1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5" w15:restartNumberingAfterBreak="0">
    <w:nsid w:val="4E5441E4"/>
    <w:multiLevelType w:val="hybridMultilevel"/>
    <w:tmpl w:val="28E0830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15:restartNumberingAfterBreak="0">
    <w:nsid w:val="56F824AA"/>
    <w:multiLevelType w:val="hybridMultilevel"/>
    <w:tmpl w:val="ACDAC09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15:restartNumberingAfterBreak="0">
    <w:nsid w:val="58B902E7"/>
    <w:multiLevelType w:val="hybridMultilevel"/>
    <w:tmpl w:val="F66636D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15:restartNumberingAfterBreak="0">
    <w:nsid w:val="595F4A2C"/>
    <w:multiLevelType w:val="hybridMultilevel"/>
    <w:tmpl w:val="762607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15:restartNumberingAfterBreak="0">
    <w:nsid w:val="5CFA3818"/>
    <w:multiLevelType w:val="hybridMultilevel"/>
    <w:tmpl w:val="719284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15:restartNumberingAfterBreak="0">
    <w:nsid w:val="65885FF8"/>
    <w:multiLevelType w:val="hybridMultilevel"/>
    <w:tmpl w:val="F2C6498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1" w15:restartNumberingAfterBreak="0">
    <w:nsid w:val="68DB6249"/>
    <w:multiLevelType w:val="hybridMultilevel"/>
    <w:tmpl w:val="B23AEF9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15:restartNumberingAfterBreak="0">
    <w:nsid w:val="72A03690"/>
    <w:multiLevelType w:val="hybridMultilevel"/>
    <w:tmpl w:val="00D2CF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3" w15:restartNumberingAfterBreak="0">
    <w:nsid w:val="74E40F69"/>
    <w:multiLevelType w:val="hybridMultilevel"/>
    <w:tmpl w:val="C9FA02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4" w15:restartNumberingAfterBreak="0">
    <w:nsid w:val="762F310D"/>
    <w:multiLevelType w:val="hybridMultilevel"/>
    <w:tmpl w:val="F60E291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782C751D"/>
    <w:multiLevelType w:val="hybridMultilevel"/>
    <w:tmpl w:val="447CB0C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6" w15:restartNumberingAfterBreak="0">
    <w:nsid w:val="7DB30739"/>
    <w:multiLevelType w:val="hybridMultilevel"/>
    <w:tmpl w:val="AA4CC20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7"/>
  </w:num>
  <w:num w:numId="6">
    <w:abstractNumId w:val="3"/>
  </w:num>
  <w:num w:numId="7">
    <w:abstractNumId w:val="2"/>
  </w:num>
  <w:num w:numId="8">
    <w:abstractNumId w:val="1"/>
  </w:num>
  <w:num w:numId="9">
    <w:abstractNumId w:val="0"/>
  </w:num>
  <w:num w:numId="10">
    <w:abstractNumId w:val="7"/>
  </w:num>
  <w:num w:numId="11">
    <w:abstractNumId w:val="7"/>
  </w:num>
  <w:num w:numId="12">
    <w:abstractNumId w:val="7"/>
  </w:num>
  <w:num w:numId="13">
    <w:abstractNumId w:val="7"/>
  </w:num>
  <w:num w:numId="14">
    <w:abstractNumId w:val="7"/>
  </w:num>
  <w:num w:numId="15">
    <w:abstractNumId w:val="10"/>
  </w:num>
  <w:num w:numId="16">
    <w:abstractNumId w:val="14"/>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3"/>
  </w:num>
  <w:num w:numId="27">
    <w:abstractNumId w:val="2"/>
  </w:num>
  <w:num w:numId="28">
    <w:abstractNumId w:val="1"/>
  </w:num>
  <w:num w:numId="29">
    <w:abstractNumId w:val="0"/>
  </w:num>
  <w:num w:numId="30">
    <w:abstractNumId w:val="17"/>
  </w:num>
  <w:num w:numId="31">
    <w:abstractNumId w:val="22"/>
  </w:num>
  <w:num w:numId="32">
    <w:abstractNumId w:val="26"/>
  </w:num>
  <w:num w:numId="33">
    <w:abstractNumId w:val="19"/>
  </w:num>
  <w:num w:numId="34">
    <w:abstractNumId w:val="16"/>
  </w:num>
  <w:num w:numId="35">
    <w:abstractNumId w:val="24"/>
  </w:num>
  <w:num w:numId="36">
    <w:abstractNumId w:val="13"/>
  </w:num>
  <w:num w:numId="37">
    <w:abstractNumId w:val="23"/>
  </w:num>
  <w:num w:numId="38">
    <w:abstractNumId w:val="21"/>
  </w:num>
  <w:num w:numId="39">
    <w:abstractNumId w:val="9"/>
  </w:num>
  <w:num w:numId="40">
    <w:abstractNumId w:val="12"/>
  </w:num>
  <w:num w:numId="41">
    <w:abstractNumId w:val="25"/>
  </w:num>
  <w:num w:numId="42">
    <w:abstractNumId w:val="6"/>
  </w:num>
  <w:num w:numId="43">
    <w:abstractNumId w:val="5"/>
  </w:num>
  <w:num w:numId="44">
    <w:abstractNumId w:val="4"/>
  </w:num>
  <w:num w:numId="45">
    <w:abstractNumId w:val="8"/>
  </w:num>
  <w:num w:numId="46">
    <w:abstractNumId w:val="15"/>
  </w:num>
  <w:num w:numId="47">
    <w:abstractNumId w:val="11"/>
  </w:num>
  <w:num w:numId="48">
    <w:abstractNumId w:val="20"/>
  </w:num>
  <w:num w:numId="49">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gger Nils AVECTRIS">
    <w15:presenceInfo w15:providerId="AD" w15:userId="S-1-5-21-1482476501-606747145-839522115-17641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attachedTemplate r:id="rId1"/>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62B3"/>
    <w:rsid w:val="000001FC"/>
    <w:rsid w:val="00000782"/>
    <w:rsid w:val="000020C8"/>
    <w:rsid w:val="00005886"/>
    <w:rsid w:val="00010CD9"/>
    <w:rsid w:val="00011159"/>
    <w:rsid w:val="00014FA6"/>
    <w:rsid w:val="000225AF"/>
    <w:rsid w:val="00023D4A"/>
    <w:rsid w:val="000272C9"/>
    <w:rsid w:val="00050E57"/>
    <w:rsid w:val="000544BC"/>
    <w:rsid w:val="00056E93"/>
    <w:rsid w:val="000614E3"/>
    <w:rsid w:val="00062FF4"/>
    <w:rsid w:val="00073355"/>
    <w:rsid w:val="00074545"/>
    <w:rsid w:val="000841FE"/>
    <w:rsid w:val="0008439D"/>
    <w:rsid w:val="00087B86"/>
    <w:rsid w:val="000B182B"/>
    <w:rsid w:val="000B77A4"/>
    <w:rsid w:val="000E1537"/>
    <w:rsid w:val="000E4200"/>
    <w:rsid w:val="000F3A11"/>
    <w:rsid w:val="000F3D5E"/>
    <w:rsid w:val="000F6861"/>
    <w:rsid w:val="0010061F"/>
    <w:rsid w:val="00102180"/>
    <w:rsid w:val="00105E33"/>
    <w:rsid w:val="00122F2F"/>
    <w:rsid w:val="00133871"/>
    <w:rsid w:val="001339B2"/>
    <w:rsid w:val="00143EBD"/>
    <w:rsid w:val="00143EF9"/>
    <w:rsid w:val="00150723"/>
    <w:rsid w:val="00152B36"/>
    <w:rsid w:val="00155B33"/>
    <w:rsid w:val="00156E50"/>
    <w:rsid w:val="0017086D"/>
    <w:rsid w:val="001962B3"/>
    <w:rsid w:val="001A2B35"/>
    <w:rsid w:val="001D4282"/>
    <w:rsid w:val="001D474F"/>
    <w:rsid w:val="001E1867"/>
    <w:rsid w:val="001E3598"/>
    <w:rsid w:val="001E4583"/>
    <w:rsid w:val="0020690A"/>
    <w:rsid w:val="0020734B"/>
    <w:rsid w:val="002155B8"/>
    <w:rsid w:val="00241630"/>
    <w:rsid w:val="00245542"/>
    <w:rsid w:val="0024717D"/>
    <w:rsid w:val="0025412D"/>
    <w:rsid w:val="00255214"/>
    <w:rsid w:val="002640BB"/>
    <w:rsid w:val="002700E4"/>
    <w:rsid w:val="00273D62"/>
    <w:rsid w:val="002834D6"/>
    <w:rsid w:val="002842D3"/>
    <w:rsid w:val="002857C7"/>
    <w:rsid w:val="00291142"/>
    <w:rsid w:val="00292EBC"/>
    <w:rsid w:val="002968D8"/>
    <w:rsid w:val="00297893"/>
    <w:rsid w:val="002A2D20"/>
    <w:rsid w:val="002A4D85"/>
    <w:rsid w:val="002A55F5"/>
    <w:rsid w:val="002B3DB1"/>
    <w:rsid w:val="002B4DB8"/>
    <w:rsid w:val="002D6BCF"/>
    <w:rsid w:val="002E1345"/>
    <w:rsid w:val="002E19CE"/>
    <w:rsid w:val="002E429C"/>
    <w:rsid w:val="002E73A9"/>
    <w:rsid w:val="002F1216"/>
    <w:rsid w:val="00303662"/>
    <w:rsid w:val="00304399"/>
    <w:rsid w:val="00304E32"/>
    <w:rsid w:val="00307F0A"/>
    <w:rsid w:val="00310A9E"/>
    <w:rsid w:val="00321E52"/>
    <w:rsid w:val="003223FC"/>
    <w:rsid w:val="00322E64"/>
    <w:rsid w:val="00323B7B"/>
    <w:rsid w:val="00324ABD"/>
    <w:rsid w:val="003273AE"/>
    <w:rsid w:val="003463A5"/>
    <w:rsid w:val="00354EA7"/>
    <w:rsid w:val="0035699C"/>
    <w:rsid w:val="00357775"/>
    <w:rsid w:val="00363CAA"/>
    <w:rsid w:val="003667E8"/>
    <w:rsid w:val="00373E0F"/>
    <w:rsid w:val="00376138"/>
    <w:rsid w:val="003953F6"/>
    <w:rsid w:val="003A3F92"/>
    <w:rsid w:val="003A6AC6"/>
    <w:rsid w:val="003A6BB2"/>
    <w:rsid w:val="003A7CEA"/>
    <w:rsid w:val="003B6197"/>
    <w:rsid w:val="003C6FA2"/>
    <w:rsid w:val="003E10DF"/>
    <w:rsid w:val="003F1D83"/>
    <w:rsid w:val="003F59DC"/>
    <w:rsid w:val="003F7938"/>
    <w:rsid w:val="003F7B46"/>
    <w:rsid w:val="004016B2"/>
    <w:rsid w:val="00403F1E"/>
    <w:rsid w:val="00412F23"/>
    <w:rsid w:val="004174EF"/>
    <w:rsid w:val="00425EEC"/>
    <w:rsid w:val="00426D6D"/>
    <w:rsid w:val="00431022"/>
    <w:rsid w:val="004373D2"/>
    <w:rsid w:val="0044720B"/>
    <w:rsid w:val="0045186E"/>
    <w:rsid w:val="00454ADE"/>
    <w:rsid w:val="00455F06"/>
    <w:rsid w:val="0046443D"/>
    <w:rsid w:val="00465D52"/>
    <w:rsid w:val="00470065"/>
    <w:rsid w:val="00473229"/>
    <w:rsid w:val="004777B3"/>
    <w:rsid w:val="004900DB"/>
    <w:rsid w:val="004902E6"/>
    <w:rsid w:val="004936DE"/>
    <w:rsid w:val="00497E40"/>
    <w:rsid w:val="004A7CE8"/>
    <w:rsid w:val="004B00CC"/>
    <w:rsid w:val="004B0AAE"/>
    <w:rsid w:val="004B28B3"/>
    <w:rsid w:val="004B7D33"/>
    <w:rsid w:val="004C0506"/>
    <w:rsid w:val="004C1088"/>
    <w:rsid w:val="004C58D3"/>
    <w:rsid w:val="004D3340"/>
    <w:rsid w:val="004D3CC8"/>
    <w:rsid w:val="004D4B49"/>
    <w:rsid w:val="004E2977"/>
    <w:rsid w:val="004E5F45"/>
    <w:rsid w:val="004F0042"/>
    <w:rsid w:val="004F04CB"/>
    <w:rsid w:val="004F05C7"/>
    <w:rsid w:val="004F3C70"/>
    <w:rsid w:val="004F441C"/>
    <w:rsid w:val="004F47E2"/>
    <w:rsid w:val="004F65FF"/>
    <w:rsid w:val="005064CD"/>
    <w:rsid w:val="005130E3"/>
    <w:rsid w:val="00521BD5"/>
    <w:rsid w:val="005238C9"/>
    <w:rsid w:val="0052400E"/>
    <w:rsid w:val="0052450E"/>
    <w:rsid w:val="005400BA"/>
    <w:rsid w:val="005428D2"/>
    <w:rsid w:val="00553C6D"/>
    <w:rsid w:val="005571ED"/>
    <w:rsid w:val="005576ED"/>
    <w:rsid w:val="0055798F"/>
    <w:rsid w:val="0056376B"/>
    <w:rsid w:val="00576340"/>
    <w:rsid w:val="00585840"/>
    <w:rsid w:val="00586B24"/>
    <w:rsid w:val="005955CE"/>
    <w:rsid w:val="00596440"/>
    <w:rsid w:val="005972CF"/>
    <w:rsid w:val="005A6E22"/>
    <w:rsid w:val="005B0513"/>
    <w:rsid w:val="005B1DA3"/>
    <w:rsid w:val="005B4412"/>
    <w:rsid w:val="005C1C4B"/>
    <w:rsid w:val="005C2B24"/>
    <w:rsid w:val="005C4EF2"/>
    <w:rsid w:val="005D3E12"/>
    <w:rsid w:val="005D4FC1"/>
    <w:rsid w:val="005D51CF"/>
    <w:rsid w:val="005D775F"/>
    <w:rsid w:val="005E1964"/>
    <w:rsid w:val="005E26A0"/>
    <w:rsid w:val="005F2628"/>
    <w:rsid w:val="005F6A75"/>
    <w:rsid w:val="00607165"/>
    <w:rsid w:val="006116E9"/>
    <w:rsid w:val="00611FE4"/>
    <w:rsid w:val="006174B7"/>
    <w:rsid w:val="006216F3"/>
    <w:rsid w:val="006242EC"/>
    <w:rsid w:val="00630F89"/>
    <w:rsid w:val="00633A49"/>
    <w:rsid w:val="0063418D"/>
    <w:rsid w:val="00635903"/>
    <w:rsid w:val="006368A3"/>
    <w:rsid w:val="00637D05"/>
    <w:rsid w:val="00647412"/>
    <w:rsid w:val="0066557C"/>
    <w:rsid w:val="00665DAE"/>
    <w:rsid w:val="00670A3C"/>
    <w:rsid w:val="00683DE4"/>
    <w:rsid w:val="006840CF"/>
    <w:rsid w:val="0068730E"/>
    <w:rsid w:val="00691AF3"/>
    <w:rsid w:val="006A0B3E"/>
    <w:rsid w:val="006A6C69"/>
    <w:rsid w:val="006C0F51"/>
    <w:rsid w:val="006D174A"/>
    <w:rsid w:val="006D4F38"/>
    <w:rsid w:val="006D67F3"/>
    <w:rsid w:val="006E290F"/>
    <w:rsid w:val="006E5E0B"/>
    <w:rsid w:val="006F5FF4"/>
    <w:rsid w:val="007050AE"/>
    <w:rsid w:val="00707769"/>
    <w:rsid w:val="007147DD"/>
    <w:rsid w:val="00720508"/>
    <w:rsid w:val="007218CA"/>
    <w:rsid w:val="00721F37"/>
    <w:rsid w:val="007360F5"/>
    <w:rsid w:val="00743046"/>
    <w:rsid w:val="00745207"/>
    <w:rsid w:val="007479FA"/>
    <w:rsid w:val="00747B32"/>
    <w:rsid w:val="00752581"/>
    <w:rsid w:val="007536CC"/>
    <w:rsid w:val="00754A28"/>
    <w:rsid w:val="00761CAA"/>
    <w:rsid w:val="00772B11"/>
    <w:rsid w:val="00776070"/>
    <w:rsid w:val="0077769A"/>
    <w:rsid w:val="007805AD"/>
    <w:rsid w:val="00782C08"/>
    <w:rsid w:val="007854C2"/>
    <w:rsid w:val="00785D98"/>
    <w:rsid w:val="00787450"/>
    <w:rsid w:val="00795B34"/>
    <w:rsid w:val="007A0ACC"/>
    <w:rsid w:val="007A4E09"/>
    <w:rsid w:val="007A61A6"/>
    <w:rsid w:val="007B0374"/>
    <w:rsid w:val="007C0CC4"/>
    <w:rsid w:val="007C3417"/>
    <w:rsid w:val="007D1374"/>
    <w:rsid w:val="007D1CF8"/>
    <w:rsid w:val="007E1C77"/>
    <w:rsid w:val="007E4B48"/>
    <w:rsid w:val="007F11DF"/>
    <w:rsid w:val="007F2295"/>
    <w:rsid w:val="0080011F"/>
    <w:rsid w:val="00800CC9"/>
    <w:rsid w:val="0080353F"/>
    <w:rsid w:val="00806989"/>
    <w:rsid w:val="00806EEA"/>
    <w:rsid w:val="00807957"/>
    <w:rsid w:val="00812D87"/>
    <w:rsid w:val="00813504"/>
    <w:rsid w:val="00813B87"/>
    <w:rsid w:val="00814988"/>
    <w:rsid w:val="00815180"/>
    <w:rsid w:val="00830700"/>
    <w:rsid w:val="00841FD2"/>
    <w:rsid w:val="00850FED"/>
    <w:rsid w:val="0087197D"/>
    <w:rsid w:val="00876979"/>
    <w:rsid w:val="00885607"/>
    <w:rsid w:val="00886514"/>
    <w:rsid w:val="008A1624"/>
    <w:rsid w:val="008A1FB6"/>
    <w:rsid w:val="008A473D"/>
    <w:rsid w:val="008B41FD"/>
    <w:rsid w:val="008B61C6"/>
    <w:rsid w:val="008C003B"/>
    <w:rsid w:val="008D0D15"/>
    <w:rsid w:val="008E2040"/>
    <w:rsid w:val="008E33A6"/>
    <w:rsid w:val="008F0735"/>
    <w:rsid w:val="008F0FDF"/>
    <w:rsid w:val="009019AC"/>
    <w:rsid w:val="00913E6C"/>
    <w:rsid w:val="00914B7B"/>
    <w:rsid w:val="009155EA"/>
    <w:rsid w:val="00926D5D"/>
    <w:rsid w:val="00932474"/>
    <w:rsid w:val="00934486"/>
    <w:rsid w:val="00934743"/>
    <w:rsid w:val="009354C8"/>
    <w:rsid w:val="00936468"/>
    <w:rsid w:val="0094563F"/>
    <w:rsid w:val="009563F3"/>
    <w:rsid w:val="0095788A"/>
    <w:rsid w:val="0096196A"/>
    <w:rsid w:val="0096700D"/>
    <w:rsid w:val="00972228"/>
    <w:rsid w:val="009737E1"/>
    <w:rsid w:val="0097783B"/>
    <w:rsid w:val="00981ECC"/>
    <w:rsid w:val="00986368"/>
    <w:rsid w:val="0098711B"/>
    <w:rsid w:val="0099023E"/>
    <w:rsid w:val="0099436F"/>
    <w:rsid w:val="00994BCD"/>
    <w:rsid w:val="009969F2"/>
    <w:rsid w:val="009A11BE"/>
    <w:rsid w:val="009A6BA8"/>
    <w:rsid w:val="009B086F"/>
    <w:rsid w:val="009B1C54"/>
    <w:rsid w:val="009F1D47"/>
    <w:rsid w:val="009F24DE"/>
    <w:rsid w:val="009F70AC"/>
    <w:rsid w:val="009F7A7B"/>
    <w:rsid w:val="00A10FB4"/>
    <w:rsid w:val="00A114A0"/>
    <w:rsid w:val="00A225F3"/>
    <w:rsid w:val="00A2707C"/>
    <w:rsid w:val="00A30A78"/>
    <w:rsid w:val="00A40C1C"/>
    <w:rsid w:val="00A40D9E"/>
    <w:rsid w:val="00A4277B"/>
    <w:rsid w:val="00A478BB"/>
    <w:rsid w:val="00A50DA6"/>
    <w:rsid w:val="00A602F2"/>
    <w:rsid w:val="00A65EEE"/>
    <w:rsid w:val="00A67231"/>
    <w:rsid w:val="00A73071"/>
    <w:rsid w:val="00A92B44"/>
    <w:rsid w:val="00AA0155"/>
    <w:rsid w:val="00AB4CE3"/>
    <w:rsid w:val="00AC2FFB"/>
    <w:rsid w:val="00AC5766"/>
    <w:rsid w:val="00AD61D9"/>
    <w:rsid w:val="00AF4BFA"/>
    <w:rsid w:val="00B107D2"/>
    <w:rsid w:val="00B13AA0"/>
    <w:rsid w:val="00B16FDE"/>
    <w:rsid w:val="00B22811"/>
    <w:rsid w:val="00B247E3"/>
    <w:rsid w:val="00B30651"/>
    <w:rsid w:val="00B31A6F"/>
    <w:rsid w:val="00B801BB"/>
    <w:rsid w:val="00B8438C"/>
    <w:rsid w:val="00B845F6"/>
    <w:rsid w:val="00B90665"/>
    <w:rsid w:val="00B93B32"/>
    <w:rsid w:val="00BA629D"/>
    <w:rsid w:val="00BA6CAF"/>
    <w:rsid w:val="00BD37CB"/>
    <w:rsid w:val="00BF1879"/>
    <w:rsid w:val="00C008A4"/>
    <w:rsid w:val="00C06DB8"/>
    <w:rsid w:val="00C07916"/>
    <w:rsid w:val="00C14332"/>
    <w:rsid w:val="00C2190C"/>
    <w:rsid w:val="00C224EF"/>
    <w:rsid w:val="00C2629C"/>
    <w:rsid w:val="00C33337"/>
    <w:rsid w:val="00C338B7"/>
    <w:rsid w:val="00C33E1E"/>
    <w:rsid w:val="00C404B6"/>
    <w:rsid w:val="00C40B80"/>
    <w:rsid w:val="00C45724"/>
    <w:rsid w:val="00C45C2D"/>
    <w:rsid w:val="00C46BFD"/>
    <w:rsid w:val="00C6561F"/>
    <w:rsid w:val="00C66789"/>
    <w:rsid w:val="00C66AD6"/>
    <w:rsid w:val="00C71B6A"/>
    <w:rsid w:val="00C72B3A"/>
    <w:rsid w:val="00C72DE4"/>
    <w:rsid w:val="00C808CC"/>
    <w:rsid w:val="00C816B5"/>
    <w:rsid w:val="00C84570"/>
    <w:rsid w:val="00C85388"/>
    <w:rsid w:val="00C85EA9"/>
    <w:rsid w:val="00C9049D"/>
    <w:rsid w:val="00C90B29"/>
    <w:rsid w:val="00C91DF6"/>
    <w:rsid w:val="00C928BB"/>
    <w:rsid w:val="00C97A62"/>
    <w:rsid w:val="00CA072B"/>
    <w:rsid w:val="00CA1CA2"/>
    <w:rsid w:val="00CB00D9"/>
    <w:rsid w:val="00CB29BA"/>
    <w:rsid w:val="00CB37B2"/>
    <w:rsid w:val="00CB702E"/>
    <w:rsid w:val="00CC0BF1"/>
    <w:rsid w:val="00CC5C97"/>
    <w:rsid w:val="00CD3462"/>
    <w:rsid w:val="00CE449F"/>
    <w:rsid w:val="00CE4573"/>
    <w:rsid w:val="00CF36C2"/>
    <w:rsid w:val="00CF52BA"/>
    <w:rsid w:val="00CF61E4"/>
    <w:rsid w:val="00CF7289"/>
    <w:rsid w:val="00D03A6F"/>
    <w:rsid w:val="00D15960"/>
    <w:rsid w:val="00D2367A"/>
    <w:rsid w:val="00D302C1"/>
    <w:rsid w:val="00D3164A"/>
    <w:rsid w:val="00D36BBA"/>
    <w:rsid w:val="00D445DD"/>
    <w:rsid w:val="00D53D52"/>
    <w:rsid w:val="00D53E92"/>
    <w:rsid w:val="00D60ED3"/>
    <w:rsid w:val="00D62509"/>
    <w:rsid w:val="00D7082F"/>
    <w:rsid w:val="00D76A9D"/>
    <w:rsid w:val="00D816FA"/>
    <w:rsid w:val="00D83705"/>
    <w:rsid w:val="00DA18C5"/>
    <w:rsid w:val="00DA37E3"/>
    <w:rsid w:val="00DA443B"/>
    <w:rsid w:val="00DA602D"/>
    <w:rsid w:val="00DA6D5B"/>
    <w:rsid w:val="00DB09AB"/>
    <w:rsid w:val="00DC0F6B"/>
    <w:rsid w:val="00DC2AF8"/>
    <w:rsid w:val="00DC7604"/>
    <w:rsid w:val="00DC7B8C"/>
    <w:rsid w:val="00DD270A"/>
    <w:rsid w:val="00DD45FF"/>
    <w:rsid w:val="00DE0C39"/>
    <w:rsid w:val="00DE41AB"/>
    <w:rsid w:val="00DE54AB"/>
    <w:rsid w:val="00DF10B4"/>
    <w:rsid w:val="00DF1762"/>
    <w:rsid w:val="00DF24BC"/>
    <w:rsid w:val="00DF7EA6"/>
    <w:rsid w:val="00E0232D"/>
    <w:rsid w:val="00E10676"/>
    <w:rsid w:val="00E1680C"/>
    <w:rsid w:val="00E248F1"/>
    <w:rsid w:val="00E40485"/>
    <w:rsid w:val="00E416D3"/>
    <w:rsid w:val="00E42095"/>
    <w:rsid w:val="00E45EE2"/>
    <w:rsid w:val="00E511B9"/>
    <w:rsid w:val="00E56A1F"/>
    <w:rsid w:val="00E61FAA"/>
    <w:rsid w:val="00E6479C"/>
    <w:rsid w:val="00E87EB5"/>
    <w:rsid w:val="00E91875"/>
    <w:rsid w:val="00E9438C"/>
    <w:rsid w:val="00EA484E"/>
    <w:rsid w:val="00EB0032"/>
    <w:rsid w:val="00EB5360"/>
    <w:rsid w:val="00EC6232"/>
    <w:rsid w:val="00ED47CC"/>
    <w:rsid w:val="00ED4A6A"/>
    <w:rsid w:val="00EE24F3"/>
    <w:rsid w:val="00EE5AA7"/>
    <w:rsid w:val="00EF1035"/>
    <w:rsid w:val="00EF179F"/>
    <w:rsid w:val="00EF61FC"/>
    <w:rsid w:val="00EF6BAE"/>
    <w:rsid w:val="00F02AED"/>
    <w:rsid w:val="00F02CC6"/>
    <w:rsid w:val="00F0703A"/>
    <w:rsid w:val="00F13A74"/>
    <w:rsid w:val="00F171CA"/>
    <w:rsid w:val="00F31BB3"/>
    <w:rsid w:val="00F7148F"/>
    <w:rsid w:val="00F745A9"/>
    <w:rsid w:val="00F7582E"/>
    <w:rsid w:val="00F80984"/>
    <w:rsid w:val="00F846B4"/>
    <w:rsid w:val="00FA1B14"/>
    <w:rsid w:val="00FA3120"/>
    <w:rsid w:val="00FA4564"/>
    <w:rsid w:val="00FC3AB1"/>
    <w:rsid w:val="00FC457E"/>
    <w:rsid w:val="00FD3D63"/>
    <w:rsid w:val="00FE0966"/>
    <w:rsid w:val="00FE44D4"/>
    <w:rsid w:val="00FE4FC8"/>
    <w:rsid w:val="00FE5A48"/>
    <w:rsid w:val="00FF4564"/>
    <w:rsid w:val="00FF4D1C"/>
    <w:rsid w:val="00FF63B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3ED976"/>
  <w15:docId w15:val="{A9BECCFF-A710-4181-BF61-59B7CA448C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1" w:unhideWhenUsed="1" w:qFormat="1"/>
    <w:lsdException w:name="List Bullet 3" w:semiHidden="1" w:uiPriority="1" w:unhideWhenUsed="1" w:qFormat="1"/>
    <w:lsdException w:name="List Bullet 4" w:semiHidden="1" w:uiPriority="1" w:unhideWhenUsed="1" w:qFormat="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10"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E248F1"/>
    <w:pPr>
      <w:spacing w:after="240" w:line="240" w:lineRule="atLeast"/>
    </w:pPr>
    <w:rPr>
      <w:rFonts w:ascii="Simplon Norm" w:hAnsi="Simplon Norm"/>
      <w:sz w:val="20"/>
      <w:lang w:val="de-CH"/>
    </w:rPr>
  </w:style>
  <w:style w:type="paragraph" w:styleId="berschrift1">
    <w:name w:val="heading 1"/>
    <w:basedOn w:val="Standard"/>
    <w:next w:val="Standard"/>
    <w:link w:val="berschrift1Zchn"/>
    <w:uiPriority w:val="1"/>
    <w:qFormat/>
    <w:rsid w:val="006A6C69"/>
    <w:pPr>
      <w:keepNext/>
      <w:keepLines/>
      <w:numPr>
        <w:numId w:val="25"/>
      </w:numPr>
      <w:spacing w:line="300" w:lineRule="atLeast"/>
      <w:outlineLvl w:val="0"/>
    </w:pPr>
    <w:rPr>
      <w:rFonts w:ascii="Simplon Norm Bold" w:eastAsiaTheme="majorEastAsia" w:hAnsi="Simplon Norm Bold" w:cstheme="majorBidi"/>
      <w:bCs/>
      <w:sz w:val="24"/>
      <w:szCs w:val="28"/>
    </w:rPr>
  </w:style>
  <w:style w:type="paragraph" w:styleId="berschrift2">
    <w:name w:val="heading 2"/>
    <w:basedOn w:val="Standard"/>
    <w:next w:val="Standard"/>
    <w:link w:val="berschrift2Zchn"/>
    <w:uiPriority w:val="1"/>
    <w:unhideWhenUsed/>
    <w:qFormat/>
    <w:rsid w:val="006A6C69"/>
    <w:pPr>
      <w:keepNext/>
      <w:keepLines/>
      <w:numPr>
        <w:ilvl w:val="1"/>
        <w:numId w:val="25"/>
      </w:numPr>
      <w:spacing w:after="120"/>
      <w:outlineLvl w:val="1"/>
    </w:pPr>
    <w:rPr>
      <w:rFonts w:ascii="Simplon Norm Bold" w:eastAsiaTheme="majorEastAsia" w:hAnsi="Simplon Norm Bold" w:cstheme="majorBidi"/>
      <w:bCs/>
      <w:szCs w:val="26"/>
    </w:rPr>
  </w:style>
  <w:style w:type="paragraph" w:styleId="berschrift3">
    <w:name w:val="heading 3"/>
    <w:basedOn w:val="Standard"/>
    <w:next w:val="Standard"/>
    <w:link w:val="berschrift3Zchn"/>
    <w:uiPriority w:val="1"/>
    <w:unhideWhenUsed/>
    <w:qFormat/>
    <w:rsid w:val="006A6C69"/>
    <w:pPr>
      <w:keepNext/>
      <w:keepLines/>
      <w:numPr>
        <w:ilvl w:val="2"/>
        <w:numId w:val="25"/>
      </w:numPr>
      <w:spacing w:after="120"/>
      <w:outlineLvl w:val="2"/>
    </w:pPr>
    <w:rPr>
      <w:rFonts w:ascii="Simplon Norm Bold" w:eastAsiaTheme="majorEastAsia" w:hAnsi="Simplon Norm Bold" w:cstheme="majorBidi"/>
      <w:b/>
      <w:bCs/>
    </w:rPr>
  </w:style>
  <w:style w:type="paragraph" w:styleId="berschrift4">
    <w:name w:val="heading 4"/>
    <w:basedOn w:val="Standard"/>
    <w:next w:val="Standard"/>
    <w:link w:val="berschrift4Zchn"/>
    <w:uiPriority w:val="1"/>
    <w:unhideWhenUsed/>
    <w:qFormat/>
    <w:rsid w:val="006A6C69"/>
    <w:pPr>
      <w:keepNext/>
      <w:keepLines/>
      <w:numPr>
        <w:ilvl w:val="3"/>
        <w:numId w:val="25"/>
      </w:numPr>
      <w:spacing w:after="120"/>
      <w:outlineLvl w:val="3"/>
    </w:pPr>
    <w:rPr>
      <w:rFonts w:ascii="Simplon Norm Bold" w:eastAsiaTheme="majorEastAsia" w:hAnsi="Simplon Norm Bold" w:cstheme="majorBidi"/>
      <w:bCs/>
      <w:iCs/>
    </w:rPr>
  </w:style>
  <w:style w:type="paragraph" w:styleId="berschrift5">
    <w:name w:val="heading 5"/>
    <w:basedOn w:val="Standard"/>
    <w:next w:val="Standard"/>
    <w:link w:val="berschrift5Zchn"/>
    <w:uiPriority w:val="9"/>
    <w:semiHidden/>
    <w:qFormat/>
    <w:rsid w:val="006A6C69"/>
    <w:pPr>
      <w:keepNext/>
      <w:keepLines/>
      <w:numPr>
        <w:ilvl w:val="4"/>
        <w:numId w:val="25"/>
      </w:numPr>
      <w:spacing w:before="200"/>
      <w:outlineLvl w:val="4"/>
    </w:pPr>
    <w:rPr>
      <w:rFonts w:eastAsiaTheme="majorEastAsia" w:cstheme="majorBidi"/>
    </w:rPr>
  </w:style>
  <w:style w:type="paragraph" w:styleId="berschrift6">
    <w:name w:val="heading 6"/>
    <w:basedOn w:val="Standard"/>
    <w:next w:val="Standard"/>
    <w:link w:val="berschrift6Zchn"/>
    <w:uiPriority w:val="9"/>
    <w:semiHidden/>
    <w:qFormat/>
    <w:rsid w:val="006A6C69"/>
    <w:pPr>
      <w:keepNext/>
      <w:keepLines/>
      <w:numPr>
        <w:ilvl w:val="5"/>
        <w:numId w:val="25"/>
      </w:numPr>
      <w:spacing w:before="200"/>
      <w:outlineLvl w:val="5"/>
    </w:pPr>
    <w:rPr>
      <w:rFonts w:eastAsiaTheme="majorEastAsia" w:cstheme="majorBidi"/>
      <w:i/>
      <w:iCs/>
    </w:rPr>
  </w:style>
  <w:style w:type="paragraph" w:styleId="berschrift7">
    <w:name w:val="heading 7"/>
    <w:basedOn w:val="Standard"/>
    <w:next w:val="Standard"/>
    <w:link w:val="berschrift7Zchn"/>
    <w:uiPriority w:val="9"/>
    <w:semiHidden/>
    <w:qFormat/>
    <w:rsid w:val="006A6C69"/>
    <w:pPr>
      <w:keepNext/>
      <w:keepLines/>
      <w:numPr>
        <w:ilvl w:val="6"/>
        <w:numId w:val="25"/>
      </w:numPr>
      <w:spacing w:before="200"/>
      <w:outlineLvl w:val="6"/>
    </w:pPr>
    <w:rPr>
      <w:rFonts w:eastAsiaTheme="majorEastAsia" w:cstheme="majorBidi"/>
      <w:i/>
      <w:iCs/>
    </w:rPr>
  </w:style>
  <w:style w:type="paragraph" w:styleId="berschrift8">
    <w:name w:val="heading 8"/>
    <w:basedOn w:val="Standard"/>
    <w:next w:val="Standard"/>
    <w:link w:val="berschrift8Zchn"/>
    <w:uiPriority w:val="9"/>
    <w:semiHidden/>
    <w:qFormat/>
    <w:rsid w:val="006A6C69"/>
    <w:pPr>
      <w:keepNext/>
      <w:keepLines/>
      <w:numPr>
        <w:ilvl w:val="7"/>
        <w:numId w:val="25"/>
      </w:numPr>
      <w:spacing w:before="200"/>
      <w:outlineLvl w:val="7"/>
    </w:pPr>
    <w:rPr>
      <w:rFonts w:eastAsiaTheme="majorEastAsia" w:cstheme="majorBidi"/>
      <w:szCs w:val="20"/>
    </w:rPr>
  </w:style>
  <w:style w:type="paragraph" w:styleId="berschrift9">
    <w:name w:val="heading 9"/>
    <w:basedOn w:val="Standard"/>
    <w:next w:val="Standard"/>
    <w:link w:val="berschrift9Zchn"/>
    <w:uiPriority w:val="9"/>
    <w:semiHidden/>
    <w:qFormat/>
    <w:rsid w:val="006A6C69"/>
    <w:pPr>
      <w:keepNext/>
      <w:keepLines/>
      <w:numPr>
        <w:ilvl w:val="8"/>
        <w:numId w:val="25"/>
      </w:numPr>
      <w:spacing w:before="200"/>
      <w:outlineLvl w:val="8"/>
    </w:pPr>
    <w:rPr>
      <w:rFonts w:eastAsiaTheme="majorEastAsia" w:cstheme="majorBidi"/>
      <w:i/>
      <w:iCs/>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1"/>
    <w:rsid w:val="006A6C69"/>
    <w:rPr>
      <w:rFonts w:ascii="Simplon Norm Bold" w:eastAsiaTheme="majorEastAsia" w:hAnsi="Simplon Norm Bold" w:cstheme="majorBidi"/>
      <w:bCs/>
      <w:sz w:val="24"/>
      <w:szCs w:val="28"/>
      <w:lang w:val="de-CH"/>
    </w:rPr>
  </w:style>
  <w:style w:type="character" w:customStyle="1" w:styleId="berschrift2Zchn">
    <w:name w:val="Überschrift 2 Zchn"/>
    <w:basedOn w:val="Absatz-Standardschriftart"/>
    <w:link w:val="berschrift2"/>
    <w:uiPriority w:val="1"/>
    <w:rsid w:val="006A6C69"/>
    <w:rPr>
      <w:rFonts w:ascii="Simplon Norm Bold" w:eastAsiaTheme="majorEastAsia" w:hAnsi="Simplon Norm Bold" w:cstheme="majorBidi"/>
      <w:bCs/>
      <w:sz w:val="20"/>
      <w:szCs w:val="26"/>
      <w:lang w:val="de-CH"/>
    </w:rPr>
  </w:style>
  <w:style w:type="character" w:customStyle="1" w:styleId="berschrift3Zchn">
    <w:name w:val="Überschrift 3 Zchn"/>
    <w:basedOn w:val="Absatz-Standardschriftart"/>
    <w:link w:val="berschrift3"/>
    <w:uiPriority w:val="1"/>
    <w:rsid w:val="006A6C69"/>
    <w:rPr>
      <w:rFonts w:ascii="Simplon Norm Bold" w:eastAsiaTheme="majorEastAsia" w:hAnsi="Simplon Norm Bold" w:cstheme="majorBidi"/>
      <w:b/>
      <w:bCs/>
      <w:sz w:val="20"/>
      <w:lang w:val="de-CH"/>
    </w:rPr>
  </w:style>
  <w:style w:type="character" w:customStyle="1" w:styleId="berschrift4Zchn">
    <w:name w:val="Überschrift 4 Zchn"/>
    <w:basedOn w:val="Absatz-Standardschriftart"/>
    <w:link w:val="berschrift4"/>
    <w:uiPriority w:val="1"/>
    <w:rsid w:val="006A6C69"/>
    <w:rPr>
      <w:rFonts w:ascii="Simplon Norm Bold" w:eastAsiaTheme="majorEastAsia" w:hAnsi="Simplon Norm Bold" w:cstheme="majorBidi"/>
      <w:bCs/>
      <w:iCs/>
      <w:sz w:val="20"/>
      <w:lang w:val="de-CH"/>
    </w:rPr>
  </w:style>
  <w:style w:type="character" w:customStyle="1" w:styleId="berschrift5Zchn">
    <w:name w:val="Überschrift 5 Zchn"/>
    <w:basedOn w:val="Absatz-Standardschriftart"/>
    <w:link w:val="berschrift5"/>
    <w:uiPriority w:val="9"/>
    <w:semiHidden/>
    <w:rsid w:val="006A6C69"/>
    <w:rPr>
      <w:rFonts w:ascii="Simplon Norm" w:eastAsiaTheme="majorEastAsia" w:hAnsi="Simplon Norm" w:cstheme="majorBidi"/>
      <w:sz w:val="20"/>
      <w:lang w:val="de-CH"/>
    </w:rPr>
  </w:style>
  <w:style w:type="character" w:customStyle="1" w:styleId="berschrift6Zchn">
    <w:name w:val="Überschrift 6 Zchn"/>
    <w:basedOn w:val="Absatz-Standardschriftart"/>
    <w:link w:val="berschrift6"/>
    <w:uiPriority w:val="9"/>
    <w:semiHidden/>
    <w:rsid w:val="006A6C69"/>
    <w:rPr>
      <w:rFonts w:ascii="Simplon Norm" w:eastAsiaTheme="majorEastAsia" w:hAnsi="Simplon Norm" w:cstheme="majorBidi"/>
      <w:i/>
      <w:iCs/>
      <w:sz w:val="20"/>
      <w:lang w:val="de-CH"/>
    </w:rPr>
  </w:style>
  <w:style w:type="character" w:customStyle="1" w:styleId="berschrift7Zchn">
    <w:name w:val="Überschrift 7 Zchn"/>
    <w:basedOn w:val="Absatz-Standardschriftart"/>
    <w:link w:val="berschrift7"/>
    <w:uiPriority w:val="9"/>
    <w:semiHidden/>
    <w:rsid w:val="006A6C69"/>
    <w:rPr>
      <w:rFonts w:ascii="Simplon Norm" w:eastAsiaTheme="majorEastAsia" w:hAnsi="Simplon Norm" w:cstheme="majorBidi"/>
      <w:i/>
      <w:iCs/>
      <w:sz w:val="20"/>
      <w:lang w:val="de-CH"/>
    </w:rPr>
  </w:style>
  <w:style w:type="character" w:customStyle="1" w:styleId="berschrift8Zchn">
    <w:name w:val="Überschrift 8 Zchn"/>
    <w:basedOn w:val="Absatz-Standardschriftart"/>
    <w:link w:val="berschrift8"/>
    <w:uiPriority w:val="9"/>
    <w:semiHidden/>
    <w:rsid w:val="006A6C69"/>
    <w:rPr>
      <w:rFonts w:ascii="Simplon Norm" w:eastAsiaTheme="majorEastAsia" w:hAnsi="Simplon Norm" w:cstheme="majorBidi"/>
      <w:sz w:val="20"/>
      <w:szCs w:val="20"/>
      <w:lang w:val="de-CH"/>
    </w:rPr>
  </w:style>
  <w:style w:type="character" w:customStyle="1" w:styleId="berschrift9Zchn">
    <w:name w:val="Überschrift 9 Zchn"/>
    <w:basedOn w:val="Absatz-Standardschriftart"/>
    <w:link w:val="berschrift9"/>
    <w:uiPriority w:val="9"/>
    <w:semiHidden/>
    <w:rsid w:val="006A6C69"/>
    <w:rPr>
      <w:rFonts w:ascii="Simplon Norm" w:eastAsiaTheme="majorEastAsia" w:hAnsi="Simplon Norm" w:cstheme="majorBidi"/>
      <w:i/>
      <w:iCs/>
      <w:sz w:val="20"/>
      <w:szCs w:val="20"/>
      <w:lang w:val="de-CH"/>
    </w:rPr>
  </w:style>
  <w:style w:type="paragraph" w:styleId="Titel">
    <w:name w:val="Title"/>
    <w:basedOn w:val="Standard"/>
    <w:next w:val="Standard"/>
    <w:link w:val="TitelZchn"/>
    <w:uiPriority w:val="10"/>
    <w:semiHidden/>
    <w:qFormat/>
    <w:rsid w:val="006A6C69"/>
    <w:pPr>
      <w:pBdr>
        <w:bottom w:val="single" w:sz="8" w:space="4" w:color="auto"/>
      </w:pBdr>
      <w:spacing w:after="300"/>
      <w:contextualSpacing/>
    </w:pPr>
    <w:rPr>
      <w:rFonts w:eastAsiaTheme="majorEastAsia" w:cstheme="majorBidi"/>
      <w:spacing w:val="5"/>
      <w:kern w:val="28"/>
      <w:sz w:val="52"/>
      <w:szCs w:val="52"/>
    </w:rPr>
  </w:style>
  <w:style w:type="character" w:customStyle="1" w:styleId="TitelZchn">
    <w:name w:val="Titel Zchn"/>
    <w:basedOn w:val="Absatz-Standardschriftart"/>
    <w:link w:val="Titel"/>
    <w:uiPriority w:val="10"/>
    <w:semiHidden/>
    <w:rsid w:val="006A6C69"/>
    <w:rPr>
      <w:rFonts w:ascii="Simplon Norm" w:eastAsiaTheme="majorEastAsia" w:hAnsi="Simplon Norm" w:cstheme="majorBidi"/>
      <w:spacing w:val="5"/>
      <w:kern w:val="28"/>
      <w:sz w:val="52"/>
      <w:szCs w:val="52"/>
      <w:lang w:val="de-CH"/>
    </w:rPr>
  </w:style>
  <w:style w:type="paragraph" w:styleId="Untertitel">
    <w:name w:val="Subtitle"/>
    <w:basedOn w:val="Standard"/>
    <w:next w:val="Standard"/>
    <w:link w:val="UntertitelZchn"/>
    <w:uiPriority w:val="11"/>
    <w:semiHidden/>
    <w:qFormat/>
    <w:rsid w:val="006A6C69"/>
    <w:pPr>
      <w:numPr>
        <w:ilvl w:val="1"/>
      </w:numPr>
    </w:pPr>
    <w:rPr>
      <w:rFonts w:eastAsiaTheme="majorEastAsia" w:cstheme="majorBidi"/>
      <w:i/>
      <w:iCs/>
      <w:spacing w:val="15"/>
      <w:sz w:val="24"/>
      <w:szCs w:val="24"/>
    </w:rPr>
  </w:style>
  <w:style w:type="character" w:customStyle="1" w:styleId="UntertitelZchn">
    <w:name w:val="Untertitel Zchn"/>
    <w:basedOn w:val="Absatz-Standardschriftart"/>
    <w:link w:val="Untertitel"/>
    <w:uiPriority w:val="11"/>
    <w:semiHidden/>
    <w:rsid w:val="006A6C69"/>
    <w:rPr>
      <w:rFonts w:ascii="Simplon Norm" w:eastAsiaTheme="majorEastAsia" w:hAnsi="Simplon Norm" w:cstheme="majorBidi"/>
      <w:i/>
      <w:iCs/>
      <w:spacing w:val="15"/>
      <w:sz w:val="24"/>
      <w:szCs w:val="24"/>
      <w:lang w:val="de-CH"/>
    </w:rPr>
  </w:style>
  <w:style w:type="character" w:styleId="SchwacheHervorhebung">
    <w:name w:val="Subtle Emphasis"/>
    <w:basedOn w:val="Absatz-Standardschriftart"/>
    <w:uiPriority w:val="19"/>
    <w:semiHidden/>
    <w:qFormat/>
    <w:rsid w:val="006A6C69"/>
    <w:rPr>
      <w:rFonts w:ascii="Arial" w:hAnsi="Arial"/>
      <w:i/>
      <w:iCs/>
      <w:color w:val="auto"/>
    </w:rPr>
  </w:style>
  <w:style w:type="paragraph" w:styleId="Beschriftung">
    <w:name w:val="caption"/>
    <w:basedOn w:val="Standard"/>
    <w:next w:val="Standard"/>
    <w:uiPriority w:val="35"/>
    <w:unhideWhenUsed/>
    <w:qFormat/>
    <w:rsid w:val="006A6C69"/>
    <w:rPr>
      <w:bCs/>
      <w:sz w:val="18"/>
      <w:szCs w:val="18"/>
    </w:rPr>
  </w:style>
  <w:style w:type="character" w:styleId="Fett">
    <w:name w:val="Strong"/>
    <w:basedOn w:val="Absatz-Standardschriftart"/>
    <w:uiPriority w:val="22"/>
    <w:qFormat/>
    <w:rsid w:val="006A6C69"/>
    <w:rPr>
      <w:rFonts w:ascii="Arial" w:hAnsi="Arial"/>
      <w:b/>
      <w:bCs/>
    </w:rPr>
  </w:style>
  <w:style w:type="character" w:styleId="Hervorhebung">
    <w:name w:val="Emphasis"/>
    <w:basedOn w:val="Absatz-Standardschriftart"/>
    <w:uiPriority w:val="20"/>
    <w:semiHidden/>
    <w:qFormat/>
    <w:rsid w:val="006A6C69"/>
    <w:rPr>
      <w:rFonts w:ascii="Arial" w:hAnsi="Arial"/>
      <w:i/>
      <w:iCs/>
    </w:rPr>
  </w:style>
  <w:style w:type="paragraph" w:styleId="Listenabsatz">
    <w:name w:val="List Paragraph"/>
    <w:basedOn w:val="Standard"/>
    <w:uiPriority w:val="34"/>
    <w:semiHidden/>
    <w:qFormat/>
    <w:rsid w:val="006A6C69"/>
    <w:pPr>
      <w:ind w:left="720"/>
      <w:contextualSpacing/>
    </w:pPr>
  </w:style>
  <w:style w:type="paragraph" w:styleId="Zitat">
    <w:name w:val="Quote"/>
    <w:basedOn w:val="Standard"/>
    <w:next w:val="Standard"/>
    <w:link w:val="ZitatZchn"/>
    <w:uiPriority w:val="29"/>
    <w:semiHidden/>
    <w:qFormat/>
    <w:rsid w:val="005571ED"/>
    <w:rPr>
      <w:i/>
      <w:iCs/>
    </w:rPr>
  </w:style>
  <w:style w:type="character" w:customStyle="1" w:styleId="ZitatZchn">
    <w:name w:val="Zitat Zchn"/>
    <w:basedOn w:val="Absatz-Standardschriftart"/>
    <w:link w:val="Zitat"/>
    <w:uiPriority w:val="29"/>
    <w:semiHidden/>
    <w:rsid w:val="00BA6CAF"/>
    <w:rPr>
      <w:rFonts w:ascii="Simplon Norm" w:hAnsi="Simplon Norm"/>
      <w:i/>
      <w:iCs/>
      <w:sz w:val="20"/>
      <w:lang w:val="de-CH"/>
    </w:rPr>
  </w:style>
  <w:style w:type="paragraph" w:styleId="IntensivesZitat">
    <w:name w:val="Intense Quote"/>
    <w:basedOn w:val="Standard"/>
    <w:next w:val="Standard"/>
    <w:link w:val="IntensivesZitatZchn"/>
    <w:uiPriority w:val="30"/>
    <w:semiHidden/>
    <w:qFormat/>
    <w:rsid w:val="006A6C69"/>
    <w:pPr>
      <w:pBdr>
        <w:bottom w:val="single" w:sz="4" w:space="4" w:color="auto"/>
      </w:pBdr>
      <w:spacing w:before="200" w:after="280"/>
      <w:ind w:left="936" w:right="936"/>
    </w:pPr>
    <w:rPr>
      <w:b/>
      <w:bCs/>
      <w:i/>
      <w:iCs/>
    </w:rPr>
  </w:style>
  <w:style w:type="character" w:customStyle="1" w:styleId="IntensivesZitatZchn">
    <w:name w:val="Intensives Zitat Zchn"/>
    <w:basedOn w:val="Absatz-Standardschriftart"/>
    <w:link w:val="IntensivesZitat"/>
    <w:uiPriority w:val="30"/>
    <w:semiHidden/>
    <w:rsid w:val="006A6C69"/>
    <w:rPr>
      <w:rFonts w:ascii="Simplon Norm" w:hAnsi="Simplon Norm"/>
      <w:b/>
      <w:bCs/>
      <w:i/>
      <w:iCs/>
      <w:sz w:val="20"/>
      <w:lang w:val="de-CH"/>
    </w:rPr>
  </w:style>
  <w:style w:type="character" w:styleId="IntensiveHervorhebung">
    <w:name w:val="Intense Emphasis"/>
    <w:basedOn w:val="Absatz-Standardschriftart"/>
    <w:uiPriority w:val="21"/>
    <w:semiHidden/>
    <w:qFormat/>
    <w:rsid w:val="006A6C69"/>
    <w:rPr>
      <w:rFonts w:ascii="Arial" w:hAnsi="Arial"/>
      <w:b/>
      <w:bCs/>
      <w:i/>
      <w:iCs/>
      <w:color w:val="auto"/>
    </w:rPr>
  </w:style>
  <w:style w:type="character" w:styleId="SchwacherVerweis">
    <w:name w:val="Subtle Reference"/>
    <w:basedOn w:val="Absatz-Standardschriftart"/>
    <w:uiPriority w:val="31"/>
    <w:semiHidden/>
    <w:qFormat/>
    <w:rsid w:val="006A6C69"/>
    <w:rPr>
      <w:rFonts w:ascii="Arial" w:hAnsi="Arial"/>
      <w:smallCaps/>
      <w:color w:val="auto"/>
      <w:u w:val="single"/>
    </w:rPr>
  </w:style>
  <w:style w:type="character" w:styleId="IntensiverVerweis">
    <w:name w:val="Intense Reference"/>
    <w:basedOn w:val="Absatz-Standardschriftart"/>
    <w:uiPriority w:val="32"/>
    <w:semiHidden/>
    <w:qFormat/>
    <w:rsid w:val="006A6C69"/>
    <w:rPr>
      <w:rFonts w:ascii="Arial" w:hAnsi="Arial"/>
      <w:b/>
      <w:bCs/>
      <w:smallCaps/>
      <w:color w:val="auto"/>
      <w:spacing w:val="5"/>
      <w:u w:val="single"/>
    </w:rPr>
  </w:style>
  <w:style w:type="character" w:styleId="Buchtitel">
    <w:name w:val="Book Title"/>
    <w:basedOn w:val="Absatz-Standardschriftart"/>
    <w:uiPriority w:val="33"/>
    <w:semiHidden/>
    <w:qFormat/>
    <w:rsid w:val="006A6C69"/>
    <w:rPr>
      <w:rFonts w:ascii="Arial" w:hAnsi="Arial"/>
      <w:b/>
      <w:bCs/>
      <w:smallCaps/>
      <w:spacing w:val="5"/>
    </w:rPr>
  </w:style>
  <w:style w:type="paragraph" w:styleId="Inhaltsverzeichnisberschrift">
    <w:name w:val="TOC Heading"/>
    <w:basedOn w:val="berschrift1"/>
    <w:next w:val="Standard"/>
    <w:uiPriority w:val="39"/>
    <w:semiHidden/>
    <w:unhideWhenUsed/>
    <w:qFormat/>
    <w:rsid w:val="006A6C69"/>
    <w:pPr>
      <w:outlineLvl w:val="9"/>
    </w:pPr>
  </w:style>
  <w:style w:type="paragraph" w:styleId="Sprechblasentext">
    <w:name w:val="Balloon Text"/>
    <w:basedOn w:val="Standard"/>
    <w:link w:val="SprechblasentextZchn"/>
    <w:uiPriority w:val="99"/>
    <w:semiHidden/>
    <w:unhideWhenUsed/>
    <w:rsid w:val="006A6C69"/>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A6C69"/>
    <w:rPr>
      <w:rFonts w:ascii="Tahoma" w:hAnsi="Tahoma" w:cs="Tahoma"/>
      <w:sz w:val="16"/>
      <w:szCs w:val="16"/>
      <w:lang w:val="de-CH"/>
    </w:rPr>
  </w:style>
  <w:style w:type="table" w:styleId="Tabellenraster">
    <w:name w:val="Table Grid"/>
    <w:basedOn w:val="NormaleTabelle"/>
    <w:uiPriority w:val="59"/>
    <w:rsid w:val="006A6C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bsenderBrief">
    <w:name w:val="Absender Brief"/>
    <w:basedOn w:val="Standard"/>
    <w:uiPriority w:val="2"/>
    <w:qFormat/>
    <w:rsid w:val="006A6C69"/>
    <w:pPr>
      <w:spacing w:after="0" w:line="240" w:lineRule="auto"/>
    </w:pPr>
    <w:rPr>
      <w:color w:val="FF3333" w:themeColor="accent1"/>
      <w:sz w:val="12"/>
      <w:szCs w:val="12"/>
    </w:rPr>
  </w:style>
  <w:style w:type="paragraph" w:customStyle="1" w:styleId="InfoBlocklinks">
    <w:name w:val="InfoBlock links"/>
    <w:uiPriority w:val="2"/>
    <w:qFormat/>
    <w:rsid w:val="006A6C69"/>
    <w:pPr>
      <w:spacing w:after="0" w:line="240" w:lineRule="atLeast"/>
    </w:pPr>
    <w:rPr>
      <w:rFonts w:ascii="Simplon Norm" w:hAnsi="Simplon Norm"/>
      <w:sz w:val="14"/>
      <w:szCs w:val="14"/>
      <w:lang w:val="de-CH"/>
    </w:rPr>
  </w:style>
  <w:style w:type="character" w:styleId="Platzhaltertext">
    <w:name w:val="Placeholder Text"/>
    <w:basedOn w:val="Absatz-Standardschriftart"/>
    <w:uiPriority w:val="99"/>
    <w:semiHidden/>
    <w:rsid w:val="006A6C69"/>
    <w:rPr>
      <w:color w:val="808080"/>
    </w:rPr>
  </w:style>
  <w:style w:type="paragraph" w:customStyle="1" w:styleId="Betreff">
    <w:name w:val="Betreff"/>
    <w:uiPriority w:val="2"/>
    <w:qFormat/>
    <w:rsid w:val="006A6C69"/>
    <w:pPr>
      <w:spacing w:after="0" w:line="240" w:lineRule="atLeast"/>
    </w:pPr>
    <w:rPr>
      <w:rFonts w:ascii="Simplon Norm" w:hAnsi="Simplon Norm"/>
      <w:b/>
      <w:sz w:val="20"/>
      <w:lang w:val="de-CH"/>
    </w:rPr>
  </w:style>
  <w:style w:type="paragraph" w:customStyle="1" w:styleId="UnterschriftTitel">
    <w:name w:val="Unterschrift  Titel"/>
    <w:uiPriority w:val="3"/>
    <w:qFormat/>
    <w:rsid w:val="006A6C69"/>
    <w:pPr>
      <w:spacing w:after="0" w:line="240" w:lineRule="atLeast"/>
    </w:pPr>
    <w:rPr>
      <w:rFonts w:ascii="Simplon Norm" w:hAnsi="Simplon Norm"/>
      <w:sz w:val="14"/>
      <w:szCs w:val="14"/>
      <w:lang w:val="de-CH"/>
    </w:rPr>
  </w:style>
  <w:style w:type="paragraph" w:styleId="Kopfzeile">
    <w:name w:val="header"/>
    <w:basedOn w:val="Standard"/>
    <w:link w:val="KopfzeileZchn"/>
    <w:uiPriority w:val="99"/>
    <w:unhideWhenUsed/>
    <w:rsid w:val="006A6C69"/>
    <w:pPr>
      <w:tabs>
        <w:tab w:val="center" w:pos="4536"/>
        <w:tab w:val="right" w:pos="9072"/>
      </w:tabs>
      <w:spacing w:after="0" w:line="240" w:lineRule="auto"/>
    </w:pPr>
    <w:rPr>
      <w:sz w:val="2"/>
    </w:rPr>
  </w:style>
  <w:style w:type="character" w:customStyle="1" w:styleId="KopfzeileZchn">
    <w:name w:val="Kopfzeile Zchn"/>
    <w:basedOn w:val="Absatz-Standardschriftart"/>
    <w:link w:val="Kopfzeile"/>
    <w:uiPriority w:val="99"/>
    <w:rsid w:val="006A6C69"/>
    <w:rPr>
      <w:rFonts w:ascii="Simplon Norm" w:hAnsi="Simplon Norm"/>
      <w:sz w:val="2"/>
      <w:lang w:val="de-CH"/>
    </w:rPr>
  </w:style>
  <w:style w:type="paragraph" w:styleId="Fuzeile">
    <w:name w:val="footer"/>
    <w:basedOn w:val="Standard"/>
    <w:link w:val="FuzeileZchn"/>
    <w:uiPriority w:val="99"/>
    <w:rsid w:val="006A6C69"/>
    <w:pPr>
      <w:tabs>
        <w:tab w:val="center" w:pos="4536"/>
        <w:tab w:val="right" w:pos="9072"/>
      </w:tabs>
      <w:spacing w:after="0" w:line="240" w:lineRule="auto"/>
    </w:pPr>
    <w:rPr>
      <w:sz w:val="2"/>
    </w:rPr>
  </w:style>
  <w:style w:type="character" w:customStyle="1" w:styleId="FuzeileZchn">
    <w:name w:val="Fußzeile Zchn"/>
    <w:basedOn w:val="Absatz-Standardschriftart"/>
    <w:link w:val="Fuzeile"/>
    <w:uiPriority w:val="99"/>
    <w:rsid w:val="006A6C69"/>
    <w:rPr>
      <w:rFonts w:ascii="Simplon Norm" w:hAnsi="Simplon Norm"/>
      <w:sz w:val="2"/>
      <w:lang w:val="de-CH"/>
    </w:rPr>
  </w:style>
  <w:style w:type="paragraph" w:customStyle="1" w:styleId="AbsenderFusszeile">
    <w:name w:val="Absender Fusszeile"/>
    <w:basedOn w:val="Standard"/>
    <w:uiPriority w:val="2"/>
    <w:qFormat/>
    <w:rsid w:val="006A6C69"/>
    <w:pPr>
      <w:spacing w:after="0" w:line="220" w:lineRule="atLeast"/>
    </w:pPr>
    <w:rPr>
      <w:color w:val="FF3333" w:themeColor="accent1"/>
      <w:sz w:val="18"/>
      <w:szCs w:val="18"/>
    </w:rPr>
  </w:style>
  <w:style w:type="character" w:styleId="Hyperlink">
    <w:name w:val="Hyperlink"/>
    <w:basedOn w:val="Absatz-Standardschriftart"/>
    <w:uiPriority w:val="99"/>
    <w:unhideWhenUsed/>
    <w:rsid w:val="006A6C69"/>
    <w:rPr>
      <w:color w:val="FF3333" w:themeColor="hyperlink"/>
      <w:u w:val="single"/>
    </w:rPr>
  </w:style>
  <w:style w:type="paragraph" w:customStyle="1" w:styleId="Claim">
    <w:name w:val="Claim"/>
    <w:uiPriority w:val="3"/>
    <w:qFormat/>
    <w:rsid w:val="006A6C69"/>
    <w:pPr>
      <w:spacing w:after="0" w:line="240" w:lineRule="atLeast"/>
      <w:jc w:val="right"/>
    </w:pPr>
    <w:rPr>
      <w:rFonts w:ascii="Simplon Norm Bold" w:hAnsi="Simplon Norm Bold"/>
      <w:b/>
      <w:color w:val="FF3333" w:themeColor="accent1"/>
      <w:sz w:val="24"/>
      <w:szCs w:val="24"/>
      <w:lang w:val="de-CH"/>
    </w:rPr>
  </w:style>
  <w:style w:type="paragraph" w:styleId="Verzeichnis1">
    <w:name w:val="toc 1"/>
    <w:basedOn w:val="Standard"/>
    <w:next w:val="Standard"/>
    <w:autoRedefine/>
    <w:uiPriority w:val="39"/>
    <w:unhideWhenUsed/>
    <w:rsid w:val="006A6C69"/>
    <w:pPr>
      <w:tabs>
        <w:tab w:val="left" w:pos="851"/>
        <w:tab w:val="right" w:leader="dot" w:pos="9061"/>
      </w:tabs>
      <w:spacing w:before="240" w:after="120"/>
      <w:ind w:left="567" w:hanging="567"/>
    </w:pPr>
    <w:rPr>
      <w:b/>
      <w:noProof/>
    </w:rPr>
  </w:style>
  <w:style w:type="paragraph" w:styleId="Aufzhlungszeichen">
    <w:name w:val="List Bullet"/>
    <w:basedOn w:val="Standard"/>
    <w:next w:val="Standard"/>
    <w:uiPriority w:val="1"/>
    <w:qFormat/>
    <w:rsid w:val="00376138"/>
    <w:pPr>
      <w:numPr>
        <w:numId w:val="26"/>
      </w:numPr>
      <w:contextualSpacing/>
    </w:pPr>
  </w:style>
  <w:style w:type="paragraph" w:styleId="Aufzhlungszeichen2">
    <w:name w:val="List Bullet 2"/>
    <w:basedOn w:val="Standard"/>
    <w:next w:val="Standard"/>
    <w:uiPriority w:val="1"/>
    <w:qFormat/>
    <w:rsid w:val="00376138"/>
    <w:pPr>
      <w:numPr>
        <w:numId w:val="27"/>
      </w:numPr>
      <w:contextualSpacing/>
    </w:pPr>
  </w:style>
  <w:style w:type="paragraph" w:styleId="Aufzhlungszeichen3">
    <w:name w:val="List Bullet 3"/>
    <w:basedOn w:val="Standard"/>
    <w:next w:val="Standard"/>
    <w:uiPriority w:val="1"/>
    <w:qFormat/>
    <w:rsid w:val="00376138"/>
    <w:pPr>
      <w:numPr>
        <w:numId w:val="28"/>
      </w:numPr>
      <w:contextualSpacing/>
    </w:pPr>
  </w:style>
  <w:style w:type="paragraph" w:styleId="Aufzhlungszeichen4">
    <w:name w:val="List Bullet 4"/>
    <w:basedOn w:val="Standard"/>
    <w:next w:val="Standard"/>
    <w:uiPriority w:val="1"/>
    <w:qFormat/>
    <w:rsid w:val="00376138"/>
    <w:pPr>
      <w:numPr>
        <w:numId w:val="29"/>
      </w:numPr>
      <w:contextualSpacing/>
    </w:pPr>
  </w:style>
  <w:style w:type="paragraph" w:customStyle="1" w:styleId="TabellenText">
    <w:name w:val="TabellenText"/>
    <w:basedOn w:val="Standard"/>
    <w:uiPriority w:val="2"/>
    <w:qFormat/>
    <w:rsid w:val="006A6C69"/>
    <w:pPr>
      <w:spacing w:after="0" w:line="260" w:lineRule="atLeast"/>
    </w:pPr>
    <w:rPr>
      <w:rFonts w:cs="Arial"/>
    </w:rPr>
  </w:style>
  <w:style w:type="paragraph" w:customStyle="1" w:styleId="Tabellentitel1">
    <w:name w:val="Tabellentitel1"/>
    <w:basedOn w:val="TabellenText"/>
    <w:uiPriority w:val="2"/>
    <w:qFormat/>
    <w:rsid w:val="006A6C69"/>
    <w:pPr>
      <w:spacing w:line="240" w:lineRule="atLeast"/>
    </w:pPr>
    <w:rPr>
      <w:color w:val="000000" w:themeColor="text2"/>
    </w:rPr>
  </w:style>
  <w:style w:type="table" w:customStyle="1" w:styleId="AvectrisTabelle">
    <w:name w:val="Avectris Tabelle"/>
    <w:basedOn w:val="NormaleTabelle"/>
    <w:uiPriority w:val="99"/>
    <w:qFormat/>
    <w:rsid w:val="006A6C69"/>
    <w:pPr>
      <w:spacing w:after="0" w:line="240" w:lineRule="atLeast"/>
    </w:pPr>
    <w:rPr>
      <w:rFonts w:ascii="Simplon Norm" w:hAnsi="Simplon Norm"/>
      <w:sz w:val="20"/>
    </w:rPr>
    <w:tblPr>
      <w:tblInd w:w="0" w:type="nil"/>
      <w:tblBorders>
        <w:bottom w:val="single" w:sz="4" w:space="0" w:color="auto"/>
        <w:insideH w:val="single" w:sz="4" w:space="0" w:color="auto"/>
      </w:tblBorders>
      <w:tblCellMar>
        <w:top w:w="85" w:type="dxa"/>
        <w:left w:w="85" w:type="dxa"/>
        <w:bottom w:w="85" w:type="dxa"/>
        <w:right w:w="85" w:type="dxa"/>
      </w:tblCellMar>
    </w:tblPr>
    <w:tcPr>
      <w:shd w:val="clear" w:color="auto" w:fill="auto"/>
    </w:tcPr>
    <w:tblStylePr w:type="firstRow">
      <w:pPr>
        <w:wordWrap/>
        <w:spacing w:line="240" w:lineRule="atLeast"/>
      </w:pPr>
      <w:rPr>
        <w:rFonts w:ascii="Arial" w:hAnsi="Arial" w:cs="Arial" w:hint="default"/>
        <w:b/>
        <w:color w:val="000000" w:themeColor="text2"/>
        <w:sz w:val="20"/>
        <w:szCs w:val="18"/>
      </w:rPr>
      <w:tblPr/>
      <w:tcPr>
        <w:tcBorders>
          <w:top w:val="nil"/>
          <w:left w:val="nil"/>
          <w:bottom w:val="single" w:sz="8" w:space="0" w:color="auto"/>
          <w:right w:val="nil"/>
          <w:insideH w:val="nil"/>
          <w:insideV w:val="nil"/>
          <w:tl2br w:val="nil"/>
          <w:tr2bl w:val="nil"/>
        </w:tcBorders>
        <w:shd w:val="clear" w:color="auto" w:fill="auto"/>
      </w:tcPr>
    </w:tblStylePr>
    <w:tblStylePr w:type="lastRow">
      <w:tblPr/>
      <w:tcPr>
        <w:tcBorders>
          <w:top w:val="nil"/>
          <w:left w:val="nil"/>
          <w:bottom w:val="nil"/>
          <w:right w:val="nil"/>
          <w:insideH w:val="nil"/>
          <w:insideV w:val="nil"/>
        </w:tcBorders>
      </w:tcPr>
    </w:tblStylePr>
  </w:style>
  <w:style w:type="paragraph" w:styleId="Verzeichnis2">
    <w:name w:val="toc 2"/>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styleId="Verzeichnis3">
    <w:name w:val="toc 3"/>
    <w:basedOn w:val="Standard"/>
    <w:next w:val="Standard"/>
    <w:autoRedefine/>
    <w:uiPriority w:val="39"/>
    <w:unhideWhenUsed/>
    <w:rsid w:val="006A6C69"/>
    <w:pPr>
      <w:tabs>
        <w:tab w:val="left" w:pos="851"/>
        <w:tab w:val="right" w:leader="dot" w:pos="9061"/>
      </w:tabs>
      <w:spacing w:after="120"/>
      <w:ind w:left="567" w:hanging="567"/>
    </w:pPr>
    <w:rPr>
      <w:noProof/>
    </w:rPr>
  </w:style>
  <w:style w:type="paragraph" w:customStyle="1" w:styleId="Grussformel">
    <w:name w:val="Grussformel"/>
    <w:basedOn w:val="Standard"/>
    <w:uiPriority w:val="2"/>
    <w:qFormat/>
    <w:rsid w:val="006A6C69"/>
    <w:pPr>
      <w:spacing w:after="820"/>
    </w:pPr>
  </w:style>
  <w:style w:type="paragraph" w:customStyle="1" w:styleId="Versandart">
    <w:name w:val="Versandart"/>
    <w:basedOn w:val="Standard"/>
    <w:next w:val="Standard"/>
    <w:uiPriority w:val="2"/>
    <w:qFormat/>
    <w:rsid w:val="006A6C69"/>
    <w:pPr>
      <w:spacing w:after="80"/>
    </w:pPr>
  </w:style>
  <w:style w:type="paragraph" w:customStyle="1" w:styleId="berschriftoNummer">
    <w:name w:val="Überschrift_o_Nummer"/>
    <w:basedOn w:val="Standard"/>
    <w:uiPriority w:val="1"/>
    <w:qFormat/>
    <w:rsid w:val="006A6C69"/>
    <w:pPr>
      <w:spacing w:line="300" w:lineRule="atLeast"/>
    </w:pPr>
    <w:rPr>
      <w:b/>
      <w:sz w:val="24"/>
    </w:rPr>
  </w:style>
  <w:style w:type="paragraph" w:styleId="Verzeichnis4">
    <w:name w:val="toc 4"/>
    <w:basedOn w:val="Standard"/>
    <w:next w:val="Standard"/>
    <w:autoRedefine/>
    <w:uiPriority w:val="39"/>
    <w:unhideWhenUsed/>
    <w:rsid w:val="006A6C69"/>
    <w:pPr>
      <w:spacing w:after="120"/>
      <w:ind w:left="567" w:hanging="567"/>
    </w:pPr>
  </w:style>
  <w:style w:type="paragraph" w:customStyle="1" w:styleId="Haupttitel">
    <w:name w:val="Haupttitel"/>
    <w:basedOn w:val="Standard"/>
    <w:uiPriority w:val="2"/>
    <w:qFormat/>
    <w:rsid w:val="006A6C69"/>
    <w:pPr>
      <w:spacing w:line="360" w:lineRule="atLeast"/>
    </w:pPr>
    <w:rPr>
      <w:b/>
      <w:sz w:val="32"/>
      <w:szCs w:val="32"/>
    </w:rPr>
  </w:style>
  <w:style w:type="paragraph" w:customStyle="1" w:styleId="Untertitel1">
    <w:name w:val="Untertitel1"/>
    <w:basedOn w:val="Standard"/>
    <w:uiPriority w:val="1"/>
    <w:qFormat/>
    <w:rsid w:val="006A6C69"/>
    <w:pPr>
      <w:spacing w:line="360" w:lineRule="atLeast"/>
    </w:pPr>
    <w:rPr>
      <w:sz w:val="32"/>
      <w:szCs w:val="32"/>
    </w:rPr>
  </w:style>
  <w:style w:type="paragraph" w:customStyle="1" w:styleId="TabellenUntertitel">
    <w:name w:val="Tabellen Untertitel"/>
    <w:basedOn w:val="TabellenText"/>
    <w:uiPriority w:val="2"/>
    <w:qFormat/>
    <w:rsid w:val="006A6C69"/>
    <w:rPr>
      <w:b/>
    </w:rPr>
  </w:style>
  <w:style w:type="paragraph" w:customStyle="1" w:styleId="Dokument">
    <w:name w:val="Dokument"/>
    <w:basedOn w:val="Standard"/>
    <w:uiPriority w:val="2"/>
    <w:qFormat/>
    <w:rsid w:val="006A6C69"/>
    <w:pPr>
      <w:spacing w:after="0" w:line="540" w:lineRule="atLeast"/>
    </w:pPr>
    <w:rPr>
      <w:rFonts w:ascii="Simplon Norm Light" w:hAnsi="Simplon Norm Light"/>
      <w:caps/>
      <w:color w:val="FF3333" w:themeColor="accent1"/>
      <w:sz w:val="54"/>
      <w:szCs w:val="12"/>
    </w:rPr>
  </w:style>
  <w:style w:type="paragraph" w:customStyle="1" w:styleId="InfoRechts">
    <w:name w:val="Info Rechts"/>
    <w:basedOn w:val="Standard"/>
    <w:uiPriority w:val="2"/>
    <w:qFormat/>
    <w:rsid w:val="006A6C69"/>
    <w:pPr>
      <w:spacing w:after="0"/>
    </w:pPr>
    <w:rPr>
      <w:b/>
    </w:rPr>
  </w:style>
  <w:style w:type="paragraph" w:customStyle="1" w:styleId="Untertitel1Fett">
    <w:name w:val="Untertitel1 Fett"/>
    <w:basedOn w:val="Untertitel1"/>
    <w:uiPriority w:val="1"/>
    <w:qFormat/>
    <w:rsid w:val="006A6C69"/>
    <w:rPr>
      <w:b/>
    </w:rPr>
  </w:style>
  <w:style w:type="paragraph" w:customStyle="1" w:styleId="Absender">
    <w:name w:val="Absender"/>
    <w:basedOn w:val="Standard"/>
    <w:uiPriority w:val="2"/>
    <w:qFormat/>
    <w:rsid w:val="006A6C69"/>
    <w:pPr>
      <w:spacing w:after="0"/>
    </w:pPr>
  </w:style>
  <w:style w:type="paragraph" w:customStyle="1" w:styleId="DokNummer">
    <w:name w:val="DokNummer"/>
    <w:basedOn w:val="Standard"/>
    <w:qFormat/>
    <w:rsid w:val="00073355"/>
    <w:pPr>
      <w:spacing w:after="0"/>
    </w:pPr>
  </w:style>
  <w:style w:type="paragraph" w:customStyle="1" w:styleId="Fusszeile">
    <w:name w:val="Fusszeile"/>
    <w:basedOn w:val="Standard"/>
    <w:uiPriority w:val="3"/>
    <w:qFormat/>
    <w:rsid w:val="006A6C69"/>
    <w:pPr>
      <w:spacing w:after="0" w:line="240" w:lineRule="auto"/>
    </w:pPr>
    <w:rPr>
      <w:sz w:val="2"/>
      <w:szCs w:val="2"/>
    </w:rPr>
  </w:style>
  <w:style w:type="paragraph" w:customStyle="1" w:styleId="Grusszeile">
    <w:name w:val="Grusszeile"/>
    <w:basedOn w:val="Standard"/>
    <w:uiPriority w:val="2"/>
    <w:qFormat/>
    <w:rsid w:val="006A6C69"/>
    <w:pPr>
      <w:spacing w:after="0"/>
    </w:pPr>
  </w:style>
  <w:style w:type="paragraph" w:customStyle="1" w:styleId="Version">
    <w:name w:val="Version"/>
    <w:basedOn w:val="Standard"/>
    <w:qFormat/>
    <w:rsid w:val="00073355"/>
    <w:pPr>
      <w:spacing w:after="0"/>
    </w:pPr>
  </w:style>
  <w:style w:type="table" w:styleId="Gitternetztabelle1hell">
    <w:name w:val="Grid Table 1 Light"/>
    <w:basedOn w:val="NormaleTabelle"/>
    <w:uiPriority w:val="46"/>
    <w:rsid w:val="006A6C6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2Akzent2">
    <w:name w:val="Grid Table 2 Accent 2"/>
    <w:basedOn w:val="NormaleTabelle"/>
    <w:uiPriority w:val="47"/>
    <w:rsid w:val="006A6C69"/>
    <w:pPr>
      <w:spacing w:after="0" w:line="240" w:lineRule="auto"/>
    </w:pPr>
    <w:tblPr>
      <w:tblStyleRowBandSize w:val="1"/>
      <w:tblStyleColBandSize w:val="1"/>
      <w:tblBorders>
        <w:top w:val="single" w:sz="2" w:space="0" w:color="FF3A3A" w:themeColor="accent2" w:themeTint="99"/>
        <w:bottom w:val="single" w:sz="2" w:space="0" w:color="FF3A3A" w:themeColor="accent2" w:themeTint="99"/>
        <w:insideH w:val="single" w:sz="2" w:space="0" w:color="FF3A3A" w:themeColor="accent2" w:themeTint="99"/>
        <w:insideV w:val="single" w:sz="2" w:space="0" w:color="FF3A3A" w:themeColor="accent2" w:themeTint="99"/>
      </w:tblBorders>
    </w:tblPr>
    <w:tblStylePr w:type="firstRow">
      <w:rPr>
        <w:b/>
        <w:bCs/>
      </w:rPr>
      <w:tblPr/>
      <w:tcPr>
        <w:tcBorders>
          <w:top w:val="nil"/>
          <w:bottom w:val="single" w:sz="12" w:space="0" w:color="FF3A3A" w:themeColor="accent2" w:themeTint="99"/>
          <w:insideH w:val="nil"/>
          <w:insideV w:val="nil"/>
        </w:tcBorders>
        <w:shd w:val="clear" w:color="auto" w:fill="FFFFFF" w:themeFill="background1"/>
      </w:tcPr>
    </w:tblStylePr>
    <w:tblStylePr w:type="lastRow">
      <w:rPr>
        <w:b/>
        <w:bCs/>
      </w:rPr>
      <w:tblPr/>
      <w:tcPr>
        <w:tcBorders>
          <w:top w:val="double" w:sz="2" w:space="0" w:color="FF3A3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BDBD" w:themeFill="accent2" w:themeFillTint="33"/>
      </w:tcPr>
    </w:tblStylePr>
    <w:tblStylePr w:type="band1Horz">
      <w:tblPr/>
      <w:tcPr>
        <w:shd w:val="clear" w:color="auto" w:fill="FFBDBD" w:themeFill="accent2" w:themeFillTint="33"/>
      </w:tcPr>
    </w:tblStylePr>
  </w:style>
  <w:style w:type="paragraph" w:customStyle="1" w:styleId="GlossarText">
    <w:name w:val="GlossarText"/>
    <w:basedOn w:val="Standard"/>
    <w:uiPriority w:val="3"/>
    <w:semiHidden/>
    <w:qFormat/>
    <w:rsid w:val="006A6C69"/>
    <w:pPr>
      <w:spacing w:line="480" w:lineRule="exact"/>
    </w:pPr>
    <w:rPr>
      <w:rFonts w:cs="Arial"/>
    </w:rPr>
  </w:style>
  <w:style w:type="table" w:styleId="HelleListe-Akzent2">
    <w:name w:val="Light List Accent 2"/>
    <w:basedOn w:val="NormaleTabelle"/>
    <w:uiPriority w:val="61"/>
    <w:rsid w:val="006A6C69"/>
    <w:pPr>
      <w:spacing w:after="0" w:line="240" w:lineRule="auto"/>
    </w:pPr>
    <w:tblPr>
      <w:tblStyleRowBandSize w:val="1"/>
      <w:tblStyleColBandSize w:val="1"/>
      <w:tblBorders>
        <w:top w:val="single" w:sz="8" w:space="0" w:color="B70000" w:themeColor="accent2"/>
        <w:left w:val="single" w:sz="8" w:space="0" w:color="B70000" w:themeColor="accent2"/>
        <w:bottom w:val="single" w:sz="8" w:space="0" w:color="B70000" w:themeColor="accent2"/>
        <w:right w:val="single" w:sz="8" w:space="0" w:color="B70000" w:themeColor="accent2"/>
      </w:tblBorders>
    </w:tblPr>
    <w:tblStylePr w:type="firstRow">
      <w:pPr>
        <w:spacing w:before="0" w:after="0" w:line="240" w:lineRule="auto"/>
      </w:pPr>
      <w:rPr>
        <w:b/>
        <w:bCs/>
        <w:color w:val="FFFFFF" w:themeColor="background1"/>
      </w:rPr>
      <w:tblPr/>
      <w:tcPr>
        <w:shd w:val="clear" w:color="auto" w:fill="B70000" w:themeFill="accent2"/>
      </w:tcPr>
    </w:tblStylePr>
    <w:tblStylePr w:type="lastRow">
      <w:pPr>
        <w:spacing w:before="0" w:after="0" w:line="240" w:lineRule="auto"/>
      </w:pPr>
      <w:rPr>
        <w:b/>
        <w:bCs/>
      </w:rPr>
      <w:tblPr/>
      <w:tcPr>
        <w:tcBorders>
          <w:top w:val="double" w:sz="6" w:space="0" w:color="B70000" w:themeColor="accent2"/>
          <w:left w:val="single" w:sz="8" w:space="0" w:color="B70000" w:themeColor="accent2"/>
          <w:bottom w:val="single" w:sz="8" w:space="0" w:color="B70000" w:themeColor="accent2"/>
          <w:right w:val="single" w:sz="8" w:space="0" w:color="B70000" w:themeColor="accent2"/>
        </w:tcBorders>
      </w:tcPr>
    </w:tblStylePr>
    <w:tblStylePr w:type="firstCol">
      <w:rPr>
        <w:b/>
        <w:bCs/>
      </w:rPr>
    </w:tblStylePr>
    <w:tblStylePr w:type="lastCol">
      <w:rPr>
        <w:b/>
        <w:bCs/>
      </w:rPr>
    </w:tblStylePr>
    <w:tblStylePr w:type="band1Vert">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tblStylePr w:type="band1Horz">
      <w:tblPr/>
      <w:tcPr>
        <w:tcBorders>
          <w:top w:val="single" w:sz="8" w:space="0" w:color="B70000" w:themeColor="accent2"/>
          <w:left w:val="single" w:sz="8" w:space="0" w:color="B70000" w:themeColor="accent2"/>
          <w:bottom w:val="single" w:sz="8" w:space="0" w:color="B70000" w:themeColor="accent2"/>
          <w:right w:val="single" w:sz="8" w:space="0" w:color="B70000" w:themeColor="accent2"/>
        </w:tcBorders>
      </w:tcPr>
    </w:tblStylePr>
  </w:style>
  <w:style w:type="paragraph" w:styleId="KeinLeerraum">
    <w:name w:val="No Spacing"/>
    <w:uiPriority w:val="1"/>
    <w:semiHidden/>
    <w:qFormat/>
    <w:rsid w:val="006A6C69"/>
    <w:pPr>
      <w:spacing w:after="0" w:line="240" w:lineRule="auto"/>
    </w:pPr>
    <w:rPr>
      <w:rFonts w:ascii="Arial" w:hAnsi="Arial"/>
    </w:rPr>
  </w:style>
  <w:style w:type="paragraph" w:customStyle="1" w:styleId="StandardBold">
    <w:name w:val="Standard Bold"/>
    <w:basedOn w:val="Standard"/>
    <w:link w:val="StandardBoldZchn"/>
    <w:qFormat/>
    <w:rsid w:val="006A6C69"/>
    <w:rPr>
      <w:rFonts w:ascii="Simplon Norm Bold" w:hAnsi="Simplon Norm Bold"/>
    </w:rPr>
  </w:style>
  <w:style w:type="character" w:customStyle="1" w:styleId="StandardBoldZchn">
    <w:name w:val="Standard Bold Zchn"/>
    <w:basedOn w:val="Absatz-Standardschriftart"/>
    <w:link w:val="StandardBold"/>
    <w:rsid w:val="006A6C69"/>
    <w:rPr>
      <w:rFonts w:ascii="Simplon Norm Bold" w:hAnsi="Simplon Norm Bold"/>
      <w:sz w:val="20"/>
      <w:lang w:val="de-CH"/>
    </w:rPr>
  </w:style>
  <w:style w:type="table" w:customStyle="1" w:styleId="Tabellengitternetz1">
    <w:name w:val="Tabellengitternetz1"/>
    <w:basedOn w:val="NormaleTabelle"/>
    <w:next w:val="Tabellenraster"/>
    <w:uiPriority w:val="59"/>
    <w:rsid w:val="006A6C69"/>
    <w:pPr>
      <w:spacing w:after="0" w:line="280" w:lineRule="atLeast"/>
    </w:pPr>
    <w:rPr>
      <w:rFonts w:ascii="Times New Roman" w:eastAsia="MS Mincho" w:hAnsi="Times New Roman" w:cs="Times New Roman"/>
      <w:sz w:val="20"/>
      <w:szCs w:val="20"/>
      <w:lang w:val="de-CH" w:eastAsia="de-CH"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Unterschrift">
    <w:name w:val="Signature"/>
    <w:basedOn w:val="Standard"/>
    <w:link w:val="UnterschriftZchn"/>
    <w:uiPriority w:val="10"/>
    <w:semiHidden/>
    <w:rsid w:val="006A6C69"/>
    <w:pPr>
      <w:tabs>
        <w:tab w:val="left" w:pos="3119"/>
      </w:tabs>
    </w:pPr>
    <w:rPr>
      <w:rFonts w:cs="Arial"/>
    </w:rPr>
  </w:style>
  <w:style w:type="character" w:customStyle="1" w:styleId="UnterschriftZchn">
    <w:name w:val="Unterschrift Zchn"/>
    <w:basedOn w:val="Absatz-Standardschriftart"/>
    <w:link w:val="Unterschrift"/>
    <w:uiPriority w:val="10"/>
    <w:semiHidden/>
    <w:rsid w:val="006A6C69"/>
    <w:rPr>
      <w:rFonts w:ascii="Simplon Norm" w:hAnsi="Simplon Norm" w:cs="Arial"/>
      <w:sz w:val="20"/>
      <w:lang w:val="de-CH"/>
    </w:rPr>
  </w:style>
  <w:style w:type="character" w:styleId="Kommentarzeichen">
    <w:name w:val="annotation reference"/>
    <w:basedOn w:val="Absatz-Standardschriftart"/>
    <w:uiPriority w:val="99"/>
    <w:semiHidden/>
    <w:unhideWhenUsed/>
    <w:rsid w:val="002640BB"/>
    <w:rPr>
      <w:sz w:val="16"/>
      <w:szCs w:val="16"/>
    </w:rPr>
  </w:style>
  <w:style w:type="paragraph" w:styleId="Kommentartext">
    <w:name w:val="annotation text"/>
    <w:basedOn w:val="Standard"/>
    <w:link w:val="KommentartextZchn"/>
    <w:uiPriority w:val="99"/>
    <w:semiHidden/>
    <w:unhideWhenUsed/>
    <w:rsid w:val="002640BB"/>
    <w:pPr>
      <w:spacing w:line="240" w:lineRule="auto"/>
    </w:pPr>
    <w:rPr>
      <w:szCs w:val="20"/>
    </w:rPr>
  </w:style>
  <w:style w:type="character" w:customStyle="1" w:styleId="KommentartextZchn">
    <w:name w:val="Kommentartext Zchn"/>
    <w:basedOn w:val="Absatz-Standardschriftart"/>
    <w:link w:val="Kommentartext"/>
    <w:uiPriority w:val="99"/>
    <w:semiHidden/>
    <w:rsid w:val="002640BB"/>
    <w:rPr>
      <w:rFonts w:ascii="Simplon Norm" w:hAnsi="Simplon Norm"/>
      <w:sz w:val="20"/>
      <w:szCs w:val="20"/>
      <w:lang w:val="de-CH"/>
    </w:rPr>
  </w:style>
  <w:style w:type="paragraph" w:styleId="Kommentarthema">
    <w:name w:val="annotation subject"/>
    <w:basedOn w:val="Kommentartext"/>
    <w:next w:val="Kommentartext"/>
    <w:link w:val="KommentarthemaZchn"/>
    <w:uiPriority w:val="99"/>
    <w:semiHidden/>
    <w:unhideWhenUsed/>
    <w:rsid w:val="002640BB"/>
    <w:rPr>
      <w:b/>
      <w:bCs/>
    </w:rPr>
  </w:style>
  <w:style w:type="character" w:customStyle="1" w:styleId="KommentarthemaZchn">
    <w:name w:val="Kommentarthema Zchn"/>
    <w:basedOn w:val="KommentartextZchn"/>
    <w:link w:val="Kommentarthema"/>
    <w:uiPriority w:val="99"/>
    <w:semiHidden/>
    <w:rsid w:val="002640BB"/>
    <w:rPr>
      <w:rFonts w:ascii="Simplon Norm" w:hAnsi="Simplon Norm"/>
      <w:b/>
      <w:bCs/>
      <w:sz w:val="20"/>
      <w:szCs w:val="20"/>
      <w:lang w:val="de-CH"/>
    </w:rPr>
  </w:style>
  <w:style w:type="character" w:styleId="BesuchterLink">
    <w:name w:val="FollowedHyperlink"/>
    <w:basedOn w:val="Absatz-Standardschriftart"/>
    <w:uiPriority w:val="99"/>
    <w:semiHidden/>
    <w:unhideWhenUsed/>
    <w:rsid w:val="004373D2"/>
    <w:rPr>
      <w:color w:val="790300" w:themeColor="followedHyperlink"/>
      <w:u w:val="single"/>
    </w:rPr>
  </w:style>
  <w:style w:type="paragraph" w:styleId="Abbildungsverzeichnis">
    <w:name w:val="table of figures"/>
    <w:basedOn w:val="Standard"/>
    <w:next w:val="Standard"/>
    <w:uiPriority w:val="99"/>
    <w:unhideWhenUsed/>
    <w:rsid w:val="007A61A6"/>
    <w:pPr>
      <w:spacing w:after="0"/>
    </w:pPr>
  </w:style>
  <w:style w:type="character" w:customStyle="1" w:styleId="UnresolvedMention">
    <w:name w:val="Unresolved Mention"/>
    <w:basedOn w:val="Absatz-Standardschriftart"/>
    <w:uiPriority w:val="99"/>
    <w:semiHidden/>
    <w:unhideWhenUsed/>
    <w:rsid w:val="00E248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47464164">
      <w:bodyDiv w:val="1"/>
      <w:marLeft w:val="0"/>
      <w:marRight w:val="0"/>
      <w:marTop w:val="0"/>
      <w:marBottom w:val="0"/>
      <w:divBdr>
        <w:top w:val="none" w:sz="0" w:space="0" w:color="auto"/>
        <w:left w:val="none" w:sz="0" w:space="0" w:color="auto"/>
        <w:bottom w:val="none" w:sz="0" w:space="0" w:color="auto"/>
        <w:right w:val="none" w:sz="0" w:space="0" w:color="auto"/>
      </w:divBdr>
    </w:div>
    <w:div w:id="856844726">
      <w:bodyDiv w:val="1"/>
      <w:marLeft w:val="0"/>
      <w:marRight w:val="0"/>
      <w:marTop w:val="0"/>
      <w:marBottom w:val="0"/>
      <w:divBdr>
        <w:top w:val="none" w:sz="0" w:space="0" w:color="auto"/>
        <w:left w:val="none" w:sz="0" w:space="0" w:color="auto"/>
        <w:bottom w:val="none" w:sz="0" w:space="0" w:color="auto"/>
        <w:right w:val="none" w:sz="0" w:space="0" w:color="auto"/>
      </w:divBdr>
    </w:div>
    <w:div w:id="916940916">
      <w:bodyDiv w:val="1"/>
      <w:marLeft w:val="0"/>
      <w:marRight w:val="0"/>
      <w:marTop w:val="0"/>
      <w:marBottom w:val="0"/>
      <w:divBdr>
        <w:top w:val="none" w:sz="0" w:space="0" w:color="auto"/>
        <w:left w:val="none" w:sz="0" w:space="0" w:color="auto"/>
        <w:bottom w:val="none" w:sz="0" w:space="0" w:color="auto"/>
        <w:right w:val="none" w:sz="0" w:space="0" w:color="auto"/>
      </w:divBdr>
    </w:div>
    <w:div w:id="974991759">
      <w:bodyDiv w:val="1"/>
      <w:marLeft w:val="0"/>
      <w:marRight w:val="0"/>
      <w:marTop w:val="0"/>
      <w:marBottom w:val="0"/>
      <w:divBdr>
        <w:top w:val="none" w:sz="0" w:space="0" w:color="auto"/>
        <w:left w:val="none" w:sz="0" w:space="0" w:color="auto"/>
        <w:bottom w:val="none" w:sz="0" w:space="0" w:color="auto"/>
        <w:right w:val="none" w:sz="0" w:space="0" w:color="auto"/>
      </w:divBdr>
    </w:div>
    <w:div w:id="1050232021">
      <w:bodyDiv w:val="1"/>
      <w:marLeft w:val="0"/>
      <w:marRight w:val="0"/>
      <w:marTop w:val="0"/>
      <w:marBottom w:val="0"/>
      <w:divBdr>
        <w:top w:val="none" w:sz="0" w:space="0" w:color="auto"/>
        <w:left w:val="none" w:sz="0" w:space="0" w:color="auto"/>
        <w:bottom w:val="none" w:sz="0" w:space="0" w:color="auto"/>
        <w:right w:val="none" w:sz="0" w:space="0" w:color="auto"/>
      </w:divBdr>
    </w:div>
    <w:div w:id="1089734961">
      <w:bodyDiv w:val="1"/>
      <w:marLeft w:val="0"/>
      <w:marRight w:val="0"/>
      <w:marTop w:val="0"/>
      <w:marBottom w:val="0"/>
      <w:divBdr>
        <w:top w:val="none" w:sz="0" w:space="0" w:color="auto"/>
        <w:left w:val="none" w:sz="0" w:space="0" w:color="auto"/>
        <w:bottom w:val="none" w:sz="0" w:space="0" w:color="auto"/>
        <w:right w:val="none" w:sz="0" w:space="0" w:color="auto"/>
      </w:divBdr>
    </w:div>
    <w:div w:id="1222011572">
      <w:bodyDiv w:val="1"/>
      <w:marLeft w:val="0"/>
      <w:marRight w:val="0"/>
      <w:marTop w:val="0"/>
      <w:marBottom w:val="0"/>
      <w:divBdr>
        <w:top w:val="none" w:sz="0" w:space="0" w:color="auto"/>
        <w:left w:val="none" w:sz="0" w:space="0" w:color="auto"/>
        <w:bottom w:val="none" w:sz="0" w:space="0" w:color="auto"/>
        <w:right w:val="none" w:sz="0" w:space="0" w:color="auto"/>
      </w:divBdr>
    </w:div>
    <w:div w:id="1259026966">
      <w:bodyDiv w:val="1"/>
      <w:marLeft w:val="0"/>
      <w:marRight w:val="0"/>
      <w:marTop w:val="0"/>
      <w:marBottom w:val="0"/>
      <w:divBdr>
        <w:top w:val="none" w:sz="0" w:space="0" w:color="auto"/>
        <w:left w:val="none" w:sz="0" w:space="0" w:color="auto"/>
        <w:bottom w:val="none" w:sz="0" w:space="0" w:color="auto"/>
        <w:right w:val="none" w:sz="0" w:space="0" w:color="auto"/>
      </w:divBdr>
    </w:div>
    <w:div w:id="1261722391">
      <w:bodyDiv w:val="1"/>
      <w:marLeft w:val="0"/>
      <w:marRight w:val="0"/>
      <w:marTop w:val="0"/>
      <w:marBottom w:val="0"/>
      <w:divBdr>
        <w:top w:val="none" w:sz="0" w:space="0" w:color="auto"/>
        <w:left w:val="none" w:sz="0" w:space="0" w:color="auto"/>
        <w:bottom w:val="none" w:sz="0" w:space="0" w:color="auto"/>
        <w:right w:val="none" w:sz="0" w:space="0" w:color="auto"/>
      </w:divBdr>
    </w:div>
    <w:div w:id="1327325441">
      <w:bodyDiv w:val="1"/>
      <w:marLeft w:val="0"/>
      <w:marRight w:val="0"/>
      <w:marTop w:val="0"/>
      <w:marBottom w:val="0"/>
      <w:divBdr>
        <w:top w:val="none" w:sz="0" w:space="0" w:color="auto"/>
        <w:left w:val="none" w:sz="0" w:space="0" w:color="auto"/>
        <w:bottom w:val="none" w:sz="0" w:space="0" w:color="auto"/>
        <w:right w:val="none" w:sz="0" w:space="0" w:color="auto"/>
      </w:divBdr>
    </w:div>
    <w:div w:id="1569225060">
      <w:bodyDiv w:val="1"/>
      <w:marLeft w:val="0"/>
      <w:marRight w:val="0"/>
      <w:marTop w:val="0"/>
      <w:marBottom w:val="0"/>
      <w:divBdr>
        <w:top w:val="none" w:sz="0" w:space="0" w:color="auto"/>
        <w:left w:val="none" w:sz="0" w:space="0" w:color="auto"/>
        <w:bottom w:val="none" w:sz="0" w:space="0" w:color="auto"/>
        <w:right w:val="none" w:sz="0" w:space="0" w:color="auto"/>
      </w:divBdr>
    </w:div>
    <w:div w:id="1867057831">
      <w:bodyDiv w:val="1"/>
      <w:marLeft w:val="0"/>
      <w:marRight w:val="0"/>
      <w:marTop w:val="0"/>
      <w:marBottom w:val="0"/>
      <w:divBdr>
        <w:top w:val="none" w:sz="0" w:space="0" w:color="auto"/>
        <w:left w:val="none" w:sz="0" w:space="0" w:color="auto"/>
        <w:bottom w:val="none" w:sz="0" w:space="0" w:color="auto"/>
        <w:right w:val="none" w:sz="0" w:space="0" w:color="auto"/>
      </w:divBdr>
    </w:div>
    <w:div w:id="2049184763">
      <w:bodyDiv w:val="1"/>
      <w:marLeft w:val="0"/>
      <w:marRight w:val="0"/>
      <w:marTop w:val="0"/>
      <w:marBottom w:val="0"/>
      <w:divBdr>
        <w:top w:val="none" w:sz="0" w:space="0" w:color="auto"/>
        <w:left w:val="none" w:sz="0" w:space="0" w:color="auto"/>
        <w:bottom w:val="none" w:sz="0" w:space="0" w:color="auto"/>
        <w:right w:val="none" w:sz="0" w:space="0" w:color="auto"/>
      </w:divBdr>
    </w:div>
    <w:div w:id="2065829132">
      <w:bodyDiv w:val="1"/>
      <w:marLeft w:val="0"/>
      <w:marRight w:val="0"/>
      <w:marTop w:val="0"/>
      <w:marBottom w:val="0"/>
      <w:divBdr>
        <w:top w:val="none" w:sz="0" w:space="0" w:color="auto"/>
        <w:left w:val="none" w:sz="0" w:space="0" w:color="auto"/>
        <w:bottom w:val="none" w:sz="0" w:space="0" w:color="auto"/>
        <w:right w:val="none" w:sz="0" w:space="0" w:color="auto"/>
      </w:divBdr>
    </w:div>
    <w:div w:id="2109697057">
      <w:bodyDiv w:val="1"/>
      <w:marLeft w:val="0"/>
      <w:marRight w:val="0"/>
      <w:marTop w:val="0"/>
      <w:marBottom w:val="0"/>
      <w:divBdr>
        <w:top w:val="none" w:sz="0" w:space="0" w:color="auto"/>
        <w:left w:val="none" w:sz="0" w:space="0" w:color="auto"/>
        <w:bottom w:val="none" w:sz="0" w:space="0" w:color="auto"/>
        <w:right w:val="none" w:sz="0" w:space="0" w:color="auto"/>
      </w:divBdr>
    </w:div>
    <w:div w:id="21315807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nils.egger@avectris.ch" TargetMode="External"/><Relationship Id="rId18" Type="http://schemas.openxmlformats.org/officeDocument/2006/relationships/image" Target="media/image4.emf"/><Relationship Id="rId26" Type="http://schemas.openxmlformats.org/officeDocument/2006/relationships/hyperlink" Target="https://gionkunz.github.io/chartist-js/" TargetMode="External"/><Relationship Id="rId39" Type="http://schemas.openxmlformats.org/officeDocument/2006/relationships/hyperlink" Target="https://www.elsys.se/shop/product/ers-co2/?v=1ee0bf89c5d1" TargetMode="External"/><Relationship Id="rId21" Type="http://schemas.microsoft.com/office/2011/relationships/commentsExtended" Target="commentsExtended.xml"/><Relationship Id="rId34" Type="http://schemas.openxmlformats.org/officeDocument/2006/relationships/hyperlink" Target="https://iot-shop.de/wp-content/uploads/2020/03/RM_Door-_-Window-Sensor_20200205_v2.pdf"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image" Target="media/image36.png"/><Relationship Id="rId68" Type="http://schemas.openxmlformats.org/officeDocument/2006/relationships/image" Target="media/image41.png"/><Relationship Id="rId76" Type="http://schemas.openxmlformats.org/officeDocument/2006/relationships/hyperlink" Target="https://www.chartjs.org/docs/latest/charts/line.html" TargetMode="External"/><Relationship Id="rId84" Type="http://schemas.openxmlformats.org/officeDocument/2006/relationships/hyperlink" Target="https://www.postgresql.org/docs/9.2/plpython-data.html" TargetMode="External"/><Relationship Id="rId89"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44.png"/><Relationship Id="rId92"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9.png"/><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2.png"/><Relationship Id="rId37" Type="http://schemas.openxmlformats.org/officeDocument/2006/relationships/image" Target="media/image14.png"/><Relationship Id="rId40" Type="http://schemas.openxmlformats.org/officeDocument/2006/relationships/hyperlink" Target="https://iot-shop.de/produkt/tuer-und-fenstersensor" TargetMode="External"/><Relationship Id="rId45" Type="http://schemas.openxmlformats.org/officeDocument/2006/relationships/image" Target="media/image19.png"/><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39.png"/><Relationship Id="rId74" Type="http://schemas.openxmlformats.org/officeDocument/2006/relationships/hyperlink" Target="http://si1010023/stockwerke.html" TargetMode="External"/><Relationship Id="rId79" Type="http://schemas.openxmlformats.org/officeDocument/2006/relationships/hyperlink" Target="https://gionkunz.github.io/chartist-js/getting-started.html" TargetMode="External"/><Relationship Id="rId87" Type="http://schemas.openxmlformats.org/officeDocument/2006/relationships/hyperlink" Target="https://github.com/mozilla/bleach" TargetMode="Externa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hyperlink" Target="https://iot-shop.de/wp-content/uploads/2020/03/RM_Door-_-Window-Sensor_20200205_v2.pdf" TargetMode="External"/><Relationship Id="rId90" Type="http://schemas.openxmlformats.org/officeDocument/2006/relationships/footer" Target="footer3.xml"/><Relationship Id="rId19" Type="http://schemas.openxmlformats.org/officeDocument/2006/relationships/hyperlink" Target="https://www.sphinx-doc.org/en/master/" TargetMode="External"/><Relationship Id="rId14" Type="http://schemas.openxmlformats.org/officeDocument/2006/relationships/hyperlink" Target="mailto:daniel.saeuberli@avectris.ch" TargetMode="External"/><Relationship Id="rId22" Type="http://schemas.openxmlformats.org/officeDocument/2006/relationships/hyperlink" Target="https://www.chartjs.org/"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hyperlink" Target="https://developer.mozilla.org/en-US/docs/Web/HTTP/Basics_of_HTTP/MIME_types/Common_types" TargetMode="External"/><Relationship Id="rId8" Type="http://schemas.openxmlformats.org/officeDocument/2006/relationships/image" Target="media/image1.emf"/><Relationship Id="rId51" Type="http://schemas.openxmlformats.org/officeDocument/2006/relationships/image" Target="media/image25.png"/><Relationship Id="rId72" Type="http://schemas.openxmlformats.org/officeDocument/2006/relationships/hyperlink" Target="http://si1010023/beobachter.html" TargetMode="External"/><Relationship Id="rId80" Type="http://schemas.openxmlformats.org/officeDocument/2006/relationships/hyperlink" Target="https://channels.readthedocs.io/en/latest/asgi.html" TargetMode="External"/><Relationship Id="rId85" Type="http://schemas.openxmlformats.org/officeDocument/2006/relationships/hyperlink" Target="https://stackoverflow.com/questions/9002901/how-to-import-module-to-sphinx" TargetMode="External"/><Relationship Id="rId93"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https://www.tgabathuler.ch/Iperka/Einfuehrung.html" TargetMode="External"/><Relationship Id="rId17" Type="http://schemas.openxmlformats.org/officeDocument/2006/relationships/footer" Target="footer2.xml"/><Relationship Id="rId25" Type="http://schemas.openxmlformats.org/officeDocument/2006/relationships/image" Target="media/image6.png"/><Relationship Id="rId33" Type="http://schemas.openxmlformats.org/officeDocument/2006/relationships/hyperlink" Target="https://jekyllrb.com/" TargetMode="External"/><Relationship Id="rId38" Type="http://schemas.openxmlformats.org/officeDocument/2006/relationships/hyperlink" Target="https://www.adeunis.com/en/produit/ftd-network-tester/" TargetMode="External"/><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0.png"/><Relationship Id="rId20" Type="http://schemas.openxmlformats.org/officeDocument/2006/relationships/comments" Target="comments.xm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hyperlink" Target="http://si1010023/raeume.html" TargetMode="External"/><Relationship Id="rId83" Type="http://schemas.openxmlformats.org/officeDocument/2006/relationships/hyperlink" Target="https://www.hacksplaining.com/" TargetMode="External"/><Relationship Id="rId88" Type="http://schemas.openxmlformats.org/officeDocument/2006/relationships/hyperlink" Target="https://stackoverflow.com/questions/1957273/how-do-i-generate-a-random-string-of-length-x-a-z-only-in-python"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mark.grabner@avectris.ch" TargetMode="External"/><Relationship Id="rId23" Type="http://schemas.openxmlformats.org/officeDocument/2006/relationships/hyperlink" Target="https://www.chartjs.org/docs/latest/charts/line.html" TargetMode="External"/><Relationship Id="rId28" Type="http://schemas.openxmlformats.org/officeDocument/2006/relationships/image" Target="media/image8.png"/><Relationship Id="rId36" Type="http://schemas.openxmlformats.org/officeDocument/2006/relationships/hyperlink" Target="https://www.uvicorn.org/" TargetMode="External"/><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hyperlink" Target="https://github.com/mozilla/bleach" TargetMode="External"/><Relationship Id="rId65" Type="http://schemas.openxmlformats.org/officeDocument/2006/relationships/image" Target="media/image38.png"/><Relationship Id="rId73" Type="http://schemas.openxmlformats.org/officeDocument/2006/relationships/hyperlink" Target="http://si1010023/gebaeude.html" TargetMode="External"/><Relationship Id="rId78" Type="http://schemas.openxmlformats.org/officeDocument/2006/relationships/hyperlink" Target="https://www.slant.co/options/10578/alternatives/~chart-js-alternatives" TargetMode="External"/><Relationship Id="rId81" Type="http://schemas.openxmlformats.org/officeDocument/2006/relationships/hyperlink" Target="https://de.wikipedia.org/wiki/Web_Server_Gateway_Interface" TargetMode="External"/><Relationship Id="rId86" Type="http://schemas.openxmlformats.org/officeDocument/2006/relationships/hyperlink" Target="https://stackoverflow.com/questions/5464627/how-to-have-same-text-in-two-links-with-restructured-text"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hyperlink" Target="http://www.avectris.ch"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G:\_Vorlagen\Office2016\Avectris\Projektberich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7F7A6ACEDFB24474841E094A9C1ABD69"/>
        <w:category>
          <w:name w:val="Allgemein"/>
          <w:gallery w:val="placeholder"/>
        </w:category>
        <w:types>
          <w:type w:val="bbPlcHdr"/>
        </w:types>
        <w:behaviors>
          <w:behavior w:val="content"/>
        </w:behaviors>
        <w:guid w:val="{54311779-EAFB-463A-B321-982DBADB9CE0}"/>
      </w:docPartPr>
      <w:docPartBody>
        <w:p w:rsidR="007A1A30" w:rsidRDefault="001C7F9E" w:rsidP="001C7F9E">
          <w:pPr>
            <w:pStyle w:val="7F7A6ACEDFB24474841E094A9C1ABD69"/>
          </w:pPr>
          <w:r w:rsidRPr="00787B87">
            <w:rPr>
              <w:rStyle w:val="Platzhaltertext"/>
            </w:rPr>
            <w:t>Klicken Sie hier,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plon Norm">
    <w:panose1 w:val="020B0500030000000000"/>
    <w:charset w:val="00"/>
    <w:family w:val="swiss"/>
    <w:pitch w:val="variable"/>
    <w:sig w:usb0="A000006F" w:usb1="4000207B" w:usb2="00000000" w:usb3="00000000" w:csb0="00000093" w:csb1="00000000"/>
  </w:font>
  <w:font w:name="Simplon Norm Bold">
    <w:panose1 w:val="020B0800030000000000"/>
    <w:charset w:val="00"/>
    <w:family w:val="swiss"/>
    <w:pitch w:val="variable"/>
    <w:sig w:usb0="A000006F" w:usb1="4000207B" w:usb2="00000000" w:usb3="00000000" w:csb0="00000093"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implon Norm Light">
    <w:panose1 w:val="020B0300030000000000"/>
    <w:charset w:val="00"/>
    <w:family w:val="swiss"/>
    <w:pitch w:val="variable"/>
    <w:sig w:usb0="A000006F" w:usb1="4000207B" w:usb2="00000000" w:usb3="00000000" w:csb0="00000093"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50E1"/>
    <w:rsid w:val="001600EF"/>
    <w:rsid w:val="001C7F9E"/>
    <w:rsid w:val="00261B1D"/>
    <w:rsid w:val="00403E8B"/>
    <w:rsid w:val="00417F9E"/>
    <w:rsid w:val="00664E8E"/>
    <w:rsid w:val="007A1A30"/>
    <w:rsid w:val="007F6D76"/>
    <w:rsid w:val="00850146"/>
    <w:rsid w:val="00AA6979"/>
    <w:rsid w:val="00BC50E1"/>
    <w:rsid w:val="00C02ABB"/>
    <w:rsid w:val="00CC3C69"/>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1C7F9E"/>
    <w:rPr>
      <w:color w:val="808080"/>
    </w:rPr>
  </w:style>
  <w:style w:type="paragraph" w:customStyle="1" w:styleId="5F99FB4AA60244EC8B938CF562C2400B">
    <w:name w:val="5F99FB4AA60244EC8B938CF562C2400B"/>
  </w:style>
  <w:style w:type="paragraph" w:customStyle="1" w:styleId="FCB92CA1E3C2412A957E7EEFC6C56532">
    <w:name w:val="FCB92CA1E3C2412A957E7EEFC6C56532"/>
    <w:rsid w:val="00BC50E1"/>
  </w:style>
  <w:style w:type="paragraph" w:customStyle="1" w:styleId="21581F46C2EC4E2C87C153BFC4C45778">
    <w:name w:val="21581F46C2EC4E2C87C153BFC4C45778"/>
    <w:rsid w:val="00BC50E1"/>
  </w:style>
  <w:style w:type="paragraph" w:customStyle="1" w:styleId="7F7A6ACEDFB24474841E094A9C1ABD69">
    <w:name w:val="7F7A6ACEDFB24474841E094A9C1ABD69"/>
    <w:rsid w:val="001C7F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Avectris">
  <a:themeElements>
    <a:clrScheme name="Avectris">
      <a:dk1>
        <a:sysClr val="windowText" lastClr="000000"/>
      </a:dk1>
      <a:lt1>
        <a:sysClr val="window" lastClr="FFFFFF"/>
      </a:lt1>
      <a:dk2>
        <a:srgbClr val="000000"/>
      </a:dk2>
      <a:lt2>
        <a:srgbClr val="FFFFFF"/>
      </a:lt2>
      <a:accent1>
        <a:srgbClr val="FF3333"/>
      </a:accent1>
      <a:accent2>
        <a:srgbClr val="B70000"/>
      </a:accent2>
      <a:accent3>
        <a:srgbClr val="790300"/>
      </a:accent3>
      <a:accent4>
        <a:srgbClr val="E6E6E6"/>
      </a:accent4>
      <a:accent5>
        <a:srgbClr val="CCCCCC"/>
      </a:accent5>
      <a:accent6>
        <a:srgbClr val="77777A"/>
      </a:accent6>
      <a:hlink>
        <a:srgbClr val="FF3333"/>
      </a:hlink>
      <a:folHlink>
        <a:srgbClr val="790300"/>
      </a:folHlink>
    </a:clrScheme>
    <a:fontScheme name="Avectris">
      <a:majorFont>
        <a:latin typeface="Simplon Norm Bold"/>
        <a:ea typeface=""/>
        <a:cs typeface=""/>
      </a:majorFont>
      <a:minorFont>
        <a:latin typeface="Simplon Norm"/>
        <a:ea typeface=""/>
        <a:cs typeface=""/>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F2E6EF86-F5F1-4993-BD09-B296978C2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Projektbericht.dotx</Template>
  <TotalTime>0</TotalTime>
  <Pages>69</Pages>
  <Words>11770</Words>
  <Characters>74153</Characters>
  <Application>Microsoft Office Word</Application>
  <DocSecurity>0</DocSecurity>
  <Lines>617</Lines>
  <Paragraphs>171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85752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Egger Nils AVECTRIS</dc:creator>
  <cp:lastModifiedBy>Egger Nils AVECTRIS</cp:lastModifiedBy>
  <cp:revision>283</cp:revision>
  <cp:lastPrinted>2020-04-07T13:06:00Z</cp:lastPrinted>
  <dcterms:created xsi:type="dcterms:W3CDTF">2020-03-23T08:09:00Z</dcterms:created>
  <dcterms:modified xsi:type="dcterms:W3CDTF">2020-04-07T15:48:00Z</dcterms:modified>
</cp:coreProperties>
</file>