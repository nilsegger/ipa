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3"/>
        <w:gridCol w:w="8079"/>
      </w:tblGrid>
      <w:tr w:rsidR="00DA6D5B" w:rsidRPr="006D4F38" w14:paraId="258D4526" w14:textId="77777777" w:rsidTr="00752581">
        <w:trPr>
          <w:trHeight w:val="510"/>
        </w:trPr>
        <w:tc>
          <w:tcPr>
            <w:tcW w:w="9072" w:type="dxa"/>
            <w:gridSpan w:val="2"/>
          </w:tcPr>
          <w:p w14:paraId="78DF31FA" w14:textId="77777777" w:rsidR="00DA6D5B" w:rsidRPr="006D4F38" w:rsidRDefault="000F6861" w:rsidP="00073355">
            <w:pPr>
              <w:spacing w:after="0"/>
            </w:pPr>
            <w:r w:rsidRPr="006D4F38">
              <w:rPr>
                <w:noProof/>
                <w:lang w:eastAsia="de-CH" w:bidi="ar-SA"/>
              </w:rPr>
              <w:drawing>
                <wp:inline distT="0" distB="0" distL="0" distR="0" wp14:anchorId="6CB3C1A3" wp14:editId="47186B06">
                  <wp:extent cx="1423670" cy="262800"/>
                  <wp:effectExtent l="0" t="0" r="5080" b="4445"/>
                  <wp:docPr id="10" name="Bild 9" descr="AVEC_LOGO_R_RGB.pdf"/>
                  <wp:cNvGraphicFramePr/>
                  <a:graphic xmlns:a="http://schemas.openxmlformats.org/drawingml/2006/main">
                    <a:graphicData uri="http://schemas.openxmlformats.org/drawingml/2006/picture">
                      <pic:pic xmlns:pic="http://schemas.openxmlformats.org/drawingml/2006/picture">
                        <pic:nvPicPr>
                          <pic:cNvPr id="10" name="Bild 9" descr="AVEC_LOGO_R_RGB.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3670" cy="262800"/>
                          </a:xfrm>
                          <a:prstGeom prst="rect">
                            <a:avLst/>
                          </a:prstGeom>
                          <a:noFill/>
                          <a:ln>
                            <a:noFill/>
                          </a:ln>
                        </pic:spPr>
                      </pic:pic>
                    </a:graphicData>
                  </a:graphic>
                </wp:inline>
              </w:drawing>
            </w:r>
          </w:p>
        </w:tc>
      </w:tr>
      <w:tr w:rsidR="006C0F51" w:rsidRPr="006D4F38" w14:paraId="719757AF" w14:textId="77777777" w:rsidTr="00745207">
        <w:trPr>
          <w:trHeight w:val="624"/>
        </w:trPr>
        <w:tc>
          <w:tcPr>
            <w:tcW w:w="9072" w:type="dxa"/>
            <w:gridSpan w:val="2"/>
          </w:tcPr>
          <w:p w14:paraId="37A28A10" w14:textId="77777777" w:rsidR="006C0F51" w:rsidRPr="006D4F38" w:rsidRDefault="001962B3" w:rsidP="006C0F51">
            <w:pPr>
              <w:pStyle w:val="Dokument"/>
            </w:pPr>
            <w:r w:rsidRPr="006D4F38">
              <w:t>IPA-Bericht 2020</w:t>
            </w:r>
          </w:p>
        </w:tc>
      </w:tr>
      <w:tr w:rsidR="006C0F51" w:rsidRPr="006D4F38" w14:paraId="1CCC809D" w14:textId="77777777" w:rsidTr="00745207">
        <w:trPr>
          <w:trHeight w:val="964"/>
        </w:trPr>
        <w:tc>
          <w:tcPr>
            <w:tcW w:w="9072" w:type="dxa"/>
            <w:gridSpan w:val="2"/>
          </w:tcPr>
          <w:p w14:paraId="560BC68A" w14:textId="77777777" w:rsidR="006C0F51" w:rsidRPr="006D4F38" w:rsidRDefault="006C0F51" w:rsidP="006C0F51"/>
        </w:tc>
      </w:tr>
      <w:tr w:rsidR="00DA37E3" w:rsidRPr="006D4F38" w14:paraId="724BBED9" w14:textId="77777777" w:rsidTr="00752581">
        <w:trPr>
          <w:trHeight w:val="1361"/>
        </w:trPr>
        <w:tc>
          <w:tcPr>
            <w:tcW w:w="9072" w:type="dxa"/>
            <w:gridSpan w:val="2"/>
          </w:tcPr>
          <w:p w14:paraId="6C6ED0C3" w14:textId="306EAF98" w:rsidR="009019AC" w:rsidRPr="006D4F38" w:rsidRDefault="001962B3" w:rsidP="00DB09AB">
            <w:pPr>
              <w:pStyle w:val="Untertitel1Fett"/>
            </w:pPr>
            <w:r w:rsidRPr="006D4F38">
              <w:t xml:space="preserve">BBB Gebäude Management </w:t>
            </w:r>
            <w:r w:rsidR="00DB09AB">
              <w:t>Pilot Versuch</w:t>
            </w:r>
          </w:p>
        </w:tc>
      </w:tr>
      <w:tr w:rsidR="00DA37E3" w:rsidRPr="006D4F38" w14:paraId="27922454" w14:textId="77777777" w:rsidTr="00073355">
        <w:trPr>
          <w:trHeight w:hRule="exact" w:val="7307"/>
        </w:trPr>
        <w:tc>
          <w:tcPr>
            <w:tcW w:w="9072" w:type="dxa"/>
            <w:gridSpan w:val="2"/>
            <w:vAlign w:val="bottom"/>
          </w:tcPr>
          <w:p w14:paraId="5EE58E54" w14:textId="77777777" w:rsidR="00DA37E3" w:rsidRPr="006D4F38" w:rsidRDefault="00752581" w:rsidP="00073355">
            <w:pPr>
              <w:pStyle w:val="TabellenText"/>
            </w:pPr>
            <w:r w:rsidRPr="006D4F38">
              <w:rPr>
                <w:noProof/>
                <w:lang w:eastAsia="de-CH" w:bidi="ar-SA"/>
              </w:rPr>
              <w:drawing>
                <wp:inline distT="0" distB="0" distL="0" distR="0" wp14:anchorId="0ECE92BC" wp14:editId="25DFE9B3">
                  <wp:extent cx="4640964" cy="4619625"/>
                  <wp:effectExtent l="0" t="0" r="7620" b="0"/>
                  <wp:docPr id="6" name="Grafik 6" descr="\\vfbdn571\home70$\REINEGGE\My Documents\AXI NEU\AVECTRIS_Benutzeranleitung_A4\Link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fbdn571\home70$\REINEGGE\My Documents\AXI NEU\AVECTRIS_Benutzeranleitung_A4\Links\image001.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748" t="6342" r="5285" b="2114"/>
                          <a:stretch/>
                        </pic:blipFill>
                        <pic:spPr bwMode="auto">
                          <a:xfrm>
                            <a:off x="0" y="0"/>
                            <a:ext cx="4651932" cy="46305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A37E3" w:rsidRPr="006D4F38" w14:paraId="09172D98" w14:textId="77777777" w:rsidTr="00073355">
        <w:trPr>
          <w:trHeight w:val="579"/>
        </w:trPr>
        <w:tc>
          <w:tcPr>
            <w:tcW w:w="9072" w:type="dxa"/>
            <w:gridSpan w:val="2"/>
            <w:vAlign w:val="bottom"/>
          </w:tcPr>
          <w:p w14:paraId="2C886F00" w14:textId="77777777" w:rsidR="00DA37E3" w:rsidRPr="006D4F38" w:rsidRDefault="00DA37E3" w:rsidP="00073355">
            <w:pPr>
              <w:pStyle w:val="TabellenText"/>
            </w:pPr>
          </w:p>
        </w:tc>
      </w:tr>
      <w:tr w:rsidR="00C06DB8" w:rsidRPr="006D4F38" w14:paraId="48D935D4" w14:textId="77777777" w:rsidTr="00C06DB8">
        <w:trPr>
          <w:trHeight w:val="570"/>
        </w:trPr>
        <w:tc>
          <w:tcPr>
            <w:tcW w:w="9072" w:type="dxa"/>
            <w:gridSpan w:val="2"/>
          </w:tcPr>
          <w:p w14:paraId="593CC47C" w14:textId="77777777" w:rsidR="00C06DB8" w:rsidRPr="006D4F38" w:rsidRDefault="001962B3" w:rsidP="00073355">
            <w:pPr>
              <w:pStyle w:val="TabellenText"/>
            </w:pPr>
            <w:r w:rsidRPr="006D4F38">
              <w:t>Nils Egger</w:t>
            </w:r>
          </w:p>
          <w:p w14:paraId="0B4A9F98" w14:textId="77777777" w:rsidR="009563F3" w:rsidRPr="006D4F38" w:rsidRDefault="009563F3" w:rsidP="00073355">
            <w:pPr>
              <w:pStyle w:val="Tabellentitel1"/>
            </w:pPr>
            <w:r w:rsidRPr="006D4F38">
              <w:t>Projektleiter</w:t>
            </w:r>
          </w:p>
        </w:tc>
      </w:tr>
      <w:tr w:rsidR="00C06DB8" w:rsidRPr="006D4F38" w14:paraId="52079AC9" w14:textId="77777777" w:rsidTr="00073355">
        <w:trPr>
          <w:trHeight w:val="454"/>
        </w:trPr>
        <w:sdt>
          <w:sdtPr>
            <w:id w:val="-1139186651"/>
            <w:placeholder>
              <w:docPart w:val="21581F46C2EC4E2C87C153BFC4C45778"/>
            </w:placeholder>
            <w:date w:fullDate="2020-03-23T00:00:00Z">
              <w:dateFormat w:val="dd.MM.yyyy"/>
              <w:lid w:val="de-CH"/>
              <w:storeMappedDataAs w:val="dateTime"/>
              <w:calendar w:val="gregorian"/>
            </w:date>
          </w:sdtPr>
          <w:sdtContent>
            <w:tc>
              <w:tcPr>
                <w:tcW w:w="993" w:type="dxa"/>
                <w:vAlign w:val="bottom"/>
              </w:tcPr>
              <w:p w14:paraId="4FF2D4EA" w14:textId="77777777" w:rsidR="00C06DB8" w:rsidRPr="006D4F38" w:rsidRDefault="001962B3" w:rsidP="00073355">
                <w:pPr>
                  <w:pStyle w:val="TabellenText"/>
                </w:pPr>
                <w:r w:rsidRPr="006D4F38">
                  <w:t>23.03.2020</w:t>
                </w:r>
              </w:p>
            </w:tc>
          </w:sdtContent>
        </w:sdt>
        <w:tc>
          <w:tcPr>
            <w:tcW w:w="8079" w:type="dxa"/>
            <w:vAlign w:val="bottom"/>
          </w:tcPr>
          <w:p w14:paraId="31DEF91D" w14:textId="77777777" w:rsidR="00C06DB8" w:rsidRPr="006D4F38" w:rsidRDefault="00C06DB8" w:rsidP="00073355">
            <w:pPr>
              <w:pStyle w:val="InfoRechts"/>
            </w:pPr>
          </w:p>
        </w:tc>
      </w:tr>
      <w:tr w:rsidR="00DA37E3" w:rsidRPr="006D4F38" w14:paraId="46D3599E" w14:textId="77777777" w:rsidTr="009019AC">
        <w:tc>
          <w:tcPr>
            <w:tcW w:w="9072" w:type="dxa"/>
            <w:gridSpan w:val="2"/>
            <w:vAlign w:val="bottom"/>
          </w:tcPr>
          <w:p w14:paraId="08C9F547" w14:textId="77777777" w:rsidR="00DA37E3" w:rsidRPr="006D4F38" w:rsidRDefault="00DA37E3" w:rsidP="00073355">
            <w:pPr>
              <w:pStyle w:val="TabellenText"/>
            </w:pPr>
          </w:p>
        </w:tc>
      </w:tr>
    </w:tbl>
    <w:p w14:paraId="3521DE69" w14:textId="77777777" w:rsidR="008A1624" w:rsidRPr="006D4F38" w:rsidRDefault="008A1624" w:rsidP="008A1624">
      <w:pPr>
        <w:spacing w:line="240" w:lineRule="auto"/>
        <w:rPr>
          <w:sz w:val="2"/>
          <w:szCs w:val="2"/>
        </w:rPr>
      </w:pPr>
      <w:r w:rsidRPr="006D4F38">
        <w:rPr>
          <w:sz w:val="2"/>
          <w:szCs w:val="2"/>
        </w:rPr>
        <w:br w:type="page"/>
      </w:r>
    </w:p>
    <w:p w14:paraId="6F5E3E14" w14:textId="77777777" w:rsidR="009563F3" w:rsidRPr="006D4F38" w:rsidRDefault="005D3E12" w:rsidP="009563F3">
      <w:r w:rsidRPr="006D4F38">
        <w:lastRenderedPageBreak/>
        <w:t>Änderungsindex</w:t>
      </w:r>
    </w:p>
    <w:tbl>
      <w:tblPr>
        <w:tblStyle w:val="AvectrisTabelle"/>
        <w:tblW w:w="0" w:type="auto"/>
        <w:tblInd w:w="0" w:type="dxa"/>
        <w:tblLook w:val="04A0" w:firstRow="1" w:lastRow="0" w:firstColumn="1" w:lastColumn="0" w:noHBand="0" w:noVBand="1"/>
      </w:tblPr>
      <w:tblGrid>
        <w:gridCol w:w="2267"/>
        <w:gridCol w:w="2268"/>
        <w:gridCol w:w="2268"/>
        <w:gridCol w:w="2268"/>
      </w:tblGrid>
      <w:tr w:rsidR="005D3E12" w:rsidRPr="006D4F38" w14:paraId="5EB67F16" w14:textId="77777777" w:rsidTr="005D3E12">
        <w:trPr>
          <w:cnfStyle w:val="100000000000" w:firstRow="1" w:lastRow="0" w:firstColumn="0" w:lastColumn="0" w:oddVBand="0" w:evenVBand="0" w:oddHBand="0" w:evenHBand="0" w:firstRowFirstColumn="0" w:firstRowLastColumn="0" w:lastRowFirstColumn="0" w:lastRowLastColumn="0"/>
        </w:trPr>
        <w:tc>
          <w:tcPr>
            <w:tcW w:w="2267" w:type="dxa"/>
          </w:tcPr>
          <w:p w14:paraId="0D80809A" w14:textId="77777777" w:rsidR="005D3E12" w:rsidRPr="006D4F38" w:rsidRDefault="005D3E12" w:rsidP="005D3E12">
            <w:pPr>
              <w:pStyle w:val="Tabellentitel1"/>
            </w:pPr>
            <w:r w:rsidRPr="006D4F38">
              <w:t>Revisio</w:t>
            </w:r>
            <w:r w:rsidR="00DE41AB" w:rsidRPr="006D4F38">
              <w:t>n</w:t>
            </w:r>
          </w:p>
        </w:tc>
        <w:tc>
          <w:tcPr>
            <w:tcW w:w="2268" w:type="dxa"/>
          </w:tcPr>
          <w:p w14:paraId="15D246D3" w14:textId="77777777" w:rsidR="005D3E12" w:rsidRPr="006D4F38" w:rsidRDefault="005D3E12" w:rsidP="005D3E12">
            <w:pPr>
              <w:pStyle w:val="Tabellentitel1"/>
            </w:pPr>
            <w:r w:rsidRPr="006D4F38">
              <w:t>Beschreibung</w:t>
            </w:r>
          </w:p>
        </w:tc>
        <w:tc>
          <w:tcPr>
            <w:tcW w:w="2268" w:type="dxa"/>
          </w:tcPr>
          <w:p w14:paraId="3EF3CCF1" w14:textId="77777777" w:rsidR="005D3E12" w:rsidRPr="006D4F38" w:rsidRDefault="005D3E12" w:rsidP="005D3E12">
            <w:pPr>
              <w:pStyle w:val="Tabellentitel1"/>
            </w:pPr>
            <w:r w:rsidRPr="006D4F38">
              <w:t>Erstellt</w:t>
            </w:r>
          </w:p>
        </w:tc>
        <w:tc>
          <w:tcPr>
            <w:tcW w:w="2268" w:type="dxa"/>
          </w:tcPr>
          <w:p w14:paraId="2A0A0D8C" w14:textId="77777777" w:rsidR="005D3E12" w:rsidRPr="006D4F38" w:rsidRDefault="005D3E12" w:rsidP="005D3E12">
            <w:pPr>
              <w:pStyle w:val="Tabellentitel1"/>
            </w:pPr>
            <w:r w:rsidRPr="006D4F38">
              <w:t>Datum</w:t>
            </w:r>
          </w:p>
        </w:tc>
      </w:tr>
      <w:tr w:rsidR="005D3E12" w:rsidRPr="006D4F38" w14:paraId="3931A0F7" w14:textId="77777777" w:rsidTr="005D3E12">
        <w:tc>
          <w:tcPr>
            <w:tcW w:w="2267" w:type="dxa"/>
          </w:tcPr>
          <w:p w14:paraId="1A3656EC" w14:textId="77777777" w:rsidR="005D3E12" w:rsidRPr="006D4F38" w:rsidRDefault="00357775" w:rsidP="005D3E12">
            <w:pPr>
              <w:pStyle w:val="TabellenText"/>
            </w:pPr>
            <w:r w:rsidRPr="006D4F38">
              <w:t>0.1</w:t>
            </w:r>
          </w:p>
        </w:tc>
        <w:tc>
          <w:tcPr>
            <w:tcW w:w="2268" w:type="dxa"/>
          </w:tcPr>
          <w:p w14:paraId="31B14CBD" w14:textId="77777777" w:rsidR="005D3E12" w:rsidRPr="006D4F38" w:rsidRDefault="00357775" w:rsidP="005D3E12">
            <w:pPr>
              <w:pStyle w:val="TabellenText"/>
            </w:pPr>
            <w:r w:rsidRPr="006D4F38">
              <w:t>Erstellung des Dokumentes</w:t>
            </w:r>
          </w:p>
        </w:tc>
        <w:tc>
          <w:tcPr>
            <w:tcW w:w="2268" w:type="dxa"/>
          </w:tcPr>
          <w:p w14:paraId="79D9C08E" w14:textId="77777777" w:rsidR="005D3E12" w:rsidRPr="006D4F38" w:rsidRDefault="00357775" w:rsidP="005D3E12">
            <w:pPr>
              <w:pStyle w:val="TabellenText"/>
            </w:pPr>
            <w:r w:rsidRPr="006D4F38">
              <w:t>Nils Egger</w:t>
            </w:r>
          </w:p>
        </w:tc>
        <w:tc>
          <w:tcPr>
            <w:tcW w:w="2268" w:type="dxa"/>
          </w:tcPr>
          <w:p w14:paraId="31BCF5E2" w14:textId="77777777" w:rsidR="005D3E12" w:rsidRPr="006D4F38" w:rsidRDefault="00357775" w:rsidP="005D3E12">
            <w:pPr>
              <w:pStyle w:val="TabellenText"/>
            </w:pPr>
            <w:r w:rsidRPr="006D4F38">
              <w:t>23.03.2020</w:t>
            </w:r>
          </w:p>
        </w:tc>
      </w:tr>
      <w:tr w:rsidR="005D3E12" w:rsidRPr="006D4F38" w14:paraId="392F860F" w14:textId="77777777" w:rsidTr="005D3E12">
        <w:tc>
          <w:tcPr>
            <w:tcW w:w="2267" w:type="dxa"/>
          </w:tcPr>
          <w:p w14:paraId="3FF8F09B" w14:textId="77777777" w:rsidR="005D3E12" w:rsidRPr="006D4F38" w:rsidRDefault="005D3E12" w:rsidP="005D3E12">
            <w:pPr>
              <w:pStyle w:val="TabellenText"/>
            </w:pPr>
          </w:p>
        </w:tc>
        <w:tc>
          <w:tcPr>
            <w:tcW w:w="2268" w:type="dxa"/>
          </w:tcPr>
          <w:p w14:paraId="4C335215" w14:textId="77777777" w:rsidR="005D3E12" w:rsidRPr="006D4F38" w:rsidRDefault="005D3E12" w:rsidP="005D3E12">
            <w:pPr>
              <w:pStyle w:val="TabellenText"/>
            </w:pPr>
          </w:p>
        </w:tc>
        <w:tc>
          <w:tcPr>
            <w:tcW w:w="2268" w:type="dxa"/>
          </w:tcPr>
          <w:p w14:paraId="67E0DF6B" w14:textId="77777777" w:rsidR="005D3E12" w:rsidRPr="006D4F38" w:rsidRDefault="005D3E12" w:rsidP="005D3E12">
            <w:pPr>
              <w:pStyle w:val="TabellenText"/>
            </w:pPr>
          </w:p>
        </w:tc>
        <w:tc>
          <w:tcPr>
            <w:tcW w:w="2268" w:type="dxa"/>
          </w:tcPr>
          <w:p w14:paraId="38E80C60" w14:textId="77777777" w:rsidR="005D3E12" w:rsidRPr="006D4F38" w:rsidRDefault="005D3E12" w:rsidP="005D3E12">
            <w:pPr>
              <w:pStyle w:val="TabellenText"/>
            </w:pPr>
          </w:p>
        </w:tc>
      </w:tr>
      <w:tr w:rsidR="005D3E12" w:rsidRPr="006D4F38" w14:paraId="1A7DA6B9" w14:textId="77777777" w:rsidTr="005D3E12">
        <w:tc>
          <w:tcPr>
            <w:tcW w:w="2267" w:type="dxa"/>
          </w:tcPr>
          <w:p w14:paraId="6F36B65A" w14:textId="77777777" w:rsidR="005D3E12" w:rsidRPr="006D4F38" w:rsidRDefault="005D3E12" w:rsidP="005D3E12">
            <w:pPr>
              <w:pStyle w:val="TabellenText"/>
            </w:pPr>
          </w:p>
        </w:tc>
        <w:tc>
          <w:tcPr>
            <w:tcW w:w="2268" w:type="dxa"/>
          </w:tcPr>
          <w:p w14:paraId="20FE90C9" w14:textId="77777777" w:rsidR="005D3E12" w:rsidRPr="006D4F38" w:rsidRDefault="005D3E12" w:rsidP="005D3E12">
            <w:pPr>
              <w:pStyle w:val="TabellenText"/>
            </w:pPr>
          </w:p>
        </w:tc>
        <w:tc>
          <w:tcPr>
            <w:tcW w:w="2268" w:type="dxa"/>
          </w:tcPr>
          <w:p w14:paraId="61052CAF" w14:textId="77777777" w:rsidR="005D3E12" w:rsidRPr="006D4F38" w:rsidRDefault="005D3E12" w:rsidP="005D3E12">
            <w:pPr>
              <w:pStyle w:val="TabellenText"/>
            </w:pPr>
          </w:p>
        </w:tc>
        <w:tc>
          <w:tcPr>
            <w:tcW w:w="2268" w:type="dxa"/>
          </w:tcPr>
          <w:p w14:paraId="1E902239" w14:textId="77777777" w:rsidR="005D3E12" w:rsidRPr="006D4F38" w:rsidRDefault="005D3E12" w:rsidP="005D3E12">
            <w:pPr>
              <w:pStyle w:val="TabellenText"/>
            </w:pPr>
          </w:p>
        </w:tc>
      </w:tr>
    </w:tbl>
    <w:p w14:paraId="6171BBA8" w14:textId="77777777" w:rsidR="009563F3" w:rsidRPr="006D4F38" w:rsidRDefault="009563F3" w:rsidP="009563F3">
      <w:pPr>
        <w:sectPr w:rsidR="009563F3" w:rsidRPr="006D4F38" w:rsidSect="008D0D15">
          <w:headerReference w:type="default" r:id="rId10"/>
          <w:footerReference w:type="first" r:id="rId11"/>
          <w:pgSz w:w="11906" w:h="16838"/>
          <w:pgMar w:top="1021" w:right="1134" w:bottom="1134" w:left="1701" w:header="1020" w:footer="1020" w:gutter="0"/>
          <w:cols w:space="708"/>
          <w:titlePg/>
          <w:docGrid w:linePitch="360"/>
        </w:sectPr>
      </w:pPr>
    </w:p>
    <w:p w14:paraId="6338FB90" w14:textId="77777777" w:rsidR="009563F3" w:rsidRPr="006D4F38" w:rsidRDefault="009563F3">
      <w:pPr>
        <w:spacing w:after="200" w:line="276" w:lineRule="auto"/>
      </w:pPr>
    </w:p>
    <w:p w14:paraId="1C17B3DB" w14:textId="77777777" w:rsidR="00E42095" w:rsidRPr="006D4F38" w:rsidRDefault="003C6FA2" w:rsidP="003C6FA2">
      <w:pPr>
        <w:pStyle w:val="berschriftoNummer"/>
      </w:pPr>
      <w:r w:rsidRPr="006D4F38">
        <w:t>Inhaltsverzeichnis</w:t>
      </w:r>
    </w:p>
    <w:p w14:paraId="0A2274CE" w14:textId="7274766E" w:rsidR="0099436F" w:rsidRPr="006D4F38" w:rsidRDefault="00752581">
      <w:pPr>
        <w:pStyle w:val="Verzeichnis1"/>
        <w:rPr>
          <w:rFonts w:asciiTheme="minorHAnsi" w:eastAsiaTheme="minorEastAsia" w:hAnsiTheme="minorHAnsi"/>
          <w:b w:val="0"/>
          <w:sz w:val="22"/>
          <w:lang w:eastAsia="de-CH" w:bidi="ar-SA"/>
        </w:rPr>
      </w:pPr>
      <w:r w:rsidRPr="006D4F38">
        <w:rPr>
          <w:rFonts w:ascii="Simplon Norm Bold" w:hAnsi="Simplon Norm Bold"/>
        </w:rPr>
        <w:fldChar w:fldCharType="begin"/>
      </w:r>
      <w:r w:rsidRPr="006D4F38">
        <w:instrText xml:space="preserve"> TOC \o "1-3" \h \z \u </w:instrText>
      </w:r>
      <w:r w:rsidRPr="006D4F38">
        <w:rPr>
          <w:rFonts w:ascii="Simplon Norm Bold" w:hAnsi="Simplon Norm Bold"/>
        </w:rPr>
        <w:fldChar w:fldCharType="separate"/>
      </w:r>
      <w:hyperlink w:anchor="_Toc35872889" w:history="1">
        <w:r w:rsidR="0099436F" w:rsidRPr="006D4F38">
          <w:rPr>
            <w:rStyle w:val="Hyperlink"/>
          </w:rPr>
          <w:t>1</w:t>
        </w:r>
        <w:r w:rsidR="0099436F" w:rsidRPr="006D4F38">
          <w:rPr>
            <w:rFonts w:asciiTheme="minorHAnsi" w:eastAsiaTheme="minorEastAsia" w:hAnsiTheme="minorHAnsi"/>
            <w:b w:val="0"/>
            <w:sz w:val="22"/>
            <w:lang w:eastAsia="de-CH" w:bidi="ar-SA"/>
          </w:rPr>
          <w:tab/>
        </w:r>
        <w:r w:rsidR="0099436F" w:rsidRPr="006D4F38">
          <w:rPr>
            <w:rStyle w:val="Hyperlink"/>
          </w:rPr>
          <w:t>Aufgabenstellung</w:t>
        </w:r>
        <w:r w:rsidR="0099436F" w:rsidRPr="006D4F38">
          <w:rPr>
            <w:webHidden/>
          </w:rPr>
          <w:tab/>
        </w:r>
        <w:r w:rsidR="0099436F" w:rsidRPr="006D4F38">
          <w:rPr>
            <w:webHidden/>
          </w:rPr>
          <w:fldChar w:fldCharType="begin"/>
        </w:r>
        <w:r w:rsidR="0099436F" w:rsidRPr="006D4F38">
          <w:rPr>
            <w:webHidden/>
          </w:rPr>
          <w:instrText xml:space="preserve"> PAGEREF _Toc35872889 \h </w:instrText>
        </w:r>
        <w:r w:rsidR="0099436F" w:rsidRPr="006D4F38">
          <w:rPr>
            <w:webHidden/>
          </w:rPr>
        </w:r>
        <w:r w:rsidR="0099436F" w:rsidRPr="006D4F38">
          <w:rPr>
            <w:webHidden/>
          </w:rPr>
          <w:fldChar w:fldCharType="separate"/>
        </w:r>
        <w:r w:rsidR="0099436F" w:rsidRPr="006D4F38">
          <w:rPr>
            <w:webHidden/>
          </w:rPr>
          <w:t>5</w:t>
        </w:r>
        <w:r w:rsidR="0099436F" w:rsidRPr="006D4F38">
          <w:rPr>
            <w:webHidden/>
          </w:rPr>
          <w:fldChar w:fldCharType="end"/>
        </w:r>
      </w:hyperlink>
    </w:p>
    <w:p w14:paraId="66E7BF61" w14:textId="6EB0061B" w:rsidR="0099436F" w:rsidRPr="006D4F38" w:rsidRDefault="004F65FF">
      <w:pPr>
        <w:pStyle w:val="Verzeichnis2"/>
        <w:rPr>
          <w:rFonts w:asciiTheme="minorHAnsi" w:eastAsiaTheme="minorEastAsia" w:hAnsiTheme="minorHAnsi"/>
          <w:sz w:val="22"/>
          <w:lang w:eastAsia="de-CH" w:bidi="ar-SA"/>
        </w:rPr>
      </w:pPr>
      <w:hyperlink w:anchor="_Toc35872890" w:history="1">
        <w:r w:rsidR="0099436F" w:rsidRPr="006D4F38">
          <w:rPr>
            <w:rStyle w:val="Hyperlink"/>
          </w:rPr>
          <w:t>1.1</w:t>
        </w:r>
        <w:r w:rsidR="0099436F" w:rsidRPr="006D4F38">
          <w:rPr>
            <w:rFonts w:asciiTheme="minorHAnsi" w:eastAsiaTheme="minorEastAsia" w:hAnsiTheme="minorHAnsi"/>
            <w:sz w:val="22"/>
            <w:lang w:eastAsia="de-CH" w:bidi="ar-SA"/>
          </w:rPr>
          <w:tab/>
        </w:r>
        <w:r w:rsidR="0099436F" w:rsidRPr="006D4F38">
          <w:rPr>
            <w:rStyle w:val="Hyperlink"/>
          </w:rPr>
          <w:t>Titel der Arbeit</w:t>
        </w:r>
        <w:r w:rsidR="0099436F" w:rsidRPr="006D4F38">
          <w:rPr>
            <w:webHidden/>
          </w:rPr>
          <w:tab/>
        </w:r>
        <w:r w:rsidR="0099436F" w:rsidRPr="006D4F38">
          <w:rPr>
            <w:webHidden/>
          </w:rPr>
          <w:fldChar w:fldCharType="begin"/>
        </w:r>
        <w:r w:rsidR="0099436F" w:rsidRPr="006D4F38">
          <w:rPr>
            <w:webHidden/>
          </w:rPr>
          <w:instrText xml:space="preserve"> PAGEREF _Toc35872890 \h </w:instrText>
        </w:r>
        <w:r w:rsidR="0099436F" w:rsidRPr="006D4F38">
          <w:rPr>
            <w:webHidden/>
          </w:rPr>
        </w:r>
        <w:r w:rsidR="0099436F" w:rsidRPr="006D4F38">
          <w:rPr>
            <w:webHidden/>
          </w:rPr>
          <w:fldChar w:fldCharType="separate"/>
        </w:r>
        <w:r w:rsidR="0099436F" w:rsidRPr="006D4F38">
          <w:rPr>
            <w:webHidden/>
          </w:rPr>
          <w:t>5</w:t>
        </w:r>
        <w:r w:rsidR="0099436F" w:rsidRPr="006D4F38">
          <w:rPr>
            <w:webHidden/>
          </w:rPr>
          <w:fldChar w:fldCharType="end"/>
        </w:r>
      </w:hyperlink>
    </w:p>
    <w:p w14:paraId="63A5D414" w14:textId="156E6C51" w:rsidR="0099436F" w:rsidRPr="006D4F38" w:rsidRDefault="004F65FF">
      <w:pPr>
        <w:pStyle w:val="Verzeichnis2"/>
        <w:rPr>
          <w:rFonts w:asciiTheme="minorHAnsi" w:eastAsiaTheme="minorEastAsia" w:hAnsiTheme="minorHAnsi"/>
          <w:sz w:val="22"/>
          <w:lang w:eastAsia="de-CH" w:bidi="ar-SA"/>
        </w:rPr>
      </w:pPr>
      <w:hyperlink w:anchor="_Toc35872891" w:history="1">
        <w:r w:rsidR="0099436F" w:rsidRPr="006D4F38">
          <w:rPr>
            <w:rStyle w:val="Hyperlink"/>
          </w:rPr>
          <w:t>1.2</w:t>
        </w:r>
        <w:r w:rsidR="0099436F" w:rsidRPr="006D4F38">
          <w:rPr>
            <w:rFonts w:asciiTheme="minorHAnsi" w:eastAsiaTheme="minorEastAsia" w:hAnsiTheme="minorHAnsi"/>
            <w:sz w:val="22"/>
            <w:lang w:eastAsia="de-CH" w:bidi="ar-SA"/>
          </w:rPr>
          <w:tab/>
        </w:r>
        <w:r w:rsidR="0099436F" w:rsidRPr="006D4F38">
          <w:rPr>
            <w:rStyle w:val="Hyperlink"/>
          </w:rPr>
          <w:t>Ausgangslage</w:t>
        </w:r>
        <w:r w:rsidR="0099436F" w:rsidRPr="006D4F38">
          <w:rPr>
            <w:webHidden/>
          </w:rPr>
          <w:tab/>
        </w:r>
        <w:r w:rsidR="0099436F" w:rsidRPr="006D4F38">
          <w:rPr>
            <w:webHidden/>
          </w:rPr>
          <w:fldChar w:fldCharType="begin"/>
        </w:r>
        <w:r w:rsidR="0099436F" w:rsidRPr="006D4F38">
          <w:rPr>
            <w:webHidden/>
          </w:rPr>
          <w:instrText xml:space="preserve"> PAGEREF _Toc35872891 \h </w:instrText>
        </w:r>
        <w:r w:rsidR="0099436F" w:rsidRPr="006D4F38">
          <w:rPr>
            <w:webHidden/>
          </w:rPr>
        </w:r>
        <w:r w:rsidR="0099436F" w:rsidRPr="006D4F38">
          <w:rPr>
            <w:webHidden/>
          </w:rPr>
          <w:fldChar w:fldCharType="separate"/>
        </w:r>
        <w:r w:rsidR="0099436F" w:rsidRPr="006D4F38">
          <w:rPr>
            <w:webHidden/>
          </w:rPr>
          <w:t>5</w:t>
        </w:r>
        <w:r w:rsidR="0099436F" w:rsidRPr="006D4F38">
          <w:rPr>
            <w:webHidden/>
          </w:rPr>
          <w:fldChar w:fldCharType="end"/>
        </w:r>
      </w:hyperlink>
    </w:p>
    <w:p w14:paraId="6BC5EABD" w14:textId="060F008A" w:rsidR="0099436F" w:rsidRPr="006D4F38" w:rsidRDefault="004F65FF">
      <w:pPr>
        <w:pStyle w:val="Verzeichnis2"/>
        <w:rPr>
          <w:rFonts w:asciiTheme="minorHAnsi" w:eastAsiaTheme="minorEastAsia" w:hAnsiTheme="minorHAnsi"/>
          <w:sz w:val="22"/>
          <w:lang w:eastAsia="de-CH" w:bidi="ar-SA"/>
        </w:rPr>
      </w:pPr>
      <w:hyperlink w:anchor="_Toc35872892" w:history="1">
        <w:r w:rsidR="0099436F" w:rsidRPr="006D4F38">
          <w:rPr>
            <w:rStyle w:val="Hyperlink"/>
          </w:rPr>
          <w:t>1.3</w:t>
        </w:r>
        <w:r w:rsidR="0099436F" w:rsidRPr="006D4F38">
          <w:rPr>
            <w:rFonts w:asciiTheme="minorHAnsi" w:eastAsiaTheme="minorEastAsia" w:hAnsiTheme="minorHAnsi"/>
            <w:sz w:val="22"/>
            <w:lang w:eastAsia="de-CH" w:bidi="ar-SA"/>
          </w:rPr>
          <w:tab/>
        </w:r>
        <w:r w:rsidR="0099436F" w:rsidRPr="006D4F38">
          <w:rPr>
            <w:rStyle w:val="Hyperlink"/>
          </w:rPr>
          <w:t>Detaillierte Aufgabenstellung</w:t>
        </w:r>
        <w:r w:rsidR="0099436F" w:rsidRPr="006D4F38">
          <w:rPr>
            <w:webHidden/>
          </w:rPr>
          <w:tab/>
        </w:r>
        <w:r w:rsidR="0099436F" w:rsidRPr="006D4F38">
          <w:rPr>
            <w:webHidden/>
          </w:rPr>
          <w:fldChar w:fldCharType="begin"/>
        </w:r>
        <w:r w:rsidR="0099436F" w:rsidRPr="006D4F38">
          <w:rPr>
            <w:webHidden/>
          </w:rPr>
          <w:instrText xml:space="preserve"> PAGEREF _Toc35872892 \h </w:instrText>
        </w:r>
        <w:r w:rsidR="0099436F" w:rsidRPr="006D4F38">
          <w:rPr>
            <w:webHidden/>
          </w:rPr>
        </w:r>
        <w:r w:rsidR="0099436F" w:rsidRPr="006D4F38">
          <w:rPr>
            <w:webHidden/>
          </w:rPr>
          <w:fldChar w:fldCharType="separate"/>
        </w:r>
        <w:r w:rsidR="0099436F" w:rsidRPr="006D4F38">
          <w:rPr>
            <w:webHidden/>
          </w:rPr>
          <w:t>5</w:t>
        </w:r>
        <w:r w:rsidR="0099436F" w:rsidRPr="006D4F38">
          <w:rPr>
            <w:webHidden/>
          </w:rPr>
          <w:fldChar w:fldCharType="end"/>
        </w:r>
      </w:hyperlink>
    </w:p>
    <w:p w14:paraId="22CB4EF2" w14:textId="40796652" w:rsidR="0099436F" w:rsidRPr="006D4F38" w:rsidRDefault="004F65FF">
      <w:pPr>
        <w:pStyle w:val="Verzeichnis3"/>
        <w:rPr>
          <w:rFonts w:asciiTheme="minorHAnsi" w:eastAsiaTheme="minorEastAsia" w:hAnsiTheme="minorHAnsi"/>
          <w:sz w:val="22"/>
          <w:lang w:eastAsia="de-CH" w:bidi="ar-SA"/>
        </w:rPr>
      </w:pPr>
      <w:hyperlink w:anchor="_Toc35872893" w:history="1">
        <w:r w:rsidR="0099436F" w:rsidRPr="006D4F38">
          <w:rPr>
            <w:rStyle w:val="Hyperlink"/>
          </w:rPr>
          <w:t>1.3.1</w:t>
        </w:r>
        <w:r w:rsidR="0099436F" w:rsidRPr="006D4F38">
          <w:rPr>
            <w:rFonts w:asciiTheme="minorHAnsi" w:eastAsiaTheme="minorEastAsia" w:hAnsiTheme="minorHAnsi"/>
            <w:sz w:val="22"/>
            <w:lang w:eastAsia="de-CH" w:bidi="ar-SA"/>
          </w:rPr>
          <w:tab/>
        </w:r>
        <w:r w:rsidR="0099436F" w:rsidRPr="006D4F38">
          <w:rPr>
            <w:rStyle w:val="Hyperlink"/>
          </w:rPr>
          <w:t>Beschreibung</w:t>
        </w:r>
        <w:r w:rsidR="0099436F" w:rsidRPr="006D4F38">
          <w:rPr>
            <w:webHidden/>
          </w:rPr>
          <w:tab/>
        </w:r>
        <w:r w:rsidR="0099436F" w:rsidRPr="006D4F38">
          <w:rPr>
            <w:webHidden/>
          </w:rPr>
          <w:fldChar w:fldCharType="begin"/>
        </w:r>
        <w:r w:rsidR="0099436F" w:rsidRPr="006D4F38">
          <w:rPr>
            <w:webHidden/>
          </w:rPr>
          <w:instrText xml:space="preserve"> PAGEREF _Toc35872893 \h </w:instrText>
        </w:r>
        <w:r w:rsidR="0099436F" w:rsidRPr="006D4F38">
          <w:rPr>
            <w:webHidden/>
          </w:rPr>
        </w:r>
        <w:r w:rsidR="0099436F" w:rsidRPr="006D4F38">
          <w:rPr>
            <w:webHidden/>
          </w:rPr>
          <w:fldChar w:fldCharType="separate"/>
        </w:r>
        <w:r w:rsidR="0099436F" w:rsidRPr="006D4F38">
          <w:rPr>
            <w:webHidden/>
          </w:rPr>
          <w:t>5</w:t>
        </w:r>
        <w:r w:rsidR="0099436F" w:rsidRPr="006D4F38">
          <w:rPr>
            <w:webHidden/>
          </w:rPr>
          <w:fldChar w:fldCharType="end"/>
        </w:r>
      </w:hyperlink>
    </w:p>
    <w:p w14:paraId="6CA05E2C" w14:textId="051161CD" w:rsidR="0099436F" w:rsidRPr="006D4F38" w:rsidRDefault="004F65FF">
      <w:pPr>
        <w:pStyle w:val="Verzeichnis3"/>
        <w:rPr>
          <w:rFonts w:asciiTheme="minorHAnsi" w:eastAsiaTheme="minorEastAsia" w:hAnsiTheme="minorHAnsi"/>
          <w:sz w:val="22"/>
          <w:lang w:eastAsia="de-CH" w:bidi="ar-SA"/>
        </w:rPr>
      </w:pPr>
      <w:hyperlink w:anchor="_Toc35872894" w:history="1">
        <w:r w:rsidR="0099436F" w:rsidRPr="006D4F38">
          <w:rPr>
            <w:rStyle w:val="Hyperlink"/>
          </w:rPr>
          <w:t>1.3.2</w:t>
        </w:r>
        <w:r w:rsidR="0099436F" w:rsidRPr="006D4F38">
          <w:rPr>
            <w:rFonts w:asciiTheme="minorHAnsi" w:eastAsiaTheme="minorEastAsia" w:hAnsiTheme="minorHAnsi"/>
            <w:sz w:val="22"/>
            <w:lang w:eastAsia="de-CH" w:bidi="ar-SA"/>
          </w:rPr>
          <w:tab/>
        </w:r>
        <w:r w:rsidR="0099436F" w:rsidRPr="006D4F38">
          <w:rPr>
            <w:rStyle w:val="Hyperlink"/>
          </w:rPr>
          <w:t>Generelle Eigenschaften</w:t>
        </w:r>
        <w:r w:rsidR="0099436F" w:rsidRPr="006D4F38">
          <w:rPr>
            <w:webHidden/>
          </w:rPr>
          <w:tab/>
        </w:r>
        <w:r w:rsidR="0099436F" w:rsidRPr="006D4F38">
          <w:rPr>
            <w:webHidden/>
          </w:rPr>
          <w:fldChar w:fldCharType="begin"/>
        </w:r>
        <w:r w:rsidR="0099436F" w:rsidRPr="006D4F38">
          <w:rPr>
            <w:webHidden/>
          </w:rPr>
          <w:instrText xml:space="preserve"> PAGEREF _Toc35872894 \h </w:instrText>
        </w:r>
        <w:r w:rsidR="0099436F" w:rsidRPr="006D4F38">
          <w:rPr>
            <w:webHidden/>
          </w:rPr>
        </w:r>
        <w:r w:rsidR="0099436F" w:rsidRPr="006D4F38">
          <w:rPr>
            <w:webHidden/>
          </w:rPr>
          <w:fldChar w:fldCharType="separate"/>
        </w:r>
        <w:r w:rsidR="0099436F" w:rsidRPr="006D4F38">
          <w:rPr>
            <w:webHidden/>
          </w:rPr>
          <w:t>5</w:t>
        </w:r>
        <w:r w:rsidR="0099436F" w:rsidRPr="006D4F38">
          <w:rPr>
            <w:webHidden/>
          </w:rPr>
          <w:fldChar w:fldCharType="end"/>
        </w:r>
      </w:hyperlink>
    </w:p>
    <w:p w14:paraId="5F49AA08" w14:textId="50A8D237" w:rsidR="0099436F" w:rsidRPr="006D4F38" w:rsidRDefault="004F65FF">
      <w:pPr>
        <w:pStyle w:val="Verzeichnis3"/>
        <w:rPr>
          <w:rFonts w:asciiTheme="minorHAnsi" w:eastAsiaTheme="minorEastAsia" w:hAnsiTheme="minorHAnsi"/>
          <w:sz w:val="22"/>
          <w:lang w:eastAsia="de-CH" w:bidi="ar-SA"/>
        </w:rPr>
      </w:pPr>
      <w:hyperlink w:anchor="_Toc35872895" w:history="1">
        <w:r w:rsidR="0099436F" w:rsidRPr="006D4F38">
          <w:rPr>
            <w:rStyle w:val="Hyperlink"/>
          </w:rPr>
          <w:t>1.3.3</w:t>
        </w:r>
        <w:r w:rsidR="0099436F" w:rsidRPr="006D4F38">
          <w:rPr>
            <w:rFonts w:asciiTheme="minorHAnsi" w:eastAsiaTheme="minorEastAsia" w:hAnsiTheme="minorHAnsi"/>
            <w:sz w:val="22"/>
            <w:lang w:eastAsia="de-CH" w:bidi="ar-SA"/>
          </w:rPr>
          <w:tab/>
        </w:r>
        <w:r w:rsidR="0099436F" w:rsidRPr="006D4F38">
          <w:rPr>
            <w:rStyle w:val="Hyperlink"/>
          </w:rPr>
          <w:t>Anforderungen an die Webapplikation</w:t>
        </w:r>
        <w:r w:rsidR="0099436F" w:rsidRPr="006D4F38">
          <w:rPr>
            <w:webHidden/>
          </w:rPr>
          <w:tab/>
        </w:r>
        <w:r w:rsidR="0099436F" w:rsidRPr="006D4F38">
          <w:rPr>
            <w:webHidden/>
          </w:rPr>
          <w:fldChar w:fldCharType="begin"/>
        </w:r>
        <w:r w:rsidR="0099436F" w:rsidRPr="006D4F38">
          <w:rPr>
            <w:webHidden/>
          </w:rPr>
          <w:instrText xml:space="preserve"> PAGEREF _Toc35872895 \h </w:instrText>
        </w:r>
        <w:r w:rsidR="0099436F" w:rsidRPr="006D4F38">
          <w:rPr>
            <w:webHidden/>
          </w:rPr>
        </w:r>
        <w:r w:rsidR="0099436F" w:rsidRPr="006D4F38">
          <w:rPr>
            <w:webHidden/>
          </w:rPr>
          <w:fldChar w:fldCharType="separate"/>
        </w:r>
        <w:r w:rsidR="0099436F" w:rsidRPr="006D4F38">
          <w:rPr>
            <w:webHidden/>
          </w:rPr>
          <w:t>5</w:t>
        </w:r>
        <w:r w:rsidR="0099436F" w:rsidRPr="006D4F38">
          <w:rPr>
            <w:webHidden/>
          </w:rPr>
          <w:fldChar w:fldCharType="end"/>
        </w:r>
      </w:hyperlink>
    </w:p>
    <w:p w14:paraId="280CCC0D" w14:textId="7857A19C" w:rsidR="0099436F" w:rsidRPr="006D4F38" w:rsidRDefault="004F65FF">
      <w:pPr>
        <w:pStyle w:val="Verzeichnis2"/>
        <w:rPr>
          <w:rFonts w:asciiTheme="minorHAnsi" w:eastAsiaTheme="minorEastAsia" w:hAnsiTheme="minorHAnsi"/>
          <w:sz w:val="22"/>
          <w:lang w:eastAsia="de-CH" w:bidi="ar-SA"/>
        </w:rPr>
      </w:pPr>
      <w:hyperlink w:anchor="_Toc35872896" w:history="1">
        <w:r w:rsidR="0099436F" w:rsidRPr="006D4F38">
          <w:rPr>
            <w:rStyle w:val="Hyperlink"/>
          </w:rPr>
          <w:t>1.4</w:t>
        </w:r>
        <w:r w:rsidR="0099436F" w:rsidRPr="006D4F38">
          <w:rPr>
            <w:rFonts w:asciiTheme="minorHAnsi" w:eastAsiaTheme="minorEastAsia" w:hAnsiTheme="minorHAnsi"/>
            <w:sz w:val="22"/>
            <w:lang w:eastAsia="de-CH" w:bidi="ar-SA"/>
          </w:rPr>
          <w:tab/>
        </w:r>
        <w:r w:rsidR="0099436F" w:rsidRPr="006D4F38">
          <w:rPr>
            <w:rStyle w:val="Hyperlink"/>
          </w:rPr>
          <w:t>Mittel und Methoden</w:t>
        </w:r>
        <w:r w:rsidR="0099436F" w:rsidRPr="006D4F38">
          <w:rPr>
            <w:webHidden/>
          </w:rPr>
          <w:tab/>
        </w:r>
        <w:r w:rsidR="0099436F" w:rsidRPr="006D4F38">
          <w:rPr>
            <w:webHidden/>
          </w:rPr>
          <w:fldChar w:fldCharType="begin"/>
        </w:r>
        <w:r w:rsidR="0099436F" w:rsidRPr="006D4F38">
          <w:rPr>
            <w:webHidden/>
          </w:rPr>
          <w:instrText xml:space="preserve"> PAGEREF _Toc35872896 \h </w:instrText>
        </w:r>
        <w:r w:rsidR="0099436F" w:rsidRPr="006D4F38">
          <w:rPr>
            <w:webHidden/>
          </w:rPr>
        </w:r>
        <w:r w:rsidR="0099436F" w:rsidRPr="006D4F38">
          <w:rPr>
            <w:webHidden/>
          </w:rPr>
          <w:fldChar w:fldCharType="separate"/>
        </w:r>
        <w:r w:rsidR="0099436F" w:rsidRPr="006D4F38">
          <w:rPr>
            <w:webHidden/>
          </w:rPr>
          <w:t>7</w:t>
        </w:r>
        <w:r w:rsidR="0099436F" w:rsidRPr="006D4F38">
          <w:rPr>
            <w:webHidden/>
          </w:rPr>
          <w:fldChar w:fldCharType="end"/>
        </w:r>
      </w:hyperlink>
    </w:p>
    <w:p w14:paraId="0DFCCBB8" w14:textId="2873C4CF" w:rsidR="0099436F" w:rsidRPr="006D4F38" w:rsidRDefault="004F65FF">
      <w:pPr>
        <w:pStyle w:val="Verzeichnis2"/>
        <w:rPr>
          <w:rFonts w:asciiTheme="minorHAnsi" w:eastAsiaTheme="minorEastAsia" w:hAnsiTheme="minorHAnsi"/>
          <w:sz w:val="22"/>
          <w:lang w:eastAsia="de-CH" w:bidi="ar-SA"/>
        </w:rPr>
      </w:pPr>
      <w:hyperlink w:anchor="_Toc35872897" w:history="1">
        <w:r w:rsidR="0099436F" w:rsidRPr="006D4F38">
          <w:rPr>
            <w:rStyle w:val="Hyperlink"/>
          </w:rPr>
          <w:t>1.5</w:t>
        </w:r>
        <w:r w:rsidR="0099436F" w:rsidRPr="006D4F38">
          <w:rPr>
            <w:rFonts w:asciiTheme="minorHAnsi" w:eastAsiaTheme="minorEastAsia" w:hAnsiTheme="minorHAnsi"/>
            <w:sz w:val="22"/>
            <w:lang w:eastAsia="de-CH" w:bidi="ar-SA"/>
          </w:rPr>
          <w:tab/>
        </w:r>
        <w:r w:rsidR="0099436F" w:rsidRPr="006D4F38">
          <w:rPr>
            <w:rStyle w:val="Hyperlink"/>
          </w:rPr>
          <w:t>Vorkenntnisse</w:t>
        </w:r>
        <w:r w:rsidR="0099436F" w:rsidRPr="006D4F38">
          <w:rPr>
            <w:webHidden/>
          </w:rPr>
          <w:tab/>
        </w:r>
        <w:r w:rsidR="0099436F" w:rsidRPr="006D4F38">
          <w:rPr>
            <w:webHidden/>
          </w:rPr>
          <w:fldChar w:fldCharType="begin"/>
        </w:r>
        <w:r w:rsidR="0099436F" w:rsidRPr="006D4F38">
          <w:rPr>
            <w:webHidden/>
          </w:rPr>
          <w:instrText xml:space="preserve"> PAGEREF _Toc35872897 \h </w:instrText>
        </w:r>
        <w:r w:rsidR="0099436F" w:rsidRPr="006D4F38">
          <w:rPr>
            <w:webHidden/>
          </w:rPr>
        </w:r>
        <w:r w:rsidR="0099436F" w:rsidRPr="006D4F38">
          <w:rPr>
            <w:webHidden/>
          </w:rPr>
          <w:fldChar w:fldCharType="separate"/>
        </w:r>
        <w:r w:rsidR="0099436F" w:rsidRPr="006D4F38">
          <w:rPr>
            <w:webHidden/>
          </w:rPr>
          <w:t>7</w:t>
        </w:r>
        <w:r w:rsidR="0099436F" w:rsidRPr="006D4F38">
          <w:rPr>
            <w:webHidden/>
          </w:rPr>
          <w:fldChar w:fldCharType="end"/>
        </w:r>
      </w:hyperlink>
    </w:p>
    <w:p w14:paraId="361FFFC7" w14:textId="059FB6AE" w:rsidR="0099436F" w:rsidRPr="006D4F38" w:rsidRDefault="004F65FF">
      <w:pPr>
        <w:pStyle w:val="Verzeichnis2"/>
        <w:rPr>
          <w:rFonts w:asciiTheme="minorHAnsi" w:eastAsiaTheme="minorEastAsia" w:hAnsiTheme="minorHAnsi"/>
          <w:sz w:val="22"/>
          <w:lang w:eastAsia="de-CH" w:bidi="ar-SA"/>
        </w:rPr>
      </w:pPr>
      <w:hyperlink w:anchor="_Toc35872898" w:history="1">
        <w:r w:rsidR="0099436F" w:rsidRPr="006D4F38">
          <w:rPr>
            <w:rStyle w:val="Hyperlink"/>
          </w:rPr>
          <w:t>1.6</w:t>
        </w:r>
        <w:r w:rsidR="0099436F" w:rsidRPr="006D4F38">
          <w:rPr>
            <w:rFonts w:asciiTheme="minorHAnsi" w:eastAsiaTheme="minorEastAsia" w:hAnsiTheme="minorHAnsi"/>
            <w:sz w:val="22"/>
            <w:lang w:eastAsia="de-CH" w:bidi="ar-SA"/>
          </w:rPr>
          <w:tab/>
        </w:r>
        <w:r w:rsidR="0099436F" w:rsidRPr="006D4F38">
          <w:rPr>
            <w:rStyle w:val="Hyperlink"/>
          </w:rPr>
          <w:t>Vorarbeiten</w:t>
        </w:r>
        <w:r w:rsidR="0099436F" w:rsidRPr="006D4F38">
          <w:rPr>
            <w:webHidden/>
          </w:rPr>
          <w:tab/>
        </w:r>
        <w:r w:rsidR="0099436F" w:rsidRPr="006D4F38">
          <w:rPr>
            <w:webHidden/>
          </w:rPr>
          <w:fldChar w:fldCharType="begin"/>
        </w:r>
        <w:r w:rsidR="0099436F" w:rsidRPr="006D4F38">
          <w:rPr>
            <w:webHidden/>
          </w:rPr>
          <w:instrText xml:space="preserve"> PAGEREF _Toc35872898 \h </w:instrText>
        </w:r>
        <w:r w:rsidR="0099436F" w:rsidRPr="006D4F38">
          <w:rPr>
            <w:webHidden/>
          </w:rPr>
        </w:r>
        <w:r w:rsidR="0099436F" w:rsidRPr="006D4F38">
          <w:rPr>
            <w:webHidden/>
          </w:rPr>
          <w:fldChar w:fldCharType="separate"/>
        </w:r>
        <w:r w:rsidR="0099436F" w:rsidRPr="006D4F38">
          <w:rPr>
            <w:webHidden/>
          </w:rPr>
          <w:t>7</w:t>
        </w:r>
        <w:r w:rsidR="0099436F" w:rsidRPr="006D4F38">
          <w:rPr>
            <w:webHidden/>
          </w:rPr>
          <w:fldChar w:fldCharType="end"/>
        </w:r>
      </w:hyperlink>
    </w:p>
    <w:p w14:paraId="04A43609" w14:textId="148A1F6A" w:rsidR="0099436F" w:rsidRPr="006D4F38" w:rsidRDefault="004F65FF">
      <w:pPr>
        <w:pStyle w:val="Verzeichnis2"/>
        <w:rPr>
          <w:rFonts w:asciiTheme="minorHAnsi" w:eastAsiaTheme="minorEastAsia" w:hAnsiTheme="minorHAnsi"/>
          <w:sz w:val="22"/>
          <w:lang w:eastAsia="de-CH" w:bidi="ar-SA"/>
        </w:rPr>
      </w:pPr>
      <w:hyperlink w:anchor="_Toc35872899" w:history="1">
        <w:r w:rsidR="0099436F" w:rsidRPr="006D4F38">
          <w:rPr>
            <w:rStyle w:val="Hyperlink"/>
          </w:rPr>
          <w:t>1.7</w:t>
        </w:r>
        <w:r w:rsidR="0099436F" w:rsidRPr="006D4F38">
          <w:rPr>
            <w:rFonts w:asciiTheme="minorHAnsi" w:eastAsiaTheme="minorEastAsia" w:hAnsiTheme="minorHAnsi"/>
            <w:sz w:val="22"/>
            <w:lang w:eastAsia="de-CH" w:bidi="ar-SA"/>
          </w:rPr>
          <w:tab/>
        </w:r>
        <w:r w:rsidR="0099436F" w:rsidRPr="006D4F38">
          <w:rPr>
            <w:rStyle w:val="Hyperlink"/>
          </w:rPr>
          <w:t>Neue Lerninhalte</w:t>
        </w:r>
        <w:r w:rsidR="0099436F" w:rsidRPr="006D4F38">
          <w:rPr>
            <w:webHidden/>
          </w:rPr>
          <w:tab/>
        </w:r>
        <w:r w:rsidR="0099436F" w:rsidRPr="006D4F38">
          <w:rPr>
            <w:webHidden/>
          </w:rPr>
          <w:fldChar w:fldCharType="begin"/>
        </w:r>
        <w:r w:rsidR="0099436F" w:rsidRPr="006D4F38">
          <w:rPr>
            <w:webHidden/>
          </w:rPr>
          <w:instrText xml:space="preserve"> PAGEREF _Toc35872899 \h </w:instrText>
        </w:r>
        <w:r w:rsidR="0099436F" w:rsidRPr="006D4F38">
          <w:rPr>
            <w:webHidden/>
          </w:rPr>
        </w:r>
        <w:r w:rsidR="0099436F" w:rsidRPr="006D4F38">
          <w:rPr>
            <w:webHidden/>
          </w:rPr>
          <w:fldChar w:fldCharType="separate"/>
        </w:r>
        <w:r w:rsidR="0099436F" w:rsidRPr="006D4F38">
          <w:rPr>
            <w:webHidden/>
          </w:rPr>
          <w:t>7</w:t>
        </w:r>
        <w:r w:rsidR="0099436F" w:rsidRPr="006D4F38">
          <w:rPr>
            <w:webHidden/>
          </w:rPr>
          <w:fldChar w:fldCharType="end"/>
        </w:r>
      </w:hyperlink>
    </w:p>
    <w:p w14:paraId="2AB9A859" w14:textId="3A60807D" w:rsidR="0099436F" w:rsidRPr="006D4F38" w:rsidRDefault="004F65FF">
      <w:pPr>
        <w:pStyle w:val="Verzeichnis2"/>
        <w:rPr>
          <w:rFonts w:asciiTheme="minorHAnsi" w:eastAsiaTheme="minorEastAsia" w:hAnsiTheme="minorHAnsi"/>
          <w:sz w:val="22"/>
          <w:lang w:eastAsia="de-CH" w:bidi="ar-SA"/>
        </w:rPr>
      </w:pPr>
      <w:hyperlink w:anchor="_Toc35872900" w:history="1">
        <w:r w:rsidR="0099436F" w:rsidRPr="006D4F38">
          <w:rPr>
            <w:rStyle w:val="Hyperlink"/>
          </w:rPr>
          <w:t>1.8</w:t>
        </w:r>
        <w:r w:rsidR="0099436F" w:rsidRPr="006D4F38">
          <w:rPr>
            <w:rFonts w:asciiTheme="minorHAnsi" w:eastAsiaTheme="minorEastAsia" w:hAnsiTheme="minorHAnsi"/>
            <w:sz w:val="22"/>
            <w:lang w:eastAsia="de-CH" w:bidi="ar-SA"/>
          </w:rPr>
          <w:tab/>
        </w:r>
        <w:r w:rsidR="0099436F" w:rsidRPr="006D4F38">
          <w:rPr>
            <w:rStyle w:val="Hyperlink"/>
          </w:rPr>
          <w:t>Arbeiten in den letzten 6 Monaten</w:t>
        </w:r>
        <w:r w:rsidR="0099436F" w:rsidRPr="006D4F38">
          <w:rPr>
            <w:webHidden/>
          </w:rPr>
          <w:tab/>
        </w:r>
        <w:r w:rsidR="0099436F" w:rsidRPr="006D4F38">
          <w:rPr>
            <w:webHidden/>
          </w:rPr>
          <w:fldChar w:fldCharType="begin"/>
        </w:r>
        <w:r w:rsidR="0099436F" w:rsidRPr="006D4F38">
          <w:rPr>
            <w:webHidden/>
          </w:rPr>
          <w:instrText xml:space="preserve"> PAGEREF _Toc35872900 \h </w:instrText>
        </w:r>
        <w:r w:rsidR="0099436F" w:rsidRPr="006D4F38">
          <w:rPr>
            <w:webHidden/>
          </w:rPr>
        </w:r>
        <w:r w:rsidR="0099436F" w:rsidRPr="006D4F38">
          <w:rPr>
            <w:webHidden/>
          </w:rPr>
          <w:fldChar w:fldCharType="separate"/>
        </w:r>
        <w:r w:rsidR="0099436F" w:rsidRPr="006D4F38">
          <w:rPr>
            <w:webHidden/>
          </w:rPr>
          <w:t>7</w:t>
        </w:r>
        <w:r w:rsidR="0099436F" w:rsidRPr="006D4F38">
          <w:rPr>
            <w:webHidden/>
          </w:rPr>
          <w:fldChar w:fldCharType="end"/>
        </w:r>
      </w:hyperlink>
    </w:p>
    <w:p w14:paraId="2F7C3733" w14:textId="202AC855" w:rsidR="0099436F" w:rsidRPr="006D4F38" w:rsidRDefault="004F65FF">
      <w:pPr>
        <w:pStyle w:val="Verzeichnis2"/>
        <w:rPr>
          <w:rFonts w:asciiTheme="minorHAnsi" w:eastAsiaTheme="minorEastAsia" w:hAnsiTheme="minorHAnsi"/>
          <w:sz w:val="22"/>
          <w:lang w:eastAsia="de-CH" w:bidi="ar-SA"/>
        </w:rPr>
      </w:pPr>
      <w:hyperlink w:anchor="_Toc35872901" w:history="1">
        <w:r w:rsidR="0099436F" w:rsidRPr="006D4F38">
          <w:rPr>
            <w:rStyle w:val="Hyperlink"/>
          </w:rPr>
          <w:t>1.9</w:t>
        </w:r>
        <w:r w:rsidR="0099436F" w:rsidRPr="006D4F38">
          <w:rPr>
            <w:rFonts w:asciiTheme="minorHAnsi" w:eastAsiaTheme="minorEastAsia" w:hAnsiTheme="minorHAnsi"/>
            <w:sz w:val="22"/>
            <w:lang w:eastAsia="de-CH" w:bidi="ar-SA"/>
          </w:rPr>
          <w:tab/>
        </w:r>
        <w:r w:rsidR="0099436F" w:rsidRPr="006D4F38">
          <w:rPr>
            <w:rStyle w:val="Hyperlink"/>
          </w:rPr>
          <w:t>Individuelle Bewertungskriterien</w:t>
        </w:r>
        <w:r w:rsidR="0099436F" w:rsidRPr="006D4F38">
          <w:rPr>
            <w:webHidden/>
          </w:rPr>
          <w:tab/>
        </w:r>
        <w:r w:rsidR="0099436F" w:rsidRPr="006D4F38">
          <w:rPr>
            <w:webHidden/>
          </w:rPr>
          <w:fldChar w:fldCharType="begin"/>
        </w:r>
        <w:r w:rsidR="0099436F" w:rsidRPr="006D4F38">
          <w:rPr>
            <w:webHidden/>
          </w:rPr>
          <w:instrText xml:space="preserve"> PAGEREF _Toc35872901 \h </w:instrText>
        </w:r>
        <w:r w:rsidR="0099436F" w:rsidRPr="006D4F38">
          <w:rPr>
            <w:webHidden/>
          </w:rPr>
        </w:r>
        <w:r w:rsidR="0099436F" w:rsidRPr="006D4F38">
          <w:rPr>
            <w:webHidden/>
          </w:rPr>
          <w:fldChar w:fldCharType="separate"/>
        </w:r>
        <w:r w:rsidR="0099436F" w:rsidRPr="006D4F38">
          <w:rPr>
            <w:webHidden/>
          </w:rPr>
          <w:t>7</w:t>
        </w:r>
        <w:r w:rsidR="0099436F" w:rsidRPr="006D4F38">
          <w:rPr>
            <w:webHidden/>
          </w:rPr>
          <w:fldChar w:fldCharType="end"/>
        </w:r>
      </w:hyperlink>
    </w:p>
    <w:p w14:paraId="4B5E6356" w14:textId="2973A5DB" w:rsidR="0099436F" w:rsidRPr="006D4F38" w:rsidRDefault="004F65FF">
      <w:pPr>
        <w:pStyle w:val="Verzeichnis3"/>
        <w:rPr>
          <w:rFonts w:asciiTheme="minorHAnsi" w:eastAsiaTheme="minorEastAsia" w:hAnsiTheme="minorHAnsi"/>
          <w:sz w:val="22"/>
          <w:lang w:eastAsia="de-CH" w:bidi="ar-SA"/>
        </w:rPr>
      </w:pPr>
      <w:hyperlink w:anchor="_Toc35872902" w:history="1">
        <w:r w:rsidR="0099436F" w:rsidRPr="006D4F38">
          <w:rPr>
            <w:rStyle w:val="Hyperlink"/>
          </w:rPr>
          <w:t>1.9.1</w:t>
        </w:r>
        <w:r w:rsidR="0099436F" w:rsidRPr="006D4F38">
          <w:rPr>
            <w:rFonts w:asciiTheme="minorHAnsi" w:eastAsiaTheme="minorEastAsia" w:hAnsiTheme="minorHAnsi"/>
            <w:sz w:val="22"/>
            <w:lang w:eastAsia="de-CH" w:bidi="ar-SA"/>
          </w:rPr>
          <w:tab/>
        </w:r>
        <w:r w:rsidR="0099436F" w:rsidRPr="006D4F38">
          <w:rPr>
            <w:rStyle w:val="Hyperlink"/>
          </w:rPr>
          <w:t>Responsive Design</w:t>
        </w:r>
        <w:r w:rsidR="0099436F" w:rsidRPr="006D4F38">
          <w:rPr>
            <w:webHidden/>
          </w:rPr>
          <w:tab/>
        </w:r>
        <w:r w:rsidR="0099436F" w:rsidRPr="006D4F38">
          <w:rPr>
            <w:webHidden/>
          </w:rPr>
          <w:fldChar w:fldCharType="begin"/>
        </w:r>
        <w:r w:rsidR="0099436F" w:rsidRPr="006D4F38">
          <w:rPr>
            <w:webHidden/>
          </w:rPr>
          <w:instrText xml:space="preserve"> PAGEREF _Toc35872902 \h </w:instrText>
        </w:r>
        <w:r w:rsidR="0099436F" w:rsidRPr="006D4F38">
          <w:rPr>
            <w:webHidden/>
          </w:rPr>
        </w:r>
        <w:r w:rsidR="0099436F" w:rsidRPr="006D4F38">
          <w:rPr>
            <w:webHidden/>
          </w:rPr>
          <w:fldChar w:fldCharType="separate"/>
        </w:r>
        <w:r w:rsidR="0099436F" w:rsidRPr="006D4F38">
          <w:rPr>
            <w:webHidden/>
          </w:rPr>
          <w:t>7</w:t>
        </w:r>
        <w:r w:rsidR="0099436F" w:rsidRPr="006D4F38">
          <w:rPr>
            <w:webHidden/>
          </w:rPr>
          <w:fldChar w:fldCharType="end"/>
        </w:r>
      </w:hyperlink>
    </w:p>
    <w:p w14:paraId="7F15C2D7" w14:textId="36D7B17D" w:rsidR="0099436F" w:rsidRPr="006D4F38" w:rsidRDefault="004F65FF">
      <w:pPr>
        <w:pStyle w:val="Verzeichnis3"/>
        <w:rPr>
          <w:rFonts w:asciiTheme="minorHAnsi" w:eastAsiaTheme="minorEastAsia" w:hAnsiTheme="minorHAnsi"/>
          <w:sz w:val="22"/>
          <w:lang w:eastAsia="de-CH" w:bidi="ar-SA"/>
        </w:rPr>
      </w:pPr>
      <w:hyperlink w:anchor="_Toc35872903" w:history="1">
        <w:r w:rsidR="0099436F" w:rsidRPr="006D4F38">
          <w:rPr>
            <w:rStyle w:val="Hyperlink"/>
          </w:rPr>
          <w:t>1.9.2</w:t>
        </w:r>
        <w:r w:rsidR="0099436F" w:rsidRPr="006D4F38">
          <w:rPr>
            <w:rFonts w:asciiTheme="minorHAnsi" w:eastAsiaTheme="minorEastAsia" w:hAnsiTheme="minorHAnsi"/>
            <w:sz w:val="22"/>
            <w:lang w:eastAsia="de-CH" w:bidi="ar-SA"/>
          </w:rPr>
          <w:tab/>
        </w:r>
        <w:r w:rsidR="0099436F" w:rsidRPr="006D4F38">
          <w:rPr>
            <w:rStyle w:val="Hyperlink"/>
          </w:rPr>
          <w:t>Browserkompatibilität</w:t>
        </w:r>
        <w:r w:rsidR="0099436F" w:rsidRPr="006D4F38">
          <w:rPr>
            <w:webHidden/>
          </w:rPr>
          <w:tab/>
        </w:r>
        <w:r w:rsidR="0099436F" w:rsidRPr="006D4F38">
          <w:rPr>
            <w:webHidden/>
          </w:rPr>
          <w:fldChar w:fldCharType="begin"/>
        </w:r>
        <w:r w:rsidR="0099436F" w:rsidRPr="006D4F38">
          <w:rPr>
            <w:webHidden/>
          </w:rPr>
          <w:instrText xml:space="preserve"> PAGEREF _Toc35872903 \h </w:instrText>
        </w:r>
        <w:r w:rsidR="0099436F" w:rsidRPr="006D4F38">
          <w:rPr>
            <w:webHidden/>
          </w:rPr>
        </w:r>
        <w:r w:rsidR="0099436F" w:rsidRPr="006D4F38">
          <w:rPr>
            <w:webHidden/>
          </w:rPr>
          <w:fldChar w:fldCharType="separate"/>
        </w:r>
        <w:r w:rsidR="0099436F" w:rsidRPr="006D4F38">
          <w:rPr>
            <w:webHidden/>
          </w:rPr>
          <w:t>8</w:t>
        </w:r>
        <w:r w:rsidR="0099436F" w:rsidRPr="006D4F38">
          <w:rPr>
            <w:webHidden/>
          </w:rPr>
          <w:fldChar w:fldCharType="end"/>
        </w:r>
      </w:hyperlink>
    </w:p>
    <w:p w14:paraId="00E0A1D4" w14:textId="40B82E74" w:rsidR="0099436F" w:rsidRPr="006D4F38" w:rsidRDefault="004F65FF">
      <w:pPr>
        <w:pStyle w:val="Verzeichnis3"/>
        <w:rPr>
          <w:rFonts w:asciiTheme="minorHAnsi" w:eastAsiaTheme="minorEastAsia" w:hAnsiTheme="minorHAnsi"/>
          <w:sz w:val="22"/>
          <w:lang w:eastAsia="de-CH" w:bidi="ar-SA"/>
        </w:rPr>
      </w:pPr>
      <w:hyperlink w:anchor="_Toc35872904" w:history="1">
        <w:r w:rsidR="0099436F" w:rsidRPr="006D4F38">
          <w:rPr>
            <w:rStyle w:val="Hyperlink"/>
          </w:rPr>
          <w:t>1.9.3</w:t>
        </w:r>
        <w:r w:rsidR="0099436F" w:rsidRPr="006D4F38">
          <w:rPr>
            <w:rFonts w:asciiTheme="minorHAnsi" w:eastAsiaTheme="minorEastAsia" w:hAnsiTheme="minorHAnsi"/>
            <w:sz w:val="22"/>
            <w:lang w:eastAsia="de-CH" w:bidi="ar-SA"/>
          </w:rPr>
          <w:tab/>
        </w:r>
        <w:r w:rsidR="0099436F" w:rsidRPr="006D4F38">
          <w:rPr>
            <w:rStyle w:val="Hyperlink"/>
          </w:rPr>
          <w:t>Einhaltung Corporate Design</w:t>
        </w:r>
        <w:r w:rsidR="0099436F" w:rsidRPr="006D4F38">
          <w:rPr>
            <w:webHidden/>
          </w:rPr>
          <w:tab/>
        </w:r>
        <w:r w:rsidR="0099436F" w:rsidRPr="006D4F38">
          <w:rPr>
            <w:webHidden/>
          </w:rPr>
          <w:fldChar w:fldCharType="begin"/>
        </w:r>
        <w:r w:rsidR="0099436F" w:rsidRPr="006D4F38">
          <w:rPr>
            <w:webHidden/>
          </w:rPr>
          <w:instrText xml:space="preserve"> PAGEREF _Toc35872904 \h </w:instrText>
        </w:r>
        <w:r w:rsidR="0099436F" w:rsidRPr="006D4F38">
          <w:rPr>
            <w:webHidden/>
          </w:rPr>
        </w:r>
        <w:r w:rsidR="0099436F" w:rsidRPr="006D4F38">
          <w:rPr>
            <w:webHidden/>
          </w:rPr>
          <w:fldChar w:fldCharType="separate"/>
        </w:r>
        <w:r w:rsidR="0099436F" w:rsidRPr="006D4F38">
          <w:rPr>
            <w:webHidden/>
          </w:rPr>
          <w:t>8</w:t>
        </w:r>
        <w:r w:rsidR="0099436F" w:rsidRPr="006D4F38">
          <w:rPr>
            <w:webHidden/>
          </w:rPr>
          <w:fldChar w:fldCharType="end"/>
        </w:r>
      </w:hyperlink>
    </w:p>
    <w:p w14:paraId="44ACEEE6" w14:textId="3536CC6A" w:rsidR="0099436F" w:rsidRPr="006D4F38" w:rsidRDefault="004F65FF">
      <w:pPr>
        <w:pStyle w:val="Verzeichnis3"/>
        <w:rPr>
          <w:rFonts w:asciiTheme="minorHAnsi" w:eastAsiaTheme="minorEastAsia" w:hAnsiTheme="minorHAnsi"/>
          <w:sz w:val="22"/>
          <w:lang w:eastAsia="de-CH" w:bidi="ar-SA"/>
        </w:rPr>
      </w:pPr>
      <w:hyperlink w:anchor="_Toc35872905" w:history="1">
        <w:r w:rsidR="0099436F" w:rsidRPr="006D4F38">
          <w:rPr>
            <w:rStyle w:val="Hyperlink"/>
          </w:rPr>
          <w:t>1.9.4</w:t>
        </w:r>
        <w:r w:rsidR="0099436F" w:rsidRPr="006D4F38">
          <w:rPr>
            <w:rFonts w:asciiTheme="minorHAnsi" w:eastAsiaTheme="minorEastAsia" w:hAnsiTheme="minorHAnsi"/>
            <w:sz w:val="22"/>
            <w:lang w:eastAsia="de-CH" w:bidi="ar-SA"/>
          </w:rPr>
          <w:tab/>
        </w:r>
        <w:r w:rsidR="0099436F" w:rsidRPr="006D4F38">
          <w:rPr>
            <w:rStyle w:val="Hyperlink"/>
          </w:rPr>
          <w:t>Codingstyle – Dokumentation</w:t>
        </w:r>
        <w:r w:rsidR="0099436F" w:rsidRPr="006D4F38">
          <w:rPr>
            <w:webHidden/>
          </w:rPr>
          <w:tab/>
        </w:r>
        <w:r w:rsidR="0099436F" w:rsidRPr="006D4F38">
          <w:rPr>
            <w:webHidden/>
          </w:rPr>
          <w:fldChar w:fldCharType="begin"/>
        </w:r>
        <w:r w:rsidR="0099436F" w:rsidRPr="006D4F38">
          <w:rPr>
            <w:webHidden/>
          </w:rPr>
          <w:instrText xml:space="preserve"> PAGEREF _Toc35872905 \h </w:instrText>
        </w:r>
        <w:r w:rsidR="0099436F" w:rsidRPr="006D4F38">
          <w:rPr>
            <w:webHidden/>
          </w:rPr>
        </w:r>
        <w:r w:rsidR="0099436F" w:rsidRPr="006D4F38">
          <w:rPr>
            <w:webHidden/>
          </w:rPr>
          <w:fldChar w:fldCharType="separate"/>
        </w:r>
        <w:r w:rsidR="0099436F" w:rsidRPr="006D4F38">
          <w:rPr>
            <w:webHidden/>
          </w:rPr>
          <w:t>8</w:t>
        </w:r>
        <w:r w:rsidR="0099436F" w:rsidRPr="006D4F38">
          <w:rPr>
            <w:webHidden/>
          </w:rPr>
          <w:fldChar w:fldCharType="end"/>
        </w:r>
      </w:hyperlink>
    </w:p>
    <w:p w14:paraId="3955BFD4" w14:textId="5E387194" w:rsidR="0099436F" w:rsidRPr="006D4F38" w:rsidRDefault="004F65FF">
      <w:pPr>
        <w:pStyle w:val="Verzeichnis3"/>
        <w:rPr>
          <w:rFonts w:asciiTheme="minorHAnsi" w:eastAsiaTheme="minorEastAsia" w:hAnsiTheme="minorHAnsi"/>
          <w:sz w:val="22"/>
          <w:lang w:eastAsia="de-CH" w:bidi="ar-SA"/>
        </w:rPr>
      </w:pPr>
      <w:hyperlink w:anchor="_Toc35872906" w:history="1">
        <w:r w:rsidR="0099436F" w:rsidRPr="006D4F38">
          <w:rPr>
            <w:rStyle w:val="Hyperlink"/>
          </w:rPr>
          <w:t>1.9.5</w:t>
        </w:r>
        <w:r w:rsidR="0099436F" w:rsidRPr="006D4F38">
          <w:rPr>
            <w:rFonts w:asciiTheme="minorHAnsi" w:eastAsiaTheme="minorEastAsia" w:hAnsiTheme="minorHAnsi"/>
            <w:sz w:val="22"/>
            <w:lang w:eastAsia="de-CH" w:bidi="ar-SA"/>
          </w:rPr>
          <w:tab/>
        </w:r>
        <w:r w:rsidR="0099436F" w:rsidRPr="006D4F38">
          <w:rPr>
            <w:rStyle w:val="Hyperlink"/>
          </w:rPr>
          <w:t>Validierung Eingaben</w:t>
        </w:r>
        <w:r w:rsidR="0099436F" w:rsidRPr="006D4F38">
          <w:rPr>
            <w:webHidden/>
          </w:rPr>
          <w:tab/>
        </w:r>
        <w:r w:rsidR="0099436F" w:rsidRPr="006D4F38">
          <w:rPr>
            <w:webHidden/>
          </w:rPr>
          <w:fldChar w:fldCharType="begin"/>
        </w:r>
        <w:r w:rsidR="0099436F" w:rsidRPr="006D4F38">
          <w:rPr>
            <w:webHidden/>
          </w:rPr>
          <w:instrText xml:space="preserve"> PAGEREF _Toc35872906 \h </w:instrText>
        </w:r>
        <w:r w:rsidR="0099436F" w:rsidRPr="006D4F38">
          <w:rPr>
            <w:webHidden/>
          </w:rPr>
        </w:r>
        <w:r w:rsidR="0099436F" w:rsidRPr="006D4F38">
          <w:rPr>
            <w:webHidden/>
          </w:rPr>
          <w:fldChar w:fldCharType="separate"/>
        </w:r>
        <w:r w:rsidR="0099436F" w:rsidRPr="006D4F38">
          <w:rPr>
            <w:webHidden/>
          </w:rPr>
          <w:t>9</w:t>
        </w:r>
        <w:r w:rsidR="0099436F" w:rsidRPr="006D4F38">
          <w:rPr>
            <w:webHidden/>
          </w:rPr>
          <w:fldChar w:fldCharType="end"/>
        </w:r>
      </w:hyperlink>
    </w:p>
    <w:p w14:paraId="29ACF7E4" w14:textId="6241DFF3" w:rsidR="0099436F" w:rsidRPr="006D4F38" w:rsidRDefault="004F65FF">
      <w:pPr>
        <w:pStyle w:val="Verzeichnis3"/>
        <w:rPr>
          <w:rFonts w:asciiTheme="minorHAnsi" w:eastAsiaTheme="minorEastAsia" w:hAnsiTheme="minorHAnsi"/>
          <w:sz w:val="22"/>
          <w:lang w:eastAsia="de-CH" w:bidi="ar-SA"/>
        </w:rPr>
      </w:pPr>
      <w:hyperlink w:anchor="_Toc35872907" w:history="1">
        <w:r w:rsidR="0099436F" w:rsidRPr="006D4F38">
          <w:rPr>
            <w:rStyle w:val="Hyperlink"/>
          </w:rPr>
          <w:t>1.9.6</w:t>
        </w:r>
        <w:r w:rsidR="0099436F" w:rsidRPr="006D4F38">
          <w:rPr>
            <w:rFonts w:asciiTheme="minorHAnsi" w:eastAsiaTheme="minorEastAsia" w:hAnsiTheme="minorHAnsi"/>
            <w:sz w:val="22"/>
            <w:lang w:eastAsia="de-CH" w:bidi="ar-SA"/>
          </w:rPr>
          <w:tab/>
        </w:r>
        <w:r w:rsidR="0099436F" w:rsidRPr="006D4F38">
          <w:rPr>
            <w:rStyle w:val="Hyperlink"/>
          </w:rPr>
          <w:t>Anzeige der Luftqualitäts-Messwerte</w:t>
        </w:r>
        <w:r w:rsidR="0099436F" w:rsidRPr="006D4F38">
          <w:rPr>
            <w:webHidden/>
          </w:rPr>
          <w:tab/>
        </w:r>
        <w:r w:rsidR="0099436F" w:rsidRPr="006D4F38">
          <w:rPr>
            <w:webHidden/>
          </w:rPr>
          <w:fldChar w:fldCharType="begin"/>
        </w:r>
        <w:r w:rsidR="0099436F" w:rsidRPr="006D4F38">
          <w:rPr>
            <w:webHidden/>
          </w:rPr>
          <w:instrText xml:space="preserve"> PAGEREF _Toc35872907 \h </w:instrText>
        </w:r>
        <w:r w:rsidR="0099436F" w:rsidRPr="006D4F38">
          <w:rPr>
            <w:webHidden/>
          </w:rPr>
        </w:r>
        <w:r w:rsidR="0099436F" w:rsidRPr="006D4F38">
          <w:rPr>
            <w:webHidden/>
          </w:rPr>
          <w:fldChar w:fldCharType="separate"/>
        </w:r>
        <w:r w:rsidR="0099436F" w:rsidRPr="006D4F38">
          <w:rPr>
            <w:webHidden/>
          </w:rPr>
          <w:t>9</w:t>
        </w:r>
        <w:r w:rsidR="0099436F" w:rsidRPr="006D4F38">
          <w:rPr>
            <w:webHidden/>
          </w:rPr>
          <w:fldChar w:fldCharType="end"/>
        </w:r>
      </w:hyperlink>
    </w:p>
    <w:p w14:paraId="6BAEB16E" w14:textId="4F45C32E" w:rsidR="0099436F" w:rsidRPr="006D4F38" w:rsidRDefault="004F65FF">
      <w:pPr>
        <w:pStyle w:val="Verzeichnis3"/>
        <w:rPr>
          <w:rFonts w:asciiTheme="minorHAnsi" w:eastAsiaTheme="minorEastAsia" w:hAnsiTheme="minorHAnsi"/>
          <w:sz w:val="22"/>
          <w:lang w:eastAsia="de-CH" w:bidi="ar-SA"/>
        </w:rPr>
      </w:pPr>
      <w:hyperlink w:anchor="_Toc35872908" w:history="1">
        <w:r w:rsidR="0099436F" w:rsidRPr="006D4F38">
          <w:rPr>
            <w:rStyle w:val="Hyperlink"/>
          </w:rPr>
          <w:t>1.9.7</w:t>
        </w:r>
        <w:r w:rsidR="0099436F" w:rsidRPr="006D4F38">
          <w:rPr>
            <w:rFonts w:asciiTheme="minorHAnsi" w:eastAsiaTheme="minorEastAsia" w:hAnsiTheme="minorHAnsi"/>
            <w:sz w:val="22"/>
            <w:lang w:eastAsia="de-CH" w:bidi="ar-SA"/>
          </w:rPr>
          <w:tab/>
        </w:r>
        <w:r w:rsidR="0099436F" w:rsidRPr="006D4F38">
          <w:rPr>
            <w:rStyle w:val="Hyperlink"/>
          </w:rPr>
          <w:t>Grafische Darstellung der Messwerte</w:t>
        </w:r>
        <w:r w:rsidR="0099436F" w:rsidRPr="006D4F38">
          <w:rPr>
            <w:webHidden/>
          </w:rPr>
          <w:tab/>
        </w:r>
        <w:r w:rsidR="0099436F" w:rsidRPr="006D4F38">
          <w:rPr>
            <w:webHidden/>
          </w:rPr>
          <w:fldChar w:fldCharType="begin"/>
        </w:r>
        <w:r w:rsidR="0099436F" w:rsidRPr="006D4F38">
          <w:rPr>
            <w:webHidden/>
          </w:rPr>
          <w:instrText xml:space="preserve"> PAGEREF _Toc35872908 \h </w:instrText>
        </w:r>
        <w:r w:rsidR="0099436F" w:rsidRPr="006D4F38">
          <w:rPr>
            <w:webHidden/>
          </w:rPr>
        </w:r>
        <w:r w:rsidR="0099436F" w:rsidRPr="006D4F38">
          <w:rPr>
            <w:webHidden/>
          </w:rPr>
          <w:fldChar w:fldCharType="separate"/>
        </w:r>
        <w:r w:rsidR="0099436F" w:rsidRPr="006D4F38">
          <w:rPr>
            <w:webHidden/>
          </w:rPr>
          <w:t>10</w:t>
        </w:r>
        <w:r w:rsidR="0099436F" w:rsidRPr="006D4F38">
          <w:rPr>
            <w:webHidden/>
          </w:rPr>
          <w:fldChar w:fldCharType="end"/>
        </w:r>
      </w:hyperlink>
    </w:p>
    <w:p w14:paraId="27D9AD5E" w14:textId="21058308" w:rsidR="0099436F" w:rsidRPr="006D4F38" w:rsidRDefault="004F65FF">
      <w:pPr>
        <w:pStyle w:val="Verzeichnis1"/>
        <w:rPr>
          <w:rFonts w:asciiTheme="minorHAnsi" w:eastAsiaTheme="minorEastAsia" w:hAnsiTheme="minorHAnsi"/>
          <w:b w:val="0"/>
          <w:sz w:val="22"/>
          <w:lang w:eastAsia="de-CH" w:bidi="ar-SA"/>
        </w:rPr>
      </w:pPr>
      <w:hyperlink w:anchor="_Toc35872909" w:history="1">
        <w:r w:rsidR="0099436F" w:rsidRPr="006D4F38">
          <w:rPr>
            <w:rStyle w:val="Hyperlink"/>
          </w:rPr>
          <w:t>2</w:t>
        </w:r>
        <w:r w:rsidR="0099436F" w:rsidRPr="006D4F38">
          <w:rPr>
            <w:rFonts w:asciiTheme="minorHAnsi" w:eastAsiaTheme="minorEastAsia" w:hAnsiTheme="minorHAnsi"/>
            <w:b w:val="0"/>
            <w:sz w:val="22"/>
            <w:lang w:eastAsia="de-CH" w:bidi="ar-SA"/>
          </w:rPr>
          <w:tab/>
        </w:r>
        <w:r w:rsidR="0099436F" w:rsidRPr="006D4F38">
          <w:rPr>
            <w:rStyle w:val="Hyperlink"/>
          </w:rPr>
          <w:t>Projektorganisation</w:t>
        </w:r>
        <w:r w:rsidR="0099436F" w:rsidRPr="006D4F38">
          <w:rPr>
            <w:webHidden/>
          </w:rPr>
          <w:tab/>
        </w:r>
        <w:r w:rsidR="0099436F" w:rsidRPr="006D4F38">
          <w:rPr>
            <w:webHidden/>
          </w:rPr>
          <w:fldChar w:fldCharType="begin"/>
        </w:r>
        <w:r w:rsidR="0099436F" w:rsidRPr="006D4F38">
          <w:rPr>
            <w:webHidden/>
          </w:rPr>
          <w:instrText xml:space="preserve"> PAGEREF _Toc35872909 \h </w:instrText>
        </w:r>
        <w:r w:rsidR="0099436F" w:rsidRPr="006D4F38">
          <w:rPr>
            <w:webHidden/>
          </w:rPr>
        </w:r>
        <w:r w:rsidR="0099436F" w:rsidRPr="006D4F38">
          <w:rPr>
            <w:webHidden/>
          </w:rPr>
          <w:fldChar w:fldCharType="separate"/>
        </w:r>
        <w:r w:rsidR="0099436F" w:rsidRPr="006D4F38">
          <w:rPr>
            <w:webHidden/>
          </w:rPr>
          <w:t>10</w:t>
        </w:r>
        <w:r w:rsidR="0099436F" w:rsidRPr="006D4F38">
          <w:rPr>
            <w:webHidden/>
          </w:rPr>
          <w:fldChar w:fldCharType="end"/>
        </w:r>
      </w:hyperlink>
    </w:p>
    <w:p w14:paraId="64DCB1E8" w14:textId="23B92F56" w:rsidR="0099436F" w:rsidRPr="006D4F38" w:rsidRDefault="004F65FF">
      <w:pPr>
        <w:pStyle w:val="Verzeichnis2"/>
        <w:rPr>
          <w:rFonts w:asciiTheme="minorHAnsi" w:eastAsiaTheme="minorEastAsia" w:hAnsiTheme="minorHAnsi"/>
          <w:sz w:val="22"/>
          <w:lang w:eastAsia="de-CH" w:bidi="ar-SA"/>
        </w:rPr>
      </w:pPr>
      <w:hyperlink w:anchor="_Toc35872910" w:history="1">
        <w:r w:rsidR="0099436F" w:rsidRPr="006D4F38">
          <w:rPr>
            <w:rStyle w:val="Hyperlink"/>
          </w:rPr>
          <w:t>2.1</w:t>
        </w:r>
        <w:r w:rsidR="0099436F" w:rsidRPr="006D4F38">
          <w:rPr>
            <w:rFonts w:asciiTheme="minorHAnsi" w:eastAsiaTheme="minorEastAsia" w:hAnsiTheme="minorHAnsi"/>
            <w:sz w:val="22"/>
            <w:lang w:eastAsia="de-CH" w:bidi="ar-SA"/>
          </w:rPr>
          <w:tab/>
        </w:r>
        <w:r w:rsidR="0099436F" w:rsidRPr="006D4F38">
          <w:rPr>
            <w:rStyle w:val="Hyperlink"/>
          </w:rPr>
          <w:t>Methode</w:t>
        </w:r>
        <w:r w:rsidR="0099436F" w:rsidRPr="006D4F38">
          <w:rPr>
            <w:webHidden/>
          </w:rPr>
          <w:tab/>
        </w:r>
        <w:r w:rsidR="0099436F" w:rsidRPr="006D4F38">
          <w:rPr>
            <w:webHidden/>
          </w:rPr>
          <w:fldChar w:fldCharType="begin"/>
        </w:r>
        <w:r w:rsidR="0099436F" w:rsidRPr="006D4F38">
          <w:rPr>
            <w:webHidden/>
          </w:rPr>
          <w:instrText xml:space="preserve"> PAGEREF _Toc35872910 \h </w:instrText>
        </w:r>
        <w:r w:rsidR="0099436F" w:rsidRPr="006D4F38">
          <w:rPr>
            <w:webHidden/>
          </w:rPr>
        </w:r>
        <w:r w:rsidR="0099436F" w:rsidRPr="006D4F38">
          <w:rPr>
            <w:webHidden/>
          </w:rPr>
          <w:fldChar w:fldCharType="separate"/>
        </w:r>
        <w:r w:rsidR="0099436F" w:rsidRPr="006D4F38">
          <w:rPr>
            <w:webHidden/>
          </w:rPr>
          <w:t>10</w:t>
        </w:r>
        <w:r w:rsidR="0099436F" w:rsidRPr="006D4F38">
          <w:rPr>
            <w:webHidden/>
          </w:rPr>
          <w:fldChar w:fldCharType="end"/>
        </w:r>
      </w:hyperlink>
    </w:p>
    <w:p w14:paraId="01A20B6B" w14:textId="3D78783D" w:rsidR="0099436F" w:rsidRPr="006D4F38" w:rsidRDefault="004F65FF">
      <w:pPr>
        <w:pStyle w:val="Verzeichnis2"/>
        <w:rPr>
          <w:rFonts w:asciiTheme="minorHAnsi" w:eastAsiaTheme="minorEastAsia" w:hAnsiTheme="minorHAnsi"/>
          <w:sz w:val="22"/>
          <w:lang w:eastAsia="de-CH" w:bidi="ar-SA"/>
        </w:rPr>
      </w:pPr>
      <w:hyperlink w:anchor="_Toc35872911" w:history="1">
        <w:r w:rsidR="0099436F" w:rsidRPr="006D4F38">
          <w:rPr>
            <w:rStyle w:val="Hyperlink"/>
          </w:rPr>
          <w:t>2.2</w:t>
        </w:r>
        <w:r w:rsidR="0099436F" w:rsidRPr="006D4F38">
          <w:rPr>
            <w:rFonts w:asciiTheme="minorHAnsi" w:eastAsiaTheme="minorEastAsia" w:hAnsiTheme="minorHAnsi"/>
            <w:sz w:val="22"/>
            <w:lang w:eastAsia="de-CH" w:bidi="ar-SA"/>
          </w:rPr>
          <w:tab/>
        </w:r>
        <w:r w:rsidR="0099436F" w:rsidRPr="006D4F38">
          <w:rPr>
            <w:rStyle w:val="Hyperlink"/>
          </w:rPr>
          <w:t>Auftraggeber</w:t>
        </w:r>
        <w:r w:rsidR="0099436F" w:rsidRPr="006D4F38">
          <w:rPr>
            <w:webHidden/>
          </w:rPr>
          <w:tab/>
        </w:r>
        <w:r w:rsidR="0099436F" w:rsidRPr="006D4F38">
          <w:rPr>
            <w:webHidden/>
          </w:rPr>
          <w:fldChar w:fldCharType="begin"/>
        </w:r>
        <w:r w:rsidR="0099436F" w:rsidRPr="006D4F38">
          <w:rPr>
            <w:webHidden/>
          </w:rPr>
          <w:instrText xml:space="preserve"> PAGEREF _Toc35872911 \h </w:instrText>
        </w:r>
        <w:r w:rsidR="0099436F" w:rsidRPr="006D4F38">
          <w:rPr>
            <w:webHidden/>
          </w:rPr>
        </w:r>
        <w:r w:rsidR="0099436F" w:rsidRPr="006D4F38">
          <w:rPr>
            <w:webHidden/>
          </w:rPr>
          <w:fldChar w:fldCharType="separate"/>
        </w:r>
        <w:r w:rsidR="0099436F" w:rsidRPr="006D4F38">
          <w:rPr>
            <w:webHidden/>
          </w:rPr>
          <w:t>10</w:t>
        </w:r>
        <w:r w:rsidR="0099436F" w:rsidRPr="006D4F38">
          <w:rPr>
            <w:webHidden/>
          </w:rPr>
          <w:fldChar w:fldCharType="end"/>
        </w:r>
      </w:hyperlink>
    </w:p>
    <w:p w14:paraId="409CBE32" w14:textId="305083BF" w:rsidR="0099436F" w:rsidRPr="006D4F38" w:rsidRDefault="004F65FF">
      <w:pPr>
        <w:pStyle w:val="Verzeichnis2"/>
        <w:rPr>
          <w:rFonts w:asciiTheme="minorHAnsi" w:eastAsiaTheme="minorEastAsia" w:hAnsiTheme="minorHAnsi"/>
          <w:sz w:val="22"/>
          <w:lang w:eastAsia="de-CH" w:bidi="ar-SA"/>
        </w:rPr>
      </w:pPr>
      <w:hyperlink w:anchor="_Toc35872912" w:history="1">
        <w:r w:rsidR="0099436F" w:rsidRPr="006D4F38">
          <w:rPr>
            <w:rStyle w:val="Hyperlink"/>
          </w:rPr>
          <w:t>2.3</w:t>
        </w:r>
        <w:r w:rsidR="0099436F" w:rsidRPr="006D4F38">
          <w:rPr>
            <w:rFonts w:asciiTheme="minorHAnsi" w:eastAsiaTheme="minorEastAsia" w:hAnsiTheme="minorHAnsi"/>
            <w:sz w:val="22"/>
            <w:lang w:eastAsia="de-CH" w:bidi="ar-SA"/>
          </w:rPr>
          <w:tab/>
        </w:r>
        <w:r w:rsidR="0099436F" w:rsidRPr="006D4F38">
          <w:rPr>
            <w:rStyle w:val="Hyperlink"/>
          </w:rPr>
          <w:t>Beteiligte Personen</w:t>
        </w:r>
        <w:r w:rsidR="0099436F" w:rsidRPr="006D4F38">
          <w:rPr>
            <w:webHidden/>
          </w:rPr>
          <w:tab/>
        </w:r>
        <w:r w:rsidR="0099436F" w:rsidRPr="006D4F38">
          <w:rPr>
            <w:webHidden/>
          </w:rPr>
          <w:fldChar w:fldCharType="begin"/>
        </w:r>
        <w:r w:rsidR="0099436F" w:rsidRPr="006D4F38">
          <w:rPr>
            <w:webHidden/>
          </w:rPr>
          <w:instrText xml:space="preserve"> PAGEREF _Toc35872912 \h </w:instrText>
        </w:r>
        <w:r w:rsidR="0099436F" w:rsidRPr="006D4F38">
          <w:rPr>
            <w:webHidden/>
          </w:rPr>
        </w:r>
        <w:r w:rsidR="0099436F" w:rsidRPr="006D4F38">
          <w:rPr>
            <w:webHidden/>
          </w:rPr>
          <w:fldChar w:fldCharType="separate"/>
        </w:r>
        <w:r w:rsidR="0099436F" w:rsidRPr="006D4F38">
          <w:rPr>
            <w:webHidden/>
          </w:rPr>
          <w:t>10</w:t>
        </w:r>
        <w:r w:rsidR="0099436F" w:rsidRPr="006D4F38">
          <w:rPr>
            <w:webHidden/>
          </w:rPr>
          <w:fldChar w:fldCharType="end"/>
        </w:r>
      </w:hyperlink>
    </w:p>
    <w:p w14:paraId="58395217" w14:textId="729BB631" w:rsidR="0099436F" w:rsidRPr="006D4F38" w:rsidRDefault="004F65FF">
      <w:pPr>
        <w:pStyle w:val="Verzeichnis2"/>
        <w:rPr>
          <w:rFonts w:asciiTheme="minorHAnsi" w:eastAsiaTheme="minorEastAsia" w:hAnsiTheme="minorHAnsi"/>
          <w:sz w:val="22"/>
          <w:lang w:eastAsia="de-CH" w:bidi="ar-SA"/>
        </w:rPr>
      </w:pPr>
      <w:hyperlink w:anchor="_Toc35872913" w:history="1">
        <w:r w:rsidR="0099436F" w:rsidRPr="006D4F38">
          <w:rPr>
            <w:rStyle w:val="Hyperlink"/>
          </w:rPr>
          <w:t>2.4</w:t>
        </w:r>
        <w:r w:rsidR="0099436F" w:rsidRPr="006D4F38">
          <w:rPr>
            <w:rFonts w:asciiTheme="minorHAnsi" w:eastAsiaTheme="minorEastAsia" w:hAnsiTheme="minorHAnsi"/>
            <w:sz w:val="22"/>
            <w:lang w:eastAsia="de-CH" w:bidi="ar-SA"/>
          </w:rPr>
          <w:tab/>
        </w:r>
        <w:r w:rsidR="0099436F" w:rsidRPr="006D4F38">
          <w:rPr>
            <w:rStyle w:val="Hyperlink"/>
          </w:rPr>
          <w:t>Durchführungsort</w:t>
        </w:r>
        <w:r w:rsidR="0099436F" w:rsidRPr="006D4F38">
          <w:rPr>
            <w:webHidden/>
          </w:rPr>
          <w:tab/>
        </w:r>
        <w:r w:rsidR="0099436F" w:rsidRPr="006D4F38">
          <w:rPr>
            <w:webHidden/>
          </w:rPr>
          <w:fldChar w:fldCharType="begin"/>
        </w:r>
        <w:r w:rsidR="0099436F" w:rsidRPr="006D4F38">
          <w:rPr>
            <w:webHidden/>
          </w:rPr>
          <w:instrText xml:space="preserve"> PAGEREF _Toc35872913 \h </w:instrText>
        </w:r>
        <w:r w:rsidR="0099436F" w:rsidRPr="006D4F38">
          <w:rPr>
            <w:webHidden/>
          </w:rPr>
        </w:r>
        <w:r w:rsidR="0099436F" w:rsidRPr="006D4F38">
          <w:rPr>
            <w:webHidden/>
          </w:rPr>
          <w:fldChar w:fldCharType="separate"/>
        </w:r>
        <w:r w:rsidR="0099436F" w:rsidRPr="006D4F38">
          <w:rPr>
            <w:webHidden/>
          </w:rPr>
          <w:t>10</w:t>
        </w:r>
        <w:r w:rsidR="0099436F" w:rsidRPr="006D4F38">
          <w:rPr>
            <w:webHidden/>
          </w:rPr>
          <w:fldChar w:fldCharType="end"/>
        </w:r>
      </w:hyperlink>
    </w:p>
    <w:p w14:paraId="2A0F1E10" w14:textId="52B960F4" w:rsidR="0099436F" w:rsidRPr="006D4F38" w:rsidRDefault="004F65FF">
      <w:pPr>
        <w:pStyle w:val="Verzeichnis1"/>
        <w:rPr>
          <w:rFonts w:asciiTheme="minorHAnsi" w:eastAsiaTheme="minorEastAsia" w:hAnsiTheme="minorHAnsi"/>
          <w:b w:val="0"/>
          <w:sz w:val="22"/>
          <w:lang w:eastAsia="de-CH" w:bidi="ar-SA"/>
        </w:rPr>
      </w:pPr>
      <w:hyperlink w:anchor="_Toc35872914" w:history="1">
        <w:r w:rsidR="0099436F" w:rsidRPr="006D4F38">
          <w:rPr>
            <w:rStyle w:val="Hyperlink"/>
          </w:rPr>
          <w:t>3</w:t>
        </w:r>
        <w:r w:rsidR="0099436F" w:rsidRPr="006D4F38">
          <w:rPr>
            <w:rFonts w:asciiTheme="minorHAnsi" w:eastAsiaTheme="minorEastAsia" w:hAnsiTheme="minorHAnsi"/>
            <w:b w:val="0"/>
            <w:sz w:val="22"/>
            <w:lang w:eastAsia="de-CH" w:bidi="ar-SA"/>
          </w:rPr>
          <w:tab/>
        </w:r>
        <w:r w:rsidR="0099436F" w:rsidRPr="006D4F38">
          <w:rPr>
            <w:rStyle w:val="Hyperlink"/>
          </w:rPr>
          <w:t>Deklaration der Vorkentnisse</w:t>
        </w:r>
        <w:r w:rsidR="0099436F" w:rsidRPr="006D4F38">
          <w:rPr>
            <w:webHidden/>
          </w:rPr>
          <w:tab/>
        </w:r>
        <w:r w:rsidR="0099436F" w:rsidRPr="006D4F38">
          <w:rPr>
            <w:webHidden/>
          </w:rPr>
          <w:fldChar w:fldCharType="begin"/>
        </w:r>
        <w:r w:rsidR="0099436F" w:rsidRPr="006D4F38">
          <w:rPr>
            <w:webHidden/>
          </w:rPr>
          <w:instrText xml:space="preserve"> PAGEREF _Toc35872914 \h </w:instrText>
        </w:r>
        <w:r w:rsidR="0099436F" w:rsidRPr="006D4F38">
          <w:rPr>
            <w:webHidden/>
          </w:rPr>
        </w:r>
        <w:r w:rsidR="0099436F" w:rsidRPr="006D4F38">
          <w:rPr>
            <w:webHidden/>
          </w:rPr>
          <w:fldChar w:fldCharType="separate"/>
        </w:r>
        <w:r w:rsidR="0099436F" w:rsidRPr="006D4F38">
          <w:rPr>
            <w:webHidden/>
          </w:rPr>
          <w:t>11</w:t>
        </w:r>
        <w:r w:rsidR="0099436F" w:rsidRPr="006D4F38">
          <w:rPr>
            <w:webHidden/>
          </w:rPr>
          <w:fldChar w:fldCharType="end"/>
        </w:r>
      </w:hyperlink>
    </w:p>
    <w:p w14:paraId="21012042" w14:textId="1EDC95E2" w:rsidR="0099436F" w:rsidRPr="006D4F38" w:rsidRDefault="004F65FF">
      <w:pPr>
        <w:pStyle w:val="Verzeichnis1"/>
        <w:rPr>
          <w:rFonts w:asciiTheme="minorHAnsi" w:eastAsiaTheme="minorEastAsia" w:hAnsiTheme="minorHAnsi"/>
          <w:b w:val="0"/>
          <w:sz w:val="22"/>
          <w:lang w:eastAsia="de-CH" w:bidi="ar-SA"/>
        </w:rPr>
      </w:pPr>
      <w:hyperlink w:anchor="_Toc35872915" w:history="1">
        <w:r w:rsidR="0099436F" w:rsidRPr="006D4F38">
          <w:rPr>
            <w:rStyle w:val="Hyperlink"/>
          </w:rPr>
          <w:t>4</w:t>
        </w:r>
        <w:r w:rsidR="0099436F" w:rsidRPr="006D4F38">
          <w:rPr>
            <w:rFonts w:asciiTheme="minorHAnsi" w:eastAsiaTheme="minorEastAsia" w:hAnsiTheme="minorHAnsi"/>
            <w:b w:val="0"/>
            <w:sz w:val="22"/>
            <w:lang w:eastAsia="de-CH" w:bidi="ar-SA"/>
          </w:rPr>
          <w:tab/>
        </w:r>
        <w:r w:rsidR="0099436F" w:rsidRPr="006D4F38">
          <w:rPr>
            <w:rStyle w:val="Hyperlink"/>
          </w:rPr>
          <w:t>Deklaration der Vorarbeiten</w:t>
        </w:r>
        <w:r w:rsidR="0099436F" w:rsidRPr="006D4F38">
          <w:rPr>
            <w:webHidden/>
          </w:rPr>
          <w:tab/>
        </w:r>
        <w:r w:rsidR="0099436F" w:rsidRPr="006D4F38">
          <w:rPr>
            <w:webHidden/>
          </w:rPr>
          <w:fldChar w:fldCharType="begin"/>
        </w:r>
        <w:r w:rsidR="0099436F" w:rsidRPr="006D4F38">
          <w:rPr>
            <w:webHidden/>
          </w:rPr>
          <w:instrText xml:space="preserve"> PAGEREF _Toc35872915 \h </w:instrText>
        </w:r>
        <w:r w:rsidR="0099436F" w:rsidRPr="006D4F38">
          <w:rPr>
            <w:webHidden/>
          </w:rPr>
        </w:r>
        <w:r w:rsidR="0099436F" w:rsidRPr="006D4F38">
          <w:rPr>
            <w:webHidden/>
          </w:rPr>
          <w:fldChar w:fldCharType="separate"/>
        </w:r>
        <w:r w:rsidR="0099436F" w:rsidRPr="006D4F38">
          <w:rPr>
            <w:webHidden/>
          </w:rPr>
          <w:t>11</w:t>
        </w:r>
        <w:r w:rsidR="0099436F" w:rsidRPr="006D4F38">
          <w:rPr>
            <w:webHidden/>
          </w:rPr>
          <w:fldChar w:fldCharType="end"/>
        </w:r>
      </w:hyperlink>
    </w:p>
    <w:p w14:paraId="433F52A7" w14:textId="596295D1" w:rsidR="0099436F" w:rsidRPr="006D4F38" w:rsidRDefault="004F65FF">
      <w:pPr>
        <w:pStyle w:val="Verzeichnis1"/>
        <w:rPr>
          <w:rFonts w:asciiTheme="minorHAnsi" w:eastAsiaTheme="minorEastAsia" w:hAnsiTheme="minorHAnsi"/>
          <w:b w:val="0"/>
          <w:sz w:val="22"/>
          <w:lang w:eastAsia="de-CH" w:bidi="ar-SA"/>
        </w:rPr>
      </w:pPr>
      <w:hyperlink w:anchor="_Toc35872916" w:history="1">
        <w:r w:rsidR="0099436F" w:rsidRPr="006D4F38">
          <w:rPr>
            <w:rStyle w:val="Hyperlink"/>
          </w:rPr>
          <w:t>5</w:t>
        </w:r>
        <w:r w:rsidR="0099436F" w:rsidRPr="006D4F38">
          <w:rPr>
            <w:rFonts w:asciiTheme="minorHAnsi" w:eastAsiaTheme="minorEastAsia" w:hAnsiTheme="minorHAnsi"/>
            <w:b w:val="0"/>
            <w:sz w:val="22"/>
            <w:lang w:eastAsia="de-CH" w:bidi="ar-SA"/>
          </w:rPr>
          <w:tab/>
        </w:r>
        <w:r w:rsidR="0099436F" w:rsidRPr="006D4F38">
          <w:rPr>
            <w:rStyle w:val="Hyperlink"/>
          </w:rPr>
          <w:t>Deklaration der benützten Firmenstandarts</w:t>
        </w:r>
        <w:r w:rsidR="0099436F" w:rsidRPr="006D4F38">
          <w:rPr>
            <w:webHidden/>
          </w:rPr>
          <w:tab/>
        </w:r>
        <w:r w:rsidR="0099436F" w:rsidRPr="006D4F38">
          <w:rPr>
            <w:webHidden/>
          </w:rPr>
          <w:fldChar w:fldCharType="begin"/>
        </w:r>
        <w:r w:rsidR="0099436F" w:rsidRPr="006D4F38">
          <w:rPr>
            <w:webHidden/>
          </w:rPr>
          <w:instrText xml:space="preserve"> PAGEREF _Toc35872916 \h </w:instrText>
        </w:r>
        <w:r w:rsidR="0099436F" w:rsidRPr="006D4F38">
          <w:rPr>
            <w:webHidden/>
          </w:rPr>
        </w:r>
        <w:r w:rsidR="0099436F" w:rsidRPr="006D4F38">
          <w:rPr>
            <w:webHidden/>
          </w:rPr>
          <w:fldChar w:fldCharType="separate"/>
        </w:r>
        <w:r w:rsidR="0099436F" w:rsidRPr="006D4F38">
          <w:rPr>
            <w:webHidden/>
          </w:rPr>
          <w:t>12</w:t>
        </w:r>
        <w:r w:rsidR="0099436F" w:rsidRPr="006D4F38">
          <w:rPr>
            <w:webHidden/>
          </w:rPr>
          <w:fldChar w:fldCharType="end"/>
        </w:r>
      </w:hyperlink>
    </w:p>
    <w:p w14:paraId="6F529FDD" w14:textId="78E76D05" w:rsidR="0099436F" w:rsidRPr="006D4F38" w:rsidRDefault="004F65FF">
      <w:pPr>
        <w:pStyle w:val="Verzeichnis1"/>
        <w:rPr>
          <w:rFonts w:asciiTheme="minorHAnsi" w:eastAsiaTheme="minorEastAsia" w:hAnsiTheme="minorHAnsi"/>
          <w:b w:val="0"/>
          <w:sz w:val="22"/>
          <w:lang w:eastAsia="de-CH" w:bidi="ar-SA"/>
        </w:rPr>
      </w:pPr>
      <w:hyperlink w:anchor="_Toc35872917" w:history="1">
        <w:r w:rsidR="0099436F" w:rsidRPr="006D4F38">
          <w:rPr>
            <w:rStyle w:val="Hyperlink"/>
          </w:rPr>
          <w:t>6</w:t>
        </w:r>
        <w:r w:rsidR="0099436F" w:rsidRPr="006D4F38">
          <w:rPr>
            <w:rFonts w:asciiTheme="minorHAnsi" w:eastAsiaTheme="minorEastAsia" w:hAnsiTheme="minorHAnsi"/>
            <w:b w:val="0"/>
            <w:sz w:val="22"/>
            <w:lang w:eastAsia="de-CH" w:bidi="ar-SA"/>
          </w:rPr>
          <w:tab/>
        </w:r>
        <w:r w:rsidR="0099436F" w:rsidRPr="006D4F38">
          <w:rPr>
            <w:rStyle w:val="Hyperlink"/>
          </w:rPr>
          <w:t>Zeitplan</w:t>
        </w:r>
        <w:r w:rsidR="0099436F" w:rsidRPr="006D4F38">
          <w:rPr>
            <w:webHidden/>
          </w:rPr>
          <w:tab/>
        </w:r>
        <w:r w:rsidR="0099436F" w:rsidRPr="006D4F38">
          <w:rPr>
            <w:webHidden/>
          </w:rPr>
          <w:fldChar w:fldCharType="begin"/>
        </w:r>
        <w:r w:rsidR="0099436F" w:rsidRPr="006D4F38">
          <w:rPr>
            <w:webHidden/>
          </w:rPr>
          <w:instrText xml:space="preserve"> PAGEREF _Toc35872917 \h </w:instrText>
        </w:r>
        <w:r w:rsidR="0099436F" w:rsidRPr="006D4F38">
          <w:rPr>
            <w:webHidden/>
          </w:rPr>
        </w:r>
        <w:r w:rsidR="0099436F" w:rsidRPr="006D4F38">
          <w:rPr>
            <w:webHidden/>
          </w:rPr>
          <w:fldChar w:fldCharType="separate"/>
        </w:r>
        <w:r w:rsidR="0099436F" w:rsidRPr="006D4F38">
          <w:rPr>
            <w:webHidden/>
          </w:rPr>
          <w:t>12</w:t>
        </w:r>
        <w:r w:rsidR="0099436F" w:rsidRPr="006D4F38">
          <w:rPr>
            <w:webHidden/>
          </w:rPr>
          <w:fldChar w:fldCharType="end"/>
        </w:r>
      </w:hyperlink>
    </w:p>
    <w:p w14:paraId="4FCBE143" w14:textId="536033A0" w:rsidR="0099436F" w:rsidRPr="006D4F38" w:rsidRDefault="004F65FF">
      <w:pPr>
        <w:pStyle w:val="Verzeichnis2"/>
        <w:rPr>
          <w:rFonts w:asciiTheme="minorHAnsi" w:eastAsiaTheme="minorEastAsia" w:hAnsiTheme="minorHAnsi"/>
          <w:sz w:val="22"/>
          <w:lang w:eastAsia="de-CH" w:bidi="ar-SA"/>
        </w:rPr>
      </w:pPr>
      <w:hyperlink w:anchor="_Toc35872918" w:history="1">
        <w:r w:rsidR="0099436F" w:rsidRPr="006D4F38">
          <w:rPr>
            <w:rStyle w:val="Hyperlink"/>
          </w:rPr>
          <w:t>6.1</w:t>
        </w:r>
        <w:r w:rsidR="0099436F" w:rsidRPr="006D4F38">
          <w:rPr>
            <w:rFonts w:asciiTheme="minorHAnsi" w:eastAsiaTheme="minorEastAsia" w:hAnsiTheme="minorHAnsi"/>
            <w:sz w:val="22"/>
            <w:lang w:eastAsia="de-CH" w:bidi="ar-SA"/>
          </w:rPr>
          <w:tab/>
        </w:r>
        <w:r w:rsidR="0099436F" w:rsidRPr="006D4F38">
          <w:rPr>
            <w:rStyle w:val="Hyperlink"/>
          </w:rPr>
          <w:t>Bemerkungen</w:t>
        </w:r>
        <w:r w:rsidR="0099436F" w:rsidRPr="006D4F38">
          <w:rPr>
            <w:webHidden/>
          </w:rPr>
          <w:tab/>
        </w:r>
        <w:r w:rsidR="0099436F" w:rsidRPr="006D4F38">
          <w:rPr>
            <w:webHidden/>
          </w:rPr>
          <w:fldChar w:fldCharType="begin"/>
        </w:r>
        <w:r w:rsidR="0099436F" w:rsidRPr="006D4F38">
          <w:rPr>
            <w:webHidden/>
          </w:rPr>
          <w:instrText xml:space="preserve"> PAGEREF _Toc35872918 \h </w:instrText>
        </w:r>
        <w:r w:rsidR="0099436F" w:rsidRPr="006D4F38">
          <w:rPr>
            <w:webHidden/>
          </w:rPr>
        </w:r>
        <w:r w:rsidR="0099436F" w:rsidRPr="006D4F38">
          <w:rPr>
            <w:webHidden/>
          </w:rPr>
          <w:fldChar w:fldCharType="separate"/>
        </w:r>
        <w:r w:rsidR="0099436F" w:rsidRPr="006D4F38">
          <w:rPr>
            <w:webHidden/>
          </w:rPr>
          <w:t>12</w:t>
        </w:r>
        <w:r w:rsidR="0099436F" w:rsidRPr="006D4F38">
          <w:rPr>
            <w:webHidden/>
          </w:rPr>
          <w:fldChar w:fldCharType="end"/>
        </w:r>
      </w:hyperlink>
    </w:p>
    <w:p w14:paraId="5B8DAA78" w14:textId="1D7FA25E" w:rsidR="0099436F" w:rsidRPr="006D4F38" w:rsidRDefault="004F65FF">
      <w:pPr>
        <w:pStyle w:val="Verzeichnis2"/>
        <w:rPr>
          <w:rFonts w:asciiTheme="minorHAnsi" w:eastAsiaTheme="minorEastAsia" w:hAnsiTheme="minorHAnsi"/>
          <w:sz w:val="22"/>
          <w:lang w:eastAsia="de-CH" w:bidi="ar-SA"/>
        </w:rPr>
      </w:pPr>
      <w:hyperlink w:anchor="_Toc35872919" w:history="1">
        <w:r w:rsidR="0099436F" w:rsidRPr="006D4F38">
          <w:rPr>
            <w:rStyle w:val="Hyperlink"/>
          </w:rPr>
          <w:t>6.2</w:t>
        </w:r>
        <w:r w:rsidR="0099436F" w:rsidRPr="006D4F38">
          <w:rPr>
            <w:rFonts w:asciiTheme="minorHAnsi" w:eastAsiaTheme="minorEastAsia" w:hAnsiTheme="minorHAnsi"/>
            <w:sz w:val="22"/>
            <w:lang w:eastAsia="de-CH" w:bidi="ar-SA"/>
          </w:rPr>
          <w:tab/>
        </w:r>
        <w:r w:rsidR="0099436F" w:rsidRPr="006D4F38">
          <w:rPr>
            <w:rStyle w:val="Hyperlink"/>
          </w:rPr>
          <w:t>Legende</w:t>
        </w:r>
        <w:r w:rsidR="0099436F" w:rsidRPr="006D4F38">
          <w:rPr>
            <w:webHidden/>
          </w:rPr>
          <w:tab/>
        </w:r>
        <w:r w:rsidR="0099436F" w:rsidRPr="006D4F38">
          <w:rPr>
            <w:webHidden/>
          </w:rPr>
          <w:fldChar w:fldCharType="begin"/>
        </w:r>
        <w:r w:rsidR="0099436F" w:rsidRPr="006D4F38">
          <w:rPr>
            <w:webHidden/>
          </w:rPr>
          <w:instrText xml:space="preserve"> PAGEREF _Toc35872919 \h </w:instrText>
        </w:r>
        <w:r w:rsidR="0099436F" w:rsidRPr="006D4F38">
          <w:rPr>
            <w:webHidden/>
          </w:rPr>
        </w:r>
        <w:r w:rsidR="0099436F" w:rsidRPr="006D4F38">
          <w:rPr>
            <w:webHidden/>
          </w:rPr>
          <w:fldChar w:fldCharType="separate"/>
        </w:r>
        <w:r w:rsidR="0099436F" w:rsidRPr="006D4F38">
          <w:rPr>
            <w:webHidden/>
          </w:rPr>
          <w:t>12</w:t>
        </w:r>
        <w:r w:rsidR="0099436F" w:rsidRPr="006D4F38">
          <w:rPr>
            <w:webHidden/>
          </w:rPr>
          <w:fldChar w:fldCharType="end"/>
        </w:r>
      </w:hyperlink>
    </w:p>
    <w:p w14:paraId="64D1A358" w14:textId="4A28FC07" w:rsidR="0099436F" w:rsidRPr="006D4F38" w:rsidRDefault="004F65FF">
      <w:pPr>
        <w:pStyle w:val="Verzeichnis2"/>
        <w:rPr>
          <w:rFonts w:asciiTheme="minorHAnsi" w:eastAsiaTheme="minorEastAsia" w:hAnsiTheme="minorHAnsi"/>
          <w:sz w:val="22"/>
          <w:lang w:eastAsia="de-CH" w:bidi="ar-SA"/>
        </w:rPr>
      </w:pPr>
      <w:hyperlink w:anchor="_Toc35872920" w:history="1">
        <w:r w:rsidR="0099436F" w:rsidRPr="006D4F38">
          <w:rPr>
            <w:rStyle w:val="Hyperlink"/>
          </w:rPr>
          <w:t>6.3</w:t>
        </w:r>
        <w:r w:rsidR="0099436F" w:rsidRPr="006D4F38">
          <w:rPr>
            <w:rFonts w:asciiTheme="minorHAnsi" w:eastAsiaTheme="minorEastAsia" w:hAnsiTheme="minorHAnsi"/>
            <w:sz w:val="22"/>
            <w:lang w:eastAsia="de-CH" w:bidi="ar-SA"/>
          </w:rPr>
          <w:tab/>
        </w:r>
        <w:r w:rsidR="0099436F" w:rsidRPr="006D4F38">
          <w:rPr>
            <w:rStyle w:val="Hyperlink"/>
          </w:rPr>
          <w:t>Meilensteine</w:t>
        </w:r>
        <w:r w:rsidR="0099436F" w:rsidRPr="006D4F38">
          <w:rPr>
            <w:webHidden/>
          </w:rPr>
          <w:tab/>
        </w:r>
        <w:r w:rsidR="0099436F" w:rsidRPr="006D4F38">
          <w:rPr>
            <w:webHidden/>
          </w:rPr>
          <w:fldChar w:fldCharType="begin"/>
        </w:r>
        <w:r w:rsidR="0099436F" w:rsidRPr="006D4F38">
          <w:rPr>
            <w:webHidden/>
          </w:rPr>
          <w:instrText xml:space="preserve"> PAGEREF _Toc35872920 \h </w:instrText>
        </w:r>
        <w:r w:rsidR="0099436F" w:rsidRPr="006D4F38">
          <w:rPr>
            <w:webHidden/>
          </w:rPr>
        </w:r>
        <w:r w:rsidR="0099436F" w:rsidRPr="006D4F38">
          <w:rPr>
            <w:webHidden/>
          </w:rPr>
          <w:fldChar w:fldCharType="separate"/>
        </w:r>
        <w:r w:rsidR="0099436F" w:rsidRPr="006D4F38">
          <w:rPr>
            <w:webHidden/>
          </w:rPr>
          <w:t>12</w:t>
        </w:r>
        <w:r w:rsidR="0099436F" w:rsidRPr="006D4F38">
          <w:rPr>
            <w:webHidden/>
          </w:rPr>
          <w:fldChar w:fldCharType="end"/>
        </w:r>
      </w:hyperlink>
    </w:p>
    <w:p w14:paraId="59745A6F" w14:textId="0C0177BC" w:rsidR="0099436F" w:rsidRPr="006D4F38" w:rsidRDefault="004F65FF">
      <w:pPr>
        <w:pStyle w:val="Verzeichnis1"/>
        <w:rPr>
          <w:rFonts w:asciiTheme="minorHAnsi" w:eastAsiaTheme="minorEastAsia" w:hAnsiTheme="minorHAnsi"/>
          <w:b w:val="0"/>
          <w:sz w:val="22"/>
          <w:lang w:eastAsia="de-CH" w:bidi="ar-SA"/>
        </w:rPr>
      </w:pPr>
      <w:hyperlink w:anchor="_Toc35872921" w:history="1">
        <w:r w:rsidR="0099436F" w:rsidRPr="006D4F38">
          <w:rPr>
            <w:rStyle w:val="Hyperlink"/>
          </w:rPr>
          <w:t>7</w:t>
        </w:r>
        <w:r w:rsidR="0099436F" w:rsidRPr="006D4F38">
          <w:rPr>
            <w:rFonts w:asciiTheme="minorHAnsi" w:eastAsiaTheme="minorEastAsia" w:hAnsiTheme="minorHAnsi"/>
            <w:b w:val="0"/>
            <w:sz w:val="22"/>
            <w:lang w:eastAsia="de-CH" w:bidi="ar-SA"/>
          </w:rPr>
          <w:tab/>
        </w:r>
        <w:r w:rsidR="0099436F" w:rsidRPr="006D4F38">
          <w:rPr>
            <w:rStyle w:val="Hyperlink"/>
          </w:rPr>
          <w:t>Organisation der Arbeitsergebnisse</w:t>
        </w:r>
        <w:r w:rsidR="0099436F" w:rsidRPr="006D4F38">
          <w:rPr>
            <w:webHidden/>
          </w:rPr>
          <w:tab/>
        </w:r>
        <w:r w:rsidR="0099436F" w:rsidRPr="006D4F38">
          <w:rPr>
            <w:webHidden/>
          </w:rPr>
          <w:fldChar w:fldCharType="begin"/>
        </w:r>
        <w:r w:rsidR="0099436F" w:rsidRPr="006D4F38">
          <w:rPr>
            <w:webHidden/>
          </w:rPr>
          <w:instrText xml:space="preserve"> PAGEREF _Toc35872921 \h </w:instrText>
        </w:r>
        <w:r w:rsidR="0099436F" w:rsidRPr="006D4F38">
          <w:rPr>
            <w:webHidden/>
          </w:rPr>
        </w:r>
        <w:r w:rsidR="0099436F" w:rsidRPr="006D4F38">
          <w:rPr>
            <w:webHidden/>
          </w:rPr>
          <w:fldChar w:fldCharType="separate"/>
        </w:r>
        <w:r w:rsidR="0099436F" w:rsidRPr="006D4F38">
          <w:rPr>
            <w:webHidden/>
          </w:rPr>
          <w:t>14</w:t>
        </w:r>
        <w:r w:rsidR="0099436F" w:rsidRPr="006D4F38">
          <w:rPr>
            <w:webHidden/>
          </w:rPr>
          <w:fldChar w:fldCharType="end"/>
        </w:r>
      </w:hyperlink>
    </w:p>
    <w:p w14:paraId="5FBE2AA4" w14:textId="2EA6C368" w:rsidR="0099436F" w:rsidRPr="006D4F38" w:rsidRDefault="004F65FF">
      <w:pPr>
        <w:pStyle w:val="Verzeichnis1"/>
        <w:rPr>
          <w:rFonts w:asciiTheme="minorHAnsi" w:eastAsiaTheme="minorEastAsia" w:hAnsiTheme="minorHAnsi"/>
          <w:b w:val="0"/>
          <w:sz w:val="22"/>
          <w:lang w:eastAsia="de-CH" w:bidi="ar-SA"/>
        </w:rPr>
      </w:pPr>
      <w:hyperlink w:anchor="_Toc35872922" w:history="1">
        <w:r w:rsidR="0099436F" w:rsidRPr="006D4F38">
          <w:rPr>
            <w:rStyle w:val="Hyperlink"/>
          </w:rPr>
          <w:t>8</w:t>
        </w:r>
        <w:r w:rsidR="0099436F" w:rsidRPr="006D4F38">
          <w:rPr>
            <w:rFonts w:asciiTheme="minorHAnsi" w:eastAsiaTheme="minorEastAsia" w:hAnsiTheme="minorHAnsi"/>
            <w:b w:val="0"/>
            <w:sz w:val="22"/>
            <w:lang w:eastAsia="de-CH" w:bidi="ar-SA"/>
          </w:rPr>
          <w:tab/>
        </w:r>
        <w:r w:rsidR="0099436F" w:rsidRPr="006D4F38">
          <w:rPr>
            <w:rStyle w:val="Hyperlink"/>
          </w:rPr>
          <w:t>Informieren</w:t>
        </w:r>
        <w:r w:rsidR="0099436F" w:rsidRPr="006D4F38">
          <w:rPr>
            <w:webHidden/>
          </w:rPr>
          <w:tab/>
        </w:r>
        <w:r w:rsidR="0099436F" w:rsidRPr="006D4F38">
          <w:rPr>
            <w:webHidden/>
          </w:rPr>
          <w:fldChar w:fldCharType="begin"/>
        </w:r>
        <w:r w:rsidR="0099436F" w:rsidRPr="006D4F38">
          <w:rPr>
            <w:webHidden/>
          </w:rPr>
          <w:instrText xml:space="preserve"> PAGEREF _Toc35872922 \h </w:instrText>
        </w:r>
        <w:r w:rsidR="0099436F" w:rsidRPr="006D4F38">
          <w:rPr>
            <w:webHidden/>
          </w:rPr>
        </w:r>
        <w:r w:rsidR="0099436F" w:rsidRPr="006D4F38">
          <w:rPr>
            <w:webHidden/>
          </w:rPr>
          <w:fldChar w:fldCharType="separate"/>
        </w:r>
        <w:r w:rsidR="0099436F" w:rsidRPr="006D4F38">
          <w:rPr>
            <w:webHidden/>
          </w:rPr>
          <w:t>14</w:t>
        </w:r>
        <w:r w:rsidR="0099436F" w:rsidRPr="006D4F38">
          <w:rPr>
            <w:webHidden/>
          </w:rPr>
          <w:fldChar w:fldCharType="end"/>
        </w:r>
      </w:hyperlink>
    </w:p>
    <w:p w14:paraId="1D76B903" w14:textId="0F6563B0" w:rsidR="0099436F" w:rsidRPr="006D4F38" w:rsidRDefault="004F65FF">
      <w:pPr>
        <w:pStyle w:val="Verzeichnis2"/>
        <w:rPr>
          <w:rFonts w:asciiTheme="minorHAnsi" w:eastAsiaTheme="minorEastAsia" w:hAnsiTheme="minorHAnsi"/>
          <w:sz w:val="22"/>
          <w:lang w:eastAsia="de-CH" w:bidi="ar-SA"/>
        </w:rPr>
      </w:pPr>
      <w:hyperlink w:anchor="_Toc35872923" w:history="1">
        <w:r w:rsidR="0099436F" w:rsidRPr="006D4F38">
          <w:rPr>
            <w:rStyle w:val="Hyperlink"/>
          </w:rPr>
          <w:t>8.1</w:t>
        </w:r>
        <w:r w:rsidR="0099436F" w:rsidRPr="006D4F38">
          <w:rPr>
            <w:rFonts w:asciiTheme="minorHAnsi" w:eastAsiaTheme="minorEastAsia" w:hAnsiTheme="minorHAnsi"/>
            <w:sz w:val="22"/>
            <w:lang w:eastAsia="de-CH" w:bidi="ar-SA"/>
          </w:rPr>
          <w:tab/>
        </w:r>
        <w:r w:rsidR="0099436F" w:rsidRPr="006D4F38">
          <w:rPr>
            <w:rStyle w:val="Hyperlink"/>
          </w:rPr>
          <w:t>Aufgabe</w:t>
        </w:r>
        <w:r w:rsidR="0099436F" w:rsidRPr="006D4F38">
          <w:rPr>
            <w:webHidden/>
          </w:rPr>
          <w:tab/>
        </w:r>
        <w:r w:rsidR="0099436F" w:rsidRPr="006D4F38">
          <w:rPr>
            <w:webHidden/>
          </w:rPr>
          <w:fldChar w:fldCharType="begin"/>
        </w:r>
        <w:r w:rsidR="0099436F" w:rsidRPr="006D4F38">
          <w:rPr>
            <w:webHidden/>
          </w:rPr>
          <w:instrText xml:space="preserve"> PAGEREF _Toc35872923 \h </w:instrText>
        </w:r>
        <w:r w:rsidR="0099436F" w:rsidRPr="006D4F38">
          <w:rPr>
            <w:webHidden/>
          </w:rPr>
        </w:r>
        <w:r w:rsidR="0099436F" w:rsidRPr="006D4F38">
          <w:rPr>
            <w:webHidden/>
          </w:rPr>
          <w:fldChar w:fldCharType="separate"/>
        </w:r>
        <w:r w:rsidR="0099436F" w:rsidRPr="006D4F38">
          <w:rPr>
            <w:webHidden/>
          </w:rPr>
          <w:t>14</w:t>
        </w:r>
        <w:r w:rsidR="0099436F" w:rsidRPr="006D4F38">
          <w:rPr>
            <w:webHidden/>
          </w:rPr>
          <w:fldChar w:fldCharType="end"/>
        </w:r>
      </w:hyperlink>
    </w:p>
    <w:p w14:paraId="6EA45CFD" w14:textId="64F4C243" w:rsidR="0099436F" w:rsidRPr="006D4F38" w:rsidRDefault="004F65FF">
      <w:pPr>
        <w:pStyle w:val="Verzeichnis2"/>
        <w:rPr>
          <w:rFonts w:asciiTheme="minorHAnsi" w:eastAsiaTheme="minorEastAsia" w:hAnsiTheme="minorHAnsi"/>
          <w:sz w:val="22"/>
          <w:lang w:eastAsia="de-CH" w:bidi="ar-SA"/>
        </w:rPr>
      </w:pPr>
      <w:hyperlink w:anchor="_Toc35872924" w:history="1">
        <w:r w:rsidR="0099436F" w:rsidRPr="006D4F38">
          <w:rPr>
            <w:rStyle w:val="Hyperlink"/>
          </w:rPr>
          <w:t>8.2</w:t>
        </w:r>
        <w:r w:rsidR="0099436F" w:rsidRPr="006D4F38">
          <w:rPr>
            <w:rFonts w:asciiTheme="minorHAnsi" w:eastAsiaTheme="minorEastAsia" w:hAnsiTheme="minorHAnsi"/>
            <w:sz w:val="22"/>
            <w:lang w:eastAsia="de-CH" w:bidi="ar-SA"/>
          </w:rPr>
          <w:tab/>
        </w:r>
        <w:r w:rsidR="0099436F" w:rsidRPr="006D4F38">
          <w:rPr>
            <w:rStyle w:val="Hyperlink"/>
          </w:rPr>
          <w:t>Deadline</w:t>
        </w:r>
        <w:r w:rsidR="0099436F" w:rsidRPr="006D4F38">
          <w:rPr>
            <w:webHidden/>
          </w:rPr>
          <w:tab/>
        </w:r>
        <w:r w:rsidR="0099436F" w:rsidRPr="006D4F38">
          <w:rPr>
            <w:webHidden/>
          </w:rPr>
          <w:fldChar w:fldCharType="begin"/>
        </w:r>
        <w:r w:rsidR="0099436F" w:rsidRPr="006D4F38">
          <w:rPr>
            <w:webHidden/>
          </w:rPr>
          <w:instrText xml:space="preserve"> PAGEREF _Toc35872924 \h </w:instrText>
        </w:r>
        <w:r w:rsidR="0099436F" w:rsidRPr="006D4F38">
          <w:rPr>
            <w:webHidden/>
          </w:rPr>
        </w:r>
        <w:r w:rsidR="0099436F" w:rsidRPr="006D4F38">
          <w:rPr>
            <w:webHidden/>
          </w:rPr>
          <w:fldChar w:fldCharType="separate"/>
        </w:r>
        <w:r w:rsidR="0099436F" w:rsidRPr="006D4F38">
          <w:rPr>
            <w:webHidden/>
          </w:rPr>
          <w:t>14</w:t>
        </w:r>
        <w:r w:rsidR="0099436F" w:rsidRPr="006D4F38">
          <w:rPr>
            <w:webHidden/>
          </w:rPr>
          <w:fldChar w:fldCharType="end"/>
        </w:r>
      </w:hyperlink>
    </w:p>
    <w:p w14:paraId="329038E4" w14:textId="7B5BCAD0" w:rsidR="0099436F" w:rsidRPr="006D4F38" w:rsidRDefault="004F65FF">
      <w:pPr>
        <w:pStyle w:val="Verzeichnis2"/>
        <w:rPr>
          <w:rFonts w:asciiTheme="minorHAnsi" w:eastAsiaTheme="minorEastAsia" w:hAnsiTheme="minorHAnsi"/>
          <w:sz w:val="22"/>
          <w:lang w:eastAsia="de-CH" w:bidi="ar-SA"/>
        </w:rPr>
      </w:pPr>
      <w:hyperlink w:anchor="_Toc35872925" w:history="1">
        <w:r w:rsidR="0099436F" w:rsidRPr="006D4F38">
          <w:rPr>
            <w:rStyle w:val="Hyperlink"/>
          </w:rPr>
          <w:t>8.3</w:t>
        </w:r>
        <w:r w:rsidR="0099436F" w:rsidRPr="006D4F38">
          <w:rPr>
            <w:rFonts w:asciiTheme="minorHAnsi" w:eastAsiaTheme="minorEastAsia" w:hAnsiTheme="minorHAnsi"/>
            <w:sz w:val="22"/>
            <w:lang w:eastAsia="de-CH" w:bidi="ar-SA"/>
          </w:rPr>
          <w:tab/>
        </w:r>
        <w:r w:rsidR="0099436F" w:rsidRPr="006D4F38">
          <w:rPr>
            <w:rStyle w:val="Hyperlink"/>
          </w:rPr>
          <w:t>Herausforderungen</w:t>
        </w:r>
        <w:r w:rsidR="0099436F" w:rsidRPr="006D4F38">
          <w:rPr>
            <w:webHidden/>
          </w:rPr>
          <w:tab/>
        </w:r>
        <w:r w:rsidR="0099436F" w:rsidRPr="006D4F38">
          <w:rPr>
            <w:webHidden/>
          </w:rPr>
          <w:fldChar w:fldCharType="begin"/>
        </w:r>
        <w:r w:rsidR="0099436F" w:rsidRPr="006D4F38">
          <w:rPr>
            <w:webHidden/>
          </w:rPr>
          <w:instrText xml:space="preserve"> PAGEREF _Toc35872925 \h </w:instrText>
        </w:r>
        <w:r w:rsidR="0099436F" w:rsidRPr="006D4F38">
          <w:rPr>
            <w:webHidden/>
          </w:rPr>
        </w:r>
        <w:r w:rsidR="0099436F" w:rsidRPr="006D4F38">
          <w:rPr>
            <w:webHidden/>
          </w:rPr>
          <w:fldChar w:fldCharType="separate"/>
        </w:r>
        <w:r w:rsidR="0099436F" w:rsidRPr="006D4F38">
          <w:rPr>
            <w:webHidden/>
          </w:rPr>
          <w:t>14</w:t>
        </w:r>
        <w:r w:rsidR="0099436F" w:rsidRPr="006D4F38">
          <w:rPr>
            <w:webHidden/>
          </w:rPr>
          <w:fldChar w:fldCharType="end"/>
        </w:r>
      </w:hyperlink>
    </w:p>
    <w:p w14:paraId="61E35AB8" w14:textId="23C335A0" w:rsidR="0099436F" w:rsidRPr="006D4F38" w:rsidRDefault="004F65FF">
      <w:pPr>
        <w:pStyle w:val="Verzeichnis3"/>
        <w:rPr>
          <w:rFonts w:asciiTheme="minorHAnsi" w:eastAsiaTheme="minorEastAsia" w:hAnsiTheme="minorHAnsi"/>
          <w:sz w:val="22"/>
          <w:lang w:eastAsia="de-CH" w:bidi="ar-SA"/>
        </w:rPr>
      </w:pPr>
      <w:hyperlink w:anchor="_Toc35872926" w:history="1">
        <w:r w:rsidR="0099436F" w:rsidRPr="006D4F38">
          <w:rPr>
            <w:rStyle w:val="Hyperlink"/>
          </w:rPr>
          <w:t>8.3.1</w:t>
        </w:r>
        <w:r w:rsidR="0099436F" w:rsidRPr="006D4F38">
          <w:rPr>
            <w:rFonts w:asciiTheme="minorHAnsi" w:eastAsiaTheme="minorEastAsia" w:hAnsiTheme="minorHAnsi"/>
            <w:sz w:val="22"/>
            <w:lang w:eastAsia="de-CH" w:bidi="ar-SA"/>
          </w:rPr>
          <w:tab/>
        </w:r>
        <w:r w:rsidR="0099436F" w:rsidRPr="006D4F38">
          <w:rPr>
            <w:rStyle w:val="Hyperlink"/>
          </w:rPr>
          <w:t>JavaScript Diagramme</w:t>
        </w:r>
        <w:r w:rsidR="0099436F" w:rsidRPr="006D4F38">
          <w:rPr>
            <w:webHidden/>
          </w:rPr>
          <w:tab/>
        </w:r>
        <w:r w:rsidR="0099436F" w:rsidRPr="006D4F38">
          <w:rPr>
            <w:webHidden/>
          </w:rPr>
          <w:fldChar w:fldCharType="begin"/>
        </w:r>
        <w:r w:rsidR="0099436F" w:rsidRPr="006D4F38">
          <w:rPr>
            <w:webHidden/>
          </w:rPr>
          <w:instrText xml:space="preserve"> PAGEREF _Toc35872926 \h </w:instrText>
        </w:r>
        <w:r w:rsidR="0099436F" w:rsidRPr="006D4F38">
          <w:rPr>
            <w:webHidden/>
          </w:rPr>
        </w:r>
        <w:r w:rsidR="0099436F" w:rsidRPr="006D4F38">
          <w:rPr>
            <w:webHidden/>
          </w:rPr>
          <w:fldChar w:fldCharType="separate"/>
        </w:r>
        <w:r w:rsidR="0099436F" w:rsidRPr="006D4F38">
          <w:rPr>
            <w:webHidden/>
          </w:rPr>
          <w:t>14</w:t>
        </w:r>
        <w:r w:rsidR="0099436F" w:rsidRPr="006D4F38">
          <w:rPr>
            <w:webHidden/>
          </w:rPr>
          <w:fldChar w:fldCharType="end"/>
        </w:r>
      </w:hyperlink>
    </w:p>
    <w:p w14:paraId="6A1C2127" w14:textId="0778B82D" w:rsidR="0099436F" w:rsidRPr="006D4F38" w:rsidRDefault="004F65FF">
      <w:pPr>
        <w:pStyle w:val="Verzeichnis3"/>
        <w:rPr>
          <w:rFonts w:asciiTheme="minorHAnsi" w:eastAsiaTheme="minorEastAsia" w:hAnsiTheme="minorHAnsi"/>
          <w:sz w:val="22"/>
          <w:lang w:eastAsia="de-CH" w:bidi="ar-SA"/>
        </w:rPr>
      </w:pPr>
      <w:hyperlink w:anchor="_Toc35872927" w:history="1">
        <w:r w:rsidR="0099436F" w:rsidRPr="006D4F38">
          <w:rPr>
            <w:rStyle w:val="Hyperlink"/>
          </w:rPr>
          <w:t>8.3.2</w:t>
        </w:r>
        <w:r w:rsidR="0099436F" w:rsidRPr="006D4F38">
          <w:rPr>
            <w:rFonts w:asciiTheme="minorHAnsi" w:eastAsiaTheme="minorEastAsia" w:hAnsiTheme="minorHAnsi"/>
            <w:sz w:val="22"/>
            <w:lang w:eastAsia="de-CH" w:bidi="ar-SA"/>
          </w:rPr>
          <w:tab/>
        </w:r>
        <w:r w:rsidR="0099436F" w:rsidRPr="006D4F38">
          <w:rPr>
            <w:rStyle w:val="Hyperlink"/>
          </w:rPr>
          <w:t>Sensor Wert Beobachter</w:t>
        </w:r>
        <w:r w:rsidR="0099436F" w:rsidRPr="006D4F38">
          <w:rPr>
            <w:webHidden/>
          </w:rPr>
          <w:tab/>
        </w:r>
        <w:r w:rsidR="0099436F" w:rsidRPr="006D4F38">
          <w:rPr>
            <w:webHidden/>
          </w:rPr>
          <w:fldChar w:fldCharType="begin"/>
        </w:r>
        <w:r w:rsidR="0099436F" w:rsidRPr="006D4F38">
          <w:rPr>
            <w:webHidden/>
          </w:rPr>
          <w:instrText xml:space="preserve"> PAGEREF _Toc35872927 \h </w:instrText>
        </w:r>
        <w:r w:rsidR="0099436F" w:rsidRPr="006D4F38">
          <w:rPr>
            <w:webHidden/>
          </w:rPr>
        </w:r>
        <w:r w:rsidR="0099436F" w:rsidRPr="006D4F38">
          <w:rPr>
            <w:webHidden/>
          </w:rPr>
          <w:fldChar w:fldCharType="separate"/>
        </w:r>
        <w:r w:rsidR="0099436F" w:rsidRPr="006D4F38">
          <w:rPr>
            <w:webHidden/>
          </w:rPr>
          <w:t>15</w:t>
        </w:r>
        <w:r w:rsidR="0099436F" w:rsidRPr="006D4F38">
          <w:rPr>
            <w:webHidden/>
          </w:rPr>
          <w:fldChar w:fldCharType="end"/>
        </w:r>
      </w:hyperlink>
    </w:p>
    <w:p w14:paraId="5430CCFA" w14:textId="04EE5810" w:rsidR="0099436F" w:rsidRPr="006D4F38" w:rsidRDefault="004F65FF">
      <w:pPr>
        <w:pStyle w:val="Verzeichnis3"/>
        <w:rPr>
          <w:rFonts w:asciiTheme="minorHAnsi" w:eastAsiaTheme="minorEastAsia" w:hAnsiTheme="minorHAnsi"/>
          <w:sz w:val="22"/>
          <w:lang w:eastAsia="de-CH" w:bidi="ar-SA"/>
        </w:rPr>
      </w:pPr>
      <w:hyperlink w:anchor="_Toc35872928" w:history="1">
        <w:r w:rsidR="0099436F" w:rsidRPr="006D4F38">
          <w:rPr>
            <w:rStyle w:val="Hyperlink"/>
          </w:rPr>
          <w:t>8.3.3</w:t>
        </w:r>
        <w:r w:rsidR="0099436F" w:rsidRPr="006D4F38">
          <w:rPr>
            <w:rFonts w:asciiTheme="minorHAnsi" w:eastAsiaTheme="minorEastAsia" w:hAnsiTheme="minorHAnsi"/>
            <w:sz w:val="22"/>
            <w:lang w:eastAsia="de-CH" w:bidi="ar-SA"/>
          </w:rPr>
          <w:tab/>
        </w:r>
        <w:r w:rsidR="0099436F" w:rsidRPr="006D4F38">
          <w:rPr>
            <w:rStyle w:val="Hyperlink"/>
          </w:rPr>
          <w:t>Responsive Design</w:t>
        </w:r>
        <w:r w:rsidR="0099436F" w:rsidRPr="006D4F38">
          <w:rPr>
            <w:webHidden/>
          </w:rPr>
          <w:tab/>
        </w:r>
        <w:r w:rsidR="0099436F" w:rsidRPr="006D4F38">
          <w:rPr>
            <w:webHidden/>
          </w:rPr>
          <w:fldChar w:fldCharType="begin"/>
        </w:r>
        <w:r w:rsidR="0099436F" w:rsidRPr="006D4F38">
          <w:rPr>
            <w:webHidden/>
          </w:rPr>
          <w:instrText xml:space="preserve"> PAGEREF _Toc35872928 \h </w:instrText>
        </w:r>
        <w:r w:rsidR="0099436F" w:rsidRPr="006D4F38">
          <w:rPr>
            <w:webHidden/>
          </w:rPr>
        </w:r>
        <w:r w:rsidR="0099436F" w:rsidRPr="006D4F38">
          <w:rPr>
            <w:webHidden/>
          </w:rPr>
          <w:fldChar w:fldCharType="separate"/>
        </w:r>
        <w:r w:rsidR="0099436F" w:rsidRPr="006D4F38">
          <w:rPr>
            <w:webHidden/>
          </w:rPr>
          <w:t>16</w:t>
        </w:r>
        <w:r w:rsidR="0099436F" w:rsidRPr="006D4F38">
          <w:rPr>
            <w:webHidden/>
          </w:rPr>
          <w:fldChar w:fldCharType="end"/>
        </w:r>
      </w:hyperlink>
    </w:p>
    <w:p w14:paraId="6F347DAA" w14:textId="14D2C93D" w:rsidR="0099436F" w:rsidRPr="006D4F38" w:rsidRDefault="004F65FF">
      <w:pPr>
        <w:pStyle w:val="Verzeichnis3"/>
        <w:rPr>
          <w:rFonts w:asciiTheme="minorHAnsi" w:eastAsiaTheme="minorEastAsia" w:hAnsiTheme="minorHAnsi"/>
          <w:sz w:val="22"/>
          <w:lang w:eastAsia="de-CH" w:bidi="ar-SA"/>
        </w:rPr>
      </w:pPr>
      <w:hyperlink w:anchor="_Toc35872929" w:history="1">
        <w:r w:rsidR="0099436F" w:rsidRPr="006D4F38">
          <w:rPr>
            <w:rStyle w:val="Hyperlink"/>
          </w:rPr>
          <w:t>8.3.4</w:t>
        </w:r>
        <w:r w:rsidR="0099436F" w:rsidRPr="006D4F38">
          <w:rPr>
            <w:rFonts w:asciiTheme="minorHAnsi" w:eastAsiaTheme="minorEastAsia" w:hAnsiTheme="minorHAnsi"/>
            <w:sz w:val="22"/>
            <w:lang w:eastAsia="de-CH" w:bidi="ar-SA"/>
          </w:rPr>
          <w:tab/>
        </w:r>
        <w:r w:rsidR="0099436F" w:rsidRPr="006D4F38">
          <w:rPr>
            <w:rStyle w:val="Hyperlink"/>
          </w:rPr>
          <w:t>Sphinx Dokumentation</w:t>
        </w:r>
        <w:r w:rsidR="0099436F" w:rsidRPr="006D4F38">
          <w:rPr>
            <w:webHidden/>
          </w:rPr>
          <w:tab/>
        </w:r>
        <w:r w:rsidR="0099436F" w:rsidRPr="006D4F38">
          <w:rPr>
            <w:webHidden/>
          </w:rPr>
          <w:fldChar w:fldCharType="begin"/>
        </w:r>
        <w:r w:rsidR="0099436F" w:rsidRPr="006D4F38">
          <w:rPr>
            <w:webHidden/>
          </w:rPr>
          <w:instrText xml:space="preserve"> PAGEREF _Toc35872929 \h </w:instrText>
        </w:r>
        <w:r w:rsidR="0099436F" w:rsidRPr="006D4F38">
          <w:rPr>
            <w:webHidden/>
          </w:rPr>
        </w:r>
        <w:r w:rsidR="0099436F" w:rsidRPr="006D4F38">
          <w:rPr>
            <w:webHidden/>
          </w:rPr>
          <w:fldChar w:fldCharType="separate"/>
        </w:r>
        <w:r w:rsidR="0099436F" w:rsidRPr="006D4F38">
          <w:rPr>
            <w:webHidden/>
          </w:rPr>
          <w:t>17</w:t>
        </w:r>
        <w:r w:rsidR="0099436F" w:rsidRPr="006D4F38">
          <w:rPr>
            <w:webHidden/>
          </w:rPr>
          <w:fldChar w:fldCharType="end"/>
        </w:r>
      </w:hyperlink>
    </w:p>
    <w:p w14:paraId="4BC5E3B6" w14:textId="2FD65BB5" w:rsidR="0099436F" w:rsidRPr="006D4F38" w:rsidRDefault="004F65FF">
      <w:pPr>
        <w:pStyle w:val="Verzeichnis3"/>
        <w:rPr>
          <w:rFonts w:asciiTheme="minorHAnsi" w:eastAsiaTheme="minorEastAsia" w:hAnsiTheme="minorHAnsi"/>
          <w:sz w:val="22"/>
          <w:lang w:eastAsia="de-CH" w:bidi="ar-SA"/>
        </w:rPr>
      </w:pPr>
      <w:hyperlink w:anchor="_Toc35872930" w:history="1">
        <w:r w:rsidR="0099436F" w:rsidRPr="006D4F38">
          <w:rPr>
            <w:rStyle w:val="Hyperlink"/>
          </w:rPr>
          <w:t>8.3.5</w:t>
        </w:r>
        <w:r w:rsidR="0099436F" w:rsidRPr="006D4F38">
          <w:rPr>
            <w:rFonts w:asciiTheme="minorHAnsi" w:eastAsiaTheme="minorEastAsia" w:hAnsiTheme="minorHAnsi"/>
            <w:sz w:val="22"/>
            <w:lang w:eastAsia="de-CH" w:bidi="ar-SA"/>
          </w:rPr>
          <w:tab/>
        </w:r>
        <w:r w:rsidR="0099436F" w:rsidRPr="006D4F38">
          <w:rPr>
            <w:rStyle w:val="Hyperlink"/>
          </w:rPr>
          <w:t>Python API Framework</w:t>
        </w:r>
        <w:r w:rsidR="0099436F" w:rsidRPr="006D4F38">
          <w:rPr>
            <w:webHidden/>
          </w:rPr>
          <w:tab/>
        </w:r>
        <w:r w:rsidR="0099436F" w:rsidRPr="006D4F38">
          <w:rPr>
            <w:webHidden/>
          </w:rPr>
          <w:fldChar w:fldCharType="begin"/>
        </w:r>
        <w:r w:rsidR="0099436F" w:rsidRPr="006D4F38">
          <w:rPr>
            <w:webHidden/>
          </w:rPr>
          <w:instrText xml:space="preserve"> PAGEREF _Toc35872930 \h </w:instrText>
        </w:r>
        <w:r w:rsidR="0099436F" w:rsidRPr="006D4F38">
          <w:rPr>
            <w:webHidden/>
          </w:rPr>
        </w:r>
        <w:r w:rsidR="0099436F" w:rsidRPr="006D4F38">
          <w:rPr>
            <w:webHidden/>
          </w:rPr>
          <w:fldChar w:fldCharType="separate"/>
        </w:r>
        <w:r w:rsidR="0099436F" w:rsidRPr="006D4F38">
          <w:rPr>
            <w:webHidden/>
          </w:rPr>
          <w:t>17</w:t>
        </w:r>
        <w:r w:rsidR="0099436F" w:rsidRPr="006D4F38">
          <w:rPr>
            <w:webHidden/>
          </w:rPr>
          <w:fldChar w:fldCharType="end"/>
        </w:r>
      </w:hyperlink>
    </w:p>
    <w:p w14:paraId="01BD87D3" w14:textId="064FAE29" w:rsidR="0099436F" w:rsidRPr="006D4F38" w:rsidRDefault="004F65FF">
      <w:pPr>
        <w:pStyle w:val="Verzeichnis3"/>
        <w:rPr>
          <w:rFonts w:asciiTheme="minorHAnsi" w:eastAsiaTheme="minorEastAsia" w:hAnsiTheme="minorHAnsi"/>
          <w:sz w:val="22"/>
          <w:lang w:eastAsia="de-CH" w:bidi="ar-SA"/>
        </w:rPr>
      </w:pPr>
      <w:hyperlink w:anchor="_Toc35872931" w:history="1">
        <w:r w:rsidR="0099436F" w:rsidRPr="006D4F38">
          <w:rPr>
            <w:rStyle w:val="Hyperlink"/>
          </w:rPr>
          <w:t>8.3.6</w:t>
        </w:r>
        <w:r w:rsidR="0099436F" w:rsidRPr="006D4F38">
          <w:rPr>
            <w:rFonts w:asciiTheme="minorHAnsi" w:eastAsiaTheme="minorEastAsia" w:hAnsiTheme="minorHAnsi"/>
            <w:sz w:val="22"/>
            <w:lang w:eastAsia="de-CH" w:bidi="ar-SA"/>
          </w:rPr>
          <w:tab/>
        </w:r>
        <w:r w:rsidR="0099436F" w:rsidRPr="006D4F38">
          <w:rPr>
            <w:rStyle w:val="Hyperlink"/>
          </w:rPr>
          <w:t>HTML Präprozessor</w:t>
        </w:r>
        <w:r w:rsidR="0099436F" w:rsidRPr="006D4F38">
          <w:rPr>
            <w:webHidden/>
          </w:rPr>
          <w:tab/>
        </w:r>
        <w:r w:rsidR="0099436F" w:rsidRPr="006D4F38">
          <w:rPr>
            <w:webHidden/>
          </w:rPr>
          <w:fldChar w:fldCharType="begin"/>
        </w:r>
        <w:r w:rsidR="0099436F" w:rsidRPr="006D4F38">
          <w:rPr>
            <w:webHidden/>
          </w:rPr>
          <w:instrText xml:space="preserve"> PAGEREF _Toc35872931 \h </w:instrText>
        </w:r>
        <w:r w:rsidR="0099436F" w:rsidRPr="006D4F38">
          <w:rPr>
            <w:webHidden/>
          </w:rPr>
        </w:r>
        <w:r w:rsidR="0099436F" w:rsidRPr="006D4F38">
          <w:rPr>
            <w:webHidden/>
          </w:rPr>
          <w:fldChar w:fldCharType="separate"/>
        </w:r>
        <w:r w:rsidR="0099436F" w:rsidRPr="006D4F38">
          <w:rPr>
            <w:webHidden/>
          </w:rPr>
          <w:t>17</w:t>
        </w:r>
        <w:r w:rsidR="0099436F" w:rsidRPr="006D4F38">
          <w:rPr>
            <w:webHidden/>
          </w:rPr>
          <w:fldChar w:fldCharType="end"/>
        </w:r>
      </w:hyperlink>
    </w:p>
    <w:p w14:paraId="5F1060CC" w14:textId="5068D991" w:rsidR="0099436F" w:rsidRPr="006D4F38" w:rsidRDefault="004F65FF">
      <w:pPr>
        <w:pStyle w:val="Verzeichnis1"/>
        <w:rPr>
          <w:rFonts w:asciiTheme="minorHAnsi" w:eastAsiaTheme="minorEastAsia" w:hAnsiTheme="minorHAnsi"/>
          <w:b w:val="0"/>
          <w:sz w:val="22"/>
          <w:lang w:eastAsia="de-CH" w:bidi="ar-SA"/>
        </w:rPr>
      </w:pPr>
      <w:hyperlink w:anchor="_Toc35872932" w:history="1">
        <w:r w:rsidR="0099436F" w:rsidRPr="006D4F38">
          <w:rPr>
            <w:rStyle w:val="Hyperlink"/>
          </w:rPr>
          <w:t>9</w:t>
        </w:r>
        <w:r w:rsidR="0099436F" w:rsidRPr="006D4F38">
          <w:rPr>
            <w:rFonts w:asciiTheme="minorHAnsi" w:eastAsiaTheme="minorEastAsia" w:hAnsiTheme="minorHAnsi"/>
            <w:b w:val="0"/>
            <w:sz w:val="22"/>
            <w:lang w:eastAsia="de-CH" w:bidi="ar-SA"/>
          </w:rPr>
          <w:tab/>
        </w:r>
        <w:r w:rsidR="0099436F" w:rsidRPr="006D4F38">
          <w:rPr>
            <w:rStyle w:val="Hyperlink"/>
          </w:rPr>
          <w:t>Planen</w:t>
        </w:r>
        <w:r w:rsidR="0099436F" w:rsidRPr="006D4F38">
          <w:rPr>
            <w:webHidden/>
          </w:rPr>
          <w:tab/>
        </w:r>
        <w:r w:rsidR="0099436F" w:rsidRPr="006D4F38">
          <w:rPr>
            <w:webHidden/>
          </w:rPr>
          <w:fldChar w:fldCharType="begin"/>
        </w:r>
        <w:r w:rsidR="0099436F" w:rsidRPr="006D4F38">
          <w:rPr>
            <w:webHidden/>
          </w:rPr>
          <w:instrText xml:space="preserve"> PAGEREF _Toc35872932 \h </w:instrText>
        </w:r>
        <w:r w:rsidR="0099436F" w:rsidRPr="006D4F38">
          <w:rPr>
            <w:webHidden/>
          </w:rPr>
        </w:r>
        <w:r w:rsidR="0099436F" w:rsidRPr="006D4F38">
          <w:rPr>
            <w:webHidden/>
          </w:rPr>
          <w:fldChar w:fldCharType="separate"/>
        </w:r>
        <w:r w:rsidR="0099436F" w:rsidRPr="006D4F38">
          <w:rPr>
            <w:webHidden/>
          </w:rPr>
          <w:t>18</w:t>
        </w:r>
        <w:r w:rsidR="0099436F" w:rsidRPr="006D4F38">
          <w:rPr>
            <w:webHidden/>
          </w:rPr>
          <w:fldChar w:fldCharType="end"/>
        </w:r>
      </w:hyperlink>
    </w:p>
    <w:p w14:paraId="125E6654" w14:textId="7361C44E" w:rsidR="0099436F" w:rsidRPr="006D4F38" w:rsidRDefault="004F65FF">
      <w:pPr>
        <w:pStyle w:val="Verzeichnis2"/>
        <w:rPr>
          <w:rFonts w:asciiTheme="minorHAnsi" w:eastAsiaTheme="minorEastAsia" w:hAnsiTheme="minorHAnsi"/>
          <w:sz w:val="22"/>
          <w:lang w:eastAsia="de-CH" w:bidi="ar-SA"/>
        </w:rPr>
      </w:pPr>
      <w:hyperlink w:anchor="_Toc35872933" w:history="1">
        <w:r w:rsidR="0099436F" w:rsidRPr="006D4F38">
          <w:rPr>
            <w:rStyle w:val="Hyperlink"/>
          </w:rPr>
          <w:t>9.1</w:t>
        </w:r>
        <w:r w:rsidR="0099436F" w:rsidRPr="006D4F38">
          <w:rPr>
            <w:rFonts w:asciiTheme="minorHAnsi" w:eastAsiaTheme="minorEastAsia" w:hAnsiTheme="minorHAnsi"/>
            <w:sz w:val="22"/>
            <w:lang w:eastAsia="de-CH" w:bidi="ar-SA"/>
          </w:rPr>
          <w:tab/>
        </w:r>
        <w:r w:rsidR="0099436F" w:rsidRPr="006D4F38">
          <w:rPr>
            <w:rStyle w:val="Hyperlink"/>
          </w:rPr>
          <w:t>System</w:t>
        </w:r>
        <w:r w:rsidR="0099436F" w:rsidRPr="006D4F38">
          <w:rPr>
            <w:webHidden/>
          </w:rPr>
          <w:tab/>
        </w:r>
        <w:r w:rsidR="0099436F" w:rsidRPr="006D4F38">
          <w:rPr>
            <w:webHidden/>
          </w:rPr>
          <w:fldChar w:fldCharType="begin"/>
        </w:r>
        <w:r w:rsidR="0099436F" w:rsidRPr="006D4F38">
          <w:rPr>
            <w:webHidden/>
          </w:rPr>
          <w:instrText xml:space="preserve"> PAGEREF _Toc35872933 \h </w:instrText>
        </w:r>
        <w:r w:rsidR="0099436F" w:rsidRPr="006D4F38">
          <w:rPr>
            <w:webHidden/>
          </w:rPr>
        </w:r>
        <w:r w:rsidR="0099436F" w:rsidRPr="006D4F38">
          <w:rPr>
            <w:webHidden/>
          </w:rPr>
          <w:fldChar w:fldCharType="separate"/>
        </w:r>
        <w:r w:rsidR="0099436F" w:rsidRPr="006D4F38">
          <w:rPr>
            <w:webHidden/>
          </w:rPr>
          <w:t>18</w:t>
        </w:r>
        <w:r w:rsidR="0099436F" w:rsidRPr="006D4F38">
          <w:rPr>
            <w:webHidden/>
          </w:rPr>
          <w:fldChar w:fldCharType="end"/>
        </w:r>
      </w:hyperlink>
    </w:p>
    <w:p w14:paraId="4A88646E" w14:textId="06AF8D9E" w:rsidR="0099436F" w:rsidRPr="006D4F38" w:rsidRDefault="004F65FF">
      <w:pPr>
        <w:pStyle w:val="Verzeichnis2"/>
        <w:rPr>
          <w:rFonts w:asciiTheme="minorHAnsi" w:eastAsiaTheme="minorEastAsia" w:hAnsiTheme="minorHAnsi"/>
          <w:sz w:val="22"/>
          <w:lang w:eastAsia="de-CH" w:bidi="ar-SA"/>
        </w:rPr>
      </w:pPr>
      <w:hyperlink w:anchor="_Toc35872934" w:history="1">
        <w:r w:rsidR="0099436F" w:rsidRPr="006D4F38">
          <w:rPr>
            <w:rStyle w:val="Hyperlink"/>
          </w:rPr>
          <w:t>9.2</w:t>
        </w:r>
        <w:r w:rsidR="0099436F" w:rsidRPr="006D4F38">
          <w:rPr>
            <w:rFonts w:asciiTheme="minorHAnsi" w:eastAsiaTheme="minorEastAsia" w:hAnsiTheme="minorHAnsi"/>
            <w:sz w:val="22"/>
            <w:lang w:eastAsia="de-CH" w:bidi="ar-SA"/>
          </w:rPr>
          <w:tab/>
        </w:r>
        <w:r w:rsidR="0099436F" w:rsidRPr="006D4F38">
          <w:rPr>
            <w:rStyle w:val="Hyperlink"/>
          </w:rPr>
          <w:t>Authentifizierung</w:t>
        </w:r>
        <w:r w:rsidR="0099436F" w:rsidRPr="006D4F38">
          <w:rPr>
            <w:webHidden/>
          </w:rPr>
          <w:tab/>
        </w:r>
        <w:r w:rsidR="0099436F" w:rsidRPr="006D4F38">
          <w:rPr>
            <w:webHidden/>
          </w:rPr>
          <w:fldChar w:fldCharType="begin"/>
        </w:r>
        <w:r w:rsidR="0099436F" w:rsidRPr="006D4F38">
          <w:rPr>
            <w:webHidden/>
          </w:rPr>
          <w:instrText xml:space="preserve"> PAGEREF _Toc35872934 \h </w:instrText>
        </w:r>
        <w:r w:rsidR="0099436F" w:rsidRPr="006D4F38">
          <w:rPr>
            <w:webHidden/>
          </w:rPr>
        </w:r>
        <w:r w:rsidR="0099436F" w:rsidRPr="006D4F38">
          <w:rPr>
            <w:webHidden/>
          </w:rPr>
          <w:fldChar w:fldCharType="separate"/>
        </w:r>
        <w:r w:rsidR="0099436F" w:rsidRPr="006D4F38">
          <w:rPr>
            <w:webHidden/>
          </w:rPr>
          <w:t>19</w:t>
        </w:r>
        <w:r w:rsidR="0099436F" w:rsidRPr="006D4F38">
          <w:rPr>
            <w:webHidden/>
          </w:rPr>
          <w:fldChar w:fldCharType="end"/>
        </w:r>
      </w:hyperlink>
    </w:p>
    <w:p w14:paraId="6D81A77A" w14:textId="575EF5A6" w:rsidR="0099436F" w:rsidRPr="006D4F38" w:rsidRDefault="004F65FF">
      <w:pPr>
        <w:pStyle w:val="Verzeichnis1"/>
        <w:rPr>
          <w:rFonts w:asciiTheme="minorHAnsi" w:eastAsiaTheme="minorEastAsia" w:hAnsiTheme="minorHAnsi"/>
          <w:b w:val="0"/>
          <w:sz w:val="22"/>
          <w:lang w:eastAsia="de-CH" w:bidi="ar-SA"/>
        </w:rPr>
      </w:pPr>
      <w:hyperlink w:anchor="_Toc35872935" w:history="1">
        <w:r w:rsidR="0099436F" w:rsidRPr="006D4F38">
          <w:rPr>
            <w:rStyle w:val="Hyperlink"/>
          </w:rPr>
          <w:t>10</w:t>
        </w:r>
        <w:r w:rsidR="0099436F" w:rsidRPr="006D4F38">
          <w:rPr>
            <w:rFonts w:asciiTheme="minorHAnsi" w:eastAsiaTheme="minorEastAsia" w:hAnsiTheme="minorHAnsi"/>
            <w:b w:val="0"/>
            <w:sz w:val="22"/>
            <w:lang w:eastAsia="de-CH" w:bidi="ar-SA"/>
          </w:rPr>
          <w:tab/>
        </w:r>
        <w:r w:rsidR="0099436F" w:rsidRPr="006D4F38">
          <w:rPr>
            <w:rStyle w:val="Hyperlink"/>
          </w:rPr>
          <w:t>Glossar</w:t>
        </w:r>
        <w:r w:rsidR="0099436F" w:rsidRPr="006D4F38">
          <w:rPr>
            <w:webHidden/>
          </w:rPr>
          <w:tab/>
        </w:r>
        <w:r w:rsidR="0099436F" w:rsidRPr="006D4F38">
          <w:rPr>
            <w:webHidden/>
          </w:rPr>
          <w:fldChar w:fldCharType="begin"/>
        </w:r>
        <w:r w:rsidR="0099436F" w:rsidRPr="006D4F38">
          <w:rPr>
            <w:webHidden/>
          </w:rPr>
          <w:instrText xml:space="preserve"> PAGEREF _Toc35872935 \h </w:instrText>
        </w:r>
        <w:r w:rsidR="0099436F" w:rsidRPr="006D4F38">
          <w:rPr>
            <w:webHidden/>
          </w:rPr>
        </w:r>
        <w:r w:rsidR="0099436F" w:rsidRPr="006D4F38">
          <w:rPr>
            <w:webHidden/>
          </w:rPr>
          <w:fldChar w:fldCharType="separate"/>
        </w:r>
        <w:r w:rsidR="0099436F" w:rsidRPr="006D4F38">
          <w:rPr>
            <w:webHidden/>
          </w:rPr>
          <w:t>19</w:t>
        </w:r>
        <w:r w:rsidR="0099436F" w:rsidRPr="006D4F38">
          <w:rPr>
            <w:webHidden/>
          </w:rPr>
          <w:fldChar w:fldCharType="end"/>
        </w:r>
      </w:hyperlink>
    </w:p>
    <w:p w14:paraId="2202D328" w14:textId="6CA8A77B" w:rsidR="0099436F" w:rsidRPr="006D4F38" w:rsidRDefault="004F65FF">
      <w:pPr>
        <w:pStyle w:val="Verzeichnis1"/>
        <w:rPr>
          <w:rFonts w:asciiTheme="minorHAnsi" w:eastAsiaTheme="minorEastAsia" w:hAnsiTheme="minorHAnsi"/>
          <w:b w:val="0"/>
          <w:sz w:val="22"/>
          <w:lang w:eastAsia="de-CH" w:bidi="ar-SA"/>
        </w:rPr>
      </w:pPr>
      <w:hyperlink w:anchor="_Toc35872936" w:history="1">
        <w:r w:rsidR="0099436F" w:rsidRPr="006D4F38">
          <w:rPr>
            <w:rStyle w:val="Hyperlink"/>
          </w:rPr>
          <w:t>11</w:t>
        </w:r>
        <w:r w:rsidR="0099436F" w:rsidRPr="006D4F38">
          <w:rPr>
            <w:rFonts w:asciiTheme="minorHAnsi" w:eastAsiaTheme="minorEastAsia" w:hAnsiTheme="minorHAnsi"/>
            <w:b w:val="0"/>
            <w:sz w:val="22"/>
            <w:lang w:eastAsia="de-CH" w:bidi="ar-SA"/>
          </w:rPr>
          <w:tab/>
        </w:r>
        <w:r w:rsidR="0099436F" w:rsidRPr="006D4F38">
          <w:rPr>
            <w:rStyle w:val="Hyperlink"/>
          </w:rPr>
          <w:t>Literaturverzeichnis</w:t>
        </w:r>
        <w:r w:rsidR="0099436F" w:rsidRPr="006D4F38">
          <w:rPr>
            <w:webHidden/>
          </w:rPr>
          <w:tab/>
        </w:r>
        <w:r w:rsidR="0099436F" w:rsidRPr="006D4F38">
          <w:rPr>
            <w:webHidden/>
          </w:rPr>
          <w:fldChar w:fldCharType="begin"/>
        </w:r>
        <w:r w:rsidR="0099436F" w:rsidRPr="006D4F38">
          <w:rPr>
            <w:webHidden/>
          </w:rPr>
          <w:instrText xml:space="preserve"> PAGEREF _Toc35872936 \h </w:instrText>
        </w:r>
        <w:r w:rsidR="0099436F" w:rsidRPr="006D4F38">
          <w:rPr>
            <w:webHidden/>
          </w:rPr>
        </w:r>
        <w:r w:rsidR="0099436F" w:rsidRPr="006D4F38">
          <w:rPr>
            <w:webHidden/>
          </w:rPr>
          <w:fldChar w:fldCharType="separate"/>
        </w:r>
        <w:r w:rsidR="0099436F" w:rsidRPr="006D4F38">
          <w:rPr>
            <w:webHidden/>
          </w:rPr>
          <w:t>20</w:t>
        </w:r>
        <w:r w:rsidR="0099436F" w:rsidRPr="006D4F38">
          <w:rPr>
            <w:webHidden/>
          </w:rPr>
          <w:fldChar w:fldCharType="end"/>
        </w:r>
      </w:hyperlink>
    </w:p>
    <w:p w14:paraId="616B654B" w14:textId="7E5B35D1" w:rsidR="0099436F" w:rsidRPr="006D4F38" w:rsidRDefault="004F65FF">
      <w:pPr>
        <w:pStyle w:val="Verzeichnis1"/>
        <w:rPr>
          <w:rFonts w:asciiTheme="minorHAnsi" w:eastAsiaTheme="minorEastAsia" w:hAnsiTheme="minorHAnsi"/>
          <w:b w:val="0"/>
          <w:sz w:val="22"/>
          <w:lang w:eastAsia="de-CH" w:bidi="ar-SA"/>
        </w:rPr>
      </w:pPr>
      <w:hyperlink w:anchor="_Toc35872937" w:history="1">
        <w:r w:rsidR="0099436F" w:rsidRPr="006D4F38">
          <w:rPr>
            <w:rStyle w:val="Hyperlink"/>
          </w:rPr>
          <w:t>12</w:t>
        </w:r>
        <w:r w:rsidR="0099436F" w:rsidRPr="006D4F38">
          <w:rPr>
            <w:rFonts w:asciiTheme="minorHAnsi" w:eastAsiaTheme="minorEastAsia" w:hAnsiTheme="minorHAnsi"/>
            <w:b w:val="0"/>
            <w:sz w:val="22"/>
            <w:lang w:eastAsia="de-CH" w:bidi="ar-SA"/>
          </w:rPr>
          <w:tab/>
        </w:r>
        <w:r w:rsidR="0099436F" w:rsidRPr="006D4F38">
          <w:rPr>
            <w:rStyle w:val="Hyperlink"/>
          </w:rPr>
          <w:t>Abbildungsverzeichnis</w:t>
        </w:r>
        <w:r w:rsidR="0099436F" w:rsidRPr="006D4F38">
          <w:rPr>
            <w:webHidden/>
          </w:rPr>
          <w:tab/>
        </w:r>
        <w:r w:rsidR="0099436F" w:rsidRPr="006D4F38">
          <w:rPr>
            <w:webHidden/>
          </w:rPr>
          <w:fldChar w:fldCharType="begin"/>
        </w:r>
        <w:r w:rsidR="0099436F" w:rsidRPr="006D4F38">
          <w:rPr>
            <w:webHidden/>
          </w:rPr>
          <w:instrText xml:space="preserve"> PAGEREF _Toc35872937 \h </w:instrText>
        </w:r>
        <w:r w:rsidR="0099436F" w:rsidRPr="006D4F38">
          <w:rPr>
            <w:webHidden/>
          </w:rPr>
        </w:r>
        <w:r w:rsidR="0099436F" w:rsidRPr="006D4F38">
          <w:rPr>
            <w:webHidden/>
          </w:rPr>
          <w:fldChar w:fldCharType="separate"/>
        </w:r>
        <w:r w:rsidR="0099436F" w:rsidRPr="006D4F38">
          <w:rPr>
            <w:webHidden/>
          </w:rPr>
          <w:t>20</w:t>
        </w:r>
        <w:r w:rsidR="0099436F" w:rsidRPr="006D4F38">
          <w:rPr>
            <w:webHidden/>
          </w:rPr>
          <w:fldChar w:fldCharType="end"/>
        </w:r>
      </w:hyperlink>
    </w:p>
    <w:p w14:paraId="642659E1" w14:textId="02582224" w:rsidR="00F02CC6" w:rsidRPr="006D4F38" w:rsidRDefault="00752581" w:rsidP="00E42095">
      <w:r w:rsidRPr="006D4F38">
        <w:fldChar w:fldCharType="end"/>
      </w:r>
    </w:p>
    <w:p w14:paraId="2E52EC46" w14:textId="77777777" w:rsidR="003C6FA2" w:rsidRPr="006D4F38" w:rsidRDefault="003C6FA2">
      <w:pPr>
        <w:spacing w:after="200" w:line="276" w:lineRule="auto"/>
      </w:pPr>
      <w:r w:rsidRPr="006D4F38">
        <w:br w:type="page"/>
      </w:r>
    </w:p>
    <w:p w14:paraId="3E3F039C" w14:textId="77777777" w:rsidR="00DF7EA6" w:rsidRPr="006D4F38" w:rsidRDefault="00DF7EA6" w:rsidP="00DF7EA6">
      <w:pPr>
        <w:pStyle w:val="StandardBold"/>
      </w:pPr>
      <w:r w:rsidRPr="006D4F38">
        <w:lastRenderedPageBreak/>
        <w:t>Teil 1: Umfeld und Ablauf</w:t>
      </w:r>
    </w:p>
    <w:p w14:paraId="127A4AC5" w14:textId="77777777" w:rsidR="00DF7EA6" w:rsidRPr="006D4F38" w:rsidRDefault="00DF7EA6" w:rsidP="009F7A7B">
      <w:pPr>
        <w:pStyle w:val="berschrift1"/>
      </w:pPr>
      <w:bookmarkStart w:id="0" w:name="_Toc35872889"/>
      <w:r w:rsidRPr="006D4F38">
        <w:t>Aufgabenstellung</w:t>
      </w:r>
      <w:bookmarkEnd w:id="0"/>
    </w:p>
    <w:p w14:paraId="78932BE6" w14:textId="77777777" w:rsidR="00A92B44" w:rsidRPr="006D4F38" w:rsidRDefault="00357775" w:rsidP="00A92B44">
      <w:pPr>
        <w:pStyle w:val="berschrift2"/>
      </w:pPr>
      <w:bookmarkStart w:id="1" w:name="_Toc35872890"/>
      <w:r w:rsidRPr="006D4F38">
        <w:t>Titel der Arbeit</w:t>
      </w:r>
      <w:bookmarkEnd w:id="1"/>
    </w:p>
    <w:p w14:paraId="41080992" w14:textId="77777777" w:rsidR="00357775" w:rsidRPr="006D4F38" w:rsidRDefault="00357775" w:rsidP="00357775">
      <w:r w:rsidRPr="006D4F38">
        <w:t>Auswertung und Visualisierung von IoT Sensor Daten</w:t>
      </w:r>
    </w:p>
    <w:p w14:paraId="6C63F8FB" w14:textId="77777777" w:rsidR="00357775" w:rsidRPr="006D4F38" w:rsidRDefault="00357775" w:rsidP="00357775">
      <w:pPr>
        <w:pStyle w:val="berschrift2"/>
      </w:pPr>
      <w:bookmarkStart w:id="2" w:name="_Toc35872891"/>
      <w:r w:rsidRPr="006D4F38">
        <w:t>Ausgangslage</w:t>
      </w:r>
      <w:bookmarkEnd w:id="2"/>
    </w:p>
    <w:p w14:paraId="5253B84F" w14:textId="77777777" w:rsidR="00357775" w:rsidRPr="006D4F38" w:rsidRDefault="00357775" w:rsidP="00357775">
      <w:r w:rsidRPr="006D4F38">
        <w:t>Unsere Kundin die Berufsfachschule Baden (BBB) möchte in einem Pilotversuch erste Funktionen mittels IoT Sensoren für das Gebäudemanagement testen. Als erstes soll die Toiletten-Benutzung gemessen werden. Diese Informationen werden verwendet um den Reinigungsvorgang zu optimieren. Als zweite Messkategorie wird die Luftqualität in den Unterrichtszimmern überwacht. Die Pilotinstallation wird auf das Gebäude Bruggerstrasse der BBB begrenzt.</w:t>
      </w:r>
    </w:p>
    <w:p w14:paraId="70D283BD" w14:textId="77777777" w:rsidR="00357775" w:rsidRPr="006D4F38" w:rsidRDefault="00357775" w:rsidP="00357775">
      <w:r w:rsidRPr="006D4F38">
        <w:t>Für den Hausdienstleiter sollen die Daten der Sensoren in einem Dashboard angezeigt werden. Für das Reinigungspersonal sind Tablet-PCs vorgesehen, auf welchen die nötigen Informationen für die Reinigungstour angezeigt und Rückmeldungen erfasst werden können.</w:t>
      </w:r>
    </w:p>
    <w:p w14:paraId="5714F015" w14:textId="77777777" w:rsidR="00357775" w:rsidRPr="006D4F38" w:rsidRDefault="00357775" w:rsidP="00357775">
      <w:r w:rsidRPr="006D4F38">
        <w:t>Die Applikation soll bezüglich Sicherheit den gängigen Standards entsprechen und eine unerlaubte Einsicht und Manipulation der Daten verhindern. Für die Umsetzung des GUI kommen die Corporate Design Vorgaben der BBB zum Einsatz.</w:t>
      </w:r>
    </w:p>
    <w:p w14:paraId="594B2A5F" w14:textId="77777777" w:rsidR="00A92B44" w:rsidRPr="006D4F38" w:rsidRDefault="00357775" w:rsidP="00357775">
      <w:pPr>
        <w:pStyle w:val="berschrift2"/>
      </w:pPr>
      <w:bookmarkStart w:id="3" w:name="_Toc35872892"/>
      <w:r w:rsidRPr="006D4F38">
        <w:t>Detaillierte Aufgabenstellung</w:t>
      </w:r>
      <w:bookmarkEnd w:id="3"/>
    </w:p>
    <w:p w14:paraId="33A56910" w14:textId="77777777" w:rsidR="00357775" w:rsidRPr="006D4F38" w:rsidRDefault="00357775" w:rsidP="00357775">
      <w:pPr>
        <w:pStyle w:val="berschrift3"/>
      </w:pPr>
      <w:bookmarkStart w:id="4" w:name="_Toc35872893"/>
      <w:r w:rsidRPr="006D4F38">
        <w:t>Beschreibung</w:t>
      </w:r>
      <w:bookmarkEnd w:id="4"/>
    </w:p>
    <w:p w14:paraId="6BBC4986" w14:textId="77777777" w:rsidR="00357775" w:rsidRPr="006D4F38" w:rsidRDefault="00357775" w:rsidP="00357775">
      <w:r w:rsidRPr="006D4F38">
        <w:t>Die Aufgabe besteht im Groben in der Umsetzung der folgenden Funktionen:</w:t>
      </w:r>
    </w:p>
    <w:p w14:paraId="315D9B28" w14:textId="77777777" w:rsidR="00357775" w:rsidRPr="006D4F38" w:rsidRDefault="00357775" w:rsidP="00357775">
      <w:pPr>
        <w:pStyle w:val="Listenabsatz"/>
        <w:numPr>
          <w:ilvl w:val="0"/>
          <w:numId w:val="30"/>
        </w:numPr>
      </w:pPr>
      <w:r w:rsidRPr="006D4F38">
        <w:t>Interpretation und Auswertung der IoT Sensordaten aus der Datenbank.</w:t>
      </w:r>
    </w:p>
    <w:p w14:paraId="6F162293" w14:textId="77777777" w:rsidR="00357775" w:rsidRPr="006D4F38" w:rsidRDefault="00357775" w:rsidP="00357775">
      <w:pPr>
        <w:pStyle w:val="Listenabsatz"/>
        <w:numPr>
          <w:ilvl w:val="0"/>
          <w:numId w:val="30"/>
        </w:numPr>
      </w:pPr>
      <w:r w:rsidRPr="006D4F38">
        <w:t>Programmierung eines Dashboards für das Gebäudemanagement (Reinigung, Luftqualität)</w:t>
      </w:r>
    </w:p>
    <w:p w14:paraId="3F394176" w14:textId="77777777" w:rsidR="00357775" w:rsidRPr="006D4F38" w:rsidRDefault="00357775" w:rsidP="00357775">
      <w:pPr>
        <w:pStyle w:val="Listenabsatz"/>
        <w:numPr>
          <w:ilvl w:val="0"/>
          <w:numId w:val="30"/>
        </w:numPr>
      </w:pPr>
      <w:r w:rsidRPr="006D4F38">
        <w:t>Programmierung einer Detailansicht von Sensordaten</w:t>
      </w:r>
    </w:p>
    <w:p w14:paraId="1291209D" w14:textId="77777777" w:rsidR="00357775" w:rsidRPr="006D4F38" w:rsidRDefault="00357775" w:rsidP="00357775">
      <w:pPr>
        <w:pStyle w:val="Listenabsatz"/>
        <w:numPr>
          <w:ilvl w:val="0"/>
          <w:numId w:val="30"/>
        </w:numPr>
      </w:pPr>
      <w:r w:rsidRPr="006D4F38">
        <w:t>Programmierung einer Übersicht für das Reinigungspersonal. Optimiert für die Benützung auf einem Tablet mit Touch-Bedienung.</w:t>
      </w:r>
    </w:p>
    <w:p w14:paraId="649CEB38" w14:textId="77777777" w:rsidR="00A92B44" w:rsidRPr="006D4F38" w:rsidRDefault="00357775" w:rsidP="00357775">
      <w:pPr>
        <w:pStyle w:val="Listenabsatz"/>
        <w:numPr>
          <w:ilvl w:val="0"/>
          <w:numId w:val="30"/>
        </w:numPr>
      </w:pPr>
      <w:r w:rsidRPr="006D4F38">
        <w:t>Programmierung von Notifikationen in der Anwendung bei der Erreichung von vordefinierten Grenzwerten der Toilettenbenutzung und bei der Luftqualität.</w:t>
      </w:r>
    </w:p>
    <w:p w14:paraId="72F8A86B" w14:textId="77777777" w:rsidR="00357775" w:rsidRPr="006D4F38" w:rsidRDefault="00357775" w:rsidP="00357775">
      <w:pPr>
        <w:pStyle w:val="berschrift3"/>
      </w:pPr>
      <w:bookmarkStart w:id="5" w:name="_Toc35872894"/>
      <w:r w:rsidRPr="006D4F38">
        <w:t>Generelle Eigenschaften</w:t>
      </w:r>
      <w:bookmarkEnd w:id="5"/>
    </w:p>
    <w:p w14:paraId="48621259" w14:textId="77777777" w:rsidR="00357775" w:rsidRPr="006D4F38" w:rsidRDefault="00357775" w:rsidP="00357775">
      <w:pPr>
        <w:pStyle w:val="Listenabsatz"/>
        <w:numPr>
          <w:ilvl w:val="0"/>
          <w:numId w:val="31"/>
        </w:numPr>
      </w:pPr>
      <w:r w:rsidRPr="006D4F38">
        <w:t>Die Anwendung muss als Webapplikation in der Programmiersprache Python (Backend) und HTML/Javascript/JQuery (Frontend) umgesetzt werden.</w:t>
      </w:r>
    </w:p>
    <w:p w14:paraId="7566B55F" w14:textId="77777777" w:rsidR="00357775" w:rsidRPr="006D4F38" w:rsidRDefault="00357775" w:rsidP="00357775">
      <w:pPr>
        <w:pStyle w:val="Listenabsatz"/>
        <w:numPr>
          <w:ilvl w:val="0"/>
          <w:numId w:val="31"/>
        </w:numPr>
      </w:pPr>
      <w:r w:rsidRPr="006D4F38">
        <w:t>Das GUI soll mit Responsive Design für Desktop, Tablet und Mobile umgesetzt werden. Für Mobile sollen die Standard-Browser der Android und iOS Geräte verwendet werden, respektive während der IPA können entsprechende Emulatoren verwendet werden.</w:t>
      </w:r>
    </w:p>
    <w:p w14:paraId="004903F0" w14:textId="77777777" w:rsidR="00357775" w:rsidRPr="006D4F38" w:rsidRDefault="00357775" w:rsidP="00357775">
      <w:pPr>
        <w:pStyle w:val="Listenabsatz"/>
        <w:numPr>
          <w:ilvl w:val="0"/>
          <w:numId w:val="31"/>
        </w:numPr>
      </w:pPr>
      <w:r w:rsidRPr="006D4F38">
        <w:t>Die Anwendung soll flexibel und modular umgesetzt werden, so dass weitere durch Sensoren messbare Indikatoren in das Dashboard aufgenommen werden können.</w:t>
      </w:r>
    </w:p>
    <w:p w14:paraId="0C28BC92" w14:textId="77777777" w:rsidR="00357775" w:rsidRPr="006D4F38" w:rsidRDefault="00357775" w:rsidP="00357775">
      <w:pPr>
        <w:pStyle w:val="Listenabsatz"/>
        <w:numPr>
          <w:ilvl w:val="0"/>
          <w:numId w:val="31"/>
        </w:numPr>
      </w:pPr>
      <w:r w:rsidRPr="006D4F38">
        <w:t>Die Anwendung soll die folgenden Browser in der aktuellen Version unterstützen: Chrome, Firefox und Edge.</w:t>
      </w:r>
    </w:p>
    <w:p w14:paraId="11D6F13A" w14:textId="77777777" w:rsidR="00357775" w:rsidRPr="006D4F38" w:rsidRDefault="00357775" w:rsidP="00357775">
      <w:pPr>
        <w:pStyle w:val="berschrift3"/>
      </w:pPr>
      <w:bookmarkStart w:id="6" w:name="_Toc35872895"/>
      <w:r w:rsidRPr="006D4F38">
        <w:t>Anforderungen an die Webapplikation</w:t>
      </w:r>
      <w:bookmarkEnd w:id="6"/>
    </w:p>
    <w:p w14:paraId="7DF10B29" w14:textId="77777777" w:rsidR="00357775" w:rsidRPr="006D4F38" w:rsidRDefault="00357775" w:rsidP="00357775">
      <w:pPr>
        <w:pStyle w:val="berschrift4"/>
      </w:pPr>
      <w:r w:rsidRPr="006D4F38">
        <w:t>Login Funktion</w:t>
      </w:r>
    </w:p>
    <w:p w14:paraId="23461154" w14:textId="77777777" w:rsidR="00357775" w:rsidRPr="006D4F38" w:rsidRDefault="00357775" w:rsidP="00357775">
      <w:r w:rsidRPr="006D4F38">
        <w:t>Der Zugang zur Applikation soll mit Benutzer/Passwort geschützt werden.</w:t>
      </w:r>
    </w:p>
    <w:p w14:paraId="52139543" w14:textId="77777777" w:rsidR="00357775" w:rsidRPr="006D4F38" w:rsidRDefault="00357775" w:rsidP="00357775">
      <w:pPr>
        <w:pStyle w:val="berschrift4"/>
      </w:pPr>
      <w:r w:rsidRPr="006D4F38">
        <w:lastRenderedPageBreak/>
        <w:t>Dashboard Hausdienst</w:t>
      </w:r>
    </w:p>
    <w:p w14:paraId="54520BB2" w14:textId="77777777" w:rsidR="00357775" w:rsidRPr="006D4F38" w:rsidRDefault="00357775" w:rsidP="00357775">
      <w:r w:rsidRPr="006D4F38">
        <w:t>Das Dashboard dient dem Hausdienst als Übersicht über den aktuellen Zustand bezüglich Luftqualität und Reinigungsbedarf im Gebäude.</w:t>
      </w:r>
    </w:p>
    <w:p w14:paraId="6A979C21" w14:textId="77777777" w:rsidR="00357775" w:rsidRPr="006D4F38" w:rsidRDefault="00357775" w:rsidP="00357775">
      <w:pPr>
        <w:rPr>
          <w:b/>
        </w:rPr>
      </w:pPr>
      <w:r w:rsidRPr="006D4F38">
        <w:rPr>
          <w:b/>
        </w:rPr>
        <w:t>Überblick aktuelle Luftqualität in den einzelnen Räumen</w:t>
      </w:r>
    </w:p>
    <w:p w14:paraId="554D907A" w14:textId="77777777" w:rsidR="00357775" w:rsidRPr="006D4F38" w:rsidRDefault="00357775"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Übersicht sollen die aktuellen Messwerte (Temperatur, Luftfeuchtigkeit und CO2) angezeigt werden. Die Darstellung soll übersichtlich z.B. gemäss Aufteilung des Gebäudes angezeigt werden.</w:t>
      </w:r>
    </w:p>
    <w:p w14:paraId="1BAC8724" w14:textId="77777777" w:rsidR="00C84570" w:rsidRPr="006D4F38" w:rsidRDefault="00C84570" w:rsidP="00357775">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Zeitlicher Verlauf der Luftqualität</w:t>
      </w:r>
    </w:p>
    <w:p w14:paraId="44C93C5B" w14:textId="77777777" w:rsidR="00C84570" w:rsidRPr="006D4F38" w:rsidRDefault="00C84570"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Detailansicht eines Messpunktes sollen die Messwerte in grafischer Form angezeigt werden. Z.B. als Liniengrafik mit der Möglichkeit über einen wählbaren Zeitraum.</w:t>
      </w:r>
    </w:p>
    <w:p w14:paraId="771D4573" w14:textId="77777777" w:rsidR="00C84570" w:rsidRPr="006D4F38" w:rsidRDefault="00C84570" w:rsidP="00357775">
      <w:pPr>
        <w:rPr>
          <w:b/>
        </w:rPr>
      </w:pPr>
      <w:r w:rsidRPr="006D4F38">
        <w:rPr>
          <w:rFonts w:ascii="Arial" w:hAnsi="Arial" w:cs="Arial"/>
          <w:b/>
          <w:color w:val="383935"/>
          <w:sz w:val="21"/>
          <w:szCs w:val="21"/>
          <w:shd w:val="clear" w:color="auto" w:fill="FFFFFF"/>
        </w:rPr>
        <w:t>Anzeige Reinigungsbedarf</w:t>
      </w:r>
    </w:p>
    <w:p w14:paraId="38FE372D" w14:textId="77777777" w:rsidR="00C84570" w:rsidRPr="006D4F38" w:rsidRDefault="00C84570" w:rsidP="00A92B44">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separaten Seite sollen die Zählerdaten der Toilettenbenutzung angezeigt werden. Der Reinigungsbedarf soll grafisch sichtbar sein mit einem speziellen Symbol oder mit farblicher Unterscheidung.</w:t>
      </w:r>
    </w:p>
    <w:p w14:paraId="0B97907E" w14:textId="77777777" w:rsidR="00C84570" w:rsidRPr="006D4F38" w:rsidRDefault="00C84570" w:rsidP="00A92B44">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Administrationsseite</w:t>
      </w:r>
    </w:p>
    <w:p w14:paraId="508EEEC4" w14:textId="77777777" w:rsidR="00C84570" w:rsidRPr="006D4F38" w:rsidRDefault="00C84570" w:rsidP="00C84570">
      <w:r w:rsidRPr="006D4F38">
        <w:t>Die Grenzwerte für die Luftqualität wie auch für die Toiletten-Reinigung sollen auf einer Administrationsseite angepasst werden können.</w:t>
      </w:r>
      <w:r w:rsidRPr="006D4F38">
        <w:br/>
        <w:t>Ebenfalls soll eine Reinigung unabhängig des Benutzungs-Zählers ausgelöst werden können.</w:t>
      </w:r>
      <w:r w:rsidRPr="006D4F38">
        <w:br/>
        <w:t>Alternativ kann diese Funktion auch in die Detailansicht der Sensoren eingebaut werden.</w:t>
      </w:r>
      <w:r w:rsidRPr="006D4F38">
        <w:br/>
        <w:t>Einfache Benutzerverwaltung (Benutzer erstellen, Rollen zuweisen, Passwort reset)</w:t>
      </w:r>
    </w:p>
    <w:p w14:paraId="166AA980" w14:textId="77777777" w:rsidR="00C84570" w:rsidRPr="006D4F38" w:rsidRDefault="00C84570" w:rsidP="00C84570">
      <w:pPr>
        <w:pStyle w:val="berschrift4"/>
      </w:pPr>
      <w:r w:rsidRPr="006D4F38">
        <w:t>Übersicht für Reinigungspersonal</w:t>
      </w:r>
    </w:p>
    <w:p w14:paraId="14F5543E" w14:textId="77777777" w:rsidR="00C84570" w:rsidRPr="006D4F38" w:rsidRDefault="00C84570" w:rsidP="00C84570">
      <w:pPr>
        <w:rPr>
          <w:b/>
        </w:rPr>
      </w:pPr>
      <w:r w:rsidRPr="006D4F38">
        <w:rPr>
          <w:b/>
        </w:rPr>
        <w:t>Liste zu reinigender Stellen</w:t>
      </w:r>
    </w:p>
    <w:p w14:paraId="22AD7F9B" w14:textId="77777777" w:rsidR="00C84570" w:rsidRPr="006D4F38" w:rsidRDefault="00C84570" w:rsidP="00C84570">
      <w:r w:rsidRPr="006D4F38">
        <w:t>Die zu Reinigenden Toiletten sollen sortiert nach Stockwerk und Gebäude Seite angezeigt werden, so dass eine Reinigungstour optimiert durchgeführt werden kann.</w:t>
      </w:r>
    </w:p>
    <w:p w14:paraId="75050FCF" w14:textId="77777777" w:rsidR="00C84570" w:rsidRPr="006D4F38" w:rsidRDefault="00C84570" w:rsidP="00C84570">
      <w:pPr>
        <w:rPr>
          <w:b/>
        </w:rPr>
      </w:pPr>
      <w:r w:rsidRPr="006D4F38">
        <w:rPr>
          <w:b/>
        </w:rPr>
        <w:t>Rapportierung nach erfolgter Reinigung</w:t>
      </w:r>
    </w:p>
    <w:p w14:paraId="5E3C625F" w14:textId="77777777" w:rsidR="00C84570" w:rsidRPr="006D4F38" w:rsidRDefault="00C84570" w:rsidP="00C84570">
      <w:r w:rsidRPr="006D4F38">
        <w:t>Pro Toilette soll eine Funktion zur Rapportierung der Reinigung mit Kommentarfunktion eingebaut werden. Zum Beispiel, wenn die Reinigungsperson einen Defekt feststellt.</w:t>
      </w:r>
      <w:r w:rsidRPr="006D4F38">
        <w:br/>
        <w:t>z.B. Checkbox «Reinigung erledigt», Textfeld «Möchten Sie etwas melden»</w:t>
      </w:r>
      <w:r w:rsidRPr="006D4F38">
        <w:br/>
        <w:t>Nach der Rapportierung startet der Zähler der Toilette automatisch einen neuen Zyklus.</w:t>
      </w:r>
    </w:p>
    <w:p w14:paraId="4D96BF30" w14:textId="77777777" w:rsidR="00C84570" w:rsidRPr="006D4F38" w:rsidRDefault="00C84570" w:rsidP="00C84570">
      <w:pPr>
        <w:rPr>
          <w:b/>
        </w:rPr>
      </w:pPr>
      <w:r w:rsidRPr="006D4F38">
        <w:rPr>
          <w:b/>
        </w:rPr>
        <w:t>Materialliste zur Vorbereitung der Reinigungstour</w:t>
      </w:r>
    </w:p>
    <w:p w14:paraId="2B3164C3" w14:textId="77777777" w:rsidR="00C84570" w:rsidRPr="006D4F38" w:rsidRDefault="00C84570" w:rsidP="00C84570">
      <w:r w:rsidRPr="006D4F38">
        <w:t>Aufgrund der Anzahl Benutzungen der zu reinigenden Toiletten soll eine Materialliste (WC-Papier, Handtücher, Seife etc.) erstellt werden, so dass das Reinigungspersonal die richtige Menge auf die Reinigungstour mitnehmen kann. Diese Funktion kann mit einer relativ einfachen Formel umgesetzt werden:</w:t>
      </w:r>
    </w:p>
    <w:p w14:paraId="20F35BE4" w14:textId="77777777" w:rsidR="00C84570" w:rsidRPr="006D4F38" w:rsidRDefault="00C84570" w:rsidP="00C84570">
      <w:r w:rsidRPr="006D4F38">
        <w:t>Anzahl Benutzung x Anzahl Toiletten x Erfahrungswert Material</w:t>
      </w:r>
    </w:p>
    <w:p w14:paraId="33190582" w14:textId="77777777" w:rsidR="00C84570" w:rsidRPr="006D4F38" w:rsidRDefault="00C84570" w:rsidP="00C84570">
      <w:r w:rsidRPr="006D4F38">
        <w:lastRenderedPageBreak/>
        <w:t>Der Erfahrungswert des benötigten Materials im Bezug zur Benutzung muss noch definiert werden und ist nicht Bestandteil dieser IPA.</w:t>
      </w:r>
    </w:p>
    <w:p w14:paraId="61F5113C" w14:textId="77777777" w:rsidR="00C84570" w:rsidRPr="006D4F38" w:rsidRDefault="00C84570" w:rsidP="00C84570">
      <w:pPr>
        <w:pStyle w:val="berschrift2"/>
      </w:pPr>
      <w:bookmarkStart w:id="7" w:name="_Toc35872896"/>
      <w:r w:rsidRPr="006D4F38">
        <w:t>Mittel und Methoden</w:t>
      </w:r>
      <w:bookmarkEnd w:id="7"/>
    </w:p>
    <w:p w14:paraId="11A30FCE" w14:textId="77777777" w:rsidR="00C84570" w:rsidRPr="006D4F38" w:rsidRDefault="00C84570" w:rsidP="00C84570">
      <w:pPr>
        <w:pStyle w:val="Listenabsatz"/>
        <w:numPr>
          <w:ilvl w:val="0"/>
          <w:numId w:val="32"/>
        </w:numPr>
      </w:pPr>
      <w:r w:rsidRPr="006D4F38">
        <w:t>Python</w:t>
      </w:r>
    </w:p>
    <w:p w14:paraId="37A1FF9E" w14:textId="77777777" w:rsidR="00C84570" w:rsidRPr="006D4F38" w:rsidRDefault="00C84570" w:rsidP="00C84570">
      <w:pPr>
        <w:pStyle w:val="Listenabsatz"/>
        <w:numPr>
          <w:ilvl w:val="0"/>
          <w:numId w:val="32"/>
        </w:numPr>
      </w:pPr>
      <w:r w:rsidRPr="006D4F38">
        <w:t>Javascript + JQuery</w:t>
      </w:r>
    </w:p>
    <w:p w14:paraId="5CD82990" w14:textId="77777777" w:rsidR="00C84570" w:rsidRPr="006D4F38" w:rsidRDefault="00C84570" w:rsidP="00C84570">
      <w:pPr>
        <w:pStyle w:val="Listenabsatz"/>
        <w:numPr>
          <w:ilvl w:val="0"/>
          <w:numId w:val="32"/>
        </w:numPr>
      </w:pPr>
      <w:r w:rsidRPr="006D4F38">
        <w:t>IDE: Pycharm &amp; Datalore</w:t>
      </w:r>
    </w:p>
    <w:p w14:paraId="6BBF58FE" w14:textId="77777777" w:rsidR="00C84570" w:rsidRPr="006D4F38" w:rsidRDefault="00C84570" w:rsidP="00C84570">
      <w:pPr>
        <w:pStyle w:val="Listenabsatz"/>
        <w:numPr>
          <w:ilvl w:val="0"/>
          <w:numId w:val="32"/>
        </w:numPr>
      </w:pPr>
      <w:r w:rsidRPr="006D4F38">
        <w:t>Windows Server</w:t>
      </w:r>
    </w:p>
    <w:p w14:paraId="26C606C1" w14:textId="77777777" w:rsidR="00C84570" w:rsidRPr="006D4F38" w:rsidRDefault="00C84570" w:rsidP="00C84570">
      <w:pPr>
        <w:pStyle w:val="Listenabsatz"/>
        <w:numPr>
          <w:ilvl w:val="0"/>
          <w:numId w:val="32"/>
        </w:numPr>
      </w:pPr>
      <w:r w:rsidRPr="006D4F38">
        <w:t>GIT</w:t>
      </w:r>
    </w:p>
    <w:p w14:paraId="15FDE4F8" w14:textId="77777777" w:rsidR="00C84570" w:rsidRPr="006D4F38" w:rsidRDefault="00C84570" w:rsidP="00C84570">
      <w:pPr>
        <w:pStyle w:val="berschrift2"/>
      </w:pPr>
      <w:bookmarkStart w:id="8" w:name="_Toc35872897"/>
      <w:r w:rsidRPr="006D4F38">
        <w:t>Vorkenntnisse</w:t>
      </w:r>
      <w:bookmarkEnd w:id="8"/>
    </w:p>
    <w:p w14:paraId="4845C32D" w14:textId="77777777" w:rsidR="00C84570" w:rsidRPr="006D4F38" w:rsidRDefault="00C84570" w:rsidP="00C84570">
      <w:pPr>
        <w:pStyle w:val="Listenabsatz"/>
        <w:numPr>
          <w:ilvl w:val="0"/>
          <w:numId w:val="33"/>
        </w:numPr>
      </w:pPr>
      <w:r w:rsidRPr="006D4F38">
        <w:t>HTML/CSS/Javascript (3 Jahre)</w:t>
      </w:r>
    </w:p>
    <w:p w14:paraId="375D8152" w14:textId="77777777" w:rsidR="00C84570" w:rsidRPr="006D4F38" w:rsidRDefault="00C84570" w:rsidP="00C84570">
      <w:pPr>
        <w:pStyle w:val="Listenabsatz"/>
        <w:numPr>
          <w:ilvl w:val="0"/>
          <w:numId w:val="33"/>
        </w:numPr>
      </w:pPr>
      <w:r w:rsidRPr="006D4F38">
        <w:t>Python Programmierung (1 Jahr)</w:t>
      </w:r>
    </w:p>
    <w:p w14:paraId="1936F6D1" w14:textId="77777777" w:rsidR="00C84570" w:rsidRPr="006D4F38" w:rsidRDefault="00C84570" w:rsidP="00C84570">
      <w:pPr>
        <w:pStyle w:val="Listenabsatz"/>
        <w:numPr>
          <w:ilvl w:val="0"/>
          <w:numId w:val="33"/>
        </w:numPr>
      </w:pPr>
      <w:r w:rsidRPr="006D4F38">
        <w:t>JQuery</w:t>
      </w:r>
    </w:p>
    <w:p w14:paraId="6CA76319" w14:textId="77777777" w:rsidR="00C84570" w:rsidRPr="006D4F38" w:rsidRDefault="00C84570" w:rsidP="00C84570">
      <w:pPr>
        <w:pStyle w:val="berschrift2"/>
      </w:pPr>
      <w:bookmarkStart w:id="9" w:name="_Toc35872898"/>
      <w:r w:rsidRPr="006D4F38">
        <w:t>Vorarbeiten</w:t>
      </w:r>
      <w:bookmarkEnd w:id="9"/>
    </w:p>
    <w:p w14:paraId="6C91B89B" w14:textId="77777777" w:rsidR="00C84570" w:rsidRPr="006D4F38" w:rsidRDefault="00C84570" w:rsidP="00C84570">
      <w:pPr>
        <w:pStyle w:val="Listenabsatz"/>
        <w:numPr>
          <w:ilvl w:val="0"/>
          <w:numId w:val="34"/>
        </w:numPr>
      </w:pPr>
      <w:r w:rsidRPr="006D4F38">
        <w:t>Planen und Einrichten der Datenbank für die Sensordaten.</w:t>
      </w:r>
    </w:p>
    <w:p w14:paraId="2D63FC55" w14:textId="77777777" w:rsidR="00C84570" w:rsidRPr="006D4F38" w:rsidRDefault="00C84570" w:rsidP="00C84570">
      <w:pPr>
        <w:pStyle w:val="Listenabsatz"/>
        <w:numPr>
          <w:ilvl w:val="0"/>
          <w:numId w:val="34"/>
        </w:numPr>
      </w:pPr>
      <w:r w:rsidRPr="006D4F38">
        <w:t>Sensordaten erheben und/oder Testdaten erstellen damit genügend Daten für die Validierung der Funktionen vorhanden sind.</w:t>
      </w:r>
    </w:p>
    <w:p w14:paraId="6FD4239D" w14:textId="77777777" w:rsidR="00C84570" w:rsidRPr="006D4F38" w:rsidRDefault="00C84570" w:rsidP="00C84570">
      <w:pPr>
        <w:pStyle w:val="Listenabsatz"/>
        <w:numPr>
          <w:ilvl w:val="0"/>
          <w:numId w:val="34"/>
        </w:numPr>
      </w:pPr>
      <w:r w:rsidRPr="006D4F38">
        <w:t>Web Server mit Python einrichten.</w:t>
      </w:r>
    </w:p>
    <w:p w14:paraId="38673CF7" w14:textId="77777777" w:rsidR="00C84570" w:rsidRPr="006D4F38" w:rsidRDefault="00C84570" w:rsidP="00C84570">
      <w:pPr>
        <w:pStyle w:val="Listenabsatz"/>
        <w:numPr>
          <w:ilvl w:val="0"/>
          <w:numId w:val="34"/>
        </w:numPr>
      </w:pPr>
      <w:r w:rsidRPr="006D4F38">
        <w:t>Wireframes für die verschiedenen Screens erstellen.</w:t>
      </w:r>
    </w:p>
    <w:p w14:paraId="6B9A9E2E" w14:textId="77777777" w:rsidR="00C84570" w:rsidRPr="006D4F38" w:rsidRDefault="00C84570" w:rsidP="00C84570">
      <w:pPr>
        <w:pStyle w:val="Listenabsatz"/>
        <w:numPr>
          <w:ilvl w:val="0"/>
          <w:numId w:val="34"/>
        </w:numPr>
      </w:pPr>
      <w:r w:rsidRPr="006D4F38">
        <w:t>HTML Templates vorbereiten.</w:t>
      </w:r>
    </w:p>
    <w:p w14:paraId="25B32B5F" w14:textId="77777777" w:rsidR="00C84570" w:rsidRPr="006D4F38" w:rsidRDefault="00C84570" w:rsidP="00C84570">
      <w:pPr>
        <w:pStyle w:val="Listenabsatz"/>
        <w:numPr>
          <w:ilvl w:val="0"/>
          <w:numId w:val="34"/>
        </w:numPr>
      </w:pPr>
      <w:r w:rsidRPr="006D4F38">
        <w:t>Token Basierte Authentifizierung</w:t>
      </w:r>
    </w:p>
    <w:p w14:paraId="65939B46" w14:textId="77777777" w:rsidR="00C84570" w:rsidRPr="006D4F38" w:rsidRDefault="00C84570" w:rsidP="00C84570">
      <w:pPr>
        <w:pStyle w:val="Listenabsatz"/>
        <w:numPr>
          <w:ilvl w:val="0"/>
          <w:numId w:val="34"/>
        </w:numPr>
      </w:pPr>
      <w:r w:rsidRPr="006D4F38">
        <w:t>GIT Repository</w:t>
      </w:r>
    </w:p>
    <w:p w14:paraId="6AB8BC5F" w14:textId="77777777" w:rsidR="00C84570" w:rsidRPr="006D4F38" w:rsidRDefault="00C84570" w:rsidP="00C84570">
      <w:pPr>
        <w:pStyle w:val="Listenabsatz"/>
        <w:numPr>
          <w:ilvl w:val="0"/>
          <w:numId w:val="34"/>
        </w:numPr>
      </w:pPr>
      <w:r w:rsidRPr="006D4F38">
        <w:t>Klassen Diagramm</w:t>
      </w:r>
    </w:p>
    <w:p w14:paraId="4C1F7096" w14:textId="77777777" w:rsidR="00C84570" w:rsidRPr="006D4F38" w:rsidRDefault="00C84570" w:rsidP="00C84570">
      <w:pPr>
        <w:pStyle w:val="berschrift2"/>
      </w:pPr>
      <w:bookmarkStart w:id="10" w:name="_Toc35872899"/>
      <w:r w:rsidRPr="006D4F38">
        <w:t>Neue Lerninhalte</w:t>
      </w:r>
      <w:bookmarkEnd w:id="10"/>
    </w:p>
    <w:p w14:paraId="6D2F0FCB" w14:textId="77777777" w:rsidR="00C84570" w:rsidRPr="006D4F38" w:rsidRDefault="00C84570" w:rsidP="00C84570">
      <w:pPr>
        <w:pStyle w:val="Listenabsatz"/>
        <w:numPr>
          <w:ilvl w:val="0"/>
          <w:numId w:val="35"/>
        </w:numPr>
      </w:pPr>
      <w:r w:rsidRPr="006D4F38">
        <w:t>Web Grafiken</w:t>
      </w:r>
    </w:p>
    <w:p w14:paraId="417DCEC4" w14:textId="77777777" w:rsidR="00C84570" w:rsidRPr="006D4F38" w:rsidRDefault="00C84570" w:rsidP="00C84570">
      <w:pPr>
        <w:pStyle w:val="Listenabsatz"/>
        <w:numPr>
          <w:ilvl w:val="0"/>
          <w:numId w:val="35"/>
        </w:numPr>
      </w:pPr>
      <w:r w:rsidRPr="006D4F38">
        <w:t>Token Basierte Authentifizierung</w:t>
      </w:r>
    </w:p>
    <w:p w14:paraId="1271FDF6" w14:textId="77777777" w:rsidR="00C84570" w:rsidRPr="006D4F38" w:rsidRDefault="00C84570" w:rsidP="00C84570">
      <w:pPr>
        <w:pStyle w:val="Listenabsatz"/>
        <w:numPr>
          <w:ilvl w:val="0"/>
          <w:numId w:val="35"/>
        </w:numPr>
      </w:pPr>
      <w:r w:rsidRPr="006D4F38">
        <w:t>Sensor Daten auswerten und darstellen</w:t>
      </w:r>
    </w:p>
    <w:p w14:paraId="3A288828" w14:textId="77777777" w:rsidR="00C84570" w:rsidRPr="006D4F38" w:rsidRDefault="00C84570" w:rsidP="00C84570">
      <w:pPr>
        <w:pStyle w:val="Listenabsatz"/>
        <w:numPr>
          <w:ilvl w:val="0"/>
          <w:numId w:val="35"/>
        </w:numPr>
      </w:pPr>
      <w:r w:rsidRPr="006D4F38">
        <w:t>Darstellung von Echtzeitdaten in einem Web basierten Dashboard</w:t>
      </w:r>
    </w:p>
    <w:p w14:paraId="3FFC2C71" w14:textId="77777777" w:rsidR="00C84570" w:rsidRPr="006D4F38" w:rsidRDefault="00C84570" w:rsidP="00C84570">
      <w:pPr>
        <w:pStyle w:val="berschrift2"/>
      </w:pPr>
      <w:bookmarkStart w:id="11" w:name="_Toc35872900"/>
      <w:r w:rsidRPr="006D4F38">
        <w:t>Arbeiten in den letzten 6 Monaten</w:t>
      </w:r>
      <w:bookmarkEnd w:id="11"/>
    </w:p>
    <w:p w14:paraId="4841B096" w14:textId="77777777" w:rsidR="00C84570" w:rsidRPr="006D4F38" w:rsidRDefault="00C84570" w:rsidP="00C84570">
      <w:pPr>
        <w:pStyle w:val="Listenabsatz"/>
        <w:numPr>
          <w:ilvl w:val="0"/>
          <w:numId w:val="36"/>
        </w:numPr>
      </w:pPr>
      <w:r w:rsidRPr="006D4F38">
        <w:t>Python API mit Firebase</w:t>
      </w:r>
    </w:p>
    <w:p w14:paraId="1B20338D" w14:textId="77777777" w:rsidR="00C84570" w:rsidRPr="006D4F38" w:rsidRDefault="00C84570" w:rsidP="00C84570">
      <w:pPr>
        <w:pStyle w:val="Listenabsatz"/>
        <w:numPr>
          <w:ilvl w:val="0"/>
          <w:numId w:val="36"/>
        </w:numPr>
      </w:pPr>
      <w:r w:rsidRPr="006D4F38">
        <w:t>Webseite mit PHP/Wordpress für BBBaden realisieren</w:t>
      </w:r>
    </w:p>
    <w:p w14:paraId="3D665F85" w14:textId="77777777" w:rsidR="00C84570" w:rsidRPr="006D4F38" w:rsidRDefault="00C84570" w:rsidP="00C84570">
      <w:pPr>
        <w:pStyle w:val="Listenabsatz"/>
        <w:numPr>
          <w:ilvl w:val="0"/>
          <w:numId w:val="36"/>
        </w:numPr>
      </w:pPr>
      <w:r w:rsidRPr="006D4F38">
        <w:t>Wordpress Plugins programmieren</w:t>
      </w:r>
    </w:p>
    <w:p w14:paraId="1B6B4D1B" w14:textId="77777777" w:rsidR="00C84570" w:rsidRPr="006D4F38" w:rsidRDefault="00C84570" w:rsidP="00C84570">
      <w:pPr>
        <w:pStyle w:val="Listenabsatz"/>
        <w:numPr>
          <w:ilvl w:val="0"/>
          <w:numId w:val="36"/>
        </w:numPr>
      </w:pPr>
      <w:r w:rsidRPr="006D4F38">
        <w:t>HTML/CSS/Javascript Templates umsetzen</w:t>
      </w:r>
    </w:p>
    <w:p w14:paraId="7E79CBD6" w14:textId="77777777" w:rsidR="00C84570" w:rsidRPr="006D4F38" w:rsidRDefault="00C84570" w:rsidP="00C84570">
      <w:pPr>
        <w:pStyle w:val="berschrift2"/>
      </w:pPr>
      <w:bookmarkStart w:id="12" w:name="_Toc35872901"/>
      <w:r w:rsidRPr="006D4F38">
        <w:t>Individuelle Bewertungskriterien</w:t>
      </w:r>
      <w:bookmarkEnd w:id="12"/>
    </w:p>
    <w:p w14:paraId="218DD871" w14:textId="77777777" w:rsidR="00C84570" w:rsidRPr="006D4F38" w:rsidRDefault="00C84570" w:rsidP="00C84570">
      <w:pPr>
        <w:pStyle w:val="berschrift3"/>
      </w:pPr>
      <w:bookmarkStart w:id="13" w:name="_Toc35872902"/>
      <w:r w:rsidRPr="006D4F38">
        <w:t>Responsive Design</w:t>
      </w:r>
      <w:bookmarkEnd w:id="13"/>
    </w:p>
    <w:p w14:paraId="59B518BA" w14:textId="77777777" w:rsidR="00C84570" w:rsidRPr="006D4F38" w:rsidRDefault="00C84570" w:rsidP="00C84570">
      <w:pPr>
        <w:rPr>
          <w:b/>
        </w:rPr>
      </w:pPr>
      <w:r w:rsidRPr="006D4F38">
        <w:rPr>
          <w:b/>
        </w:rPr>
        <w:t>Leitfrage</w:t>
      </w:r>
    </w:p>
    <w:p w14:paraId="138281D2" w14:textId="77777777" w:rsidR="00C84570" w:rsidRPr="006D4F38" w:rsidRDefault="00C84570" w:rsidP="00C84570">
      <w:pPr>
        <w:rPr>
          <w:b/>
        </w:rPr>
      </w:pPr>
      <w:r w:rsidRPr="006D4F38">
        <w:t>Wird die Webanwendung dynamisch auf verschiedene Bildschirmgrössen für Desktop, Tablet und Mobile angepasst?</w:t>
      </w:r>
    </w:p>
    <w:tbl>
      <w:tblPr>
        <w:tblStyle w:val="AvectrisTabelle"/>
        <w:tblW w:w="0" w:type="auto"/>
        <w:tblInd w:w="0" w:type="dxa"/>
        <w:tblLook w:val="04A0" w:firstRow="1" w:lastRow="0" w:firstColumn="1" w:lastColumn="0" w:noHBand="0" w:noVBand="1"/>
      </w:tblPr>
      <w:tblGrid>
        <w:gridCol w:w="2552"/>
        <w:gridCol w:w="6461"/>
      </w:tblGrid>
      <w:tr w:rsidR="00C84570" w:rsidRPr="006D4F38" w14:paraId="5827170E" w14:textId="77777777" w:rsidTr="00C84570">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10BB1E7F" w14:textId="77777777" w:rsidR="00C84570" w:rsidRPr="006D4F38" w:rsidRDefault="00C84570" w:rsidP="009F7A7B">
            <w:pPr>
              <w:pStyle w:val="Tabellentitel1"/>
            </w:pPr>
            <w:r w:rsidRPr="006D4F38">
              <w:t>Gütestufe</w:t>
            </w:r>
          </w:p>
        </w:tc>
        <w:tc>
          <w:tcPr>
            <w:tcW w:w="6461" w:type="dxa"/>
          </w:tcPr>
          <w:p w14:paraId="758DB35E" w14:textId="77777777" w:rsidR="00C84570" w:rsidRPr="006D4F38" w:rsidRDefault="00C84570" w:rsidP="009F7A7B">
            <w:pPr>
              <w:pStyle w:val="Tabellentitel1"/>
            </w:pPr>
            <w:r w:rsidRPr="006D4F38">
              <w:t>Beschreibung</w:t>
            </w:r>
          </w:p>
        </w:tc>
      </w:tr>
      <w:tr w:rsidR="00C84570" w:rsidRPr="006D4F38" w14:paraId="6049375D" w14:textId="77777777" w:rsidTr="00C84570">
        <w:trPr>
          <w:trHeight w:val="213"/>
        </w:trPr>
        <w:tc>
          <w:tcPr>
            <w:tcW w:w="2552" w:type="dxa"/>
          </w:tcPr>
          <w:p w14:paraId="6EAC624E" w14:textId="77777777" w:rsidR="00C84570" w:rsidRPr="006D4F38" w:rsidRDefault="00C84570" w:rsidP="009F7A7B">
            <w:pPr>
              <w:pStyle w:val="TabellenText"/>
            </w:pPr>
            <w:r w:rsidRPr="006D4F38">
              <w:lastRenderedPageBreak/>
              <w:t>3</w:t>
            </w:r>
          </w:p>
        </w:tc>
        <w:tc>
          <w:tcPr>
            <w:tcW w:w="6461" w:type="dxa"/>
          </w:tcPr>
          <w:p w14:paraId="66442B97" w14:textId="77777777" w:rsidR="00C84570" w:rsidRPr="006D4F38" w:rsidRDefault="00C84570" w:rsidP="009F7A7B">
            <w:pPr>
              <w:pStyle w:val="TabellenText"/>
            </w:pPr>
            <w:r w:rsidRPr="006D4F38">
              <w:t>Die Webanwendung wird auf allen drei Bildschirmgrössen angepasst angezeigt.</w:t>
            </w:r>
          </w:p>
        </w:tc>
      </w:tr>
      <w:tr w:rsidR="00C84570" w:rsidRPr="006D4F38" w14:paraId="736FDC72" w14:textId="77777777" w:rsidTr="00C84570">
        <w:trPr>
          <w:trHeight w:val="213"/>
        </w:trPr>
        <w:tc>
          <w:tcPr>
            <w:tcW w:w="2552" w:type="dxa"/>
          </w:tcPr>
          <w:p w14:paraId="73DDE01F" w14:textId="77777777" w:rsidR="00C84570" w:rsidRPr="006D4F38" w:rsidRDefault="00C84570" w:rsidP="009F7A7B">
            <w:pPr>
              <w:pStyle w:val="TabellenText"/>
            </w:pPr>
            <w:r w:rsidRPr="006D4F38">
              <w:t>2</w:t>
            </w:r>
          </w:p>
        </w:tc>
        <w:tc>
          <w:tcPr>
            <w:tcW w:w="6461" w:type="dxa"/>
          </w:tcPr>
          <w:p w14:paraId="21EBF056" w14:textId="77777777" w:rsidR="00C84570" w:rsidRPr="006D4F38" w:rsidRDefault="00C84570" w:rsidP="009F7A7B">
            <w:pPr>
              <w:pStyle w:val="TabellenText"/>
            </w:pPr>
            <w:r w:rsidRPr="006D4F38">
              <w:t>Zwei Bildschirmgrössen werden angepasst angezeigt.</w:t>
            </w:r>
          </w:p>
        </w:tc>
      </w:tr>
      <w:tr w:rsidR="00C84570" w:rsidRPr="006D4F38" w14:paraId="10B6B800" w14:textId="77777777" w:rsidTr="00C84570">
        <w:trPr>
          <w:trHeight w:val="213"/>
        </w:trPr>
        <w:tc>
          <w:tcPr>
            <w:tcW w:w="2552" w:type="dxa"/>
          </w:tcPr>
          <w:p w14:paraId="2568ED03" w14:textId="77777777" w:rsidR="00C84570" w:rsidRPr="006D4F38" w:rsidRDefault="00C84570" w:rsidP="009F7A7B">
            <w:pPr>
              <w:pStyle w:val="TabellenText"/>
            </w:pPr>
            <w:r w:rsidRPr="006D4F38">
              <w:t>1</w:t>
            </w:r>
          </w:p>
        </w:tc>
        <w:tc>
          <w:tcPr>
            <w:tcW w:w="6461" w:type="dxa"/>
          </w:tcPr>
          <w:p w14:paraId="45595FA3" w14:textId="77777777" w:rsidR="00C84570" w:rsidRPr="006D4F38" w:rsidRDefault="00C84570" w:rsidP="009F7A7B">
            <w:pPr>
              <w:pStyle w:val="TabellenText"/>
            </w:pPr>
            <w:r w:rsidRPr="006D4F38">
              <w:t>Eine Bildschirmgrösse wird angepasst angezeigt.</w:t>
            </w:r>
          </w:p>
        </w:tc>
      </w:tr>
      <w:tr w:rsidR="00C84570" w:rsidRPr="006D4F38" w14:paraId="0E4C9D03" w14:textId="77777777" w:rsidTr="00C84570">
        <w:trPr>
          <w:trHeight w:val="213"/>
        </w:trPr>
        <w:tc>
          <w:tcPr>
            <w:tcW w:w="2552" w:type="dxa"/>
          </w:tcPr>
          <w:p w14:paraId="4CBD8BED" w14:textId="77777777" w:rsidR="00C84570" w:rsidRPr="006D4F38" w:rsidRDefault="00C84570" w:rsidP="009F7A7B">
            <w:pPr>
              <w:pStyle w:val="TabellenText"/>
            </w:pPr>
            <w:r w:rsidRPr="006D4F38">
              <w:t>0</w:t>
            </w:r>
          </w:p>
        </w:tc>
        <w:tc>
          <w:tcPr>
            <w:tcW w:w="6461" w:type="dxa"/>
          </w:tcPr>
          <w:p w14:paraId="1EADD838" w14:textId="77777777" w:rsidR="00C84570" w:rsidRPr="006D4F38" w:rsidRDefault="00C84570" w:rsidP="009F7A7B">
            <w:pPr>
              <w:pStyle w:val="TabellenText"/>
            </w:pPr>
            <w:r w:rsidRPr="006D4F38">
              <w:t>Bei keiner Bildschirmgrösse wird die Anwendung angepasst angezeigt</w:t>
            </w:r>
          </w:p>
        </w:tc>
      </w:tr>
    </w:tbl>
    <w:p w14:paraId="2C302633" w14:textId="77777777" w:rsidR="00C84570" w:rsidRPr="006D4F38" w:rsidRDefault="00C84570" w:rsidP="00C84570"/>
    <w:p w14:paraId="4E364F83" w14:textId="77777777" w:rsidR="00DF7EA6" w:rsidRPr="006D4F38" w:rsidRDefault="00DF7EA6" w:rsidP="00DF7EA6">
      <w:pPr>
        <w:pStyle w:val="berschrift3"/>
      </w:pPr>
      <w:bookmarkStart w:id="14" w:name="_Toc35872903"/>
      <w:r w:rsidRPr="006D4F38">
        <w:t>Browserkompatibilität</w:t>
      </w:r>
      <w:bookmarkEnd w:id="14"/>
    </w:p>
    <w:p w14:paraId="14953E64" w14:textId="77777777" w:rsidR="00DF7EA6" w:rsidRPr="006D4F38" w:rsidRDefault="00DF7EA6" w:rsidP="00DF7EA6">
      <w:pPr>
        <w:rPr>
          <w:b/>
        </w:rPr>
      </w:pPr>
      <w:r w:rsidRPr="006D4F38">
        <w:rPr>
          <w:b/>
        </w:rPr>
        <w:t>Leitfrage</w:t>
      </w:r>
    </w:p>
    <w:p w14:paraId="3C874816" w14:textId="77777777" w:rsidR="00DF7EA6" w:rsidRPr="006D4F38" w:rsidRDefault="00DF7EA6" w:rsidP="00DF7EA6">
      <w:r w:rsidRPr="006D4F38">
        <w:t>Unterstützt die Anwendung die drei in der Aufgabenstellung geforderten Browser Edge, Firefox und Chrome bezüglich Funktionen und Design.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C60AA1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CE551F4" w14:textId="77777777" w:rsidR="00DF7EA6" w:rsidRPr="006D4F38" w:rsidRDefault="00DF7EA6" w:rsidP="009F7A7B">
            <w:pPr>
              <w:pStyle w:val="Tabellentitel1"/>
            </w:pPr>
            <w:r w:rsidRPr="006D4F38">
              <w:t>Gütestufe</w:t>
            </w:r>
          </w:p>
        </w:tc>
        <w:tc>
          <w:tcPr>
            <w:tcW w:w="6461" w:type="dxa"/>
          </w:tcPr>
          <w:p w14:paraId="7485CEEF" w14:textId="77777777" w:rsidR="00DF7EA6" w:rsidRPr="006D4F38" w:rsidRDefault="00DF7EA6" w:rsidP="009F7A7B">
            <w:pPr>
              <w:pStyle w:val="Tabellentitel1"/>
            </w:pPr>
            <w:r w:rsidRPr="006D4F38">
              <w:t>Beschreibung</w:t>
            </w:r>
          </w:p>
        </w:tc>
      </w:tr>
      <w:tr w:rsidR="00DF7EA6" w:rsidRPr="006D4F38" w14:paraId="5C8BCF0D" w14:textId="77777777" w:rsidTr="009F7A7B">
        <w:trPr>
          <w:trHeight w:val="213"/>
        </w:trPr>
        <w:tc>
          <w:tcPr>
            <w:tcW w:w="2552" w:type="dxa"/>
          </w:tcPr>
          <w:p w14:paraId="336A63EA" w14:textId="77777777" w:rsidR="00DF7EA6" w:rsidRPr="006D4F38" w:rsidRDefault="00DF7EA6" w:rsidP="009F7A7B">
            <w:pPr>
              <w:pStyle w:val="TabellenText"/>
            </w:pPr>
            <w:r w:rsidRPr="006D4F38">
              <w:t>3</w:t>
            </w:r>
          </w:p>
        </w:tc>
        <w:tc>
          <w:tcPr>
            <w:tcW w:w="6461" w:type="dxa"/>
          </w:tcPr>
          <w:p w14:paraId="1387D1E4" w14:textId="77777777" w:rsidR="00DF7EA6" w:rsidRPr="006D4F38" w:rsidRDefault="00DF7EA6" w:rsidP="009F7A7B">
            <w:pPr>
              <w:pStyle w:val="TabellenText"/>
            </w:pPr>
            <w:r w:rsidRPr="006D4F38">
              <w:t>Alle drei Browser werden bezüglich Funktionen und Design vollständig unterstützt. Es sind höchstens minimale Unterschiede im Design zu erkennen.</w:t>
            </w:r>
          </w:p>
        </w:tc>
      </w:tr>
      <w:tr w:rsidR="00DF7EA6" w:rsidRPr="006D4F38" w14:paraId="39EECE56" w14:textId="77777777" w:rsidTr="009F7A7B">
        <w:trPr>
          <w:trHeight w:val="213"/>
        </w:trPr>
        <w:tc>
          <w:tcPr>
            <w:tcW w:w="2552" w:type="dxa"/>
          </w:tcPr>
          <w:p w14:paraId="7A92FA8A" w14:textId="77777777" w:rsidR="00DF7EA6" w:rsidRPr="006D4F38" w:rsidRDefault="00DF7EA6" w:rsidP="009F7A7B">
            <w:pPr>
              <w:pStyle w:val="TabellenText"/>
            </w:pPr>
            <w:r w:rsidRPr="006D4F38">
              <w:t>2</w:t>
            </w:r>
          </w:p>
        </w:tc>
        <w:tc>
          <w:tcPr>
            <w:tcW w:w="6461" w:type="dxa"/>
          </w:tcPr>
          <w:p w14:paraId="73A271A5" w14:textId="77777777" w:rsidR="00DF7EA6" w:rsidRPr="006D4F38" w:rsidRDefault="00DF7EA6" w:rsidP="009F7A7B">
            <w:pPr>
              <w:pStyle w:val="TabellenText"/>
            </w:pPr>
            <w:r w:rsidRPr="006D4F38">
              <w:t>Zwei der drei in der Leitfrage erwähnten Browser werden vollumfänglich unterstützt.</w:t>
            </w:r>
          </w:p>
        </w:tc>
      </w:tr>
      <w:tr w:rsidR="00DF7EA6" w:rsidRPr="006D4F38" w14:paraId="0DCF84AF" w14:textId="77777777" w:rsidTr="009F7A7B">
        <w:trPr>
          <w:trHeight w:val="213"/>
        </w:trPr>
        <w:tc>
          <w:tcPr>
            <w:tcW w:w="2552" w:type="dxa"/>
          </w:tcPr>
          <w:p w14:paraId="196E9BC7" w14:textId="77777777" w:rsidR="00DF7EA6" w:rsidRPr="006D4F38" w:rsidRDefault="00DF7EA6" w:rsidP="009F7A7B">
            <w:pPr>
              <w:pStyle w:val="TabellenText"/>
            </w:pPr>
            <w:r w:rsidRPr="006D4F38">
              <w:t>1</w:t>
            </w:r>
          </w:p>
        </w:tc>
        <w:tc>
          <w:tcPr>
            <w:tcW w:w="6461" w:type="dxa"/>
          </w:tcPr>
          <w:p w14:paraId="435ACF4D" w14:textId="77777777" w:rsidR="00DF7EA6" w:rsidRPr="006D4F38" w:rsidRDefault="00DF7EA6" w:rsidP="009F7A7B">
            <w:pPr>
              <w:pStyle w:val="TabellenText"/>
            </w:pPr>
            <w:r w:rsidRPr="006D4F38">
              <w:t>Einer der drei in der Leitfrage erwähnten Browser wird vollumfänglich unterstützt.</w:t>
            </w:r>
          </w:p>
        </w:tc>
      </w:tr>
      <w:tr w:rsidR="00DF7EA6" w:rsidRPr="006D4F38" w14:paraId="3859DCAB" w14:textId="77777777" w:rsidTr="009F7A7B">
        <w:trPr>
          <w:trHeight w:val="213"/>
        </w:trPr>
        <w:tc>
          <w:tcPr>
            <w:tcW w:w="2552" w:type="dxa"/>
          </w:tcPr>
          <w:p w14:paraId="6D21DA87" w14:textId="77777777" w:rsidR="00DF7EA6" w:rsidRPr="006D4F38" w:rsidRDefault="00DF7EA6" w:rsidP="009F7A7B">
            <w:pPr>
              <w:pStyle w:val="TabellenText"/>
            </w:pPr>
            <w:r w:rsidRPr="006D4F38">
              <w:t>0</w:t>
            </w:r>
          </w:p>
        </w:tc>
        <w:tc>
          <w:tcPr>
            <w:tcW w:w="6461" w:type="dxa"/>
          </w:tcPr>
          <w:p w14:paraId="46C96CA5" w14:textId="77777777" w:rsidR="00DF7EA6" w:rsidRPr="006D4F38" w:rsidRDefault="00DF7EA6" w:rsidP="009F7A7B">
            <w:pPr>
              <w:pStyle w:val="TabellenText"/>
            </w:pPr>
            <w:r w:rsidRPr="006D4F38">
              <w:t>Keiner der drei in der Leitfrage erwähnten Browser wird vollumfänglich unterstützt.</w:t>
            </w:r>
          </w:p>
        </w:tc>
      </w:tr>
    </w:tbl>
    <w:p w14:paraId="6A736715" w14:textId="77777777" w:rsidR="00D816FA" w:rsidRPr="006D4F38" w:rsidRDefault="00D816FA" w:rsidP="00E42095"/>
    <w:p w14:paraId="68467E19" w14:textId="77777777" w:rsidR="00DF7EA6" w:rsidRPr="006D4F38" w:rsidRDefault="00DF7EA6" w:rsidP="00DF7EA6">
      <w:pPr>
        <w:pStyle w:val="berschrift3"/>
      </w:pPr>
      <w:bookmarkStart w:id="15" w:name="_Toc35872904"/>
      <w:r w:rsidRPr="006D4F38">
        <w:t>Einhaltung Corporate Design</w:t>
      </w:r>
      <w:bookmarkEnd w:id="15"/>
    </w:p>
    <w:p w14:paraId="73606D61" w14:textId="77777777" w:rsidR="00DF7EA6" w:rsidRPr="006D4F38" w:rsidRDefault="00DF7EA6" w:rsidP="00DF7EA6">
      <w:pPr>
        <w:rPr>
          <w:b/>
        </w:rPr>
      </w:pPr>
      <w:r w:rsidRPr="006D4F38">
        <w:rPr>
          <w:b/>
        </w:rPr>
        <w:t>Leitfrage</w:t>
      </w:r>
    </w:p>
    <w:p w14:paraId="55511C72" w14:textId="77777777" w:rsidR="00DF7EA6" w:rsidRPr="006D4F38" w:rsidRDefault="00DF7EA6" w:rsidP="00DF7EA6">
      <w:r w:rsidRPr="006D4F38">
        <w:t>Ist bei der Webanwendung das Corporate Design der BBB gemäss BBB_CD_Manual.pdf eingehalten?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793B897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3BD2525" w14:textId="77777777" w:rsidR="00DF7EA6" w:rsidRPr="006D4F38" w:rsidRDefault="00DF7EA6" w:rsidP="009F7A7B">
            <w:pPr>
              <w:pStyle w:val="Tabellentitel1"/>
            </w:pPr>
            <w:r w:rsidRPr="006D4F38">
              <w:t>Gütestufe</w:t>
            </w:r>
          </w:p>
        </w:tc>
        <w:tc>
          <w:tcPr>
            <w:tcW w:w="6461" w:type="dxa"/>
          </w:tcPr>
          <w:p w14:paraId="2A46CD37" w14:textId="77777777" w:rsidR="00DF7EA6" w:rsidRPr="006D4F38" w:rsidRDefault="00DF7EA6" w:rsidP="009F7A7B">
            <w:pPr>
              <w:pStyle w:val="Tabellentitel1"/>
            </w:pPr>
            <w:r w:rsidRPr="006D4F38">
              <w:t>Beschreibung</w:t>
            </w:r>
          </w:p>
        </w:tc>
      </w:tr>
      <w:tr w:rsidR="00DF7EA6" w:rsidRPr="006D4F38" w14:paraId="2F5A6BE8" w14:textId="77777777" w:rsidTr="009F7A7B">
        <w:trPr>
          <w:trHeight w:val="213"/>
        </w:trPr>
        <w:tc>
          <w:tcPr>
            <w:tcW w:w="2552" w:type="dxa"/>
          </w:tcPr>
          <w:p w14:paraId="7C15E6A2" w14:textId="77777777" w:rsidR="00DF7EA6" w:rsidRPr="006D4F38" w:rsidRDefault="00DF7EA6" w:rsidP="009F7A7B">
            <w:pPr>
              <w:pStyle w:val="TabellenText"/>
            </w:pPr>
            <w:r w:rsidRPr="006D4F38">
              <w:t>3</w:t>
            </w:r>
          </w:p>
        </w:tc>
        <w:tc>
          <w:tcPr>
            <w:tcW w:w="6461" w:type="dxa"/>
          </w:tcPr>
          <w:p w14:paraId="6F3DC278" w14:textId="77777777" w:rsidR="00DF7EA6" w:rsidRPr="006D4F38" w:rsidRDefault="00DF7EA6" w:rsidP="009F7A7B">
            <w:pPr>
              <w:pStyle w:val="TabellenText"/>
            </w:pPr>
            <w:r w:rsidRPr="006D4F38">
              <w:t>Die Grafik-Elemente Schrift, Farben &amp; Logo werden gemäss obenstehenden Vorgaben korrekt verwendet.</w:t>
            </w:r>
          </w:p>
        </w:tc>
      </w:tr>
      <w:tr w:rsidR="00DF7EA6" w:rsidRPr="006D4F38" w14:paraId="5109F7B6" w14:textId="77777777" w:rsidTr="009F7A7B">
        <w:trPr>
          <w:trHeight w:val="213"/>
        </w:trPr>
        <w:tc>
          <w:tcPr>
            <w:tcW w:w="2552" w:type="dxa"/>
          </w:tcPr>
          <w:p w14:paraId="3AEA75EE" w14:textId="77777777" w:rsidR="00DF7EA6" w:rsidRPr="006D4F38" w:rsidRDefault="00DF7EA6" w:rsidP="009F7A7B">
            <w:pPr>
              <w:pStyle w:val="TabellenText"/>
            </w:pPr>
            <w:r w:rsidRPr="006D4F38">
              <w:t>2</w:t>
            </w:r>
          </w:p>
        </w:tc>
        <w:tc>
          <w:tcPr>
            <w:tcW w:w="6461" w:type="dxa"/>
          </w:tcPr>
          <w:p w14:paraId="4FBAEC59" w14:textId="77777777" w:rsidR="00DF7EA6" w:rsidRPr="006D4F38" w:rsidRDefault="00DF7EA6" w:rsidP="009F7A7B">
            <w:pPr>
              <w:pStyle w:val="TabellenText"/>
            </w:pPr>
            <w:r w:rsidRPr="006D4F38">
              <w:t>Zwei der Grafik-Elemente werden richtig verwendet.</w:t>
            </w:r>
          </w:p>
        </w:tc>
      </w:tr>
      <w:tr w:rsidR="00DF7EA6" w:rsidRPr="006D4F38" w14:paraId="600D77AF" w14:textId="77777777" w:rsidTr="009F7A7B">
        <w:trPr>
          <w:trHeight w:val="213"/>
        </w:trPr>
        <w:tc>
          <w:tcPr>
            <w:tcW w:w="2552" w:type="dxa"/>
          </w:tcPr>
          <w:p w14:paraId="0670D1BE" w14:textId="77777777" w:rsidR="00DF7EA6" w:rsidRPr="006D4F38" w:rsidRDefault="00DF7EA6" w:rsidP="009F7A7B">
            <w:pPr>
              <w:pStyle w:val="TabellenText"/>
            </w:pPr>
            <w:r w:rsidRPr="006D4F38">
              <w:t>1</w:t>
            </w:r>
          </w:p>
        </w:tc>
        <w:tc>
          <w:tcPr>
            <w:tcW w:w="6461" w:type="dxa"/>
          </w:tcPr>
          <w:p w14:paraId="312B2A96" w14:textId="77777777" w:rsidR="00DF7EA6" w:rsidRPr="006D4F38" w:rsidRDefault="00DF7EA6" w:rsidP="009F7A7B">
            <w:pPr>
              <w:pStyle w:val="TabellenText"/>
            </w:pPr>
            <w:r w:rsidRPr="006D4F38">
              <w:t>Ein Grafik-Element wird korrekt eingesetzt.</w:t>
            </w:r>
          </w:p>
        </w:tc>
      </w:tr>
      <w:tr w:rsidR="00DF7EA6" w:rsidRPr="006D4F38" w14:paraId="73067053" w14:textId="77777777" w:rsidTr="009F7A7B">
        <w:trPr>
          <w:trHeight w:val="213"/>
        </w:trPr>
        <w:tc>
          <w:tcPr>
            <w:tcW w:w="2552" w:type="dxa"/>
          </w:tcPr>
          <w:p w14:paraId="7FB56171" w14:textId="77777777" w:rsidR="00DF7EA6" w:rsidRPr="006D4F38" w:rsidRDefault="00DF7EA6" w:rsidP="009F7A7B">
            <w:pPr>
              <w:pStyle w:val="TabellenText"/>
            </w:pPr>
            <w:r w:rsidRPr="006D4F38">
              <w:t>0</w:t>
            </w:r>
          </w:p>
        </w:tc>
        <w:tc>
          <w:tcPr>
            <w:tcW w:w="6461" w:type="dxa"/>
          </w:tcPr>
          <w:p w14:paraId="6C682954" w14:textId="77777777" w:rsidR="00DF7EA6" w:rsidRPr="006D4F38" w:rsidRDefault="00DF7EA6" w:rsidP="009F7A7B">
            <w:pPr>
              <w:pStyle w:val="TabellenText"/>
            </w:pPr>
            <w:r w:rsidRPr="006D4F38">
              <w:t>Keines der Grafik Elemente wird korrekt eingesetzt.</w:t>
            </w:r>
          </w:p>
        </w:tc>
      </w:tr>
    </w:tbl>
    <w:p w14:paraId="5910273F" w14:textId="77777777" w:rsidR="00DF7EA6" w:rsidRPr="006D4F38" w:rsidRDefault="00DF7EA6" w:rsidP="00DF7EA6">
      <w:pPr>
        <w:pStyle w:val="berschrift3"/>
      </w:pPr>
      <w:bookmarkStart w:id="16" w:name="_Toc35872905"/>
      <w:r w:rsidRPr="006D4F38">
        <w:t>Codingstyle – Dokumentation</w:t>
      </w:r>
      <w:bookmarkEnd w:id="16"/>
    </w:p>
    <w:p w14:paraId="5BBE88E8" w14:textId="77777777" w:rsidR="00DF7EA6" w:rsidRPr="006D4F38" w:rsidRDefault="00DF7EA6" w:rsidP="00DF7EA6">
      <w:pPr>
        <w:rPr>
          <w:b/>
        </w:rPr>
      </w:pPr>
      <w:r w:rsidRPr="006D4F38">
        <w:rPr>
          <w:b/>
        </w:rPr>
        <w:t>Leitfrage</w:t>
      </w:r>
    </w:p>
    <w:p w14:paraId="37971123" w14:textId="77777777" w:rsidR="00DF7EA6" w:rsidRPr="006D4F38" w:rsidRDefault="00DF7EA6" w:rsidP="00DF7EA6">
      <w:r w:rsidRPr="006D4F38">
        <w:lastRenderedPageBreak/>
        <w:t>Ist der Quellcode dokumentiert? Hilft der Text, die Funktionalität zu verstehen und nachzuvollziehen?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D47A003"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97931EC" w14:textId="77777777" w:rsidR="00DF7EA6" w:rsidRPr="006D4F38" w:rsidRDefault="00DF7EA6" w:rsidP="009F7A7B">
            <w:pPr>
              <w:pStyle w:val="Tabellentitel1"/>
            </w:pPr>
            <w:r w:rsidRPr="006D4F38">
              <w:t>Gütestufe</w:t>
            </w:r>
          </w:p>
        </w:tc>
        <w:tc>
          <w:tcPr>
            <w:tcW w:w="6461" w:type="dxa"/>
          </w:tcPr>
          <w:p w14:paraId="797D0C23" w14:textId="77777777" w:rsidR="00DF7EA6" w:rsidRPr="006D4F38" w:rsidRDefault="00DF7EA6" w:rsidP="009F7A7B">
            <w:pPr>
              <w:pStyle w:val="Tabellentitel1"/>
            </w:pPr>
            <w:r w:rsidRPr="006D4F38">
              <w:t>Beschreibung</w:t>
            </w:r>
          </w:p>
        </w:tc>
      </w:tr>
      <w:tr w:rsidR="00DF7EA6" w:rsidRPr="006D4F38" w14:paraId="4BD791DE" w14:textId="77777777" w:rsidTr="009F7A7B">
        <w:trPr>
          <w:trHeight w:val="213"/>
        </w:trPr>
        <w:tc>
          <w:tcPr>
            <w:tcW w:w="2552" w:type="dxa"/>
          </w:tcPr>
          <w:p w14:paraId="4FD27253" w14:textId="77777777" w:rsidR="00DF7EA6" w:rsidRPr="006D4F38" w:rsidRDefault="00DF7EA6" w:rsidP="009F7A7B">
            <w:pPr>
              <w:pStyle w:val="TabellenText"/>
            </w:pPr>
            <w:r w:rsidRPr="006D4F38">
              <w:t>3</w:t>
            </w:r>
          </w:p>
        </w:tc>
        <w:tc>
          <w:tcPr>
            <w:tcW w:w="6461" w:type="dxa"/>
          </w:tcPr>
          <w:p w14:paraId="5778AED2" w14:textId="77777777" w:rsidR="00DF7EA6" w:rsidRPr="006D4F38" w:rsidRDefault="00DF7EA6" w:rsidP="009F7A7B">
            <w:pPr>
              <w:pStyle w:val="TabellenText"/>
            </w:pPr>
            <w:r w:rsidRPr="006D4F38">
              <w:t>Der Text erklärt was notwendig ist, um die Funktion/Methode besser zu verstehen. Allfällige Richtlinien sind eingehalten.</w:t>
            </w:r>
          </w:p>
        </w:tc>
      </w:tr>
      <w:tr w:rsidR="00DF7EA6" w:rsidRPr="006D4F38" w14:paraId="1FB0669B" w14:textId="77777777" w:rsidTr="009F7A7B">
        <w:trPr>
          <w:trHeight w:val="213"/>
        </w:trPr>
        <w:tc>
          <w:tcPr>
            <w:tcW w:w="2552" w:type="dxa"/>
          </w:tcPr>
          <w:p w14:paraId="2803DAD9" w14:textId="77777777" w:rsidR="00DF7EA6" w:rsidRPr="006D4F38" w:rsidRDefault="00DF7EA6" w:rsidP="009F7A7B">
            <w:pPr>
              <w:pStyle w:val="TabellenText"/>
            </w:pPr>
            <w:r w:rsidRPr="006D4F38">
              <w:t>2</w:t>
            </w:r>
          </w:p>
        </w:tc>
        <w:tc>
          <w:tcPr>
            <w:tcW w:w="6461" w:type="dxa"/>
          </w:tcPr>
          <w:p w14:paraId="36EF9192" w14:textId="77777777" w:rsidR="00DF7EA6" w:rsidRPr="006D4F38" w:rsidRDefault="00DF7EA6" w:rsidP="009F7A7B">
            <w:pPr>
              <w:pStyle w:val="TabellenText"/>
            </w:pPr>
            <w:r w:rsidRPr="006D4F38">
              <w:t>Der Text hilft nur zum Teil weiter. Allfällige Richtlinien sind teilweise berücksichtigt.</w:t>
            </w:r>
          </w:p>
        </w:tc>
      </w:tr>
      <w:tr w:rsidR="00DF7EA6" w:rsidRPr="006D4F38" w14:paraId="3828B78C" w14:textId="77777777" w:rsidTr="009F7A7B">
        <w:trPr>
          <w:trHeight w:val="213"/>
        </w:trPr>
        <w:tc>
          <w:tcPr>
            <w:tcW w:w="2552" w:type="dxa"/>
          </w:tcPr>
          <w:p w14:paraId="4D5D169C" w14:textId="77777777" w:rsidR="00DF7EA6" w:rsidRPr="006D4F38" w:rsidRDefault="00DF7EA6" w:rsidP="009F7A7B">
            <w:pPr>
              <w:pStyle w:val="TabellenText"/>
            </w:pPr>
            <w:r w:rsidRPr="006D4F38">
              <w:t>1</w:t>
            </w:r>
          </w:p>
        </w:tc>
        <w:tc>
          <w:tcPr>
            <w:tcW w:w="6461" w:type="dxa"/>
          </w:tcPr>
          <w:p w14:paraId="07393166" w14:textId="77777777" w:rsidR="00DF7EA6" w:rsidRPr="006D4F38" w:rsidRDefault="00DF7EA6" w:rsidP="009F7A7B">
            <w:pPr>
              <w:pStyle w:val="TabellenText"/>
            </w:pPr>
            <w:r w:rsidRPr="006D4F38">
              <w:t>Der Text hilft selten weiter. Allfällige Richtlinien sind offensichtlich verletzt.</w:t>
            </w:r>
          </w:p>
        </w:tc>
      </w:tr>
      <w:tr w:rsidR="00DF7EA6" w:rsidRPr="006D4F38" w14:paraId="2FF83A98" w14:textId="77777777" w:rsidTr="009F7A7B">
        <w:trPr>
          <w:trHeight w:val="213"/>
        </w:trPr>
        <w:tc>
          <w:tcPr>
            <w:tcW w:w="2552" w:type="dxa"/>
          </w:tcPr>
          <w:p w14:paraId="0D16571F" w14:textId="77777777" w:rsidR="00DF7EA6" w:rsidRPr="006D4F38" w:rsidRDefault="00DF7EA6" w:rsidP="009F7A7B">
            <w:pPr>
              <w:pStyle w:val="TabellenText"/>
            </w:pPr>
            <w:r w:rsidRPr="006D4F38">
              <w:t>0</w:t>
            </w:r>
          </w:p>
        </w:tc>
        <w:tc>
          <w:tcPr>
            <w:tcW w:w="6461" w:type="dxa"/>
          </w:tcPr>
          <w:p w14:paraId="2D18EAE6" w14:textId="77777777" w:rsidR="00DF7EA6" w:rsidRPr="006D4F38" w:rsidRDefault="00DF7EA6" w:rsidP="009F7A7B">
            <w:pPr>
              <w:pStyle w:val="TabellenText"/>
            </w:pPr>
            <w:r w:rsidRPr="006D4F38">
              <w:t>Es ist wenig bis gar nichts dokumentiert.</w:t>
            </w:r>
          </w:p>
        </w:tc>
      </w:tr>
    </w:tbl>
    <w:p w14:paraId="60ECA62B" w14:textId="77777777" w:rsidR="00DF7EA6" w:rsidRPr="006D4F38" w:rsidRDefault="00DF7EA6" w:rsidP="00DF7EA6"/>
    <w:p w14:paraId="71AFAE5D" w14:textId="77777777" w:rsidR="00DF7EA6" w:rsidRPr="006D4F38" w:rsidRDefault="00DF7EA6" w:rsidP="00DF7EA6">
      <w:pPr>
        <w:pStyle w:val="berschrift3"/>
      </w:pPr>
      <w:bookmarkStart w:id="17" w:name="_Toc35872906"/>
      <w:r w:rsidRPr="006D4F38">
        <w:t>Validierung Eingaben</w:t>
      </w:r>
      <w:bookmarkEnd w:id="17"/>
    </w:p>
    <w:p w14:paraId="7BC11174" w14:textId="77777777" w:rsidR="00DF7EA6" w:rsidRPr="006D4F38" w:rsidRDefault="00DF7EA6" w:rsidP="00DF7EA6">
      <w:pPr>
        <w:rPr>
          <w:b/>
        </w:rPr>
      </w:pPr>
      <w:r w:rsidRPr="006D4F38">
        <w:rPr>
          <w:b/>
        </w:rPr>
        <w:t>Leitfrage</w:t>
      </w:r>
    </w:p>
    <w:p w14:paraId="38C79018" w14:textId="77777777" w:rsidR="00DF7EA6" w:rsidRPr="006D4F38" w:rsidRDefault="00DF7EA6" w:rsidP="00DF7EA6">
      <w:r w:rsidRPr="006D4F38">
        <w:t>Werden die eingegebenen Daten aller Felder in allen Formularen validiert und allgemein verständliche Fehlermeldungen angezeigt?</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2ED9543D"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5AEFB36C" w14:textId="77777777" w:rsidR="00DF7EA6" w:rsidRPr="006D4F38" w:rsidRDefault="00DF7EA6" w:rsidP="009F7A7B">
            <w:pPr>
              <w:pStyle w:val="Tabellentitel1"/>
            </w:pPr>
            <w:r w:rsidRPr="006D4F38">
              <w:t>Gütestufe</w:t>
            </w:r>
          </w:p>
        </w:tc>
        <w:tc>
          <w:tcPr>
            <w:tcW w:w="6461" w:type="dxa"/>
          </w:tcPr>
          <w:p w14:paraId="38C313BF" w14:textId="77777777" w:rsidR="00DF7EA6" w:rsidRPr="006D4F38" w:rsidRDefault="00DF7EA6" w:rsidP="009F7A7B">
            <w:pPr>
              <w:pStyle w:val="Tabellentitel1"/>
            </w:pPr>
            <w:r w:rsidRPr="006D4F38">
              <w:t>Beschreibung</w:t>
            </w:r>
          </w:p>
        </w:tc>
      </w:tr>
      <w:tr w:rsidR="00DF7EA6" w:rsidRPr="006D4F38" w14:paraId="0BB54C4B" w14:textId="77777777" w:rsidTr="009F7A7B">
        <w:trPr>
          <w:trHeight w:val="213"/>
        </w:trPr>
        <w:tc>
          <w:tcPr>
            <w:tcW w:w="2552" w:type="dxa"/>
          </w:tcPr>
          <w:p w14:paraId="6281776F" w14:textId="77777777" w:rsidR="00DF7EA6" w:rsidRPr="006D4F38" w:rsidRDefault="00DF7EA6" w:rsidP="009F7A7B">
            <w:pPr>
              <w:pStyle w:val="TabellenText"/>
            </w:pPr>
            <w:r w:rsidRPr="006D4F38">
              <w:t>3</w:t>
            </w:r>
          </w:p>
        </w:tc>
        <w:tc>
          <w:tcPr>
            <w:tcW w:w="6461" w:type="dxa"/>
          </w:tcPr>
          <w:p w14:paraId="1BCFBDE9" w14:textId="77777777" w:rsidR="00DF7EA6" w:rsidRPr="006D4F38" w:rsidRDefault="00DF7EA6" w:rsidP="009F7A7B">
            <w:pPr>
              <w:pStyle w:val="TabellenText"/>
            </w:pPr>
            <w:r w:rsidRPr="006D4F38">
              <w:t>Alle drei Kriterien (Felder, Formulare, Fehlermeldungen) sind erfüllt</w:t>
            </w:r>
          </w:p>
        </w:tc>
      </w:tr>
      <w:tr w:rsidR="00DF7EA6" w:rsidRPr="006D4F38" w14:paraId="26667533" w14:textId="77777777" w:rsidTr="009F7A7B">
        <w:trPr>
          <w:trHeight w:val="213"/>
        </w:trPr>
        <w:tc>
          <w:tcPr>
            <w:tcW w:w="2552" w:type="dxa"/>
          </w:tcPr>
          <w:p w14:paraId="453C9903" w14:textId="77777777" w:rsidR="00DF7EA6" w:rsidRPr="006D4F38" w:rsidRDefault="00DF7EA6" w:rsidP="009F7A7B">
            <w:pPr>
              <w:pStyle w:val="TabellenText"/>
            </w:pPr>
            <w:r w:rsidRPr="006D4F38">
              <w:t>2</w:t>
            </w:r>
          </w:p>
        </w:tc>
        <w:tc>
          <w:tcPr>
            <w:tcW w:w="6461" w:type="dxa"/>
          </w:tcPr>
          <w:p w14:paraId="40C6D1AB" w14:textId="77777777" w:rsidR="00DF7EA6" w:rsidRPr="006D4F38" w:rsidRDefault="00DF7EA6" w:rsidP="009F7A7B">
            <w:pPr>
              <w:pStyle w:val="TabellenText"/>
            </w:pPr>
            <w:r w:rsidRPr="006D4F38">
              <w:t>Zwei Kriterien sind erfüllt</w:t>
            </w:r>
          </w:p>
        </w:tc>
      </w:tr>
      <w:tr w:rsidR="00DF7EA6" w:rsidRPr="006D4F38" w14:paraId="6E02F4EE" w14:textId="77777777" w:rsidTr="009F7A7B">
        <w:trPr>
          <w:trHeight w:val="213"/>
        </w:trPr>
        <w:tc>
          <w:tcPr>
            <w:tcW w:w="2552" w:type="dxa"/>
          </w:tcPr>
          <w:p w14:paraId="43AAE478" w14:textId="77777777" w:rsidR="00DF7EA6" w:rsidRPr="006D4F38" w:rsidRDefault="00DF7EA6" w:rsidP="009F7A7B">
            <w:pPr>
              <w:pStyle w:val="TabellenText"/>
            </w:pPr>
            <w:r w:rsidRPr="006D4F38">
              <w:t>1</w:t>
            </w:r>
          </w:p>
        </w:tc>
        <w:tc>
          <w:tcPr>
            <w:tcW w:w="6461" w:type="dxa"/>
          </w:tcPr>
          <w:p w14:paraId="0E0B9940" w14:textId="77777777" w:rsidR="00DF7EA6" w:rsidRPr="006D4F38" w:rsidRDefault="00DF7EA6" w:rsidP="009F7A7B">
            <w:pPr>
              <w:pStyle w:val="TabellenText"/>
            </w:pPr>
            <w:r w:rsidRPr="006D4F38">
              <w:t>Ein Kriterium ist erfüllt</w:t>
            </w:r>
          </w:p>
        </w:tc>
      </w:tr>
      <w:tr w:rsidR="00DF7EA6" w:rsidRPr="006D4F38" w14:paraId="7EB2737C" w14:textId="77777777" w:rsidTr="009F7A7B">
        <w:trPr>
          <w:trHeight w:val="213"/>
        </w:trPr>
        <w:tc>
          <w:tcPr>
            <w:tcW w:w="2552" w:type="dxa"/>
          </w:tcPr>
          <w:p w14:paraId="027B2FA6" w14:textId="77777777" w:rsidR="00DF7EA6" w:rsidRPr="006D4F38" w:rsidRDefault="00DF7EA6" w:rsidP="009F7A7B">
            <w:pPr>
              <w:pStyle w:val="TabellenText"/>
            </w:pPr>
            <w:r w:rsidRPr="006D4F38">
              <w:t>0</w:t>
            </w:r>
          </w:p>
        </w:tc>
        <w:tc>
          <w:tcPr>
            <w:tcW w:w="6461" w:type="dxa"/>
          </w:tcPr>
          <w:p w14:paraId="4ADF970C" w14:textId="77777777" w:rsidR="00DF7EA6" w:rsidRPr="006D4F38" w:rsidRDefault="00DF7EA6" w:rsidP="009F7A7B">
            <w:pPr>
              <w:pStyle w:val="TabellenText"/>
            </w:pPr>
            <w:r w:rsidRPr="006D4F38">
              <w:t>Kein Kriterium ist erfüllt</w:t>
            </w:r>
          </w:p>
        </w:tc>
      </w:tr>
    </w:tbl>
    <w:p w14:paraId="1F0561DF" w14:textId="77777777" w:rsidR="00DF7EA6" w:rsidRPr="006D4F38" w:rsidRDefault="00DF7EA6" w:rsidP="00DF7EA6"/>
    <w:p w14:paraId="2C886B60" w14:textId="77777777" w:rsidR="00DF7EA6" w:rsidRPr="006D4F38" w:rsidRDefault="00DF7EA6" w:rsidP="00DF7EA6">
      <w:pPr>
        <w:pStyle w:val="berschrift3"/>
      </w:pPr>
      <w:bookmarkStart w:id="18" w:name="_Toc35872907"/>
      <w:r w:rsidRPr="006D4F38">
        <w:t>Anzeige der Luftqualitäts-Messwerte</w:t>
      </w:r>
      <w:bookmarkEnd w:id="18"/>
    </w:p>
    <w:p w14:paraId="088C00AB" w14:textId="77777777" w:rsidR="00DF7EA6" w:rsidRPr="006D4F38" w:rsidRDefault="00DF7EA6" w:rsidP="00DF7EA6">
      <w:pPr>
        <w:rPr>
          <w:b/>
        </w:rPr>
      </w:pPr>
      <w:r w:rsidRPr="006D4F38">
        <w:rPr>
          <w:b/>
        </w:rPr>
        <w:t>Leitfrage</w:t>
      </w:r>
    </w:p>
    <w:p w14:paraId="7E025BD6" w14:textId="77777777" w:rsidR="00DF7EA6" w:rsidRPr="006D4F38" w:rsidRDefault="00DF7EA6" w:rsidP="00DF7EA6">
      <w:r w:rsidRPr="006D4F38">
        <w:t>Erfolgt eine korrekte Auswertung der Messwerte der Sensoren und werden diese richtig im Dashboard angezeigt? Beispielsweise soll die relative Luftfeuchtigkeit in Prozent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1B6DDBE5"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B8A1807" w14:textId="77777777" w:rsidR="00DF7EA6" w:rsidRPr="006D4F38" w:rsidRDefault="00DF7EA6" w:rsidP="009F7A7B">
            <w:pPr>
              <w:pStyle w:val="Tabellentitel1"/>
            </w:pPr>
            <w:r w:rsidRPr="006D4F38">
              <w:t>Gütestufe</w:t>
            </w:r>
          </w:p>
        </w:tc>
        <w:tc>
          <w:tcPr>
            <w:tcW w:w="6461" w:type="dxa"/>
          </w:tcPr>
          <w:p w14:paraId="3BC8A4FA" w14:textId="77777777" w:rsidR="00DF7EA6" w:rsidRPr="006D4F38" w:rsidRDefault="00DF7EA6" w:rsidP="009F7A7B">
            <w:pPr>
              <w:pStyle w:val="Tabellentitel1"/>
            </w:pPr>
            <w:r w:rsidRPr="006D4F38">
              <w:t>Beschreibung</w:t>
            </w:r>
          </w:p>
        </w:tc>
      </w:tr>
      <w:tr w:rsidR="00DF7EA6" w:rsidRPr="006D4F38" w14:paraId="1B61132E" w14:textId="77777777" w:rsidTr="009F7A7B">
        <w:trPr>
          <w:trHeight w:val="213"/>
        </w:trPr>
        <w:tc>
          <w:tcPr>
            <w:tcW w:w="2552" w:type="dxa"/>
          </w:tcPr>
          <w:p w14:paraId="6099A832" w14:textId="77777777" w:rsidR="00DF7EA6" w:rsidRPr="006D4F38" w:rsidRDefault="00DF7EA6" w:rsidP="009F7A7B">
            <w:pPr>
              <w:pStyle w:val="TabellenText"/>
            </w:pPr>
            <w:r w:rsidRPr="006D4F38">
              <w:t>3</w:t>
            </w:r>
          </w:p>
        </w:tc>
        <w:tc>
          <w:tcPr>
            <w:tcW w:w="6461" w:type="dxa"/>
          </w:tcPr>
          <w:p w14:paraId="01D6755D" w14:textId="77777777" w:rsidR="00DF7EA6" w:rsidRPr="006D4F38" w:rsidRDefault="00DF7EA6" w:rsidP="009F7A7B">
            <w:pPr>
              <w:pStyle w:val="TabellenText"/>
            </w:pPr>
            <w:r w:rsidRPr="006D4F38">
              <w:t>Alle drei Messwert-Kategorien werden richtig interpretiert und angezeigt.</w:t>
            </w:r>
          </w:p>
        </w:tc>
      </w:tr>
      <w:tr w:rsidR="00DF7EA6" w:rsidRPr="006D4F38" w14:paraId="5E1B52F9" w14:textId="77777777" w:rsidTr="009F7A7B">
        <w:trPr>
          <w:trHeight w:val="213"/>
        </w:trPr>
        <w:tc>
          <w:tcPr>
            <w:tcW w:w="2552" w:type="dxa"/>
          </w:tcPr>
          <w:p w14:paraId="76298D7F" w14:textId="77777777" w:rsidR="00DF7EA6" w:rsidRPr="006D4F38" w:rsidRDefault="00DF7EA6" w:rsidP="009F7A7B">
            <w:pPr>
              <w:pStyle w:val="TabellenText"/>
            </w:pPr>
            <w:r w:rsidRPr="006D4F38">
              <w:t>2</w:t>
            </w:r>
          </w:p>
        </w:tc>
        <w:tc>
          <w:tcPr>
            <w:tcW w:w="6461" w:type="dxa"/>
          </w:tcPr>
          <w:p w14:paraId="3326446A" w14:textId="77777777" w:rsidR="00DF7EA6" w:rsidRPr="006D4F38" w:rsidRDefault="00DF7EA6" w:rsidP="009F7A7B">
            <w:pPr>
              <w:pStyle w:val="TabellenText"/>
            </w:pPr>
            <w:r w:rsidRPr="006D4F38">
              <w:t>Zwei Messwert-Kategorien werden richtig interpretiert und angezeigt.</w:t>
            </w:r>
          </w:p>
        </w:tc>
      </w:tr>
      <w:tr w:rsidR="00DF7EA6" w:rsidRPr="006D4F38" w14:paraId="54FC25DA" w14:textId="77777777" w:rsidTr="009F7A7B">
        <w:trPr>
          <w:trHeight w:val="213"/>
        </w:trPr>
        <w:tc>
          <w:tcPr>
            <w:tcW w:w="2552" w:type="dxa"/>
          </w:tcPr>
          <w:p w14:paraId="594B0AB3" w14:textId="77777777" w:rsidR="00DF7EA6" w:rsidRPr="006D4F38" w:rsidRDefault="00DF7EA6" w:rsidP="009F7A7B">
            <w:pPr>
              <w:pStyle w:val="TabellenText"/>
            </w:pPr>
            <w:r w:rsidRPr="006D4F38">
              <w:t>1</w:t>
            </w:r>
          </w:p>
        </w:tc>
        <w:tc>
          <w:tcPr>
            <w:tcW w:w="6461" w:type="dxa"/>
          </w:tcPr>
          <w:p w14:paraId="2EE6529D" w14:textId="77777777" w:rsidR="00DF7EA6" w:rsidRPr="006D4F38" w:rsidRDefault="00DF7EA6" w:rsidP="009F7A7B">
            <w:pPr>
              <w:pStyle w:val="TabellenText"/>
            </w:pPr>
            <w:r w:rsidRPr="006D4F38">
              <w:t>Eine Messwert-Kategorie wird richtig interpretiert und angezeigt.</w:t>
            </w:r>
          </w:p>
        </w:tc>
      </w:tr>
      <w:tr w:rsidR="00DF7EA6" w:rsidRPr="006D4F38" w14:paraId="7A401463" w14:textId="77777777" w:rsidTr="009F7A7B">
        <w:trPr>
          <w:trHeight w:val="213"/>
        </w:trPr>
        <w:tc>
          <w:tcPr>
            <w:tcW w:w="2552" w:type="dxa"/>
          </w:tcPr>
          <w:p w14:paraId="68450DB6" w14:textId="77777777" w:rsidR="00DF7EA6" w:rsidRPr="006D4F38" w:rsidRDefault="00DF7EA6" w:rsidP="009F7A7B">
            <w:pPr>
              <w:pStyle w:val="TabellenText"/>
            </w:pPr>
            <w:r w:rsidRPr="006D4F38">
              <w:t>0</w:t>
            </w:r>
          </w:p>
        </w:tc>
        <w:tc>
          <w:tcPr>
            <w:tcW w:w="6461" w:type="dxa"/>
          </w:tcPr>
          <w:p w14:paraId="3C2BE013" w14:textId="77777777" w:rsidR="00DF7EA6" w:rsidRPr="006D4F38" w:rsidRDefault="00DF7EA6" w:rsidP="009F7A7B">
            <w:pPr>
              <w:pStyle w:val="TabellenText"/>
            </w:pPr>
            <w:r w:rsidRPr="006D4F38">
              <w:t>Keine Messwert-Kategorie wird richtig interpretiert und angezeigt.</w:t>
            </w:r>
          </w:p>
        </w:tc>
      </w:tr>
    </w:tbl>
    <w:p w14:paraId="075B11DB" w14:textId="77777777" w:rsidR="00DF7EA6" w:rsidRPr="006D4F38" w:rsidRDefault="00DF7EA6" w:rsidP="00DF7EA6"/>
    <w:p w14:paraId="4BC8A3A6" w14:textId="77777777" w:rsidR="00DF7EA6" w:rsidRPr="006D4F38" w:rsidRDefault="00DF7EA6" w:rsidP="00DF7EA6">
      <w:pPr>
        <w:pStyle w:val="berschrift3"/>
      </w:pPr>
      <w:bookmarkStart w:id="19" w:name="_Toc35872908"/>
      <w:r w:rsidRPr="006D4F38">
        <w:lastRenderedPageBreak/>
        <w:t>Grafische Darstellung der Messwerte</w:t>
      </w:r>
      <w:bookmarkEnd w:id="19"/>
    </w:p>
    <w:p w14:paraId="6B3AEDC5" w14:textId="77777777" w:rsidR="00DF7EA6" w:rsidRPr="006D4F38" w:rsidRDefault="00DF7EA6" w:rsidP="00DF7EA6">
      <w:pPr>
        <w:rPr>
          <w:b/>
        </w:rPr>
      </w:pPr>
      <w:r w:rsidRPr="006D4F38">
        <w:rPr>
          <w:b/>
        </w:rPr>
        <w:t>Leitfrage</w:t>
      </w:r>
    </w:p>
    <w:p w14:paraId="4EC08FEF" w14:textId="77777777" w:rsidR="00DF7EA6" w:rsidRPr="006D4F38" w:rsidRDefault="00DF7EA6" w:rsidP="00DF7EA6">
      <w:r w:rsidRPr="006D4F38">
        <w:t>Kann der Verlauf der drei Luftqualitätsmesswerte grafisch und mit wählbarem Zeitraum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55999F31"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C5E96EB" w14:textId="77777777" w:rsidR="00DF7EA6" w:rsidRPr="006D4F38" w:rsidRDefault="00DF7EA6" w:rsidP="009F7A7B">
            <w:pPr>
              <w:pStyle w:val="Tabellentitel1"/>
            </w:pPr>
            <w:r w:rsidRPr="006D4F38">
              <w:t>Gütestufe</w:t>
            </w:r>
          </w:p>
        </w:tc>
        <w:tc>
          <w:tcPr>
            <w:tcW w:w="6461" w:type="dxa"/>
          </w:tcPr>
          <w:p w14:paraId="63D0A011" w14:textId="77777777" w:rsidR="00DF7EA6" w:rsidRPr="006D4F38" w:rsidRDefault="00DF7EA6" w:rsidP="009F7A7B">
            <w:pPr>
              <w:pStyle w:val="Tabellentitel1"/>
            </w:pPr>
            <w:r w:rsidRPr="006D4F38">
              <w:t>Beschreibung</w:t>
            </w:r>
          </w:p>
        </w:tc>
      </w:tr>
      <w:tr w:rsidR="00DF7EA6" w:rsidRPr="006D4F38" w14:paraId="6C553DCE" w14:textId="77777777" w:rsidTr="009F7A7B">
        <w:trPr>
          <w:trHeight w:val="213"/>
        </w:trPr>
        <w:tc>
          <w:tcPr>
            <w:tcW w:w="2552" w:type="dxa"/>
          </w:tcPr>
          <w:p w14:paraId="017CEDAD" w14:textId="77777777" w:rsidR="00DF7EA6" w:rsidRPr="006D4F38" w:rsidRDefault="00DF7EA6" w:rsidP="009F7A7B">
            <w:pPr>
              <w:pStyle w:val="TabellenText"/>
            </w:pPr>
            <w:r w:rsidRPr="006D4F38">
              <w:t>3</w:t>
            </w:r>
          </w:p>
        </w:tc>
        <w:tc>
          <w:tcPr>
            <w:tcW w:w="6461" w:type="dxa"/>
          </w:tcPr>
          <w:p w14:paraId="30B6B547" w14:textId="77777777" w:rsidR="00DF7EA6" w:rsidRPr="006D4F38" w:rsidRDefault="00DF7EA6" w:rsidP="009F7A7B">
            <w:pPr>
              <w:pStyle w:val="TabellenText"/>
            </w:pPr>
            <w:r w:rsidRPr="006D4F38">
              <w:t>Alle drei Messwerte werden als Grafik und mit wählbarem Zeitraum angezeigt.</w:t>
            </w:r>
          </w:p>
        </w:tc>
      </w:tr>
      <w:tr w:rsidR="00DF7EA6" w:rsidRPr="006D4F38" w14:paraId="3F41608F" w14:textId="77777777" w:rsidTr="009F7A7B">
        <w:trPr>
          <w:trHeight w:val="213"/>
        </w:trPr>
        <w:tc>
          <w:tcPr>
            <w:tcW w:w="2552" w:type="dxa"/>
          </w:tcPr>
          <w:p w14:paraId="1D310B73" w14:textId="77777777" w:rsidR="00DF7EA6" w:rsidRPr="006D4F38" w:rsidRDefault="00DF7EA6" w:rsidP="009F7A7B">
            <w:pPr>
              <w:pStyle w:val="TabellenText"/>
            </w:pPr>
            <w:r w:rsidRPr="006D4F38">
              <w:t>2</w:t>
            </w:r>
          </w:p>
        </w:tc>
        <w:tc>
          <w:tcPr>
            <w:tcW w:w="6461" w:type="dxa"/>
          </w:tcPr>
          <w:p w14:paraId="7D910387" w14:textId="77777777" w:rsidR="00DF7EA6" w:rsidRPr="006D4F38" w:rsidRDefault="00DF7EA6" w:rsidP="009F7A7B">
            <w:pPr>
              <w:pStyle w:val="TabellenText"/>
            </w:pPr>
            <w:r w:rsidRPr="006D4F38">
              <w:t>Alle drei Messwerte werden als Grafik angezeigt, jedoch ohne wählbaren Zeitraum.</w:t>
            </w:r>
          </w:p>
        </w:tc>
      </w:tr>
      <w:tr w:rsidR="00DF7EA6" w:rsidRPr="006D4F38" w14:paraId="2B1EB958" w14:textId="77777777" w:rsidTr="009F7A7B">
        <w:trPr>
          <w:trHeight w:val="213"/>
        </w:trPr>
        <w:tc>
          <w:tcPr>
            <w:tcW w:w="2552" w:type="dxa"/>
          </w:tcPr>
          <w:p w14:paraId="4A221402" w14:textId="77777777" w:rsidR="00DF7EA6" w:rsidRPr="006D4F38" w:rsidRDefault="00DF7EA6" w:rsidP="009F7A7B">
            <w:pPr>
              <w:pStyle w:val="TabellenText"/>
            </w:pPr>
            <w:r w:rsidRPr="006D4F38">
              <w:t>1</w:t>
            </w:r>
          </w:p>
        </w:tc>
        <w:tc>
          <w:tcPr>
            <w:tcW w:w="6461" w:type="dxa"/>
          </w:tcPr>
          <w:p w14:paraId="18666433" w14:textId="77777777" w:rsidR="00DF7EA6" w:rsidRPr="006D4F38" w:rsidRDefault="00DF7EA6" w:rsidP="009F7A7B">
            <w:pPr>
              <w:pStyle w:val="TabellenText"/>
            </w:pPr>
            <w:r w:rsidRPr="006D4F38">
              <w:t>Nur ein Teil der Messwerte werden als Grafik angezeigt.</w:t>
            </w:r>
          </w:p>
        </w:tc>
      </w:tr>
      <w:tr w:rsidR="00DF7EA6" w:rsidRPr="006D4F38" w14:paraId="400A23B6" w14:textId="77777777" w:rsidTr="009F7A7B">
        <w:trPr>
          <w:trHeight w:val="213"/>
        </w:trPr>
        <w:tc>
          <w:tcPr>
            <w:tcW w:w="2552" w:type="dxa"/>
          </w:tcPr>
          <w:p w14:paraId="54B91D04" w14:textId="77777777" w:rsidR="00DF7EA6" w:rsidRPr="006D4F38" w:rsidRDefault="00DF7EA6" w:rsidP="009F7A7B">
            <w:pPr>
              <w:pStyle w:val="TabellenText"/>
            </w:pPr>
            <w:r w:rsidRPr="006D4F38">
              <w:t>0</w:t>
            </w:r>
          </w:p>
        </w:tc>
        <w:tc>
          <w:tcPr>
            <w:tcW w:w="6461" w:type="dxa"/>
          </w:tcPr>
          <w:p w14:paraId="5C9AF732" w14:textId="77777777" w:rsidR="00DF7EA6" w:rsidRPr="006D4F38" w:rsidRDefault="00DF7EA6" w:rsidP="009F7A7B">
            <w:pPr>
              <w:pStyle w:val="TabellenText"/>
            </w:pPr>
            <w:r w:rsidRPr="006D4F38">
              <w:t>Kein Messwert kann als Grafik angezeigt werden.</w:t>
            </w:r>
          </w:p>
        </w:tc>
      </w:tr>
    </w:tbl>
    <w:p w14:paraId="6008E232" w14:textId="77777777" w:rsidR="00DF7EA6" w:rsidRPr="006D4F38" w:rsidRDefault="00DF7EA6" w:rsidP="00DF7EA6">
      <w:pPr>
        <w:pStyle w:val="berschrift2"/>
        <w:numPr>
          <w:ilvl w:val="0"/>
          <w:numId w:val="0"/>
        </w:numPr>
        <w:ind w:left="576"/>
      </w:pPr>
    </w:p>
    <w:p w14:paraId="4FDA7347" w14:textId="77777777" w:rsidR="00DF7EA6" w:rsidRPr="006D4F38" w:rsidRDefault="00DD270A" w:rsidP="00DF7EA6">
      <w:pPr>
        <w:pStyle w:val="berschrift1"/>
      </w:pPr>
      <w:bookmarkStart w:id="20" w:name="_Toc35872909"/>
      <w:r w:rsidRPr="006D4F38">
        <w:t>Projektorganisation</w:t>
      </w:r>
      <w:bookmarkEnd w:id="20"/>
    </w:p>
    <w:p w14:paraId="0A853FD7" w14:textId="77777777" w:rsidR="00DD270A" w:rsidRPr="006D4F38" w:rsidRDefault="00DD270A" w:rsidP="00DD270A">
      <w:pPr>
        <w:pStyle w:val="berschrift2"/>
      </w:pPr>
      <w:bookmarkStart w:id="21" w:name="_Toc35872910"/>
      <w:r w:rsidRPr="006D4F38">
        <w:t>Methode</w:t>
      </w:r>
      <w:bookmarkEnd w:id="21"/>
    </w:p>
    <w:p w14:paraId="34EED4CD" w14:textId="77777777" w:rsidR="00DD270A" w:rsidRPr="006D4F38" w:rsidRDefault="002640BB" w:rsidP="00DD270A">
      <w:r w:rsidRPr="006D4F38">
        <w:t>Die gesamte IPA wird mit IPERKA (Informieren, Planen, Entscheiden, Realisieren, Kontrollieren und Auswerten) durchgeführt. IPERKA ist einfach anzuwenden und wurde oft während meiner Lehre benutzt, daher ist diese Projektmethode die einzige welche für mich in Frage kommt.</w:t>
      </w:r>
    </w:p>
    <w:p w14:paraId="49669111" w14:textId="77777777" w:rsidR="002640BB" w:rsidRPr="006D4F38" w:rsidRDefault="002640BB" w:rsidP="002640BB">
      <w:pPr>
        <w:pStyle w:val="berschrift2"/>
      </w:pPr>
      <w:bookmarkStart w:id="22" w:name="_Toc35872911"/>
      <w:r w:rsidRPr="006D4F38">
        <w:t>Auftraggeber</w:t>
      </w:r>
      <w:bookmarkEnd w:id="22"/>
    </w:p>
    <w:p w14:paraId="7ED815C9" w14:textId="77777777" w:rsidR="002640BB" w:rsidRPr="006D4F38" w:rsidRDefault="002640BB" w:rsidP="002640BB">
      <w:r w:rsidRPr="006D4F38">
        <w:t>Die Berufsbildung Baden ist der Auftraggeber für diesen Pilot Versuch.</w:t>
      </w:r>
    </w:p>
    <w:p w14:paraId="42C8AD57" w14:textId="77777777" w:rsidR="002640BB" w:rsidRPr="006D4F38" w:rsidRDefault="002640BB" w:rsidP="002640BB">
      <w:pPr>
        <w:pStyle w:val="berschrift2"/>
      </w:pPr>
      <w:bookmarkStart w:id="23" w:name="_Toc35872912"/>
      <w:r w:rsidRPr="006D4F38">
        <w:t>Beteiligte Personen</w:t>
      </w:r>
      <w:bookmarkEnd w:id="23"/>
    </w:p>
    <w:p w14:paraId="27AEBD0C" w14:textId="77777777" w:rsidR="002640BB" w:rsidRPr="006D4F38" w:rsidRDefault="002640BB" w:rsidP="002640BB">
      <w:pPr>
        <w:rPr>
          <w:b/>
        </w:rPr>
      </w:pPr>
      <w:r w:rsidRPr="006D4F38">
        <w:rPr>
          <w:b/>
        </w:rPr>
        <w:t>Kandidat</w:t>
      </w:r>
    </w:p>
    <w:p w14:paraId="7597320C" w14:textId="77777777" w:rsidR="002640BB" w:rsidRPr="006D4F38" w:rsidRDefault="002640BB" w:rsidP="002640BB">
      <w:r w:rsidRPr="006D4F38">
        <w:t>Nils Egger</w:t>
      </w:r>
      <w:r w:rsidRPr="006D4F38">
        <w:br/>
      </w:r>
      <w:hyperlink r:id="rId12" w:history="1">
        <w:r w:rsidRPr="006D4F38">
          <w:rPr>
            <w:rStyle w:val="Hyperlink"/>
          </w:rPr>
          <w:t>nils.egger@avectris.ch</w:t>
        </w:r>
      </w:hyperlink>
    </w:p>
    <w:p w14:paraId="4467FB82" w14:textId="77777777" w:rsidR="002640BB" w:rsidRPr="006D4F38" w:rsidRDefault="002640BB" w:rsidP="002640BB">
      <w:pPr>
        <w:rPr>
          <w:b/>
        </w:rPr>
      </w:pPr>
      <w:r w:rsidRPr="006D4F38">
        <w:rPr>
          <w:b/>
        </w:rPr>
        <w:t>Verantwortliche Fachkraft</w:t>
      </w:r>
    </w:p>
    <w:p w14:paraId="64287B86" w14:textId="77777777" w:rsidR="002640BB" w:rsidRPr="006D4F38" w:rsidRDefault="002640BB" w:rsidP="002640BB">
      <w:r w:rsidRPr="006D4F38">
        <w:t>Daniel Säuberli</w:t>
      </w:r>
      <w:r w:rsidRPr="006D4F38">
        <w:br/>
      </w:r>
      <w:hyperlink r:id="rId13" w:history="1">
        <w:r w:rsidRPr="006D4F38">
          <w:rPr>
            <w:rStyle w:val="Hyperlink"/>
          </w:rPr>
          <w:t>daniel.saeuberli@avectris.ch</w:t>
        </w:r>
      </w:hyperlink>
    </w:p>
    <w:p w14:paraId="0017A098" w14:textId="77777777" w:rsidR="002640BB" w:rsidRPr="006D4F38" w:rsidRDefault="002640BB" w:rsidP="002640BB">
      <w:pPr>
        <w:rPr>
          <w:b/>
        </w:rPr>
      </w:pPr>
      <w:r w:rsidRPr="006D4F38">
        <w:rPr>
          <w:b/>
        </w:rPr>
        <w:t>Berufsbildner</w:t>
      </w:r>
    </w:p>
    <w:p w14:paraId="2578A3B0" w14:textId="77777777" w:rsidR="002640BB" w:rsidRPr="006D4F38" w:rsidRDefault="002640BB" w:rsidP="002640BB">
      <w:r w:rsidRPr="006D4F38">
        <w:t>Mark Grabner</w:t>
      </w:r>
      <w:r w:rsidRPr="006D4F38">
        <w:br/>
      </w:r>
      <w:hyperlink r:id="rId14" w:history="1">
        <w:r w:rsidRPr="006D4F38">
          <w:rPr>
            <w:rStyle w:val="Hyperlink"/>
          </w:rPr>
          <w:t>mark.grabner@avectris.ch</w:t>
        </w:r>
      </w:hyperlink>
    </w:p>
    <w:p w14:paraId="202C60D2" w14:textId="77777777" w:rsidR="002640BB" w:rsidRPr="006D4F38" w:rsidRDefault="002640BB" w:rsidP="002640BB">
      <w:pPr>
        <w:pStyle w:val="berschrift2"/>
      </w:pPr>
      <w:bookmarkStart w:id="24" w:name="_Toc35872913"/>
      <w:r w:rsidRPr="006D4F38">
        <w:t>Durchführungsort</w:t>
      </w:r>
      <w:bookmarkEnd w:id="24"/>
    </w:p>
    <w:p w14:paraId="618B1D25" w14:textId="77777777" w:rsidR="002640BB" w:rsidRPr="006D4F38" w:rsidRDefault="002640BB" w:rsidP="002640BB">
      <w:r w:rsidRPr="006D4F38">
        <w:t>Die IPA wird in der AVECTRIS AG an der unten aufgeführten Adresse durchgeführt.</w:t>
      </w:r>
    </w:p>
    <w:p w14:paraId="30EA11DF" w14:textId="77777777" w:rsidR="00150723" w:rsidRPr="006D4F38" w:rsidRDefault="002640BB" w:rsidP="00150723">
      <w:r w:rsidRPr="006D4F38">
        <w:lastRenderedPageBreak/>
        <w:t>Avectris AG</w:t>
      </w:r>
      <w:r w:rsidRPr="006D4F38">
        <w:br/>
        <w:t>Bruggerstrasse 68</w:t>
      </w:r>
      <w:r w:rsidRPr="006D4F38">
        <w:br/>
        <w:t>5401 Baden</w:t>
      </w:r>
    </w:p>
    <w:p w14:paraId="1EBC7467" w14:textId="77777777" w:rsidR="00150723" w:rsidRPr="006D4F38" w:rsidRDefault="00150723" w:rsidP="00150723">
      <w:pPr>
        <w:pStyle w:val="berschrift1"/>
        <w:rPr>
          <w:sz w:val="20"/>
          <w:szCs w:val="22"/>
        </w:rPr>
      </w:pPr>
      <w:bookmarkStart w:id="25" w:name="_Toc35872914"/>
      <w:r w:rsidRPr="006D4F38">
        <w:t>Deklaration der Vorkentnisse</w:t>
      </w:r>
      <w:bookmarkEnd w:id="25"/>
    </w:p>
    <w:tbl>
      <w:tblPr>
        <w:tblStyle w:val="AvectrisTabelle"/>
        <w:tblW w:w="0" w:type="auto"/>
        <w:tblInd w:w="0" w:type="dxa"/>
        <w:tblLook w:val="04A0" w:firstRow="1" w:lastRow="0" w:firstColumn="1" w:lastColumn="0" w:noHBand="0" w:noVBand="1"/>
      </w:tblPr>
      <w:tblGrid>
        <w:gridCol w:w="4324"/>
        <w:gridCol w:w="4315"/>
      </w:tblGrid>
      <w:tr w:rsidR="00150723" w:rsidRPr="006D4F38" w14:paraId="279E6BC1" w14:textId="77777777" w:rsidTr="00150723">
        <w:trPr>
          <w:cnfStyle w:val="100000000000" w:firstRow="1" w:lastRow="0" w:firstColumn="0" w:lastColumn="0" w:oddVBand="0" w:evenVBand="0" w:oddHBand="0" w:evenHBand="0" w:firstRowFirstColumn="0" w:firstRowLastColumn="0" w:lastRowFirstColumn="0" w:lastRowLastColumn="0"/>
        </w:trPr>
        <w:tc>
          <w:tcPr>
            <w:tcW w:w="4324" w:type="dxa"/>
          </w:tcPr>
          <w:p w14:paraId="3ECA4578" w14:textId="77777777" w:rsidR="00150723" w:rsidRPr="006D4F38" w:rsidRDefault="00150723" w:rsidP="00150723">
            <w:pPr>
              <w:pStyle w:val="DokNummer"/>
            </w:pPr>
            <w:r w:rsidRPr="006D4F38">
              <w:t>Kenntnis</w:t>
            </w:r>
          </w:p>
        </w:tc>
        <w:tc>
          <w:tcPr>
            <w:tcW w:w="4315" w:type="dxa"/>
          </w:tcPr>
          <w:p w14:paraId="70D7F351" w14:textId="77777777" w:rsidR="00150723" w:rsidRPr="006D4F38" w:rsidRDefault="00150723" w:rsidP="00150723">
            <w:pPr>
              <w:pStyle w:val="DokNummer"/>
            </w:pPr>
            <w:r w:rsidRPr="006D4F38">
              <w:t>Bemerkung</w:t>
            </w:r>
          </w:p>
        </w:tc>
      </w:tr>
      <w:tr w:rsidR="00150723" w:rsidRPr="006D4F38" w14:paraId="5C4B9F91" w14:textId="77777777" w:rsidTr="00150723">
        <w:tc>
          <w:tcPr>
            <w:tcW w:w="4324" w:type="dxa"/>
          </w:tcPr>
          <w:p w14:paraId="03989260" w14:textId="77777777" w:rsidR="00150723" w:rsidRPr="006D4F38" w:rsidRDefault="00150723" w:rsidP="00150723">
            <w:r w:rsidRPr="006D4F38">
              <w:t>Python</w:t>
            </w:r>
          </w:p>
        </w:tc>
        <w:tc>
          <w:tcPr>
            <w:tcW w:w="4315" w:type="dxa"/>
          </w:tcPr>
          <w:p w14:paraId="0F341663" w14:textId="77777777" w:rsidR="00150723" w:rsidRPr="006D4F38" w:rsidRDefault="00150723" w:rsidP="00150723">
            <w:r w:rsidRPr="006D4F38">
              <w:t>Mit Python automatisiere ich meist kurze wiederholende Tasks. Vor knapp einem Jahr habe ich damit mit einem Framework für Backend API’s begonnen.</w:t>
            </w:r>
          </w:p>
        </w:tc>
      </w:tr>
      <w:tr w:rsidR="00150723" w:rsidRPr="006D4F38" w14:paraId="39970A19" w14:textId="77777777" w:rsidTr="00150723">
        <w:tc>
          <w:tcPr>
            <w:tcW w:w="4324" w:type="dxa"/>
          </w:tcPr>
          <w:p w14:paraId="5C356214" w14:textId="77777777" w:rsidR="00150723" w:rsidRPr="006D4F38" w:rsidRDefault="00150723" w:rsidP="00150723">
            <w:r w:rsidRPr="006D4F38">
              <w:t>HTML, CSS</w:t>
            </w:r>
          </w:p>
        </w:tc>
        <w:tc>
          <w:tcPr>
            <w:tcW w:w="4315" w:type="dxa"/>
          </w:tcPr>
          <w:p w14:paraId="07008265" w14:textId="77777777" w:rsidR="00150723" w:rsidRPr="006D4F38" w:rsidRDefault="00150723" w:rsidP="00150723">
            <w:r w:rsidRPr="006D4F38">
              <w:t>HTML und CSS verwende ich seit Beginn meiner Lehre, dies ist definitiv kein Neuland mehr.</w:t>
            </w:r>
          </w:p>
        </w:tc>
      </w:tr>
      <w:tr w:rsidR="00150723" w:rsidRPr="006D4F38" w14:paraId="470DC404" w14:textId="77777777" w:rsidTr="00150723">
        <w:tc>
          <w:tcPr>
            <w:tcW w:w="4324" w:type="dxa"/>
          </w:tcPr>
          <w:p w14:paraId="726B3DC4" w14:textId="77777777" w:rsidR="00150723" w:rsidRPr="006D4F38" w:rsidRDefault="00150723" w:rsidP="00150723">
            <w:r w:rsidRPr="006D4F38">
              <w:t>Bootstrap</w:t>
            </w:r>
          </w:p>
        </w:tc>
        <w:tc>
          <w:tcPr>
            <w:tcW w:w="4315" w:type="dxa"/>
          </w:tcPr>
          <w:p w14:paraId="172D7C7F" w14:textId="77777777" w:rsidR="00150723" w:rsidRPr="006D4F38" w:rsidRDefault="00150723" w:rsidP="00150723">
            <w:r w:rsidRPr="006D4F38">
              <w:t xml:space="preserve">Ich kann Bootstrap ohne Probleme anwenden, jedoch ist es für </w:t>
            </w:r>
            <w:r w:rsidR="00981ECC" w:rsidRPr="006D4F38">
              <w:t>mich neu die SCSS Dateien anzupassen.</w:t>
            </w:r>
          </w:p>
        </w:tc>
      </w:tr>
      <w:tr w:rsidR="00150723" w:rsidRPr="006D4F38" w14:paraId="417CC002" w14:textId="77777777" w:rsidTr="00150723">
        <w:tc>
          <w:tcPr>
            <w:tcW w:w="4324" w:type="dxa"/>
          </w:tcPr>
          <w:p w14:paraId="7625A9E9" w14:textId="77777777" w:rsidR="00150723" w:rsidRPr="006D4F38" w:rsidRDefault="00150723" w:rsidP="00150723">
            <w:r w:rsidRPr="006D4F38">
              <w:t>JavaScript, JQuery</w:t>
            </w:r>
          </w:p>
        </w:tc>
        <w:tc>
          <w:tcPr>
            <w:tcW w:w="4315" w:type="dxa"/>
          </w:tcPr>
          <w:p w14:paraId="1DF45565" w14:textId="77777777" w:rsidR="00150723" w:rsidRPr="006D4F38" w:rsidRDefault="00150723" w:rsidP="00150723">
            <w:r w:rsidRPr="006D4F38">
              <w:t>Bei den meisten Webseiten welche ich schreibe verwende ich JavaScript und JQuery. Daher kenne ich diese gut.</w:t>
            </w:r>
          </w:p>
        </w:tc>
      </w:tr>
      <w:tr w:rsidR="00150723" w:rsidRPr="006D4F38" w14:paraId="0E545F5F" w14:textId="77777777" w:rsidTr="00150723">
        <w:tc>
          <w:tcPr>
            <w:tcW w:w="4324" w:type="dxa"/>
          </w:tcPr>
          <w:p w14:paraId="69DEEF08" w14:textId="77777777" w:rsidR="00150723" w:rsidRPr="006D4F38" w:rsidRDefault="00150723" w:rsidP="00150723">
            <w:r w:rsidRPr="006D4F38">
              <w:t>PostgreSQL</w:t>
            </w:r>
          </w:p>
        </w:tc>
        <w:tc>
          <w:tcPr>
            <w:tcW w:w="4315" w:type="dxa"/>
          </w:tcPr>
          <w:p w14:paraId="2884EBBC" w14:textId="77777777" w:rsidR="00981ECC" w:rsidRPr="006D4F38" w:rsidRDefault="00150723" w:rsidP="00150723">
            <w:r w:rsidRPr="006D4F38">
              <w:t>Ich beherrsche allgemeine SQL Fähigkeiten aber noch keine vertieften Kenntnisse. Ich arbeite erste seit Beginn des Jahres wieder mit SQL.</w:t>
            </w:r>
          </w:p>
        </w:tc>
      </w:tr>
      <w:tr w:rsidR="00981ECC" w:rsidRPr="006D4F38" w14:paraId="0EBB6DAD" w14:textId="77777777" w:rsidTr="00150723">
        <w:tc>
          <w:tcPr>
            <w:tcW w:w="4324" w:type="dxa"/>
          </w:tcPr>
          <w:p w14:paraId="55DB6B58" w14:textId="77777777" w:rsidR="00981ECC" w:rsidRPr="006D4F38" w:rsidRDefault="00981ECC" w:rsidP="00150723">
            <w:r w:rsidRPr="006D4F38">
              <w:t>Jekyll</w:t>
            </w:r>
          </w:p>
        </w:tc>
        <w:tc>
          <w:tcPr>
            <w:tcW w:w="4315" w:type="dxa"/>
          </w:tcPr>
          <w:p w14:paraId="5DB1F2C6" w14:textId="77777777" w:rsidR="00981ECC" w:rsidRPr="006D4F38" w:rsidRDefault="00981ECC" w:rsidP="00981ECC">
            <w:r w:rsidRPr="006D4F38">
              <w:t>Jekyll ist ein HTML-Preprocessor bei welchem ich die Basics verstehe.</w:t>
            </w:r>
          </w:p>
        </w:tc>
      </w:tr>
    </w:tbl>
    <w:p w14:paraId="476B2DDC" w14:textId="77777777" w:rsidR="00981ECC" w:rsidRPr="006D4F38" w:rsidRDefault="00981ECC" w:rsidP="00981ECC">
      <w:pPr>
        <w:pStyle w:val="berschrift1"/>
        <w:numPr>
          <w:ilvl w:val="0"/>
          <w:numId w:val="0"/>
        </w:numPr>
        <w:ind w:left="432"/>
        <w:rPr>
          <w:sz w:val="20"/>
          <w:szCs w:val="22"/>
        </w:rPr>
      </w:pPr>
    </w:p>
    <w:p w14:paraId="75CB2A9C" w14:textId="77777777" w:rsidR="00981ECC" w:rsidRPr="006D4F38" w:rsidRDefault="00981ECC" w:rsidP="00981ECC">
      <w:pPr>
        <w:pStyle w:val="berschrift1"/>
      </w:pPr>
      <w:bookmarkStart w:id="26" w:name="_Toc35872915"/>
      <w:r w:rsidRPr="006D4F38">
        <w:t>Deklaration der Vorarbeiten</w:t>
      </w:r>
      <w:bookmarkEnd w:id="26"/>
    </w:p>
    <w:p w14:paraId="0E2E8CC6" w14:textId="77777777" w:rsidR="00981ECC" w:rsidRPr="006D4F38" w:rsidRDefault="00981ECC" w:rsidP="00981ECC">
      <w:pPr>
        <w:pStyle w:val="Listenabsatz"/>
        <w:numPr>
          <w:ilvl w:val="0"/>
          <w:numId w:val="37"/>
        </w:numPr>
      </w:pPr>
      <w:r w:rsidRPr="006D4F38">
        <w:t>Mockups der Webseite</w:t>
      </w:r>
    </w:p>
    <w:p w14:paraId="2ADB4333" w14:textId="77777777" w:rsidR="00981ECC" w:rsidRPr="006D4F38" w:rsidRDefault="00981ECC" w:rsidP="00981ECC">
      <w:pPr>
        <w:pStyle w:val="Listenabsatz"/>
        <w:numPr>
          <w:ilvl w:val="0"/>
          <w:numId w:val="37"/>
        </w:numPr>
      </w:pPr>
      <w:r w:rsidRPr="006D4F38">
        <w:t>Sensor Wert Dekodierung vorbereitet für die Adeunis RF und Elsys CO2 Sensoren</w:t>
      </w:r>
    </w:p>
    <w:p w14:paraId="38ADC901" w14:textId="77777777" w:rsidR="00981ECC" w:rsidRPr="006D4F38" w:rsidRDefault="00981ECC" w:rsidP="00981ECC">
      <w:pPr>
        <w:pStyle w:val="Listenabsatz"/>
        <w:numPr>
          <w:ilvl w:val="0"/>
          <w:numId w:val="37"/>
        </w:numPr>
      </w:pPr>
      <w:r w:rsidRPr="006D4F38">
        <w:t>Sensor Wert Abhörung von Loriot</w:t>
      </w:r>
    </w:p>
    <w:p w14:paraId="7E04FE28" w14:textId="77777777" w:rsidR="00981ECC" w:rsidRPr="006D4F38" w:rsidRDefault="00981ECC" w:rsidP="00981ECC">
      <w:pPr>
        <w:pStyle w:val="Listenabsatz"/>
        <w:numPr>
          <w:ilvl w:val="0"/>
          <w:numId w:val="37"/>
        </w:numPr>
      </w:pPr>
      <w:r w:rsidRPr="006D4F38">
        <w:t>Installation der Entwicklungsumgebung</w:t>
      </w:r>
    </w:p>
    <w:p w14:paraId="209739B9" w14:textId="77777777" w:rsidR="00981ECC" w:rsidRPr="006D4F38" w:rsidRDefault="00981ECC" w:rsidP="00981ECC">
      <w:pPr>
        <w:pStyle w:val="Listenabsatz"/>
        <w:numPr>
          <w:ilvl w:val="0"/>
          <w:numId w:val="37"/>
        </w:numPr>
      </w:pPr>
      <w:r w:rsidRPr="006D4F38">
        <w:t>Vorbereitung des Servers</w:t>
      </w:r>
    </w:p>
    <w:p w14:paraId="648E24FA" w14:textId="77777777" w:rsidR="00981ECC" w:rsidRPr="006D4F38" w:rsidRDefault="00981ECC" w:rsidP="00981ECC">
      <w:pPr>
        <w:pStyle w:val="Listenabsatz"/>
        <w:numPr>
          <w:ilvl w:val="0"/>
          <w:numId w:val="37"/>
        </w:numPr>
      </w:pPr>
      <w:r w:rsidRPr="006D4F38">
        <w:t>Konzeptionelles und Logisches Modell</w:t>
      </w:r>
    </w:p>
    <w:p w14:paraId="3C2D828E" w14:textId="77777777" w:rsidR="00981ECC" w:rsidRPr="006D4F38" w:rsidRDefault="00981ECC" w:rsidP="00981ECC">
      <w:pPr>
        <w:pStyle w:val="Listenabsatz"/>
        <w:numPr>
          <w:ilvl w:val="0"/>
          <w:numId w:val="37"/>
        </w:numPr>
      </w:pPr>
      <w:r w:rsidRPr="006D4F38">
        <w:t>SQL Abfragen für den Aufbau der Datenbank</w:t>
      </w:r>
    </w:p>
    <w:p w14:paraId="38F66577" w14:textId="77777777" w:rsidR="00981ECC" w:rsidRPr="006D4F38" w:rsidRDefault="00981ECC" w:rsidP="00981ECC">
      <w:pPr>
        <w:pStyle w:val="Listenabsatz"/>
        <w:numPr>
          <w:ilvl w:val="0"/>
          <w:numId w:val="37"/>
        </w:numPr>
      </w:pPr>
      <w:r w:rsidRPr="006D4F38">
        <w:t>Sphinx Dokumentation für das Backend eingerichtet</w:t>
      </w:r>
    </w:p>
    <w:p w14:paraId="5F9F64F0" w14:textId="3F8B1C63" w:rsidR="00981ECC" w:rsidRPr="006D4F38" w:rsidRDefault="00981ECC" w:rsidP="00981ECC">
      <w:pPr>
        <w:pStyle w:val="Listenabsatz"/>
        <w:numPr>
          <w:ilvl w:val="0"/>
          <w:numId w:val="37"/>
        </w:numPr>
      </w:pPr>
      <w:r w:rsidRPr="006D4F38">
        <w:t>Jekyll mit Bootstrap eingerichtet für das Frontend</w:t>
      </w:r>
    </w:p>
    <w:p w14:paraId="56CCCA58" w14:textId="587AAA68" w:rsidR="002F1216" w:rsidRPr="006D4F38" w:rsidRDefault="002F1216" w:rsidP="00981ECC">
      <w:pPr>
        <w:pStyle w:val="Listenabsatz"/>
        <w:numPr>
          <w:ilvl w:val="0"/>
          <w:numId w:val="37"/>
        </w:numPr>
      </w:pPr>
      <w:r w:rsidRPr="006D4F38">
        <w:t>Token Authentifizierung</w:t>
      </w:r>
    </w:p>
    <w:p w14:paraId="74E83776" w14:textId="6ACF39A4" w:rsidR="002F1216" w:rsidRPr="006D4F38" w:rsidRDefault="002F1216" w:rsidP="00981ECC">
      <w:pPr>
        <w:pStyle w:val="Listenabsatz"/>
        <w:numPr>
          <w:ilvl w:val="0"/>
          <w:numId w:val="37"/>
        </w:numPr>
      </w:pPr>
      <w:r w:rsidRPr="006D4F38">
        <w:t>Framework für die Erstellung von Model Controllers für Models</w:t>
      </w:r>
    </w:p>
    <w:p w14:paraId="2AE341D0" w14:textId="128C9EFD" w:rsidR="002F1216" w:rsidRPr="006D4F38" w:rsidRDefault="002F1216" w:rsidP="00981ECC">
      <w:pPr>
        <w:pStyle w:val="Listenabsatz"/>
        <w:numPr>
          <w:ilvl w:val="0"/>
          <w:numId w:val="37"/>
        </w:numPr>
      </w:pPr>
      <w:r w:rsidRPr="006D4F38">
        <w:lastRenderedPageBreak/>
        <w:t>Python Client für PostgreSQL</w:t>
      </w:r>
    </w:p>
    <w:p w14:paraId="00F03BCF" w14:textId="77777777" w:rsidR="00981ECC" w:rsidRPr="006D4F38" w:rsidRDefault="00981ECC" w:rsidP="00981ECC">
      <w:pPr>
        <w:pStyle w:val="berschrift1"/>
      </w:pPr>
      <w:bookmarkStart w:id="27" w:name="_Toc35872916"/>
      <w:r w:rsidRPr="006D4F38">
        <w:t>Deklaration der benützten Firmenstandarts</w:t>
      </w:r>
      <w:bookmarkEnd w:id="27"/>
    </w:p>
    <w:p w14:paraId="1B3327E7" w14:textId="77777777" w:rsidR="00981ECC" w:rsidRPr="006D4F38" w:rsidRDefault="00981ECC" w:rsidP="00981ECC">
      <w:r w:rsidRPr="006D4F38">
        <w:t>Für dieses Dokument wurde eine Word Vorlage für Projekt Berichte verwendet.</w:t>
      </w:r>
    </w:p>
    <w:p w14:paraId="148E8923" w14:textId="77777777" w:rsidR="00D36BBA" w:rsidRPr="006D4F38" w:rsidRDefault="00D36BBA" w:rsidP="00D36BBA">
      <w:pPr>
        <w:pStyle w:val="berschrift1"/>
      </w:pPr>
      <w:bookmarkStart w:id="28" w:name="_Toc35872917"/>
      <w:r w:rsidRPr="006D4F38">
        <w:t>Zeitplan</w:t>
      </w:r>
      <w:bookmarkEnd w:id="28"/>
    </w:p>
    <w:p w14:paraId="3B2FB5E1" w14:textId="77777777" w:rsidR="00BF1879" w:rsidRPr="006D4F38" w:rsidRDefault="00BF1879" w:rsidP="00BF1879">
      <w:pPr>
        <w:pStyle w:val="berschrift2"/>
      </w:pPr>
      <w:bookmarkStart w:id="29" w:name="_Toc35872918"/>
      <w:r w:rsidRPr="006D4F38">
        <w:t>Bemerkungen</w:t>
      </w:r>
      <w:bookmarkEnd w:id="29"/>
    </w:p>
    <w:p w14:paraId="306156BD" w14:textId="64AFFA1B" w:rsidR="00BF1879" w:rsidRPr="006D4F38" w:rsidRDefault="00BF1879" w:rsidP="00BF1879">
      <w:r w:rsidRPr="006D4F38">
        <w:t xml:space="preserve">Der Zeitplan ist in ein 2 Stunden Raster aufgeteilt. Somit besteht ein voller Tag aus 8 Stunden. Am 25. März und 01. April bin ich ein halber Tag in der Schule und daher bestehen diese 2 Tage nur aus 4 Stunden. Auch der Zeitplan ist nach IPERKA aufgeteilt, die Phasen sind mit einem grauen Balken </w:t>
      </w:r>
      <w:r w:rsidR="000272C9" w:rsidRPr="006D4F38">
        <w:t>aufgeteilt</w:t>
      </w:r>
      <w:r w:rsidRPr="006D4F38">
        <w:t>.</w:t>
      </w:r>
    </w:p>
    <w:p w14:paraId="2149524D" w14:textId="77777777" w:rsidR="00BF1879" w:rsidRPr="006D4F38" w:rsidRDefault="00BF1879" w:rsidP="00BF1879">
      <w:r w:rsidRPr="006D4F38">
        <w:t>Nach Vorschlag des FArbeit_2020.pdf Dokumentes, sind mehr als 40% der Stunden für dokumentieren eingeteilt.</w:t>
      </w:r>
    </w:p>
    <w:p w14:paraId="14E70BF2" w14:textId="77777777" w:rsidR="00BF1879" w:rsidRPr="006D4F38" w:rsidRDefault="00BF1879" w:rsidP="00BF1879">
      <w:pPr>
        <w:pStyle w:val="berschrift2"/>
      </w:pPr>
      <w:bookmarkStart w:id="30" w:name="_Toc35872919"/>
      <w:r w:rsidRPr="006D4F38">
        <w:t>Legende</w:t>
      </w:r>
      <w:bookmarkEnd w:id="30"/>
    </w:p>
    <w:tbl>
      <w:tblPr>
        <w:tblStyle w:val="AvectrisTabelle"/>
        <w:tblW w:w="0" w:type="auto"/>
        <w:tblInd w:w="0" w:type="dxa"/>
        <w:tblLook w:val="04A0" w:firstRow="1" w:lastRow="0" w:firstColumn="1" w:lastColumn="0" w:noHBand="0" w:noVBand="1"/>
      </w:tblPr>
      <w:tblGrid>
        <w:gridCol w:w="4535"/>
        <w:gridCol w:w="4536"/>
      </w:tblGrid>
      <w:tr w:rsidR="00BF1879" w:rsidRPr="006D4F38" w14:paraId="0A2E0517" w14:textId="77777777" w:rsidTr="00BF1879">
        <w:trPr>
          <w:cnfStyle w:val="100000000000" w:firstRow="1" w:lastRow="0" w:firstColumn="0" w:lastColumn="0" w:oddVBand="0" w:evenVBand="0" w:oddHBand="0" w:evenHBand="0" w:firstRowFirstColumn="0" w:firstRowLastColumn="0" w:lastRowFirstColumn="0" w:lastRowLastColumn="0"/>
        </w:trPr>
        <w:tc>
          <w:tcPr>
            <w:tcW w:w="4535" w:type="dxa"/>
          </w:tcPr>
          <w:p w14:paraId="7EC210B0" w14:textId="77777777" w:rsidR="00BF1879" w:rsidRPr="006D4F38" w:rsidRDefault="00BF1879" w:rsidP="00BF1879">
            <w:r w:rsidRPr="006D4F38">
              <w:t>Zustand</w:t>
            </w:r>
          </w:p>
        </w:tc>
        <w:tc>
          <w:tcPr>
            <w:tcW w:w="4536" w:type="dxa"/>
          </w:tcPr>
          <w:p w14:paraId="76071E9B" w14:textId="77777777" w:rsidR="00BF1879" w:rsidRPr="006D4F38" w:rsidRDefault="00BF1879" w:rsidP="00BF1879">
            <w:r w:rsidRPr="006D4F38">
              <w:t>Kennzeichnung</w:t>
            </w:r>
          </w:p>
        </w:tc>
      </w:tr>
      <w:tr w:rsidR="00BF1879" w:rsidRPr="006D4F38" w14:paraId="399EF5D6" w14:textId="77777777" w:rsidTr="00BF1879">
        <w:tc>
          <w:tcPr>
            <w:tcW w:w="4535" w:type="dxa"/>
          </w:tcPr>
          <w:p w14:paraId="228602AC" w14:textId="77777777" w:rsidR="00BF1879" w:rsidRPr="006D4F38" w:rsidRDefault="00BF1879" w:rsidP="00BF1879">
            <w:r w:rsidRPr="006D4F38">
              <w:t>Ist</w:t>
            </w:r>
          </w:p>
        </w:tc>
        <w:tc>
          <w:tcPr>
            <w:tcW w:w="4536" w:type="dxa"/>
          </w:tcPr>
          <w:p w14:paraId="0A21469F" w14:textId="77777777" w:rsidR="00BF1879" w:rsidRPr="006D4F38" w:rsidRDefault="00BF1879" w:rsidP="00BF1879">
            <w:r w:rsidRPr="006D4F38">
              <w:t>Grün</w:t>
            </w:r>
          </w:p>
        </w:tc>
      </w:tr>
      <w:tr w:rsidR="00BF1879" w:rsidRPr="006D4F38" w14:paraId="3D892F6A" w14:textId="77777777" w:rsidTr="00BF1879">
        <w:tc>
          <w:tcPr>
            <w:tcW w:w="4535" w:type="dxa"/>
          </w:tcPr>
          <w:p w14:paraId="2249F5CD" w14:textId="77777777" w:rsidR="00BF1879" w:rsidRPr="006D4F38" w:rsidRDefault="00BF1879" w:rsidP="00BF1879">
            <w:r w:rsidRPr="006D4F38">
              <w:t>Soll</w:t>
            </w:r>
          </w:p>
        </w:tc>
        <w:tc>
          <w:tcPr>
            <w:tcW w:w="4536" w:type="dxa"/>
          </w:tcPr>
          <w:p w14:paraId="0A6771E6" w14:textId="77777777" w:rsidR="00BF1879" w:rsidRPr="006D4F38" w:rsidRDefault="00BF1879" w:rsidP="00BF1879">
            <w:r w:rsidRPr="006D4F38">
              <w:t>Orange</w:t>
            </w:r>
          </w:p>
        </w:tc>
      </w:tr>
      <w:tr w:rsidR="00BF1879" w:rsidRPr="006D4F38" w14:paraId="50F18C70" w14:textId="77777777" w:rsidTr="00BF1879">
        <w:tc>
          <w:tcPr>
            <w:tcW w:w="4535" w:type="dxa"/>
          </w:tcPr>
          <w:p w14:paraId="52ECCB73" w14:textId="77777777" w:rsidR="00BF1879" w:rsidRPr="006D4F38" w:rsidRDefault="00BF1879" w:rsidP="00BF1879">
            <w:r w:rsidRPr="006D4F38">
              <w:t>Ist-Meilenstein</w:t>
            </w:r>
          </w:p>
        </w:tc>
        <w:tc>
          <w:tcPr>
            <w:tcW w:w="4536" w:type="dxa"/>
          </w:tcPr>
          <w:p w14:paraId="6145E1BA" w14:textId="77777777" w:rsidR="00BF1879" w:rsidRPr="006D4F38" w:rsidRDefault="00BF1879" w:rsidP="00BF1879">
            <w:r w:rsidRPr="006D4F38">
              <w:t>Güner Richtungspfeil</w:t>
            </w:r>
          </w:p>
        </w:tc>
      </w:tr>
      <w:tr w:rsidR="00BF1879" w:rsidRPr="006D4F38" w14:paraId="5D95AF43" w14:textId="77777777" w:rsidTr="00BF1879">
        <w:tc>
          <w:tcPr>
            <w:tcW w:w="4535" w:type="dxa"/>
          </w:tcPr>
          <w:p w14:paraId="5DA585CB" w14:textId="77777777" w:rsidR="00BF1879" w:rsidRPr="006D4F38" w:rsidRDefault="00BF1879" w:rsidP="00BF1879">
            <w:r w:rsidRPr="006D4F38">
              <w:t>Soll-Meilenstein</w:t>
            </w:r>
          </w:p>
        </w:tc>
        <w:tc>
          <w:tcPr>
            <w:tcW w:w="4536" w:type="dxa"/>
          </w:tcPr>
          <w:p w14:paraId="320AA62C" w14:textId="77777777" w:rsidR="00BF1879" w:rsidRPr="006D4F38" w:rsidRDefault="00BF1879" w:rsidP="00BF1879">
            <w:r w:rsidRPr="006D4F38">
              <w:t>Oranger Richtungspfeil</w:t>
            </w:r>
          </w:p>
        </w:tc>
      </w:tr>
    </w:tbl>
    <w:p w14:paraId="69AA86B4" w14:textId="614A329F" w:rsidR="00BF1879" w:rsidRPr="006D4F38" w:rsidRDefault="00BF1879" w:rsidP="008A1FB6">
      <w:pPr>
        <w:pStyle w:val="berschrift2"/>
      </w:pPr>
      <w:bookmarkStart w:id="31" w:name="_Toc35872920"/>
      <w:r w:rsidRPr="006D4F38">
        <w:t>Meilensteine</w:t>
      </w:r>
      <w:bookmarkEnd w:id="31"/>
    </w:p>
    <w:p w14:paraId="354E40F6" w14:textId="4B594A4D" w:rsidR="008A1FB6" w:rsidRPr="006D4F38" w:rsidRDefault="00BF1879" w:rsidP="00BF1879">
      <w:pPr>
        <w:sectPr w:rsidR="008A1FB6" w:rsidRPr="006D4F38" w:rsidSect="008D0D15">
          <w:headerReference w:type="default" r:id="rId15"/>
          <w:headerReference w:type="first" r:id="rId16"/>
          <w:footerReference w:type="first" r:id="rId17"/>
          <w:pgSz w:w="11906" w:h="16838"/>
          <w:pgMar w:top="1021" w:right="1134" w:bottom="1134" w:left="1701" w:header="1020" w:footer="1020" w:gutter="0"/>
          <w:cols w:space="708"/>
          <w:titlePg/>
          <w:docGrid w:linePitch="360"/>
        </w:sectPr>
      </w:pPr>
      <w:r w:rsidRPr="006D4F38">
        <w:t>Die Meilensteine sind nach den IPERKA Phasen gesetzt. Zudem ist die Phase Realisierung in zwei Meilensteine aufgeteilt. Die Erste nach dem Ende der Realisierung des Backend und die Zweit</w:t>
      </w:r>
      <w:r w:rsidR="0077769A" w:rsidRPr="006D4F38">
        <w:t>e</w:t>
      </w:r>
      <w:r w:rsidRPr="006D4F38">
        <w:t xml:space="preserve"> nach der Fertigung des Frontend.</w:t>
      </w:r>
    </w:p>
    <w:p w14:paraId="24896BED" w14:textId="77777777" w:rsidR="008A1FB6" w:rsidRPr="006D4F38" w:rsidRDefault="000614E3" w:rsidP="008A1FB6">
      <w:pPr>
        <w:tabs>
          <w:tab w:val="left" w:pos="691"/>
        </w:tabs>
        <w:sectPr w:rsidR="008A1FB6" w:rsidRPr="006D4F38" w:rsidSect="008A1FB6">
          <w:pgSz w:w="23811" w:h="16838" w:orient="landscape" w:code="8"/>
          <w:pgMar w:top="720" w:right="720" w:bottom="720" w:left="720" w:header="1020" w:footer="1020" w:gutter="0"/>
          <w:cols w:space="708"/>
          <w:titlePg/>
          <w:docGrid w:linePitch="360"/>
        </w:sectPr>
      </w:pPr>
      <w:r w:rsidRPr="006D4F38">
        <w:rPr>
          <w:noProof/>
          <w:lang w:eastAsia="de-CH" w:bidi="ar-SA"/>
        </w:rPr>
        <w:lastRenderedPageBreak/>
        <w:drawing>
          <wp:inline distT="0" distB="0" distL="0" distR="0" wp14:anchorId="48251A4A" wp14:editId="77871071">
            <wp:extent cx="14205585" cy="8187278"/>
            <wp:effectExtent l="0" t="0" r="5715"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05585" cy="8187278"/>
                    </a:xfrm>
                    <a:prstGeom prst="rect">
                      <a:avLst/>
                    </a:prstGeom>
                    <a:noFill/>
                    <a:ln>
                      <a:noFill/>
                    </a:ln>
                  </pic:spPr>
                </pic:pic>
              </a:graphicData>
            </a:graphic>
          </wp:inline>
        </w:drawing>
      </w:r>
    </w:p>
    <w:p w14:paraId="38277ECE" w14:textId="626F7049" w:rsidR="008A1FB6" w:rsidRPr="006D4F38" w:rsidRDefault="008A1FB6" w:rsidP="00BF1879"/>
    <w:p w14:paraId="3AC9E26A" w14:textId="77777777" w:rsidR="00D36BBA" w:rsidRPr="006D4F38" w:rsidRDefault="00D36BBA" w:rsidP="00D36BBA">
      <w:pPr>
        <w:pStyle w:val="berschrift1"/>
      </w:pPr>
      <w:bookmarkStart w:id="32" w:name="_Toc35872921"/>
      <w:r w:rsidRPr="006D4F38">
        <w:t>Organisation der Arbeitsergebnisse</w:t>
      </w:r>
      <w:bookmarkEnd w:id="32"/>
    </w:p>
    <w:p w14:paraId="6DFFBD05" w14:textId="5A30E34B" w:rsidR="00D36BBA" w:rsidRPr="006D4F38" w:rsidRDefault="00D36BBA" w:rsidP="00D36BBA">
      <w:r w:rsidRPr="006D4F38">
        <w:t>Meine gesamte Arbeit ist in einem privaten GIT R</w:t>
      </w:r>
      <w:r w:rsidR="009B086F" w:rsidRPr="006D4F38">
        <w:t>e</w:t>
      </w:r>
      <w:r w:rsidRPr="006D4F38">
        <w:t xml:space="preserve">pository auf github abgespeichert. Ich werde während der </w:t>
      </w:r>
      <w:r w:rsidR="000272C9" w:rsidRPr="006D4F38">
        <w:t>IPA</w:t>
      </w:r>
      <w:r w:rsidRPr="006D4F38">
        <w:t xml:space="preserve"> all zwei Stunden meine Arbeit speichern und auf github</w:t>
      </w:r>
      <w:r w:rsidR="000272C9" w:rsidRPr="006D4F38">
        <w:t xml:space="preserve"> hochladen</w:t>
      </w:r>
      <w:r w:rsidRPr="006D4F38">
        <w:t>.</w:t>
      </w:r>
    </w:p>
    <w:p w14:paraId="070351B8" w14:textId="6F705429" w:rsidR="00BF1879" w:rsidRPr="006D4F38" w:rsidRDefault="00BF1879" w:rsidP="00D36BBA">
      <w:r w:rsidRPr="006D4F38">
        <w:t xml:space="preserve">Der IPA Bericht wird in Word verfasst und letztendlich zu einer PDF Datei konvertiert. Mein Python Code wird mit </w:t>
      </w:r>
      <w:r w:rsidR="007C0CC4" w:rsidRPr="006D4F38">
        <w:t xml:space="preserve">Inline Kommentaren und </w:t>
      </w:r>
      <w:hyperlink r:id="rId19" w:history="1">
        <w:r w:rsidRPr="006D4F38">
          <w:rPr>
            <w:rStyle w:val="Hyperlink"/>
          </w:rPr>
          <w:t>Sphinx</w:t>
        </w:r>
      </w:hyperlink>
      <w:r w:rsidRPr="006D4F38">
        <w:t xml:space="preserve"> dokumentiert, und</w:t>
      </w:r>
      <w:r w:rsidR="007C0CC4" w:rsidRPr="006D4F38">
        <w:t xml:space="preserve"> schlussendlich</w:t>
      </w:r>
      <w:r w:rsidRPr="006D4F38">
        <w:t xml:space="preserve"> als Webseite im Anhang vorhanden sein.</w:t>
      </w:r>
    </w:p>
    <w:p w14:paraId="2FC3E592" w14:textId="4CE60487" w:rsidR="009F7A7B" w:rsidRPr="006D4F38" w:rsidRDefault="009F7A7B" w:rsidP="00D36BBA"/>
    <w:p w14:paraId="2562BEB6" w14:textId="5DA53BE2" w:rsidR="00BF1879" w:rsidRPr="006D4F38" w:rsidRDefault="009F7A7B" w:rsidP="009F7A7B">
      <w:pPr>
        <w:pStyle w:val="StandardBold"/>
      </w:pPr>
      <w:r w:rsidRPr="006D4F38">
        <w:t>Teil 2: Projekt-Dokumentation</w:t>
      </w:r>
    </w:p>
    <w:p w14:paraId="26F743A4" w14:textId="5A4AEB52" w:rsidR="009F7A7B" w:rsidRPr="006D4F38" w:rsidRDefault="009B086F" w:rsidP="009B086F">
      <w:pPr>
        <w:pStyle w:val="berschrift1"/>
      </w:pPr>
      <w:bookmarkStart w:id="33" w:name="_Toc35872922"/>
      <w:r w:rsidRPr="006D4F38">
        <w:t>Informieren</w:t>
      </w:r>
      <w:bookmarkEnd w:id="33"/>
    </w:p>
    <w:p w14:paraId="07328CBF" w14:textId="5B8CF0CE" w:rsidR="009B086F" w:rsidRPr="006D4F38" w:rsidRDefault="009B086F" w:rsidP="009B086F">
      <w:pPr>
        <w:pStyle w:val="berschrift2"/>
      </w:pPr>
      <w:bookmarkStart w:id="34" w:name="_Toc35872923"/>
      <w:r w:rsidRPr="006D4F38">
        <w:t>Aufgabe</w:t>
      </w:r>
      <w:bookmarkEnd w:id="34"/>
    </w:p>
    <w:p w14:paraId="48FEFC4E" w14:textId="28A0AA5F" w:rsidR="009B086F" w:rsidRPr="006D4F38" w:rsidRDefault="009B086F" w:rsidP="009B086F">
      <w:r w:rsidRPr="006D4F38">
        <w:t>Das Ziel ist es für die BBB eine Webseite zu erstellen, welche dem</w:t>
      </w:r>
      <w:r w:rsidR="004373D2" w:rsidRPr="006D4F38">
        <w:t xml:space="preserve"> Reinigungspersonal</w:t>
      </w:r>
      <w:r w:rsidRPr="006D4F38">
        <w:t xml:space="preserve"> hilft zu wissen, wo und wann geputzt werden muss. Beim Pilotenversuch geht es primär darum Sensor Werte darzustellen und auf diese zu reagieren. Zum Beispiel soll eine Meldung im Dashboard erscheinen, wenn ein gewisser CO2 Wert überschritten wird. Diese Meldung soll dann vom Reinigungspersonal abgearbeitet werden. Hierbei wäre damit Fenster öffnen gemeint.</w:t>
      </w:r>
    </w:p>
    <w:p w14:paraId="3F4DE60A" w14:textId="2B182756" w:rsidR="009B086F" w:rsidRPr="006D4F38" w:rsidRDefault="00291142" w:rsidP="00291142">
      <w:pPr>
        <w:pStyle w:val="berschrift2"/>
      </w:pPr>
      <w:bookmarkStart w:id="35" w:name="_Toc35872924"/>
      <w:r w:rsidRPr="006D4F38">
        <w:t>Deadline</w:t>
      </w:r>
      <w:bookmarkEnd w:id="35"/>
    </w:p>
    <w:p w14:paraId="7327CE3B" w14:textId="6B3257BC" w:rsidR="00291142" w:rsidRPr="006D4F38" w:rsidRDefault="00291142" w:rsidP="00291142">
      <w:r w:rsidRPr="006D4F38">
        <w:t>Diese Applikation soll bis und mit dem 08.04.2020 geschrieben sein.</w:t>
      </w:r>
    </w:p>
    <w:p w14:paraId="055CC3E8" w14:textId="3D176D7D" w:rsidR="00291142" w:rsidRPr="006D4F38" w:rsidRDefault="00291142" w:rsidP="00291142">
      <w:pPr>
        <w:pStyle w:val="berschrift2"/>
      </w:pPr>
      <w:bookmarkStart w:id="36" w:name="_Toc35872925"/>
      <w:r w:rsidRPr="006D4F38">
        <w:t>Herausforderungen</w:t>
      </w:r>
      <w:bookmarkEnd w:id="36"/>
    </w:p>
    <w:p w14:paraId="4CCE0ADE" w14:textId="3D76E6CB" w:rsidR="00291142" w:rsidRPr="006D4F38" w:rsidRDefault="00291142" w:rsidP="00291142">
      <w:pPr>
        <w:pStyle w:val="berschrift3"/>
      </w:pPr>
      <w:bookmarkStart w:id="37" w:name="_Toc35872926"/>
      <w:r w:rsidRPr="006D4F38">
        <w:t>JavaScript Diagramme</w:t>
      </w:r>
      <w:bookmarkEnd w:id="37"/>
    </w:p>
    <w:p w14:paraId="1580BD1C" w14:textId="1385997C" w:rsidR="00291142" w:rsidRPr="006D4F38" w:rsidRDefault="00291142" w:rsidP="00291142">
      <w:r w:rsidRPr="006D4F38">
        <w:t>Die Sensordaten müssen auf eine Art</w:t>
      </w:r>
      <w:r w:rsidR="004373D2" w:rsidRPr="006D4F38">
        <w:t xml:space="preserve"> Visuell</w:t>
      </w:r>
      <w:r w:rsidRPr="006D4F38">
        <w:t xml:space="preserve"> dargestellt werden. Ich stelle mir dies anhand einer JavaScript </w:t>
      </w:r>
      <w:r w:rsidR="004373D2" w:rsidRPr="006D4F38">
        <w:t>Bibliothek</w:t>
      </w:r>
      <w:r w:rsidRPr="006D4F38">
        <w:t xml:space="preserve"> vor. Ich kenne noch keine und muss mir eine Liste mit Google beschaffen.</w:t>
      </w:r>
    </w:p>
    <w:p w14:paraId="12BABAFA" w14:textId="62333BCB" w:rsidR="00F31BB3" w:rsidRPr="006D4F38" w:rsidRDefault="007E4B48" w:rsidP="00291142">
      <w:r w:rsidRPr="006D4F38">
        <w:t>Zwei</w:t>
      </w:r>
      <w:r w:rsidR="004373D2" w:rsidRPr="006D4F38">
        <w:t xml:space="preserve"> Bibliotheken welche mir sympathisch vorkommen sind </w:t>
      </w:r>
      <w:r w:rsidRPr="006D4F38">
        <w:t>folgend aufgelistet</w:t>
      </w:r>
      <w:r w:rsidR="004373D2" w:rsidRPr="006D4F38">
        <w:t xml:space="preserve">. </w:t>
      </w:r>
      <w:r w:rsidRPr="006D4F38">
        <w:t>Beide Bibliotheken sind gratis und open source.</w:t>
      </w:r>
    </w:p>
    <w:p w14:paraId="6E70E351" w14:textId="54CE862C" w:rsidR="00F31BB3" w:rsidRPr="006D4F38" w:rsidRDefault="004F65FF" w:rsidP="00F31BB3">
      <w:pPr>
        <w:pStyle w:val="Listenabsatz"/>
        <w:numPr>
          <w:ilvl w:val="0"/>
          <w:numId w:val="39"/>
        </w:numPr>
      </w:pPr>
      <w:hyperlink r:id="rId20" w:history="1">
        <w:r w:rsidR="00F31BB3" w:rsidRPr="006D4F38">
          <w:rPr>
            <w:rStyle w:val="Hyperlink"/>
          </w:rPr>
          <w:t>Chart.js</w:t>
        </w:r>
      </w:hyperlink>
    </w:p>
    <w:p w14:paraId="11FE2ED0" w14:textId="26DA78CF" w:rsidR="00C816B5" w:rsidRPr="006D4F38" w:rsidRDefault="00C816B5" w:rsidP="00C816B5">
      <w:commentRangeStart w:id="38"/>
      <w:r w:rsidRPr="006D4F38">
        <w:t xml:space="preserve">Als ich ein einfaches Beispiel für Chart.js erstellte, fiel mir den Anfang sehr schwer, da es schwierig zu </w:t>
      </w:r>
      <w:r w:rsidR="00A225F3" w:rsidRPr="006D4F38">
        <w:t>sein</w:t>
      </w:r>
      <w:r w:rsidRPr="006D4F38">
        <w:t xml:space="preserve"> scheint</w:t>
      </w:r>
      <w:r w:rsidR="00A225F3" w:rsidRPr="006D4F38">
        <w:t>e</w:t>
      </w:r>
      <w:r w:rsidRPr="006D4F38">
        <w:t>, die Diagramm Grösse zu verändern. Die Lösung hierzu war es, das Diagramm in einem div zu verpacken und die Grösse des divs zu setzen.</w:t>
      </w:r>
      <w:r w:rsidR="002857C7" w:rsidRPr="006D4F38">
        <w:t xml:space="preserve"> Somit lässt sich mit folgendem Code ein Diagramm für einen Sensor erstellen.</w:t>
      </w:r>
      <w:commentRangeEnd w:id="38"/>
      <w:r w:rsidR="00A225F3" w:rsidRPr="006D4F38">
        <w:rPr>
          <w:rStyle w:val="Kommentarzeichen"/>
        </w:rPr>
        <w:commentReference w:id="38"/>
      </w:r>
      <w:r w:rsidR="00A225F3" w:rsidRPr="006D4F38">
        <w:t xml:space="preserve"> Der Code wurde von der </w:t>
      </w:r>
      <w:hyperlink r:id="rId23" w:history="1">
        <w:r w:rsidR="00A225F3" w:rsidRPr="006D4F38">
          <w:rPr>
            <w:rStyle w:val="Hyperlink"/>
          </w:rPr>
          <w:t>offiziellen Dokumentation</w:t>
        </w:r>
      </w:hyperlink>
      <w:r w:rsidR="00A225F3" w:rsidRPr="006D4F38">
        <w:t xml:space="preserve"> entnommen.</w:t>
      </w:r>
    </w:p>
    <w:p w14:paraId="7275A195" w14:textId="30AF649B" w:rsidR="007A61A6" w:rsidRPr="006D4F38" w:rsidRDefault="007A61A6" w:rsidP="007A61A6">
      <w:pPr>
        <w:keepNext/>
      </w:pPr>
      <w:r w:rsidRPr="006D4F38">
        <w:rPr>
          <w:noProof/>
          <w:lang w:eastAsia="de-CH" w:bidi="ar-SA"/>
        </w:rPr>
        <w:lastRenderedPageBreak/>
        <w:drawing>
          <wp:inline distT="0" distB="0" distL="0" distR="0" wp14:anchorId="53B34D8C" wp14:editId="20B2D964">
            <wp:extent cx="2178407" cy="22542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22254" cy="2299624"/>
                    </a:xfrm>
                    <a:prstGeom prst="rect">
                      <a:avLst/>
                    </a:prstGeom>
                  </pic:spPr>
                </pic:pic>
              </a:graphicData>
            </a:graphic>
          </wp:inline>
        </w:drawing>
      </w:r>
      <w:r w:rsidR="002857C7" w:rsidRPr="006D4F38">
        <w:rPr>
          <w:noProof/>
          <w:lang w:eastAsia="de-CH" w:bidi="ar-SA"/>
        </w:rPr>
        <w:drawing>
          <wp:inline distT="0" distB="0" distL="0" distR="0" wp14:anchorId="17142AEC" wp14:editId="61938E05">
            <wp:extent cx="2622495" cy="2266950"/>
            <wp:effectExtent l="0" t="0" r="698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0134" cy="2282198"/>
                    </a:xfrm>
                    <a:prstGeom prst="rect">
                      <a:avLst/>
                    </a:prstGeom>
                  </pic:spPr>
                </pic:pic>
              </a:graphicData>
            </a:graphic>
          </wp:inline>
        </w:drawing>
      </w:r>
    </w:p>
    <w:p w14:paraId="27460B55" w14:textId="3A9216E2" w:rsidR="007A61A6" w:rsidRPr="006D4F38" w:rsidRDefault="007A61A6" w:rsidP="007A61A6">
      <w:pPr>
        <w:pStyle w:val="Beschriftung"/>
      </w:pPr>
      <w:bookmarkStart w:id="39" w:name="_Toc35934774"/>
      <w:r w:rsidRPr="006D4F38">
        <w:t xml:space="preserve">Abbildung </w:t>
      </w:r>
      <w:r w:rsidRPr="006D4F38">
        <w:fldChar w:fldCharType="begin"/>
      </w:r>
      <w:r w:rsidRPr="006D4F38">
        <w:instrText xml:space="preserve"> SEQ Abbildung \* ARABIC </w:instrText>
      </w:r>
      <w:r w:rsidRPr="006D4F38">
        <w:fldChar w:fldCharType="separate"/>
      </w:r>
      <w:r w:rsidR="007854C2">
        <w:rPr>
          <w:noProof/>
        </w:rPr>
        <w:t>1</w:t>
      </w:r>
      <w:r w:rsidRPr="006D4F38">
        <w:fldChar w:fldCharType="end"/>
      </w:r>
      <w:r w:rsidRPr="006D4F38">
        <w:t xml:space="preserve"> Chart.js Resultat</w:t>
      </w:r>
      <w:bookmarkEnd w:id="39"/>
    </w:p>
    <w:p w14:paraId="452D7EDE" w14:textId="25905A32" w:rsidR="007A61A6" w:rsidRPr="006D4F38" w:rsidRDefault="007A61A6" w:rsidP="007A61A6">
      <w:pPr>
        <w:pStyle w:val="Beschriftung"/>
      </w:pPr>
      <w:bookmarkStart w:id="40" w:name="_Toc35934775"/>
      <w:r w:rsidRPr="006D4F38">
        <w:t xml:space="preserve">Abbildung </w:t>
      </w:r>
      <w:r w:rsidRPr="006D4F38">
        <w:fldChar w:fldCharType="begin"/>
      </w:r>
      <w:r w:rsidRPr="006D4F38">
        <w:instrText xml:space="preserve"> SEQ Abbildung \* ARABIC </w:instrText>
      </w:r>
      <w:r w:rsidRPr="006D4F38">
        <w:fldChar w:fldCharType="separate"/>
      </w:r>
      <w:r w:rsidR="007854C2">
        <w:rPr>
          <w:noProof/>
        </w:rPr>
        <w:t>2</w:t>
      </w:r>
      <w:r w:rsidRPr="006D4F38">
        <w:fldChar w:fldCharType="end"/>
      </w:r>
      <w:r w:rsidRPr="006D4F38">
        <w:t xml:space="preserve"> Chart.js Code</w:t>
      </w:r>
      <w:bookmarkEnd w:id="40"/>
    </w:p>
    <w:p w14:paraId="708E8951" w14:textId="7DE58391" w:rsidR="002857C7" w:rsidRPr="006D4F38" w:rsidRDefault="00A225F3" w:rsidP="00C816B5">
      <w:r w:rsidRPr="006D4F38">
        <w:rPr>
          <w:noProof/>
          <w:lang w:eastAsia="de-CH" w:bidi="ar-SA"/>
        </w:rPr>
        <w:t xml:space="preserve"> </w:t>
      </w:r>
    </w:p>
    <w:p w14:paraId="0197E6B3" w14:textId="77777777" w:rsidR="00C816B5" w:rsidRPr="006D4F38" w:rsidRDefault="00C816B5" w:rsidP="00C816B5"/>
    <w:p w14:paraId="2884C27F" w14:textId="15F9942F" w:rsidR="00F31BB3" w:rsidRPr="006D4F38" w:rsidRDefault="004F65FF" w:rsidP="00F31BB3">
      <w:pPr>
        <w:pStyle w:val="Listenabsatz"/>
        <w:numPr>
          <w:ilvl w:val="0"/>
          <w:numId w:val="39"/>
        </w:numPr>
      </w:pPr>
      <w:hyperlink r:id="rId26" w:history="1">
        <w:r w:rsidR="00F31BB3" w:rsidRPr="006D4F38">
          <w:rPr>
            <w:rStyle w:val="Hyperlink"/>
          </w:rPr>
          <w:t>Chartist.js</w:t>
        </w:r>
      </w:hyperlink>
    </w:p>
    <w:p w14:paraId="22B67E0E" w14:textId="00623B67" w:rsidR="007360F5" w:rsidRPr="006D4F38" w:rsidRDefault="007360F5" w:rsidP="007360F5">
      <w:r w:rsidRPr="006D4F38">
        <w:t>Chartist konnte ich ohne weitere Probleme sehr schnell ein Beispiel mit den gleichen Daten wie oben implementieren. Es scheint minimiert auf das wichtigste zu sein.</w:t>
      </w:r>
      <w:r w:rsidRPr="006D4F38">
        <w:rPr>
          <w:noProof/>
          <w:lang w:eastAsia="de-CH" w:bidi="ar-SA"/>
        </w:rPr>
        <w:t xml:space="preserve"> </w:t>
      </w:r>
    </w:p>
    <w:p w14:paraId="3F4ADC65" w14:textId="4DD56DF6" w:rsidR="007A61A6" w:rsidRPr="006D4F38" w:rsidRDefault="007A61A6" w:rsidP="007A61A6">
      <w:pPr>
        <w:keepNext/>
      </w:pPr>
      <w:r w:rsidRPr="006D4F38">
        <w:rPr>
          <w:noProof/>
          <w:lang w:eastAsia="de-CH" w:bidi="ar-SA"/>
        </w:rPr>
        <w:drawing>
          <wp:inline distT="0" distB="0" distL="0" distR="0" wp14:anchorId="60FEB086" wp14:editId="25C6E44A">
            <wp:extent cx="1772595" cy="177598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94977" cy="1798409"/>
                    </a:xfrm>
                    <a:prstGeom prst="rect">
                      <a:avLst/>
                    </a:prstGeom>
                  </pic:spPr>
                </pic:pic>
              </a:graphicData>
            </a:graphic>
          </wp:inline>
        </w:drawing>
      </w:r>
      <w:r w:rsidRPr="006D4F38">
        <w:rPr>
          <w:noProof/>
          <w:lang w:eastAsia="de-CH" w:bidi="ar-SA"/>
        </w:rPr>
        <w:drawing>
          <wp:inline distT="0" distB="0" distL="0" distR="0" wp14:anchorId="0FE84798" wp14:editId="5D0F41CC">
            <wp:extent cx="2641857" cy="1591294"/>
            <wp:effectExtent l="0" t="0" r="635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4672" cy="1617083"/>
                    </a:xfrm>
                    <a:prstGeom prst="rect">
                      <a:avLst/>
                    </a:prstGeom>
                  </pic:spPr>
                </pic:pic>
              </a:graphicData>
            </a:graphic>
          </wp:inline>
        </w:drawing>
      </w:r>
    </w:p>
    <w:p w14:paraId="54BE5455" w14:textId="627D77F1" w:rsidR="007A61A6" w:rsidRPr="006D4F38" w:rsidRDefault="007A61A6" w:rsidP="007A61A6">
      <w:pPr>
        <w:pStyle w:val="Beschriftung"/>
      </w:pPr>
      <w:bookmarkStart w:id="41" w:name="_Toc35934776"/>
      <w:r w:rsidRPr="006D4F38">
        <w:t xml:space="preserve">Abbildung </w:t>
      </w:r>
      <w:r w:rsidRPr="006D4F38">
        <w:fldChar w:fldCharType="begin"/>
      </w:r>
      <w:r w:rsidRPr="006D4F38">
        <w:instrText xml:space="preserve"> SEQ Abbildung \* ARABIC </w:instrText>
      </w:r>
      <w:r w:rsidRPr="006D4F38">
        <w:fldChar w:fldCharType="separate"/>
      </w:r>
      <w:r w:rsidR="007854C2">
        <w:rPr>
          <w:noProof/>
        </w:rPr>
        <w:t>3</w:t>
      </w:r>
      <w:r w:rsidRPr="006D4F38">
        <w:fldChar w:fldCharType="end"/>
      </w:r>
      <w:r w:rsidRPr="006D4F38">
        <w:t xml:space="preserve"> Chartist.js Resultat</w:t>
      </w:r>
      <w:bookmarkEnd w:id="41"/>
    </w:p>
    <w:p w14:paraId="68369A4B" w14:textId="494AF36C" w:rsidR="007360F5" w:rsidRPr="006D4F38" w:rsidRDefault="007A61A6" w:rsidP="007A61A6">
      <w:pPr>
        <w:pStyle w:val="Beschriftung"/>
      </w:pPr>
      <w:bookmarkStart w:id="42" w:name="_Toc35934777"/>
      <w:r w:rsidRPr="006D4F38">
        <w:t xml:space="preserve">Abbildung </w:t>
      </w:r>
      <w:r w:rsidRPr="006D4F38">
        <w:fldChar w:fldCharType="begin"/>
      </w:r>
      <w:r w:rsidRPr="006D4F38">
        <w:instrText xml:space="preserve"> SEQ Abbildung \* ARABIC </w:instrText>
      </w:r>
      <w:r w:rsidRPr="006D4F38">
        <w:fldChar w:fldCharType="separate"/>
      </w:r>
      <w:r w:rsidR="007854C2">
        <w:rPr>
          <w:noProof/>
        </w:rPr>
        <w:t>4</w:t>
      </w:r>
      <w:r w:rsidRPr="006D4F38">
        <w:fldChar w:fldCharType="end"/>
      </w:r>
      <w:r w:rsidRPr="006D4F38">
        <w:t xml:space="preserve"> Chartis.js Code</w:t>
      </w:r>
      <w:bookmarkEnd w:id="42"/>
    </w:p>
    <w:p w14:paraId="3B0374C8" w14:textId="2827EC83" w:rsidR="00291142" w:rsidRPr="006D4F38" w:rsidRDefault="00291142" w:rsidP="00291142">
      <w:pPr>
        <w:pStyle w:val="berschrift3"/>
      </w:pPr>
      <w:bookmarkStart w:id="43" w:name="_Toc35872927"/>
      <w:r w:rsidRPr="006D4F38">
        <w:t>Sensor Wert Beobachter</w:t>
      </w:r>
      <w:bookmarkEnd w:id="43"/>
    </w:p>
    <w:p w14:paraId="1EA920CE" w14:textId="4DA97D19" w:rsidR="00291142" w:rsidRPr="006D4F38" w:rsidRDefault="00291142" w:rsidP="00291142">
      <w:r w:rsidRPr="006D4F38">
        <w:t>Ein Sensor kann mehrere Werte messen, auf eine Weise müssen Benutzer definieren können, auf welche Werte geachtet werden müssen und wann ein Richtwert</w:t>
      </w:r>
      <w:r w:rsidR="004373D2" w:rsidRPr="006D4F38">
        <w:t xml:space="preserve"> oder Zählerstand</w:t>
      </w:r>
      <w:r w:rsidRPr="006D4F38">
        <w:t xml:space="preserve"> überschritten wurde. Dies möchte ich möglichst erweiterbar lösen. Jedoch komme ich vermutlich nicht darum, dass bei jeder neuen Art von Sensor ein neuer Wert Dekodierung Algorithmus von einem Programmierer geschrieben werden </w:t>
      </w:r>
      <w:r w:rsidRPr="006D4F38">
        <w:lastRenderedPageBreak/>
        <w:t>muss. Die Werte eines Sensors werden meist in Hex übertragen und müssen dann Anhand der Datenblätter ausgelesen werden.</w:t>
      </w:r>
    </w:p>
    <w:p w14:paraId="10EE4989" w14:textId="21C6C552" w:rsidR="000F3D5E" w:rsidRPr="006D4F38" w:rsidRDefault="000F3D5E" w:rsidP="00291142">
      <w:r w:rsidRPr="006D4F38">
        <w:t xml:space="preserve">Im Prinzip stelle ich </w:t>
      </w:r>
      <w:r w:rsidR="00E40485" w:rsidRPr="006D4F38">
        <w:t>es mir</w:t>
      </w:r>
      <w:r w:rsidR="004373D2" w:rsidRPr="006D4F38">
        <w:t xml:space="preserve"> das</w:t>
      </w:r>
      <w:r w:rsidR="00E40485" w:rsidRPr="006D4F38">
        <w:t xml:space="preserve"> so vor</w:t>
      </w:r>
      <w:r w:rsidRPr="006D4F38">
        <w:t>:</w:t>
      </w:r>
    </w:p>
    <w:p w14:paraId="7B53E6D6" w14:textId="495CAED8" w:rsidR="000F3D5E" w:rsidRPr="006D4F38" w:rsidRDefault="000F3D5E" w:rsidP="00291142">
      <w:r w:rsidRPr="006D4F38">
        <w:t xml:space="preserve">Ein </w:t>
      </w:r>
      <w:r w:rsidR="00E40485" w:rsidRPr="006D4F38">
        <w:t>Sensor Wert wird erhalten und</w:t>
      </w:r>
      <w:r w:rsidRPr="006D4F38">
        <w:t xml:space="preserve"> anhand des passenden Sensor Dekodierers in die verschiedenen Werte umgewandelt</w:t>
      </w:r>
      <w:r w:rsidR="00E40485" w:rsidRPr="006D4F38">
        <w:t>. Danach wird bei jedem der einzelnen Werte geprüft</w:t>
      </w:r>
      <w:r w:rsidR="006D174A" w:rsidRPr="006D4F38">
        <w:t>,</w:t>
      </w:r>
      <w:r w:rsidR="00E40485" w:rsidRPr="006D4F38">
        <w:t xml:space="preserve"> ob dieser seinen Richtwert oder Zählerstand überschritten hat.</w:t>
      </w:r>
      <w:r w:rsidR="006D174A" w:rsidRPr="006D4F38">
        <w:t xml:space="preserve"> Wenn ja, wird eine spezifische Meldung für jenen Wert ausgelöst.</w:t>
      </w:r>
    </w:p>
    <w:p w14:paraId="6B1217E6" w14:textId="77777777" w:rsidR="007A61A6" w:rsidRPr="006D4F38" w:rsidRDefault="000F3D5E" w:rsidP="007A61A6">
      <w:pPr>
        <w:keepNext/>
      </w:pPr>
      <w:r w:rsidRPr="006D4F38">
        <w:rPr>
          <w:noProof/>
          <w:lang w:eastAsia="de-CH" w:bidi="ar-SA"/>
        </w:rPr>
        <w:drawing>
          <wp:inline distT="0" distB="0" distL="0" distR="0" wp14:anchorId="2966C2DE" wp14:editId="038A43A5">
            <wp:extent cx="5759819" cy="39020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rtBeobachterAblauf.png"/>
                    <pic:cNvPicPr/>
                  </pic:nvPicPr>
                  <pic:blipFill>
                    <a:blip r:embed="rId29">
                      <a:extLst>
                        <a:ext uri="{28A0092B-C50C-407E-A947-70E740481C1C}">
                          <a14:useLocalDpi xmlns:a14="http://schemas.microsoft.com/office/drawing/2010/main" val="0"/>
                        </a:ext>
                      </a:extLst>
                    </a:blip>
                    <a:stretch>
                      <a:fillRect/>
                    </a:stretch>
                  </pic:blipFill>
                  <pic:spPr>
                    <a:xfrm>
                      <a:off x="0" y="0"/>
                      <a:ext cx="5759819" cy="3902075"/>
                    </a:xfrm>
                    <a:prstGeom prst="rect">
                      <a:avLst/>
                    </a:prstGeom>
                  </pic:spPr>
                </pic:pic>
              </a:graphicData>
            </a:graphic>
          </wp:inline>
        </w:drawing>
      </w:r>
    </w:p>
    <w:p w14:paraId="43CEE71A" w14:textId="0FF6A80C" w:rsidR="000F3D5E" w:rsidRPr="006D4F38" w:rsidRDefault="007A61A6" w:rsidP="007A61A6">
      <w:pPr>
        <w:pStyle w:val="Beschriftung"/>
      </w:pPr>
      <w:bookmarkStart w:id="44" w:name="_Toc35934778"/>
      <w:r w:rsidRPr="006D4F38">
        <w:t xml:space="preserve">Abbildung </w:t>
      </w:r>
      <w:r w:rsidRPr="006D4F38">
        <w:fldChar w:fldCharType="begin"/>
      </w:r>
      <w:r w:rsidRPr="006D4F38">
        <w:instrText xml:space="preserve"> SEQ Abbildung \* ARABIC </w:instrText>
      </w:r>
      <w:r w:rsidRPr="006D4F38">
        <w:fldChar w:fldCharType="separate"/>
      </w:r>
      <w:r w:rsidR="007854C2">
        <w:rPr>
          <w:noProof/>
        </w:rPr>
        <w:t>5</w:t>
      </w:r>
      <w:r w:rsidRPr="006D4F38">
        <w:fldChar w:fldCharType="end"/>
      </w:r>
      <w:r w:rsidRPr="006D4F38">
        <w:t xml:space="preserve"> Sensor Wert Ablauf</w:t>
      </w:r>
      <w:bookmarkEnd w:id="44"/>
    </w:p>
    <w:p w14:paraId="15FAA2D2" w14:textId="48C1DD85" w:rsidR="00291142" w:rsidRPr="006D4F38" w:rsidRDefault="00291142" w:rsidP="00291142">
      <w:pPr>
        <w:pStyle w:val="berschrift3"/>
      </w:pPr>
      <w:bookmarkStart w:id="45" w:name="_Toc35872928"/>
      <w:r w:rsidRPr="006D4F38">
        <w:t>Responsive Design</w:t>
      </w:r>
      <w:bookmarkEnd w:id="45"/>
    </w:p>
    <w:p w14:paraId="54BFFB38" w14:textId="77777777" w:rsidR="007A61A6" w:rsidRPr="006D4F38" w:rsidRDefault="00291142" w:rsidP="007A61A6">
      <w:pPr>
        <w:keepNext/>
      </w:pPr>
      <w:r w:rsidRPr="006D4F38">
        <w:t xml:space="preserve">Auch mit Bootstrap ist ein Responsive Design schwierig Korrekt umzusetzen. Zudem werde ich die SCSS Dateien von Bootstrap so ändern müssen, dass sie dem Corporate Design der BBB entsprechen. </w:t>
      </w:r>
      <w:r w:rsidR="009737E1" w:rsidRPr="006D4F38">
        <w:t xml:space="preserve">Das Reinigungspersonal wird sich mit Tablets im Gebäude herumgeben, daher ist es für mich aus sehr wichtig, dass das Frontend für Touch-Steuerung optimiert ist. Dies ist für mich auch eher Neuland und werde vermutlich meine Browser Ansicht auf </w:t>
      </w:r>
      <w:r w:rsidR="006D174A" w:rsidRPr="006D4F38">
        <w:t xml:space="preserve">die Grösse eines Tablets </w:t>
      </w:r>
      <w:r w:rsidR="009737E1" w:rsidRPr="006D4F38">
        <w:t>ändern damit ich ständig das</w:t>
      </w:r>
      <w:r w:rsidR="006D174A" w:rsidRPr="006D4F38">
        <w:t xml:space="preserve"> Resultat sehe, welches schlussendlich auch wirklich benutzt wird</w:t>
      </w:r>
      <w:r w:rsidR="009737E1" w:rsidRPr="006D4F38">
        <w:t>.</w:t>
      </w:r>
      <w:r w:rsidR="006D174A" w:rsidRPr="006D4F38">
        <w:t xml:space="preserve"> In Chromium basierenden Browsers kann man dies mit der F12 Taste erreichen.</w:t>
      </w:r>
      <w:r w:rsidR="006D174A" w:rsidRPr="006D4F38">
        <w:rPr>
          <w:noProof/>
          <w:lang w:eastAsia="de-CH" w:bidi="ar-SA"/>
        </w:rPr>
        <w:t xml:space="preserve"> </w:t>
      </w:r>
      <w:r w:rsidR="006D174A" w:rsidRPr="006D4F38">
        <w:rPr>
          <w:noProof/>
          <w:lang w:eastAsia="de-CH" w:bidi="ar-SA"/>
        </w:rPr>
        <w:drawing>
          <wp:inline distT="0" distB="0" distL="0" distR="0" wp14:anchorId="798CA338" wp14:editId="662B906B">
            <wp:extent cx="5760085" cy="3479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47980"/>
                    </a:xfrm>
                    <a:prstGeom prst="rect">
                      <a:avLst/>
                    </a:prstGeom>
                  </pic:spPr>
                </pic:pic>
              </a:graphicData>
            </a:graphic>
          </wp:inline>
        </w:drawing>
      </w:r>
    </w:p>
    <w:p w14:paraId="174AC8F6" w14:textId="74D97B59" w:rsidR="00291142" w:rsidRPr="006D4F38" w:rsidRDefault="007A61A6" w:rsidP="007A61A6">
      <w:pPr>
        <w:pStyle w:val="Beschriftung"/>
      </w:pPr>
      <w:bookmarkStart w:id="46" w:name="_Toc35934779"/>
      <w:r w:rsidRPr="006D4F38">
        <w:t xml:space="preserve">Abbildung </w:t>
      </w:r>
      <w:r w:rsidRPr="006D4F38">
        <w:fldChar w:fldCharType="begin"/>
      </w:r>
      <w:r w:rsidRPr="006D4F38">
        <w:instrText xml:space="preserve"> SEQ Abbildung \* ARABIC </w:instrText>
      </w:r>
      <w:r w:rsidRPr="006D4F38">
        <w:fldChar w:fldCharType="separate"/>
      </w:r>
      <w:r w:rsidR="007854C2">
        <w:rPr>
          <w:noProof/>
        </w:rPr>
        <w:t>6</w:t>
      </w:r>
      <w:r w:rsidRPr="006D4F38">
        <w:fldChar w:fldCharType="end"/>
      </w:r>
      <w:r w:rsidRPr="006D4F38">
        <w:t xml:space="preserve"> Chromium Entwickler Modus</w:t>
      </w:r>
      <w:bookmarkEnd w:id="46"/>
    </w:p>
    <w:p w14:paraId="66736A54" w14:textId="77777777" w:rsidR="007A61A6" w:rsidRPr="006D4F38" w:rsidRDefault="006D174A" w:rsidP="007A61A6">
      <w:pPr>
        <w:keepNext/>
      </w:pPr>
      <w:r w:rsidRPr="006D4F38">
        <w:rPr>
          <w:noProof/>
          <w:lang w:eastAsia="de-CH" w:bidi="ar-SA"/>
        </w:rPr>
        <w:lastRenderedPageBreak/>
        <w:drawing>
          <wp:inline distT="0" distB="0" distL="0" distR="0" wp14:anchorId="71755C18" wp14:editId="3E5AE9A6">
            <wp:extent cx="2781300" cy="466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1300" cy="466725"/>
                    </a:xfrm>
                    <a:prstGeom prst="rect">
                      <a:avLst/>
                    </a:prstGeom>
                  </pic:spPr>
                </pic:pic>
              </a:graphicData>
            </a:graphic>
          </wp:inline>
        </w:drawing>
      </w:r>
    </w:p>
    <w:p w14:paraId="74C2F666" w14:textId="70E484D1" w:rsidR="007A61A6" w:rsidRPr="006D4F38" w:rsidRDefault="007A61A6" w:rsidP="007A61A6">
      <w:pPr>
        <w:pStyle w:val="Beschriftung"/>
      </w:pPr>
      <w:bookmarkStart w:id="47" w:name="_Toc35934780"/>
      <w:r w:rsidRPr="006D4F38">
        <w:t xml:space="preserve">Abbildung </w:t>
      </w:r>
      <w:r w:rsidRPr="006D4F38">
        <w:fldChar w:fldCharType="begin"/>
      </w:r>
      <w:r w:rsidRPr="006D4F38">
        <w:instrText xml:space="preserve"> SEQ Abbildung \* ARABIC </w:instrText>
      </w:r>
      <w:r w:rsidRPr="006D4F38">
        <w:fldChar w:fldCharType="separate"/>
      </w:r>
      <w:r w:rsidR="007854C2">
        <w:rPr>
          <w:noProof/>
        </w:rPr>
        <w:t>7</w:t>
      </w:r>
      <w:r w:rsidRPr="006D4F38">
        <w:fldChar w:fldCharType="end"/>
      </w:r>
      <w:r w:rsidRPr="006D4F38">
        <w:t xml:space="preserve"> Chromium Responsive Modus</w:t>
      </w:r>
      <w:bookmarkEnd w:id="47"/>
    </w:p>
    <w:p w14:paraId="6943EBBB" w14:textId="794BA7DB" w:rsidR="006D174A" w:rsidRPr="006D4F38" w:rsidRDefault="006D174A" w:rsidP="00291142">
      <w:r w:rsidRPr="006D4F38">
        <w:rPr>
          <w:noProof/>
          <w:lang w:eastAsia="de-CH" w:bidi="ar-SA"/>
        </w:rPr>
        <w:t xml:space="preserve"> </w:t>
      </w:r>
    </w:p>
    <w:p w14:paraId="569D385A" w14:textId="64D3AFAA" w:rsidR="009737E1" w:rsidRPr="006D4F38" w:rsidRDefault="009737E1" w:rsidP="009737E1">
      <w:pPr>
        <w:pStyle w:val="berschrift3"/>
      </w:pPr>
      <w:bookmarkStart w:id="48" w:name="_Toc35872929"/>
      <w:r w:rsidRPr="006D4F38">
        <w:t>Sphinx Dokumentation</w:t>
      </w:r>
      <w:bookmarkEnd w:id="48"/>
    </w:p>
    <w:p w14:paraId="23BB29B7" w14:textId="74ACB6D8" w:rsidR="006D174A" w:rsidRPr="006D4F38" w:rsidRDefault="002F1216" w:rsidP="006D174A">
      <w:r w:rsidRPr="006D4F38">
        <w:t xml:space="preserve">Python lässt sich anhand von sogenannten Docstrings dokumentieren. Diese kann man dann einfach mit Sphinx zu einer Webseite generieren lassen. Meine Herausforderung hier ist, dass ich diese gründlich nachführe und gleich nach der Erstellung einer Funktion diese </w:t>
      </w:r>
      <w:r w:rsidR="006D174A" w:rsidRPr="006D4F38">
        <w:t>auch wirklich schreibe</w:t>
      </w:r>
      <w:r w:rsidRPr="006D4F38">
        <w:t xml:space="preserve">. </w:t>
      </w:r>
      <w:r w:rsidR="006D174A" w:rsidRPr="006D4F38">
        <w:t>$</w:t>
      </w:r>
    </w:p>
    <w:p w14:paraId="20EF7508" w14:textId="5F5976DF" w:rsidR="006D174A" w:rsidRPr="006D4F38" w:rsidRDefault="006D174A" w:rsidP="006D174A">
      <w:r w:rsidRPr="006D4F38">
        <w:t>Hierbei gilt, dass meine Docstrings dem Standard von Google folgen, und folgenderweise aussehen sollten.</w:t>
      </w:r>
    </w:p>
    <w:p w14:paraId="23E21C24" w14:textId="77777777" w:rsidR="007A61A6" w:rsidRPr="006D4F38" w:rsidRDefault="006D174A" w:rsidP="007A61A6">
      <w:pPr>
        <w:keepNext/>
      </w:pPr>
      <w:r w:rsidRPr="006D4F38">
        <w:rPr>
          <w:noProof/>
          <w:lang w:eastAsia="de-CH" w:bidi="ar-SA"/>
        </w:rPr>
        <w:drawing>
          <wp:inline distT="0" distB="0" distL="0" distR="0" wp14:anchorId="53DD3704" wp14:editId="68947CD3">
            <wp:extent cx="4914900" cy="16573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4900" cy="1657350"/>
                    </a:xfrm>
                    <a:prstGeom prst="rect">
                      <a:avLst/>
                    </a:prstGeom>
                  </pic:spPr>
                </pic:pic>
              </a:graphicData>
            </a:graphic>
          </wp:inline>
        </w:drawing>
      </w:r>
    </w:p>
    <w:p w14:paraId="2F19FF34" w14:textId="56D2711A" w:rsidR="007A61A6" w:rsidRPr="006D4F38" w:rsidRDefault="007A61A6" w:rsidP="007A61A6">
      <w:pPr>
        <w:pStyle w:val="Beschriftung"/>
      </w:pPr>
      <w:bookmarkStart w:id="49" w:name="_Toc35934781"/>
      <w:r w:rsidRPr="006D4F38">
        <w:t xml:space="preserve">Abbildung </w:t>
      </w:r>
      <w:r w:rsidRPr="006D4F38">
        <w:fldChar w:fldCharType="begin"/>
      </w:r>
      <w:r w:rsidRPr="006D4F38">
        <w:instrText xml:space="preserve"> SEQ Abbildung \* ARABIC </w:instrText>
      </w:r>
      <w:r w:rsidRPr="006D4F38">
        <w:fldChar w:fldCharType="separate"/>
      </w:r>
      <w:r w:rsidR="007854C2">
        <w:rPr>
          <w:noProof/>
        </w:rPr>
        <w:t>8</w:t>
      </w:r>
      <w:r w:rsidRPr="006D4F38">
        <w:fldChar w:fldCharType="end"/>
      </w:r>
      <w:r w:rsidRPr="006D4F38">
        <w:t xml:space="preserve"> Google Style Docstrings</w:t>
      </w:r>
      <w:bookmarkEnd w:id="49"/>
    </w:p>
    <w:p w14:paraId="583B0ECD" w14:textId="150E02B7" w:rsidR="00981ECC" w:rsidRPr="006D4F38" w:rsidRDefault="002F1216" w:rsidP="002F1216">
      <w:pPr>
        <w:pStyle w:val="berschrift3"/>
      </w:pPr>
      <w:bookmarkStart w:id="50" w:name="_Toc35872930"/>
      <w:r w:rsidRPr="006D4F38">
        <w:t>Python API Framework</w:t>
      </w:r>
      <w:bookmarkEnd w:id="50"/>
    </w:p>
    <w:p w14:paraId="1C4107F5" w14:textId="58383661" w:rsidR="00E40485" w:rsidRPr="006D4F38" w:rsidRDefault="002F1216" w:rsidP="002F1216">
      <w:commentRangeStart w:id="51"/>
      <w:r w:rsidRPr="006D4F38">
        <w:t xml:space="preserve">Innerhalb des letzten Jahres hatte ich ein </w:t>
      </w:r>
      <w:r w:rsidR="00F31BB3" w:rsidRPr="006D4F38">
        <w:t>Python Framework geschrieben</w:t>
      </w:r>
      <w:r w:rsidRPr="006D4F38">
        <w:t xml:space="preserve"> welche</w:t>
      </w:r>
      <w:r w:rsidR="00F31BB3" w:rsidRPr="006D4F38">
        <w:t>s</w:t>
      </w:r>
      <w:r w:rsidR="00C71B6A" w:rsidRPr="006D4F38">
        <w:t xml:space="preserve"> auf</w:t>
      </w:r>
      <w:r w:rsidRPr="006D4F38">
        <w:t xml:space="preserve"> Google </w:t>
      </w:r>
      <w:r w:rsidR="00F31BB3" w:rsidRPr="006D4F38">
        <w:t xml:space="preserve">Firestore </w:t>
      </w:r>
      <w:r w:rsidR="00C71B6A" w:rsidRPr="006D4F38">
        <w:t>Daten abspeichert</w:t>
      </w:r>
      <w:r w:rsidRPr="006D4F38">
        <w:t>.</w:t>
      </w:r>
      <w:r w:rsidR="00C71B6A" w:rsidRPr="006D4F38">
        <w:t xml:space="preserve"> Dies wurde mir jedoch zur Hürde und ich habe das komplette Framework SQL basierend umgeschrieben. Ich werde dieses Framework als Gerüst für meine IPA benützen.</w:t>
      </w:r>
      <w:r w:rsidRPr="006D4F38">
        <w:t xml:space="preserve"> Eine vollständige Dokumentation zu diesem Framework lässt sich hier finden.</w:t>
      </w:r>
      <w:commentRangeEnd w:id="51"/>
      <w:r w:rsidRPr="006D4F38">
        <w:rPr>
          <w:rStyle w:val="Kommentarzeichen"/>
        </w:rPr>
        <w:commentReference w:id="51"/>
      </w:r>
      <w:r w:rsidRPr="006D4F38">
        <w:t xml:space="preserve"> </w:t>
      </w:r>
      <w:r w:rsidR="00F31BB3" w:rsidRPr="006D4F38">
        <w:t>Die IPA wird das</w:t>
      </w:r>
      <w:r w:rsidRPr="006D4F38">
        <w:t xml:space="preserve"> erste produktive Produkt</w:t>
      </w:r>
      <w:r w:rsidR="00F31BB3" w:rsidRPr="006D4F38">
        <w:t xml:space="preserve"> werden</w:t>
      </w:r>
      <w:r w:rsidRPr="006D4F38">
        <w:t>. Es kann sich daher herausstellen</w:t>
      </w:r>
      <w:r w:rsidR="00F31BB3" w:rsidRPr="006D4F38">
        <w:t>,</w:t>
      </w:r>
      <w:r w:rsidRPr="006D4F38">
        <w:t xml:space="preserve"> da</w:t>
      </w:r>
      <w:r w:rsidR="00F31BB3" w:rsidRPr="006D4F38">
        <w:t>s</w:t>
      </w:r>
      <w:r w:rsidRPr="006D4F38">
        <w:t xml:space="preserve">s wichtige Aspekte eines Backend Frameworks </w:t>
      </w:r>
      <w:r w:rsidR="00F31BB3" w:rsidRPr="006D4F38">
        <w:t>in meinem Fehlen</w:t>
      </w:r>
      <w:r w:rsidRPr="006D4F38">
        <w:t xml:space="preserve"> und mir die ganze Arbeit nicht </w:t>
      </w:r>
      <w:r w:rsidR="00E40485" w:rsidRPr="006D4F38">
        <w:t>erleichtert,</w:t>
      </w:r>
      <w:r w:rsidRPr="006D4F38">
        <w:t xml:space="preserve"> sondern nur erschwert.</w:t>
      </w:r>
    </w:p>
    <w:p w14:paraId="2258F820" w14:textId="6D3861C4" w:rsidR="00B16FDE" w:rsidRPr="006D4F38" w:rsidRDefault="00B16FDE" w:rsidP="002F1216">
      <w:r w:rsidRPr="006D4F38">
        <w:t>Das Framework hilft beim Aufbau eines ASGI Servers welches dazu fähig ist, Daten entgegenzunehmen, validieren und speichern, diese wieder zu verändern und auszulesen. Bei einer API sind Access Tokens eine bevorzugte Wahl für Authentifizierung, dafür bietet das Framework eine komplette Lösung. Zudem ist es möglich Bilder abzuspeichern und wieder darzustellen.</w:t>
      </w:r>
    </w:p>
    <w:p w14:paraId="270B94FD" w14:textId="13D62F11" w:rsidR="00B16FDE" w:rsidRPr="006D4F38" w:rsidRDefault="00B16FDE" w:rsidP="002F1216">
      <w:r w:rsidRPr="006D4F38">
        <w:t>Für mich wird es noch eine kleine Herausforderung mit purem JavaScript auf die API zuzugreifen und dies möglichst so, dass ich nicht Code wiederholend schreiben muss. Zudem muss jeder Aufruf auf die API mit einem Authentifizierungstoken begleitet sein.</w:t>
      </w:r>
    </w:p>
    <w:p w14:paraId="4725E176" w14:textId="034388AE" w:rsidR="00F31BB3" w:rsidRPr="006D4F38" w:rsidRDefault="00F31BB3" w:rsidP="00F31BB3">
      <w:pPr>
        <w:pStyle w:val="berschrift3"/>
      </w:pPr>
      <w:bookmarkStart w:id="52" w:name="_Toc35872931"/>
      <w:r w:rsidRPr="006D4F38">
        <w:t>HTML Präprozessor</w:t>
      </w:r>
      <w:bookmarkEnd w:id="52"/>
    </w:p>
    <w:p w14:paraId="1E403E6F" w14:textId="6A172DA0" w:rsidR="00B16FDE" w:rsidRPr="006D4F38" w:rsidRDefault="00F31BB3" w:rsidP="00B16FDE">
      <w:r w:rsidRPr="006D4F38">
        <w:t xml:space="preserve">Damit ich nicht mehrmals das gleiche HTML, wie der Header, schreiben werde, muss ich mir einen HTML Präprozessor beibringen, welcher fähig ist Templates in Seiten einzubinden und daraus eine statische </w:t>
      </w:r>
      <w:r w:rsidRPr="006D4F38">
        <w:lastRenderedPageBreak/>
        <w:t>Seite zu erstellen.</w:t>
      </w:r>
      <w:r w:rsidR="00B16FDE" w:rsidRPr="006D4F38">
        <w:t xml:space="preserve"> Vor der IPA habe ich mir deswegen noch </w:t>
      </w:r>
      <w:hyperlink r:id="rId33" w:history="1">
        <w:r w:rsidR="00B16FDE" w:rsidRPr="006D4F38">
          <w:rPr>
            <w:rStyle w:val="Hyperlink"/>
          </w:rPr>
          <w:t>Jekyll</w:t>
        </w:r>
      </w:hyperlink>
      <w:r w:rsidR="00B16FDE" w:rsidRPr="006D4F38">
        <w:t xml:space="preserve"> angeschaut. Dieses Tool bietet genau was ich brauche und wird mich beim Aufbau der Seite unterstützen.</w:t>
      </w:r>
    </w:p>
    <w:p w14:paraId="163E39B4" w14:textId="49734FAD" w:rsidR="006D4F38" w:rsidRPr="006D4F38" w:rsidRDefault="006D4F38" w:rsidP="006D4F38">
      <w:pPr>
        <w:pStyle w:val="berschrift3"/>
      </w:pPr>
      <w:r w:rsidRPr="006D4F38">
        <w:t>Tür Schaltungssensor Wert</w:t>
      </w:r>
    </w:p>
    <w:p w14:paraId="67C48E4A" w14:textId="383D3356" w:rsidR="006D4F38" w:rsidRPr="006D4F38" w:rsidRDefault="006D4F38" w:rsidP="006D4F38">
      <w:r w:rsidRPr="006D4F38">
        <w:t>Die Werte des Adeunis RF und der Elsys CO2 Sensoren konnte ich bereits als Vorarbeit dekodieren. Für den Tabs Sensor reichte die Zeit nicht mehr.</w:t>
      </w:r>
    </w:p>
    <w:p w14:paraId="1EE736AC" w14:textId="79179F59" w:rsidR="006D4F38" w:rsidRPr="006D4F38" w:rsidRDefault="006D4F38" w:rsidP="006D4F38">
      <w:r w:rsidRPr="006D4F38">
        <w:t xml:space="preserve">Gemäss diesem </w:t>
      </w:r>
      <w:hyperlink r:id="rId34" w:history="1">
        <w:r w:rsidRPr="006D4F38">
          <w:rPr>
            <w:rStyle w:val="Hyperlink"/>
          </w:rPr>
          <w:t>Datenblatt</w:t>
        </w:r>
      </w:hyperlink>
      <w:r w:rsidRPr="006D4F38">
        <w:t xml:space="preserve"> besteht der Wert eines Tabs Sensors aus 8 bytes.</w:t>
      </w:r>
    </w:p>
    <w:tbl>
      <w:tblPr>
        <w:tblStyle w:val="AvectrisTabelle"/>
        <w:tblW w:w="0" w:type="auto"/>
        <w:tblInd w:w="0" w:type="dxa"/>
        <w:tblLook w:val="04A0" w:firstRow="1" w:lastRow="0" w:firstColumn="1" w:lastColumn="0" w:noHBand="0" w:noVBand="1"/>
      </w:tblPr>
      <w:tblGrid>
        <w:gridCol w:w="2281"/>
        <w:gridCol w:w="2282"/>
        <w:gridCol w:w="2160"/>
        <w:gridCol w:w="2348"/>
      </w:tblGrid>
      <w:tr w:rsidR="006D4F38" w:rsidRPr="006D4F38" w14:paraId="06F3E2C9" w14:textId="77777777" w:rsidTr="006D4F38">
        <w:trPr>
          <w:cnfStyle w:val="100000000000" w:firstRow="1" w:lastRow="0" w:firstColumn="0" w:lastColumn="0" w:oddVBand="0" w:evenVBand="0" w:oddHBand="0" w:evenHBand="0" w:firstRowFirstColumn="0" w:firstRowLastColumn="0" w:lastRowFirstColumn="0" w:lastRowLastColumn="0"/>
        </w:trPr>
        <w:tc>
          <w:tcPr>
            <w:tcW w:w="2281" w:type="dxa"/>
          </w:tcPr>
          <w:p w14:paraId="78676995" w14:textId="49C85BC3" w:rsidR="006D4F38" w:rsidRPr="006D4F38" w:rsidRDefault="006D4F38" w:rsidP="006D4F38">
            <w:r w:rsidRPr="006D4F38">
              <w:t>Wert</w:t>
            </w:r>
          </w:p>
        </w:tc>
        <w:tc>
          <w:tcPr>
            <w:tcW w:w="2282" w:type="dxa"/>
          </w:tcPr>
          <w:p w14:paraId="324A81F3" w14:textId="33924FC5" w:rsidR="006D4F38" w:rsidRPr="006D4F38" w:rsidRDefault="006D4F38" w:rsidP="006D4F38">
            <w:r w:rsidRPr="006D4F38">
              <w:t>Byte</w:t>
            </w:r>
          </w:p>
        </w:tc>
        <w:tc>
          <w:tcPr>
            <w:tcW w:w="2160" w:type="dxa"/>
          </w:tcPr>
          <w:p w14:paraId="16EA01B2" w14:textId="264D50BD" w:rsidR="006D4F38" w:rsidRPr="006D4F38" w:rsidRDefault="006D4F38" w:rsidP="006D4F38">
            <w:r w:rsidRPr="006D4F38">
              <w:t>Bits</w:t>
            </w:r>
          </w:p>
        </w:tc>
        <w:tc>
          <w:tcPr>
            <w:tcW w:w="2348" w:type="dxa"/>
          </w:tcPr>
          <w:p w14:paraId="6F6814D3" w14:textId="6B1B71CF" w:rsidR="006D4F38" w:rsidRPr="006D4F38" w:rsidRDefault="006D4F38" w:rsidP="006D4F38">
            <w:r w:rsidRPr="006D4F38">
              <w:t>Beschreibung</w:t>
            </w:r>
          </w:p>
        </w:tc>
      </w:tr>
      <w:tr w:rsidR="006D4F38" w:rsidRPr="006D4F38" w14:paraId="3E8E699A" w14:textId="77777777" w:rsidTr="006D4F38">
        <w:tc>
          <w:tcPr>
            <w:tcW w:w="2281" w:type="dxa"/>
          </w:tcPr>
          <w:p w14:paraId="554FDD82" w14:textId="45F6D782" w:rsidR="006D4F38" w:rsidRPr="006D4F38" w:rsidRDefault="006D4F38" w:rsidP="006D4F38">
            <w:r w:rsidRPr="006D4F38">
              <w:t>Status</w:t>
            </w:r>
          </w:p>
        </w:tc>
        <w:tc>
          <w:tcPr>
            <w:tcW w:w="2282" w:type="dxa"/>
          </w:tcPr>
          <w:p w14:paraId="73F1AFAC" w14:textId="22F46A21" w:rsidR="006D4F38" w:rsidRPr="006D4F38" w:rsidRDefault="006D4F38" w:rsidP="006D4F38">
            <w:r>
              <w:t>0</w:t>
            </w:r>
          </w:p>
        </w:tc>
        <w:tc>
          <w:tcPr>
            <w:tcW w:w="2160" w:type="dxa"/>
          </w:tcPr>
          <w:p w14:paraId="51B5CD20" w14:textId="52127111" w:rsidR="006D4F38" w:rsidRPr="006D4F38" w:rsidRDefault="006D4F38" w:rsidP="006D4F38">
            <w:r w:rsidRPr="006D4F38">
              <w:t>[0]</w:t>
            </w:r>
          </w:p>
        </w:tc>
        <w:tc>
          <w:tcPr>
            <w:tcW w:w="2348" w:type="dxa"/>
          </w:tcPr>
          <w:p w14:paraId="19ED4575" w14:textId="1A237EB2" w:rsidR="006D4F38" w:rsidRPr="006D4F38" w:rsidRDefault="006D4F38" w:rsidP="006D4F38">
            <w:r w:rsidRPr="006D4F38">
              <w:t xml:space="preserve">1 – </w:t>
            </w:r>
            <w:r>
              <w:t>offen</w:t>
            </w:r>
            <w:r w:rsidRPr="006D4F38">
              <w:t xml:space="preserve">, 0 – </w:t>
            </w:r>
            <w:r>
              <w:t>geschlossen</w:t>
            </w:r>
          </w:p>
        </w:tc>
      </w:tr>
      <w:tr w:rsidR="006D4F38" w:rsidRPr="006D4F38" w14:paraId="7C5E6370" w14:textId="77777777" w:rsidTr="006D4F38">
        <w:tc>
          <w:tcPr>
            <w:tcW w:w="2281" w:type="dxa"/>
          </w:tcPr>
          <w:p w14:paraId="78761973" w14:textId="551B57DE" w:rsidR="006D4F38" w:rsidRPr="006D4F38" w:rsidRDefault="006D4F38" w:rsidP="006D4F38">
            <w:r w:rsidRPr="006D4F38">
              <w:t>Batterie</w:t>
            </w:r>
          </w:p>
        </w:tc>
        <w:tc>
          <w:tcPr>
            <w:tcW w:w="2282" w:type="dxa"/>
          </w:tcPr>
          <w:p w14:paraId="65BB4F2E" w14:textId="2EF22E4B" w:rsidR="006D4F38" w:rsidRPr="006D4F38" w:rsidRDefault="006D4F38" w:rsidP="006D4F38">
            <w:r>
              <w:t>1</w:t>
            </w:r>
          </w:p>
        </w:tc>
        <w:tc>
          <w:tcPr>
            <w:tcW w:w="2160" w:type="dxa"/>
          </w:tcPr>
          <w:p w14:paraId="65192A80" w14:textId="06625A6C" w:rsidR="006D4F38" w:rsidRPr="006D4F38" w:rsidRDefault="006D4F38" w:rsidP="006D4F38">
            <w:r w:rsidRPr="006D4F38">
              <w:t>[3:0]</w:t>
            </w:r>
          </w:p>
        </w:tc>
        <w:tc>
          <w:tcPr>
            <w:tcW w:w="2348" w:type="dxa"/>
          </w:tcPr>
          <w:p w14:paraId="46529C6E" w14:textId="26D6E37F" w:rsidR="006D4F38" w:rsidRPr="006D4F38" w:rsidRDefault="006D4F38" w:rsidP="006D4F38">
            <w:r>
              <w:t>Bereich</w:t>
            </w:r>
            <w:r w:rsidRPr="006D4F38">
              <w:t xml:space="preserve"> 1 – 14</w:t>
            </w:r>
          </w:p>
          <w:p w14:paraId="5DD98208" w14:textId="382BC461" w:rsidR="006D4F38" w:rsidRPr="006D4F38" w:rsidRDefault="006D4F38" w:rsidP="006D4F38">
            <w:r w:rsidRPr="006D4F38">
              <w:t xml:space="preserve">Batterie </w:t>
            </w:r>
            <w:r>
              <w:t>Spannung</w:t>
            </w:r>
            <w:r w:rsidRPr="006D4F38">
              <w:t xml:space="preserve"> in V = (25 + </w:t>
            </w:r>
            <w:r w:rsidRPr="006D4F38">
              <w:rPr>
                <w:rFonts w:ascii="Calibri" w:hAnsi="Calibri" w:cs="Calibri"/>
              </w:rPr>
              <w:t>ν</w:t>
            </w:r>
            <w:r w:rsidRPr="006D4F38">
              <w:t>) ÷ 10.</w:t>
            </w:r>
          </w:p>
        </w:tc>
      </w:tr>
      <w:tr w:rsidR="006D4F38" w:rsidRPr="006D4F38" w14:paraId="7DF56620" w14:textId="77777777" w:rsidTr="006D4F38">
        <w:tc>
          <w:tcPr>
            <w:tcW w:w="2281" w:type="dxa"/>
          </w:tcPr>
          <w:p w14:paraId="409A1672" w14:textId="2007A1E6" w:rsidR="006D4F38" w:rsidRPr="006D4F38" w:rsidRDefault="006D4F38" w:rsidP="006D4F38">
            <w:pPr>
              <w:ind w:left="1416" w:hanging="1416"/>
            </w:pPr>
            <w:r w:rsidRPr="006D4F38">
              <w:t>Temp</w:t>
            </w:r>
            <w:r w:rsidR="00CE449F">
              <w:t xml:space="preserve">eratur </w:t>
            </w:r>
            <w:r w:rsidRPr="006D4F38">
              <w:t>(PCB)</w:t>
            </w:r>
          </w:p>
        </w:tc>
        <w:tc>
          <w:tcPr>
            <w:tcW w:w="2282" w:type="dxa"/>
          </w:tcPr>
          <w:p w14:paraId="725BE77B" w14:textId="1F3DAED6" w:rsidR="006D4F38" w:rsidRPr="006D4F38" w:rsidRDefault="006D4F38" w:rsidP="006D4F38">
            <w:r>
              <w:t>2</w:t>
            </w:r>
          </w:p>
        </w:tc>
        <w:tc>
          <w:tcPr>
            <w:tcW w:w="2160" w:type="dxa"/>
          </w:tcPr>
          <w:p w14:paraId="4ACC523E" w14:textId="277728EC" w:rsidR="006D4F38" w:rsidRPr="006D4F38" w:rsidRDefault="006D4F38" w:rsidP="006D4F38">
            <w:r>
              <w:t>[6:0]</w:t>
            </w:r>
          </w:p>
        </w:tc>
        <w:tc>
          <w:tcPr>
            <w:tcW w:w="2348" w:type="dxa"/>
          </w:tcPr>
          <w:p w14:paraId="3D4067B3" w14:textId="77777777" w:rsidR="006D4F38" w:rsidRDefault="00CE449F" w:rsidP="006D4F38">
            <w:r>
              <w:t>Bereich 1-127</w:t>
            </w:r>
          </w:p>
          <w:p w14:paraId="1B7BF868" w14:textId="7A4293D1" w:rsidR="00CE449F" w:rsidRDefault="00CE449F" w:rsidP="006D4F38">
            <w:r>
              <w:t>Für Grad noch -32 rechnen.</w:t>
            </w:r>
          </w:p>
        </w:tc>
      </w:tr>
      <w:tr w:rsidR="00CE449F" w:rsidRPr="006D4F38" w14:paraId="35690203" w14:textId="77777777" w:rsidTr="006D4F38">
        <w:tc>
          <w:tcPr>
            <w:tcW w:w="2281" w:type="dxa"/>
          </w:tcPr>
          <w:p w14:paraId="6DF342C0" w14:textId="69A95B2E" w:rsidR="00CE449F" w:rsidRPr="006D4F38" w:rsidRDefault="00CE449F" w:rsidP="006D4F38">
            <w:pPr>
              <w:ind w:left="1416" w:hanging="1416"/>
            </w:pPr>
            <w:r>
              <w:t>Zeit</w:t>
            </w:r>
          </w:p>
        </w:tc>
        <w:tc>
          <w:tcPr>
            <w:tcW w:w="2282" w:type="dxa"/>
          </w:tcPr>
          <w:p w14:paraId="2854BEC1" w14:textId="3E06E5B2" w:rsidR="00CE449F" w:rsidRDefault="00DF1762" w:rsidP="006D4F38">
            <w:r>
              <w:t>3, 4</w:t>
            </w:r>
          </w:p>
        </w:tc>
        <w:tc>
          <w:tcPr>
            <w:tcW w:w="2160" w:type="dxa"/>
          </w:tcPr>
          <w:p w14:paraId="5626C775" w14:textId="4A0038E4" w:rsidR="00CE449F" w:rsidRDefault="00DF1762" w:rsidP="006D4F38">
            <w:r>
              <w:t>[15:0]</w:t>
            </w:r>
          </w:p>
        </w:tc>
        <w:tc>
          <w:tcPr>
            <w:tcW w:w="2348" w:type="dxa"/>
          </w:tcPr>
          <w:p w14:paraId="28BEA913" w14:textId="6595CD46" w:rsidR="00CE449F" w:rsidRDefault="00DF1762" w:rsidP="006D4F38">
            <w:r>
              <w:t>Bereich 0 - 65535</w:t>
            </w:r>
          </w:p>
        </w:tc>
      </w:tr>
      <w:tr w:rsidR="00DF1762" w:rsidRPr="006D4F38" w14:paraId="0F096E53" w14:textId="77777777" w:rsidTr="006D4F38">
        <w:tc>
          <w:tcPr>
            <w:tcW w:w="2281" w:type="dxa"/>
          </w:tcPr>
          <w:p w14:paraId="3A0CC46C" w14:textId="764DD8F1" w:rsidR="00DF1762" w:rsidRDefault="00DF1762" w:rsidP="006D4F38">
            <w:pPr>
              <w:ind w:left="1416" w:hanging="1416"/>
            </w:pPr>
            <w:r>
              <w:t>Zählstand</w:t>
            </w:r>
          </w:p>
        </w:tc>
        <w:tc>
          <w:tcPr>
            <w:tcW w:w="2282" w:type="dxa"/>
          </w:tcPr>
          <w:p w14:paraId="16D84671" w14:textId="11A559B7" w:rsidR="00DF1762" w:rsidRDefault="00DF1762" w:rsidP="006D4F38">
            <w:r>
              <w:t>5, 6, 7</w:t>
            </w:r>
          </w:p>
        </w:tc>
        <w:tc>
          <w:tcPr>
            <w:tcW w:w="2160" w:type="dxa"/>
          </w:tcPr>
          <w:p w14:paraId="0213236A" w14:textId="7732D974" w:rsidR="00DF1762" w:rsidRDefault="00DF1762" w:rsidP="006D4F38">
            <w:r>
              <w:t>[23:0]</w:t>
            </w:r>
          </w:p>
        </w:tc>
        <w:tc>
          <w:tcPr>
            <w:tcW w:w="2348" w:type="dxa"/>
          </w:tcPr>
          <w:p w14:paraId="33423C20" w14:textId="196724AB" w:rsidR="00DF1762" w:rsidRDefault="00DF1762" w:rsidP="006D4F38">
            <w:r>
              <w:t>Bereich 0 - 16777215</w:t>
            </w:r>
          </w:p>
        </w:tc>
      </w:tr>
    </w:tbl>
    <w:p w14:paraId="1A491065" w14:textId="77777777" w:rsidR="006D4F38" w:rsidRPr="006D4F38" w:rsidRDefault="006D4F38" w:rsidP="006D4F38"/>
    <w:p w14:paraId="669BEEBD" w14:textId="0287F361" w:rsidR="006D4F38" w:rsidRPr="006D4F38" w:rsidRDefault="006D4F38" w:rsidP="006D4F38"/>
    <w:p w14:paraId="16904465" w14:textId="35EFEAEF" w:rsidR="007218CA" w:rsidRPr="006D4F38" w:rsidRDefault="005C4EF2" w:rsidP="00CC0BF1">
      <w:pPr>
        <w:pStyle w:val="berschrift1"/>
      </w:pPr>
      <w:bookmarkStart w:id="53" w:name="_Toc35872932"/>
      <w:r w:rsidRPr="006D4F38">
        <w:lastRenderedPageBreak/>
        <w:t>Planen</w:t>
      </w:r>
      <w:bookmarkEnd w:id="53"/>
    </w:p>
    <w:p w14:paraId="501496B5" w14:textId="6D15906C" w:rsidR="007F11DF" w:rsidRPr="006D4F38" w:rsidRDefault="007F11DF" w:rsidP="007F11DF">
      <w:pPr>
        <w:pStyle w:val="berschrift2"/>
      </w:pPr>
      <w:r w:rsidRPr="006D4F38">
        <w:t>Use Case</w:t>
      </w:r>
    </w:p>
    <w:p w14:paraId="330B9E6C" w14:textId="77777777" w:rsidR="007F11DF" w:rsidRPr="006D4F38" w:rsidRDefault="007F11DF" w:rsidP="007F11DF">
      <w:pPr>
        <w:keepNext/>
      </w:pPr>
      <w:r w:rsidRPr="006D4F38">
        <w:rPr>
          <w:noProof/>
          <w:lang w:eastAsia="de-CH" w:bidi="ar-SA"/>
        </w:rPr>
        <w:drawing>
          <wp:inline distT="0" distB="0" distL="0" distR="0" wp14:anchorId="2C0708BF" wp14:editId="53CA9BCD">
            <wp:extent cx="5760085" cy="35579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3557905"/>
                    </a:xfrm>
                    <a:prstGeom prst="rect">
                      <a:avLst/>
                    </a:prstGeom>
                  </pic:spPr>
                </pic:pic>
              </a:graphicData>
            </a:graphic>
          </wp:inline>
        </w:drawing>
      </w:r>
    </w:p>
    <w:p w14:paraId="6F527625" w14:textId="3DB0507E" w:rsidR="007F11DF" w:rsidRPr="006D4F38" w:rsidRDefault="007F11DF" w:rsidP="007F11DF">
      <w:pPr>
        <w:pStyle w:val="Beschriftung"/>
      </w:pPr>
      <w:bookmarkStart w:id="54" w:name="_Toc35934782"/>
      <w:r w:rsidRPr="006D4F38">
        <w:t xml:space="preserve">Abbildung </w:t>
      </w:r>
      <w:r w:rsidRPr="006D4F38">
        <w:fldChar w:fldCharType="begin"/>
      </w:r>
      <w:r w:rsidRPr="006D4F38">
        <w:instrText xml:space="preserve"> SEQ Abbildung \* ARABIC </w:instrText>
      </w:r>
      <w:r w:rsidRPr="006D4F38">
        <w:fldChar w:fldCharType="separate"/>
      </w:r>
      <w:r w:rsidR="007854C2">
        <w:rPr>
          <w:noProof/>
        </w:rPr>
        <w:t>9</w:t>
      </w:r>
      <w:r w:rsidRPr="006D4F38">
        <w:fldChar w:fldCharType="end"/>
      </w:r>
      <w:r w:rsidRPr="006D4F38">
        <w:t xml:space="preserve"> Use Case</w:t>
      </w:r>
      <w:bookmarkEnd w:id="54"/>
    </w:p>
    <w:p w14:paraId="3F8C850B" w14:textId="513850A3" w:rsidR="00772B11" w:rsidRPr="006D4F38" w:rsidRDefault="005C4EF2" w:rsidP="00772B11">
      <w:pPr>
        <w:pStyle w:val="berschrift2"/>
      </w:pPr>
      <w:bookmarkStart w:id="55" w:name="_Toc35872933"/>
      <w:r w:rsidRPr="006D4F38">
        <w:t>System</w:t>
      </w:r>
      <w:bookmarkEnd w:id="55"/>
    </w:p>
    <w:p w14:paraId="787A60B7" w14:textId="0573F787" w:rsidR="0063418D" w:rsidRPr="006D4F38" w:rsidRDefault="0063418D" w:rsidP="0063418D">
      <w:pPr>
        <w:pStyle w:val="berschrift3"/>
      </w:pPr>
      <w:r w:rsidRPr="006D4F38">
        <w:t>Allgemein</w:t>
      </w:r>
    </w:p>
    <w:p w14:paraId="773949FE" w14:textId="15F0059C" w:rsidR="008E2040" w:rsidRPr="006D4F38" w:rsidRDefault="008E2040" w:rsidP="008E2040">
      <w:r w:rsidRPr="006D4F38">
        <w:t xml:space="preserve">Das System ist so aufgebaut, dass ein Benutzer zuerst die statische Webseite von dem IIS Server ladet und danach alle Daten von der API, welche von </w:t>
      </w:r>
      <w:hyperlink r:id="rId36" w:history="1">
        <w:r w:rsidRPr="006D4F38">
          <w:rPr>
            <w:rStyle w:val="Hyperlink"/>
          </w:rPr>
          <w:t>Uvicorn</w:t>
        </w:r>
      </w:hyperlink>
      <w:r w:rsidRPr="006D4F38">
        <w:t xml:space="preserve"> gehostet wird, holt. Beide Dienste werden auf dem internen Server SI1010023 gehostet. Ein solcher Vorgang erlaubt eine angenehmere Benutzung der Webseite, denn man muss nicht warten bis zum Beispiel PHP alle Daten in das HTML gerendert hat, sondern man bekommt direkt die Webseite mit einer kleinen Ladeanimation und weiss bereits, dass etwas passiert, danach geht es meistens schnell bis die Daten von der API geladen und dargestellt werden. Zudem muss man nicht jedes Mal eine Seite neu laden um Daten abzuspeichern, denn alle Zugriffe auf die API werden mit Ajax Aufrufe ausgeführt.</w:t>
      </w:r>
    </w:p>
    <w:p w14:paraId="3413E992" w14:textId="0FE1D8A0" w:rsidR="00772B11" w:rsidRPr="006D4F38" w:rsidRDefault="00772B11" w:rsidP="008E2040">
      <w:r w:rsidRPr="006D4F38">
        <w:t xml:space="preserve">Die wichtigsten Komponenten des Systems </w:t>
      </w:r>
      <w:r w:rsidR="00A30A78">
        <w:t>ist</w:t>
      </w:r>
      <w:r w:rsidRPr="006D4F38">
        <w:t xml:space="preserve"> der Uvicorn Server, die PostgreSQL Datenbank und das Skript, welches von Loriot die Sensor Daten erhält. IIS könnte man durch einen Apache oder Nginx Server austauschen. IIS ist jedoch Standard auf Windows Servern.</w:t>
      </w:r>
    </w:p>
    <w:p w14:paraId="4F5C87C2" w14:textId="53C339E0" w:rsidR="00772B11" w:rsidRPr="006D4F38" w:rsidRDefault="00772B11" w:rsidP="0063418D">
      <w:pPr>
        <w:pStyle w:val="berschrift3"/>
      </w:pPr>
      <w:r w:rsidRPr="006D4F38">
        <w:t>Uvicorn Server</w:t>
      </w:r>
    </w:p>
    <w:p w14:paraId="75DD6B61" w14:textId="797EB087" w:rsidR="00772B11" w:rsidRPr="006D4F38" w:rsidRDefault="00772B11" w:rsidP="008E2040">
      <w:r w:rsidRPr="006D4F38">
        <w:t>Der Uvicorn Server erhält alle Anfragen eines Benutzers und leitet diese weiter an mein Backend, dieses verarbeitet die Anfrage, lädt vielleicht ein paar Daten vo</w:t>
      </w:r>
      <w:r w:rsidR="0063418D" w:rsidRPr="006D4F38">
        <w:t>n der</w:t>
      </w:r>
      <w:r w:rsidRPr="006D4F38">
        <w:t xml:space="preserve"> Datenbank und gibt letztendlich eine Antwort zurück. Diese Antwort wird dann vom Uvicorn Server dem Benutzer zurückgeschickt.</w:t>
      </w:r>
    </w:p>
    <w:p w14:paraId="016C2022" w14:textId="33A6CA0C" w:rsidR="0063418D" w:rsidRPr="006D4F38" w:rsidRDefault="0063418D" w:rsidP="0063418D">
      <w:pPr>
        <w:pStyle w:val="berschrift3"/>
      </w:pPr>
      <w:r w:rsidRPr="006D4F38">
        <w:lastRenderedPageBreak/>
        <w:t>Websockets</w:t>
      </w:r>
    </w:p>
    <w:p w14:paraId="20A1EC54" w14:textId="556653DF" w:rsidR="0063418D" w:rsidRPr="006D4F38" w:rsidRDefault="0063418D" w:rsidP="0063418D">
      <w:r w:rsidRPr="006D4F38">
        <w:t>Loriot ist eine Webseite, welche alle Daten der angehängten Sensoren sammelt. Man kann sich per Websockets mit diesem Verbinden und mithören, wenn neue Sensordaten eingefangen werden. Diese werden dann gleich in unsere Datenbank geschrieben.</w:t>
      </w:r>
    </w:p>
    <w:p w14:paraId="1DDFB730" w14:textId="761020E0" w:rsidR="00772B11" w:rsidRPr="006D4F38" w:rsidRDefault="00772B11" w:rsidP="0063418D">
      <w:pPr>
        <w:pStyle w:val="berschrift3"/>
      </w:pPr>
      <w:r w:rsidRPr="006D4F38">
        <w:t>PostgreSQL Datenbank</w:t>
      </w:r>
    </w:p>
    <w:p w14:paraId="63CA3240" w14:textId="58CB6ED7" w:rsidR="00772B11" w:rsidRPr="006D4F38" w:rsidRDefault="00772B11" w:rsidP="008E2040">
      <w:r w:rsidRPr="006D4F38">
        <w:t>PostgreSQL ist ein leistungsstarkes, objektrelationales Open-Source-Datenbanksystem mit mehr als 30 Jahren aktiver Entwicklung</w:t>
      </w:r>
      <w:r w:rsidR="0063418D" w:rsidRPr="006D4F38">
        <w:t>. Diese Datenbank ist Zuverlässig und Leistungsstark</w:t>
      </w:r>
      <w:r w:rsidRPr="006D4F38">
        <w:t>.</w:t>
      </w:r>
    </w:p>
    <w:p w14:paraId="3A7074DA" w14:textId="77777777" w:rsidR="004902E6" w:rsidRDefault="00D03A6F" w:rsidP="004902E6">
      <w:pPr>
        <w:keepNext/>
      </w:pPr>
      <w:r w:rsidRPr="006D4F38">
        <w:rPr>
          <w:noProof/>
          <w:lang w:eastAsia="de-CH" w:bidi="ar-SA"/>
        </w:rPr>
        <w:drawing>
          <wp:inline distT="0" distB="0" distL="0" distR="0" wp14:anchorId="1A84B955" wp14:editId="19E71568">
            <wp:extent cx="3887768" cy="5201204"/>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erAufbau.png"/>
                    <pic:cNvPicPr/>
                  </pic:nvPicPr>
                  <pic:blipFill>
                    <a:blip r:embed="rId37">
                      <a:extLst>
                        <a:ext uri="{28A0092B-C50C-407E-A947-70E740481C1C}">
                          <a14:useLocalDpi xmlns:a14="http://schemas.microsoft.com/office/drawing/2010/main" val="0"/>
                        </a:ext>
                      </a:extLst>
                    </a:blip>
                    <a:stretch>
                      <a:fillRect/>
                    </a:stretch>
                  </pic:blipFill>
                  <pic:spPr>
                    <a:xfrm>
                      <a:off x="0" y="0"/>
                      <a:ext cx="3887768" cy="5201204"/>
                    </a:xfrm>
                    <a:prstGeom prst="rect">
                      <a:avLst/>
                    </a:prstGeom>
                  </pic:spPr>
                </pic:pic>
              </a:graphicData>
            </a:graphic>
          </wp:inline>
        </w:drawing>
      </w:r>
    </w:p>
    <w:p w14:paraId="13353721" w14:textId="4BB2E37A" w:rsidR="00C338B7" w:rsidRDefault="004902E6" w:rsidP="004902E6">
      <w:pPr>
        <w:pStyle w:val="Beschriftung"/>
      </w:pPr>
      <w:bookmarkStart w:id="56" w:name="_Toc35934783"/>
      <w:r>
        <w:t xml:space="preserve">Abbildung </w:t>
      </w:r>
      <w:r>
        <w:fldChar w:fldCharType="begin"/>
      </w:r>
      <w:r>
        <w:instrText xml:space="preserve"> SEQ Abbildung \* ARABIC </w:instrText>
      </w:r>
      <w:r>
        <w:fldChar w:fldCharType="separate"/>
      </w:r>
      <w:r w:rsidR="007854C2">
        <w:rPr>
          <w:noProof/>
        </w:rPr>
        <w:t>10</w:t>
      </w:r>
      <w:r>
        <w:fldChar w:fldCharType="end"/>
      </w:r>
      <w:r>
        <w:t xml:space="preserve"> System Aufbau</w:t>
      </w:r>
      <w:bookmarkEnd w:id="56"/>
    </w:p>
    <w:p w14:paraId="712163BD" w14:textId="7992C18F" w:rsidR="00DB09AB" w:rsidRDefault="00DB09AB" w:rsidP="00DB09AB">
      <w:pPr>
        <w:pStyle w:val="berschrift3"/>
      </w:pPr>
      <w:r>
        <w:t>Sensoren</w:t>
      </w:r>
    </w:p>
    <w:p w14:paraId="169F154D" w14:textId="77777777" w:rsidR="00A30A78" w:rsidRDefault="00DB09AB" w:rsidP="00DB09AB">
      <w:r>
        <w:t>Für den Pilot Versuch können drei verschiedene Sensoren benutzt werden.</w:t>
      </w:r>
      <w:r w:rsidR="00A30A78">
        <w:t xml:space="preserve"> </w:t>
      </w:r>
    </w:p>
    <w:p w14:paraId="705179FA" w14:textId="77777777" w:rsidR="00A30A78" w:rsidRDefault="00A30A78" w:rsidP="00A30A78">
      <w:pPr>
        <w:pStyle w:val="Listenabsatz"/>
        <w:numPr>
          <w:ilvl w:val="0"/>
          <w:numId w:val="39"/>
        </w:numPr>
      </w:pPr>
      <w:hyperlink r:id="rId38" w:history="1">
        <w:r w:rsidRPr="00DB09AB">
          <w:rPr>
            <w:rStyle w:val="Hyperlink"/>
          </w:rPr>
          <w:t>Adeu</w:t>
        </w:r>
        <w:r w:rsidRPr="00DB09AB">
          <w:rPr>
            <w:rStyle w:val="Hyperlink"/>
          </w:rPr>
          <w:t>n</w:t>
        </w:r>
        <w:r w:rsidRPr="00DB09AB">
          <w:rPr>
            <w:rStyle w:val="Hyperlink"/>
          </w:rPr>
          <w:t>is RF</w:t>
        </w:r>
      </w:hyperlink>
    </w:p>
    <w:p w14:paraId="00C15553" w14:textId="77777777" w:rsidR="00A30A78" w:rsidRDefault="00A30A78" w:rsidP="00A30A78">
      <w:pPr>
        <w:pStyle w:val="Listenabsatz"/>
        <w:numPr>
          <w:ilvl w:val="0"/>
          <w:numId w:val="39"/>
        </w:numPr>
      </w:pPr>
      <w:hyperlink r:id="rId39" w:history="1">
        <w:r w:rsidRPr="00A30A78">
          <w:rPr>
            <w:rStyle w:val="Hyperlink"/>
          </w:rPr>
          <w:t>Elsys ERS CO2</w:t>
        </w:r>
      </w:hyperlink>
    </w:p>
    <w:p w14:paraId="13F2FB0A" w14:textId="77777777" w:rsidR="00A30A78" w:rsidRDefault="00A30A78" w:rsidP="00A30A78">
      <w:pPr>
        <w:pStyle w:val="Listenabsatz"/>
        <w:numPr>
          <w:ilvl w:val="0"/>
          <w:numId w:val="39"/>
        </w:numPr>
      </w:pPr>
      <w:hyperlink r:id="rId40" w:history="1">
        <w:r w:rsidRPr="00A30A78">
          <w:rPr>
            <w:rStyle w:val="Hyperlink"/>
          </w:rPr>
          <w:t>Tabs Tür Sensor</w:t>
        </w:r>
      </w:hyperlink>
    </w:p>
    <w:p w14:paraId="033FF159" w14:textId="1CED7571" w:rsidR="00DB09AB" w:rsidRDefault="00A30A78" w:rsidP="00DB09AB">
      <w:r>
        <w:t>Für jeden dieser Sensoren muss je ein Dekodierung Algorithmus geschrieben werden. Für den Adeunis RF und Elsys ERS CO2 wurde dies bereits im Vorfeld gemacht.</w:t>
      </w:r>
    </w:p>
    <w:p w14:paraId="0E1885E9" w14:textId="43B18CC7" w:rsidR="00DB09AB" w:rsidRDefault="00A30A78" w:rsidP="00DB09AB">
      <w:r>
        <w:t>Damit man weiss welcher Sensor von welchem Skript dekodiert werden soll, muss eine Verlinkung, welche von den Benutzern der Webseite erstellt werden kann, gemacht werden. Jeder Sensor hat eine eindeutige EUI, welche für die Verlinkung perfekt ist.</w:t>
      </w:r>
    </w:p>
    <w:p w14:paraId="209E3AD4" w14:textId="2BFB592D" w:rsidR="005576ED" w:rsidRDefault="005576ED" w:rsidP="005576ED">
      <w:pPr>
        <w:pStyle w:val="berschrift2"/>
      </w:pPr>
      <w:r>
        <w:t>Wert Beobachter</w:t>
      </w:r>
    </w:p>
    <w:p w14:paraId="6498E1B9" w14:textId="0CB5FEBC" w:rsidR="005576ED" w:rsidRDefault="005576ED" w:rsidP="005576ED">
      <w:r>
        <w:t xml:space="preserve">Jedem Sensor soll man mehrere Wert Beobachter </w:t>
      </w:r>
      <w:r w:rsidR="00721F37">
        <w:t>anhängen können, da ein Sensor auch mehrere Werte messen kann.</w:t>
      </w:r>
    </w:p>
    <w:p w14:paraId="20FFA549" w14:textId="73931E15" w:rsidR="005576ED" w:rsidRDefault="005576ED" w:rsidP="005576ED">
      <w:r>
        <w:t xml:space="preserve">Es soll zwei Arten </w:t>
      </w:r>
      <w:r w:rsidR="00721F37">
        <w:t>von Wert Beobachtern geben</w:t>
      </w:r>
      <w:r>
        <w:t>.</w:t>
      </w:r>
    </w:p>
    <w:p w14:paraId="20913433" w14:textId="371CAD02" w:rsidR="005576ED" w:rsidRDefault="005576ED" w:rsidP="005576ED">
      <w:pPr>
        <w:pStyle w:val="Listenabsatz"/>
        <w:numPr>
          <w:ilvl w:val="0"/>
          <w:numId w:val="41"/>
        </w:numPr>
      </w:pPr>
      <w:r>
        <w:t>Richtwert</w:t>
      </w:r>
      <w:r w:rsidR="00721F37">
        <w:t xml:space="preserve"> Beobachter</w:t>
      </w:r>
    </w:p>
    <w:p w14:paraId="1508884A" w14:textId="4B73C96D" w:rsidR="005576ED" w:rsidRDefault="005576ED" w:rsidP="005576ED">
      <w:pPr>
        <w:ind w:firstLine="12"/>
      </w:pPr>
      <w:r>
        <w:t>Beim Richtwert wird eine Meldung ausgegeben, wenn der Sensor diesen Richtwert überschreitet. Als Beispiel kann man einen Temperatur Sensor nehmen. Setzte man den Richtwert auf 22 Grad und der Sensor meldet eine Temperatur von 24, so würde eine Meldung ausgehen.</w:t>
      </w:r>
    </w:p>
    <w:p w14:paraId="47F1BF10" w14:textId="60E6BE4F" w:rsidR="005576ED" w:rsidRDefault="005576ED" w:rsidP="005576ED">
      <w:pPr>
        <w:pStyle w:val="Listenabsatz"/>
        <w:numPr>
          <w:ilvl w:val="0"/>
          <w:numId w:val="41"/>
        </w:numPr>
      </w:pPr>
      <w:r>
        <w:t>Zählerstand</w:t>
      </w:r>
      <w:r w:rsidR="00721F37">
        <w:t xml:space="preserve"> Beobachter</w:t>
      </w:r>
    </w:p>
    <w:p w14:paraId="69033293" w14:textId="3CD185F6" w:rsidR="005576ED" w:rsidRPr="005576ED" w:rsidRDefault="005576ED" w:rsidP="005576ED">
      <w:r>
        <w:t>Beim Zählerstand soll gemessen werden wie oft etwas gemacht wurde. Dies ist perfekt für die Messung wie oft eine Toilette benutzt wurde. So könnte man nach 10 Benutzungen eine Meldung ausgeben.</w:t>
      </w:r>
    </w:p>
    <w:p w14:paraId="1D790956" w14:textId="58117965" w:rsidR="00D03A6F" w:rsidRPr="006D4F38" w:rsidRDefault="009354C8" w:rsidP="009354C8">
      <w:pPr>
        <w:pStyle w:val="berschrift2"/>
      </w:pPr>
      <w:bookmarkStart w:id="57" w:name="_Toc35872934"/>
      <w:r w:rsidRPr="006D4F38">
        <w:t>Authentifizierung</w:t>
      </w:r>
      <w:bookmarkEnd w:id="57"/>
    </w:p>
    <w:p w14:paraId="03FEAE83" w14:textId="77777777" w:rsidR="009354C8" w:rsidRPr="006D4F38" w:rsidRDefault="009354C8" w:rsidP="009354C8">
      <w:r w:rsidRPr="006D4F38">
        <w:t>Die Authentifizierung wird per Access und Refresh Tokens funktionieren. Nachdem ein Benutzer mit seinen Login Daten sich einloggte, erhält er je eine der beiden genannten Tokens.</w:t>
      </w:r>
    </w:p>
    <w:p w14:paraId="6469BEE1" w14:textId="77777777" w:rsidR="009354C8" w:rsidRPr="006D4F38" w:rsidRDefault="009354C8" w:rsidP="009354C8">
      <w:pPr>
        <w:rPr>
          <w:b/>
        </w:rPr>
      </w:pPr>
      <w:r w:rsidRPr="006D4F38">
        <w:rPr>
          <w:b/>
        </w:rPr>
        <w:t>Access Token</w:t>
      </w:r>
    </w:p>
    <w:p w14:paraId="316AF487" w14:textId="283160A9" w:rsidR="009354C8" w:rsidRPr="006D4F38" w:rsidRDefault="009354C8" w:rsidP="009354C8">
      <w:r w:rsidRPr="006D4F38">
        <w:t xml:space="preserve">Dieser Schlüssel hat eine kurze Lebensdauer (15 – 30 min) und beinhaltet Informationen über den Benutzer, diese Informationen können die Rolle und </w:t>
      </w:r>
      <w:r w:rsidR="00B31A6F" w:rsidRPr="006D4F38">
        <w:t>ID sein. Der Token hat eine Signatur angehängt, welche versichert, dass dieser nicht verändert wurde. Bei jedem Aufruf auf die API wird dieser Token mitgeschickt und auf Alter und Signatur geprüft. Der Vorteil ist, dass die API nicht bei jedem Aufruf eine Datenbank Abfrage durchführen muss, sondern direkt die Rolle aus dem Token herauslesen kann.</w:t>
      </w:r>
    </w:p>
    <w:p w14:paraId="0EF4A5A5" w14:textId="34CFE8DD" w:rsidR="00B31A6F" w:rsidRPr="006D4F38" w:rsidRDefault="00B31A6F" w:rsidP="009354C8">
      <w:pPr>
        <w:rPr>
          <w:b/>
        </w:rPr>
      </w:pPr>
      <w:r w:rsidRPr="006D4F38">
        <w:rPr>
          <w:b/>
        </w:rPr>
        <w:t>Refresh Token</w:t>
      </w:r>
    </w:p>
    <w:p w14:paraId="27253C88" w14:textId="22592727" w:rsidR="00B31A6F" w:rsidRPr="006D4F38" w:rsidRDefault="00B31A6F" w:rsidP="009354C8">
      <w:r w:rsidRPr="006D4F38">
        <w:t xml:space="preserve">Der Refresh Token ist ein kryptografisch sicherer zufällig generierter String. Dieser kann dazu verwendet werden, einen neuen Access Token anzufordern. Bei jeder Anfrage für einen neuen Access Token sollte die Aktivität des Benutzers auf Verdächtige Aktionen überprüft werden. Ein Refresh Token ist gleich viel Wert wie ein Login und muss daher sicher gespeichert werden. </w:t>
      </w:r>
    </w:p>
    <w:p w14:paraId="513FD105" w14:textId="757BEA0A" w:rsidR="00A10FB4" w:rsidRPr="006D4F38" w:rsidRDefault="00A10FB4" w:rsidP="009354C8">
      <w:r w:rsidRPr="006D4F38">
        <w:t>Die Authentifizierung hat somit folgenden Ablauf. Das Diagramm ist von links nach rechts zu lesen.</w:t>
      </w:r>
    </w:p>
    <w:p w14:paraId="3E5C686E" w14:textId="77777777" w:rsidR="00C338B7" w:rsidRPr="006D4F38" w:rsidRDefault="00A10FB4" w:rsidP="00C338B7">
      <w:pPr>
        <w:keepNext/>
      </w:pPr>
      <w:r w:rsidRPr="006D4F38">
        <w:rPr>
          <w:noProof/>
          <w:lang w:eastAsia="de-CH" w:bidi="ar-SA"/>
        </w:rPr>
        <w:lastRenderedPageBreak/>
        <w:drawing>
          <wp:inline distT="0" distB="0" distL="0" distR="0" wp14:anchorId="1C1AAE9B" wp14:editId="6027E548">
            <wp:extent cx="5760085" cy="237934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hentifizierung.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2379345"/>
                    </a:xfrm>
                    <a:prstGeom prst="rect">
                      <a:avLst/>
                    </a:prstGeom>
                  </pic:spPr>
                </pic:pic>
              </a:graphicData>
            </a:graphic>
          </wp:inline>
        </w:drawing>
      </w:r>
    </w:p>
    <w:p w14:paraId="31710037" w14:textId="4A748FF2" w:rsidR="00DB09AB" w:rsidRPr="00DB09AB" w:rsidRDefault="00C338B7" w:rsidP="00DB09AB">
      <w:pPr>
        <w:pStyle w:val="Beschriftung"/>
      </w:pPr>
      <w:bookmarkStart w:id="58" w:name="_Toc35934784"/>
      <w:r w:rsidRPr="006D4F38">
        <w:t xml:space="preserve">Abbildung </w:t>
      </w:r>
      <w:r w:rsidRPr="006D4F38">
        <w:fldChar w:fldCharType="begin"/>
      </w:r>
      <w:r w:rsidRPr="006D4F38">
        <w:instrText xml:space="preserve"> SEQ Abbildung \* ARABIC </w:instrText>
      </w:r>
      <w:r w:rsidRPr="006D4F38">
        <w:fldChar w:fldCharType="separate"/>
      </w:r>
      <w:r w:rsidR="007854C2">
        <w:rPr>
          <w:noProof/>
        </w:rPr>
        <w:t>11</w:t>
      </w:r>
      <w:r w:rsidRPr="006D4F38">
        <w:fldChar w:fldCharType="end"/>
      </w:r>
      <w:r w:rsidRPr="006D4F38">
        <w:t xml:space="preserve"> Authentifizierung Ablauf</w:t>
      </w:r>
      <w:bookmarkEnd w:id="58"/>
    </w:p>
    <w:p w14:paraId="30ECD725" w14:textId="03CC5E51" w:rsidR="003B6197" w:rsidRDefault="003B6197" w:rsidP="003B6197">
      <w:pPr>
        <w:pStyle w:val="berschrift2"/>
      </w:pPr>
      <w:r w:rsidRPr="006D4F38">
        <w:t>Webseite</w:t>
      </w:r>
    </w:p>
    <w:p w14:paraId="524AFB67" w14:textId="423A7B81" w:rsidR="004902E6" w:rsidRDefault="004902E6" w:rsidP="004902E6">
      <w:pPr>
        <w:pStyle w:val="berschrift3"/>
      </w:pPr>
      <w:r>
        <w:t>Admin Dashboard</w:t>
      </w:r>
    </w:p>
    <w:p w14:paraId="2FF6116C" w14:textId="56E23777" w:rsidR="00FC457E" w:rsidRPr="00FC457E" w:rsidRDefault="00FC457E" w:rsidP="00FC457E">
      <w:r>
        <w:t>In der Admin Dashboard Ansicht sollen Administratoren sehen, welche Räume welche Meldungen haben. Eine Meldung kann automatisch von einem Wert Beobachter ausgelöst werden oder auch Rückmeldungen des Reinigungspersonals sein. Alle Meldungen eines Raums können als Gelöst markieren, was als Effekt hat, dass diese in eine andere Liste verschoben werden und nicht mehr auf dem Dashboard erscheinen, oder gelöscht werden, was dazu führt, dass die Meldung aus der Datenbank gelöscht wird.</w:t>
      </w:r>
    </w:p>
    <w:p w14:paraId="40B3EE0B" w14:textId="1D2C4FC2" w:rsidR="00FC457E" w:rsidRDefault="004902E6" w:rsidP="004902E6">
      <w:pPr>
        <w:keepNext/>
      </w:pPr>
      <w:r>
        <w:rPr>
          <w:noProof/>
          <w:lang w:eastAsia="de-CH" w:bidi="ar-SA"/>
        </w:rPr>
        <w:drawing>
          <wp:inline distT="0" distB="0" distL="0" distR="0" wp14:anchorId="799FA45B" wp14:editId="7180DB10">
            <wp:extent cx="5760085" cy="32397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 Admi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FE43405" w14:textId="6979D067" w:rsidR="004902E6" w:rsidRDefault="004902E6" w:rsidP="004902E6">
      <w:pPr>
        <w:pStyle w:val="Beschriftung"/>
      </w:pPr>
      <w:bookmarkStart w:id="59" w:name="_Toc35934785"/>
      <w:r>
        <w:t xml:space="preserve">Abbildung </w:t>
      </w:r>
      <w:r>
        <w:fldChar w:fldCharType="begin"/>
      </w:r>
      <w:r>
        <w:instrText xml:space="preserve"> SEQ Abbildung \* ARABIC </w:instrText>
      </w:r>
      <w:r>
        <w:fldChar w:fldCharType="separate"/>
      </w:r>
      <w:r w:rsidR="007854C2">
        <w:rPr>
          <w:noProof/>
        </w:rPr>
        <w:t>12</w:t>
      </w:r>
      <w:r>
        <w:fldChar w:fldCharType="end"/>
      </w:r>
      <w:r>
        <w:t xml:space="preserve"> Admin Dashboard</w:t>
      </w:r>
      <w:bookmarkEnd w:id="59"/>
    </w:p>
    <w:p w14:paraId="22623D6A" w14:textId="30721191" w:rsidR="0010061F" w:rsidRDefault="0010061F" w:rsidP="005576ED">
      <w:pPr>
        <w:pStyle w:val="berschrift3"/>
      </w:pPr>
      <w:r>
        <w:lastRenderedPageBreak/>
        <w:t>Personal Verwaltung</w:t>
      </w:r>
    </w:p>
    <w:p w14:paraId="3F984526" w14:textId="3AAC2A56" w:rsidR="0010061F" w:rsidRPr="0010061F" w:rsidRDefault="0010061F" w:rsidP="0010061F">
      <w:r>
        <w:t>Auf dieser Seite können Administratoren das Personal verwalten. Benutzer können entweder die Rolle Personal oder Admin haben.</w:t>
      </w:r>
    </w:p>
    <w:p w14:paraId="08030031" w14:textId="77777777" w:rsidR="0010061F" w:rsidRDefault="0010061F" w:rsidP="0010061F">
      <w:pPr>
        <w:keepNext/>
      </w:pPr>
      <w:r>
        <w:rPr>
          <w:noProof/>
          <w:lang w:eastAsia="de-CH" w:bidi="ar-SA"/>
        </w:rPr>
        <w:drawing>
          <wp:inline distT="0" distB="0" distL="0" distR="0" wp14:anchorId="6F37A439" wp14:editId="50C5142B">
            <wp:extent cx="5760085" cy="32397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al.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43D281F" w14:textId="16B7EDB5" w:rsidR="0010061F" w:rsidRDefault="0010061F" w:rsidP="0010061F">
      <w:pPr>
        <w:pStyle w:val="Beschriftung"/>
      </w:pPr>
      <w:bookmarkStart w:id="60" w:name="_Toc35934786"/>
      <w:r>
        <w:t xml:space="preserve">Abbildung </w:t>
      </w:r>
      <w:r>
        <w:fldChar w:fldCharType="begin"/>
      </w:r>
      <w:r>
        <w:instrText xml:space="preserve"> SEQ Abbildung \* ARABIC </w:instrText>
      </w:r>
      <w:r>
        <w:fldChar w:fldCharType="separate"/>
      </w:r>
      <w:r w:rsidR="007854C2">
        <w:rPr>
          <w:noProof/>
        </w:rPr>
        <w:t>13</w:t>
      </w:r>
      <w:r>
        <w:fldChar w:fldCharType="end"/>
      </w:r>
      <w:r>
        <w:t xml:space="preserve"> Personal Seite</w:t>
      </w:r>
      <w:bookmarkEnd w:id="60"/>
    </w:p>
    <w:p w14:paraId="2F79BBBB" w14:textId="346AD220" w:rsidR="0010061F" w:rsidRDefault="0010061F" w:rsidP="005576ED">
      <w:pPr>
        <w:pStyle w:val="berschrift3"/>
      </w:pPr>
      <w:r>
        <w:t>Räume Verwaltung</w:t>
      </w:r>
    </w:p>
    <w:p w14:paraId="2CF1695A" w14:textId="77777777" w:rsidR="00EA484E" w:rsidRDefault="0010061F" w:rsidP="00EA484E">
      <w:r>
        <w:t>In der Räume Verwaltung kann das Gebäude aufgebaut werden. Räume werden in Stockwerken erstellt welche in einem Gebäude erstellt wurden. So gibt es für die Zukunft die Möglichkeit die Applikation auf mehrere Gebäude zu verteilen.</w:t>
      </w:r>
    </w:p>
    <w:p w14:paraId="11C0E49D" w14:textId="22D05248" w:rsidR="0010061F" w:rsidRDefault="0010061F" w:rsidP="00EA484E">
      <w:r>
        <w:rPr>
          <w:noProof/>
          <w:lang w:eastAsia="de-CH" w:bidi="ar-SA"/>
        </w:rPr>
        <w:lastRenderedPageBreak/>
        <w:drawing>
          <wp:inline distT="0" distB="0" distL="0" distR="0" wp14:anchorId="32859898" wp14:editId="714CCC49">
            <wp:extent cx="5760085" cy="32397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äum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56974E41" w14:textId="2E935AE9" w:rsidR="0010061F" w:rsidRDefault="0010061F" w:rsidP="0010061F">
      <w:pPr>
        <w:pStyle w:val="Beschriftung"/>
      </w:pPr>
      <w:bookmarkStart w:id="61" w:name="_Toc35934787"/>
      <w:r>
        <w:t xml:space="preserve">Abbildung </w:t>
      </w:r>
      <w:r>
        <w:fldChar w:fldCharType="begin"/>
      </w:r>
      <w:r>
        <w:instrText xml:space="preserve"> SEQ Abbildung \* ARABIC </w:instrText>
      </w:r>
      <w:r>
        <w:fldChar w:fldCharType="separate"/>
      </w:r>
      <w:r w:rsidR="007854C2">
        <w:rPr>
          <w:noProof/>
        </w:rPr>
        <w:t>14</w:t>
      </w:r>
      <w:r>
        <w:fldChar w:fldCharType="end"/>
      </w:r>
      <w:r>
        <w:t xml:space="preserve"> Räume Verwaltung</w:t>
      </w:r>
      <w:bookmarkEnd w:id="61"/>
    </w:p>
    <w:p w14:paraId="2B3368B8" w14:textId="0476183A" w:rsidR="0010061F" w:rsidRDefault="0010061F" w:rsidP="005576ED">
      <w:pPr>
        <w:pStyle w:val="berschrift3"/>
      </w:pPr>
      <w:r>
        <w:lastRenderedPageBreak/>
        <w:t>Raum Ansicht</w:t>
      </w:r>
    </w:p>
    <w:p w14:paraId="7DE0275F" w14:textId="156FCD01" w:rsidR="0010061F" w:rsidRDefault="0010061F" w:rsidP="00EA484E">
      <w:r>
        <w:t>In der Raum Ansicht sieht man alle Sensoren und Meldungen eines Raums.</w:t>
      </w:r>
      <w:r>
        <w:rPr>
          <w:noProof/>
          <w:lang w:eastAsia="de-CH" w:bidi="ar-SA"/>
        </w:rPr>
        <w:drawing>
          <wp:inline distT="0" distB="0" distL="0" distR="0" wp14:anchorId="4FB94F53" wp14:editId="09A1DD2D">
            <wp:extent cx="5760085" cy="449706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u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085" cy="4497066"/>
                    </a:xfrm>
                    <a:prstGeom prst="rect">
                      <a:avLst/>
                    </a:prstGeom>
                  </pic:spPr>
                </pic:pic>
              </a:graphicData>
            </a:graphic>
          </wp:inline>
        </w:drawing>
      </w:r>
    </w:p>
    <w:p w14:paraId="3C5FB2A2" w14:textId="206DE654" w:rsidR="0010061F" w:rsidRDefault="0010061F" w:rsidP="0010061F">
      <w:pPr>
        <w:pStyle w:val="Beschriftung"/>
      </w:pPr>
      <w:bookmarkStart w:id="62" w:name="_Toc35934788"/>
      <w:r>
        <w:t xml:space="preserve">Abbildung </w:t>
      </w:r>
      <w:r>
        <w:fldChar w:fldCharType="begin"/>
      </w:r>
      <w:r>
        <w:instrText xml:space="preserve"> SEQ Abbildung \* ARABIC </w:instrText>
      </w:r>
      <w:r>
        <w:fldChar w:fldCharType="separate"/>
      </w:r>
      <w:r w:rsidR="007854C2">
        <w:rPr>
          <w:noProof/>
        </w:rPr>
        <w:t>15</w:t>
      </w:r>
      <w:r>
        <w:fldChar w:fldCharType="end"/>
      </w:r>
      <w:r>
        <w:t xml:space="preserve"> Raum Ansicht</w:t>
      </w:r>
      <w:bookmarkEnd w:id="62"/>
    </w:p>
    <w:p w14:paraId="586ABD9A" w14:textId="38280175" w:rsidR="002834D6" w:rsidRDefault="002834D6" w:rsidP="005576ED">
      <w:pPr>
        <w:pStyle w:val="berschrift3"/>
      </w:pPr>
      <w:r>
        <w:t>Sensoren Verwaltung</w:t>
      </w:r>
    </w:p>
    <w:p w14:paraId="7EBD1225" w14:textId="77777777" w:rsidR="002834D6" w:rsidRDefault="002834D6" w:rsidP="002834D6">
      <w:r>
        <w:t xml:space="preserve">In der Sensoren Verwaltung soll die Art der Sensoren eingesehen werden können und die Sensoren selbst. </w:t>
      </w:r>
    </w:p>
    <w:p w14:paraId="25802ABA" w14:textId="2CB8E02B" w:rsidR="002834D6" w:rsidRDefault="002834D6" w:rsidP="002834D6">
      <w:r>
        <w:t>Für jede Art von Sensor soll definiert werden können, welches und wie viel Material für eine Meldung vorgeschlagen werden soll.</w:t>
      </w:r>
    </w:p>
    <w:p w14:paraId="795C71D5" w14:textId="41940605" w:rsidR="005576ED" w:rsidRDefault="002834D6" w:rsidP="002834D6">
      <w:r>
        <w:t>Beim Erstellen eines Physischen Sensors muss unbedingt eine EUI und Art des Sensors mitgegeben werden.</w:t>
      </w:r>
      <w:r w:rsidR="005576ED">
        <w:t xml:space="preserve"> Die Art des Sensors bestimmt welcher Dekodierung Algorithmus verwendet werden soll. Zudem soll dem Sensor mehrere Wert Beobachter angehängt werden können.</w:t>
      </w:r>
    </w:p>
    <w:p w14:paraId="091F523B" w14:textId="77777777" w:rsidR="00B247E3" w:rsidRDefault="00B247E3" w:rsidP="00B247E3">
      <w:pPr>
        <w:keepNext/>
      </w:pPr>
      <w:r>
        <w:rPr>
          <w:noProof/>
          <w:lang w:eastAsia="de-CH" w:bidi="ar-SA"/>
        </w:rPr>
        <w:lastRenderedPageBreak/>
        <w:drawing>
          <wp:inline distT="0" distB="0" distL="0" distR="0" wp14:anchorId="13C194DC" wp14:editId="09A9FB53">
            <wp:extent cx="5760085" cy="3239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ore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66B7CA5A" w14:textId="758BE2CD" w:rsidR="00B247E3" w:rsidRDefault="00B247E3" w:rsidP="00B247E3">
      <w:pPr>
        <w:pStyle w:val="Beschriftung"/>
      </w:pPr>
      <w:bookmarkStart w:id="63" w:name="_Toc35934789"/>
      <w:r>
        <w:t xml:space="preserve">Abbildung </w:t>
      </w:r>
      <w:r>
        <w:fldChar w:fldCharType="begin"/>
      </w:r>
      <w:r>
        <w:instrText xml:space="preserve"> SEQ Abbildung \* ARABIC </w:instrText>
      </w:r>
      <w:r>
        <w:fldChar w:fldCharType="separate"/>
      </w:r>
      <w:r w:rsidR="007854C2">
        <w:rPr>
          <w:noProof/>
        </w:rPr>
        <w:t>16</w:t>
      </w:r>
      <w:r>
        <w:fldChar w:fldCharType="end"/>
      </w:r>
      <w:r>
        <w:t xml:space="preserve"> Sensoren Verwaltung</w:t>
      </w:r>
      <w:bookmarkEnd w:id="63"/>
    </w:p>
    <w:p w14:paraId="7E5B760B" w14:textId="10A98373" w:rsidR="00B247E3" w:rsidRDefault="00B247E3" w:rsidP="00B247E3">
      <w:pPr>
        <w:pStyle w:val="berschrift2"/>
      </w:pPr>
      <w:r>
        <w:t>Sensor Ansicht</w:t>
      </w:r>
    </w:p>
    <w:p w14:paraId="52248714" w14:textId="548BE582" w:rsidR="00B247E3" w:rsidRDefault="00B247E3" w:rsidP="00B247E3">
      <w:r>
        <w:t>In der Sensor Ansicht können die Wertbeobachter verändert werden oder die Sensordaten eingesehen werden.</w:t>
      </w:r>
    </w:p>
    <w:p w14:paraId="1336086E" w14:textId="77777777" w:rsidR="00B247E3" w:rsidRDefault="00B247E3" w:rsidP="00B247E3">
      <w:pPr>
        <w:keepNext/>
      </w:pPr>
      <w:r>
        <w:rPr>
          <w:noProof/>
          <w:lang w:eastAsia="de-CH" w:bidi="ar-SA"/>
        </w:rPr>
        <w:lastRenderedPageBreak/>
        <w:drawing>
          <wp:inline distT="0" distB="0" distL="0" distR="0" wp14:anchorId="630C9D79" wp14:editId="3F323214">
            <wp:extent cx="5760085" cy="450596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sor.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4505960"/>
                    </a:xfrm>
                    <a:prstGeom prst="rect">
                      <a:avLst/>
                    </a:prstGeom>
                  </pic:spPr>
                </pic:pic>
              </a:graphicData>
            </a:graphic>
          </wp:inline>
        </w:drawing>
      </w:r>
    </w:p>
    <w:p w14:paraId="15F0A204" w14:textId="744AAA52" w:rsidR="00B247E3" w:rsidRPr="00B247E3" w:rsidRDefault="00B247E3" w:rsidP="00B247E3">
      <w:pPr>
        <w:pStyle w:val="Beschriftung"/>
      </w:pPr>
      <w:bookmarkStart w:id="64" w:name="_Toc35934790"/>
      <w:r>
        <w:t xml:space="preserve">Abbildung </w:t>
      </w:r>
      <w:r>
        <w:fldChar w:fldCharType="begin"/>
      </w:r>
      <w:r>
        <w:instrText xml:space="preserve"> SEQ Abbildung \* ARABIC </w:instrText>
      </w:r>
      <w:r>
        <w:fldChar w:fldCharType="separate"/>
      </w:r>
      <w:r w:rsidR="007854C2">
        <w:rPr>
          <w:noProof/>
        </w:rPr>
        <w:t>17</w:t>
      </w:r>
      <w:r>
        <w:fldChar w:fldCharType="end"/>
      </w:r>
      <w:r>
        <w:t xml:space="preserve"> Sensor Ansicht</w:t>
      </w:r>
      <w:bookmarkEnd w:id="64"/>
    </w:p>
    <w:p w14:paraId="196B47E9" w14:textId="4BFA53CA" w:rsidR="00FC457E" w:rsidRDefault="00FC457E" w:rsidP="005576ED">
      <w:pPr>
        <w:pStyle w:val="berschrift3"/>
      </w:pPr>
      <w:r>
        <w:t>Reinigungspersonal Dashboard</w:t>
      </w:r>
    </w:p>
    <w:p w14:paraId="2FEBD992" w14:textId="6DAD1968" w:rsidR="00FC457E" w:rsidRDefault="00FC457E" w:rsidP="00FC457E">
      <w:r>
        <w:t>Der Sinn dieses Dashboards ist, dass das Reinigungspersonal sich eine Route vorstellen kann. Die Räume mit Meldungen sind nach Gebäude und Stockwerk aufgelistet. Nachdem ein Raum geputzt wurde, kann der Raum als gelöst markiert werden. Auch hier verschwinden dann die Meldungen in eine separate Liste. Wenn gelöst geklickt wird, soll auch gleich gefragt werden, ob noch eine Rückmeldung gegeben werden möchte. Eine solches Feedback kann Schadensmeldungen beinhalten oder ein simples ok.</w:t>
      </w:r>
    </w:p>
    <w:p w14:paraId="24B494E2" w14:textId="756B9F6B" w:rsidR="00FC457E" w:rsidRPr="00FC457E" w:rsidRDefault="00FC457E" w:rsidP="00FC457E">
      <w:r>
        <w:t xml:space="preserve">Damit das Reinigungspersonal auch weiss, wie viel Material </w:t>
      </w:r>
      <w:r w:rsidR="00721F37">
        <w:t>mitgenommen</w:t>
      </w:r>
      <w:r>
        <w:t xml:space="preserve"> werden soll, wird zuoberst auf der Seite noch eine vorgeschlagene Materialliste angezeigt. Diese soll Anhand der offenen Meldungen berechnet werden.</w:t>
      </w:r>
    </w:p>
    <w:p w14:paraId="55D71ACE" w14:textId="77777777" w:rsidR="0010061F" w:rsidRDefault="00FC457E" w:rsidP="0010061F">
      <w:pPr>
        <w:keepNext/>
      </w:pPr>
      <w:r>
        <w:rPr>
          <w:noProof/>
          <w:lang w:eastAsia="de-CH" w:bidi="ar-SA"/>
        </w:rPr>
        <w:lastRenderedPageBreak/>
        <w:drawing>
          <wp:inline distT="0" distB="0" distL="0" distR="0" wp14:anchorId="3BB1ED1D" wp14:editId="7D79C5FD">
            <wp:extent cx="5760085" cy="32397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 Reinigunspersonal.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07E5F884" w14:textId="4A5727EE" w:rsidR="0010061F" w:rsidRDefault="0010061F" w:rsidP="004174EF">
      <w:pPr>
        <w:pStyle w:val="Beschriftung"/>
      </w:pPr>
      <w:bookmarkStart w:id="65" w:name="_Toc35934791"/>
      <w:r>
        <w:t xml:space="preserve">Abbildung </w:t>
      </w:r>
      <w:r>
        <w:fldChar w:fldCharType="begin"/>
      </w:r>
      <w:r>
        <w:instrText xml:space="preserve"> SEQ Abbildung \* ARABIC </w:instrText>
      </w:r>
      <w:r>
        <w:fldChar w:fldCharType="separate"/>
      </w:r>
      <w:r w:rsidR="007854C2">
        <w:rPr>
          <w:noProof/>
        </w:rPr>
        <w:t>18</w:t>
      </w:r>
      <w:r>
        <w:fldChar w:fldCharType="end"/>
      </w:r>
      <w:r>
        <w:t xml:space="preserve"> Dashboard Reinigungspersonal</w:t>
      </w:r>
      <w:bookmarkEnd w:id="65"/>
    </w:p>
    <w:p w14:paraId="1CAA2EDD" w14:textId="1A22C2AB" w:rsidR="004174EF" w:rsidRDefault="004174EF" w:rsidP="004174EF">
      <w:pPr>
        <w:pStyle w:val="berschrift2"/>
      </w:pPr>
      <w:r>
        <w:lastRenderedPageBreak/>
        <w:t>Konzeptionelles Modell</w:t>
      </w:r>
    </w:p>
    <w:p w14:paraId="5D4DA352" w14:textId="35E881B8" w:rsidR="00D7082F" w:rsidRDefault="004C58D3" w:rsidP="004C58D3">
      <w:pPr>
        <w:keepNext/>
      </w:pPr>
      <w:r>
        <w:rPr>
          <w:noProof/>
          <w:lang w:eastAsia="de-CH" w:bidi="ar-SA"/>
        </w:rPr>
        <w:drawing>
          <wp:inline distT="0" distB="0" distL="0" distR="0" wp14:anchorId="5AD2CB28" wp14:editId="685BE2F9">
            <wp:extent cx="5760085" cy="4106727"/>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nzeptionellesModell.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4106727"/>
                    </a:xfrm>
                    <a:prstGeom prst="rect">
                      <a:avLst/>
                    </a:prstGeom>
                  </pic:spPr>
                </pic:pic>
              </a:graphicData>
            </a:graphic>
          </wp:inline>
        </w:drawing>
      </w:r>
    </w:p>
    <w:p w14:paraId="4D6B814C" w14:textId="0FDC4E62" w:rsidR="00720508" w:rsidRPr="00720508" w:rsidRDefault="004C58D3" w:rsidP="00720508">
      <w:pPr>
        <w:pStyle w:val="Beschriftung"/>
      </w:pPr>
      <w:r>
        <w:t xml:space="preserve">Abbildung </w:t>
      </w:r>
      <w:r>
        <w:fldChar w:fldCharType="begin"/>
      </w:r>
      <w:r>
        <w:instrText xml:space="preserve"> SEQ Abbildung \* ARABIC </w:instrText>
      </w:r>
      <w:r>
        <w:fldChar w:fldCharType="separate"/>
      </w:r>
      <w:r w:rsidR="007854C2">
        <w:rPr>
          <w:noProof/>
        </w:rPr>
        <w:t>19</w:t>
      </w:r>
      <w:r>
        <w:fldChar w:fldCharType="end"/>
      </w:r>
      <w:r>
        <w:t xml:space="preserve"> Konzeptionelles Model</w:t>
      </w:r>
    </w:p>
    <w:p w14:paraId="6A30EE44" w14:textId="7641E181" w:rsidR="004174EF" w:rsidRDefault="004174EF" w:rsidP="004174EF">
      <w:pPr>
        <w:pStyle w:val="berschrift2"/>
      </w:pPr>
      <w:r>
        <w:lastRenderedPageBreak/>
        <w:t>Logisches Modell</w:t>
      </w:r>
    </w:p>
    <w:p w14:paraId="6C749013" w14:textId="77777777" w:rsidR="007854C2" w:rsidRDefault="007854C2" w:rsidP="007854C2">
      <w:pPr>
        <w:keepNext/>
      </w:pPr>
      <w:r>
        <w:rPr>
          <w:noProof/>
          <w:lang w:eastAsia="de-CH" w:bidi="ar-SA"/>
        </w:rPr>
        <w:drawing>
          <wp:inline distT="0" distB="0" distL="0" distR="0" wp14:anchorId="69991074" wp14:editId="2FFB7D0E">
            <wp:extent cx="5760085" cy="2862587"/>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schesModell.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085" cy="2862587"/>
                    </a:xfrm>
                    <a:prstGeom prst="rect">
                      <a:avLst/>
                    </a:prstGeom>
                  </pic:spPr>
                </pic:pic>
              </a:graphicData>
            </a:graphic>
          </wp:inline>
        </w:drawing>
      </w:r>
    </w:p>
    <w:p w14:paraId="5874FE5C" w14:textId="7BBA3AEF" w:rsidR="00EA484E" w:rsidRPr="00EA484E" w:rsidRDefault="007854C2" w:rsidP="007854C2">
      <w:pPr>
        <w:pStyle w:val="Beschriftung"/>
      </w:pPr>
      <w:r>
        <w:t xml:space="preserve">Abbildung </w:t>
      </w:r>
      <w:r>
        <w:fldChar w:fldCharType="begin"/>
      </w:r>
      <w:r>
        <w:instrText xml:space="preserve"> SEQ Abbildung \* ARABIC </w:instrText>
      </w:r>
      <w:r>
        <w:fldChar w:fldCharType="separate"/>
      </w:r>
      <w:r>
        <w:rPr>
          <w:noProof/>
        </w:rPr>
        <w:t>20</w:t>
      </w:r>
      <w:r>
        <w:fldChar w:fldCharType="end"/>
      </w:r>
      <w:r>
        <w:t xml:space="preserve"> Logisches Modell</w:t>
      </w:r>
    </w:p>
    <w:p w14:paraId="7875C61B" w14:textId="4089556E" w:rsidR="004F65FF" w:rsidRDefault="003B6197" w:rsidP="004F65FF">
      <w:pPr>
        <w:pStyle w:val="berschrift2"/>
      </w:pPr>
      <w:r w:rsidRPr="006D4F38">
        <w:t>API Struktur</w:t>
      </w:r>
    </w:p>
    <w:p w14:paraId="26FD897D" w14:textId="4F520977" w:rsidR="00720508" w:rsidRDefault="00720508" w:rsidP="00720508">
      <w:r>
        <w:t>Die API Struktur definiert auf welchen URLs, mit welchen http Methoden, welche Aktion ausgeführt wird.</w:t>
      </w:r>
    </w:p>
    <w:p w14:paraId="7E902572" w14:textId="77777777" w:rsidR="00720508" w:rsidRDefault="00720508" w:rsidP="00720508">
      <w:r>
        <w:t>Die http Methoden sind GET, POST, PUT und DELETE.</w:t>
      </w:r>
    </w:p>
    <w:p w14:paraId="1941F7F8" w14:textId="294A5B8F" w:rsidR="00720508" w:rsidRDefault="00720508" w:rsidP="00720508">
      <w:pPr>
        <w:pStyle w:val="Listenabsatz"/>
        <w:numPr>
          <w:ilvl w:val="0"/>
          <w:numId w:val="42"/>
        </w:numPr>
      </w:pPr>
      <w:r>
        <w:t>GET wird für das Abrufen von Daten verwendet.</w:t>
      </w:r>
    </w:p>
    <w:p w14:paraId="24A74FE6" w14:textId="78908C5B" w:rsidR="00720508" w:rsidRDefault="00720508" w:rsidP="00720508">
      <w:pPr>
        <w:pStyle w:val="Listenabsatz"/>
        <w:numPr>
          <w:ilvl w:val="0"/>
          <w:numId w:val="42"/>
        </w:numPr>
      </w:pPr>
      <w:r>
        <w:t>POST ist für die Erstellung von Daten</w:t>
      </w:r>
    </w:p>
    <w:p w14:paraId="5C658002" w14:textId="04319D95" w:rsidR="00720508" w:rsidRDefault="00720508" w:rsidP="00720508">
      <w:pPr>
        <w:pStyle w:val="Listenabsatz"/>
        <w:numPr>
          <w:ilvl w:val="0"/>
          <w:numId w:val="42"/>
        </w:numPr>
      </w:pPr>
      <w:r>
        <w:t>PUT ist für die Aktualisierung von Daten</w:t>
      </w:r>
    </w:p>
    <w:p w14:paraId="7E76FE8B" w14:textId="203D6918" w:rsidR="00720508" w:rsidRDefault="00720508" w:rsidP="00720508">
      <w:pPr>
        <w:pStyle w:val="Listenabsatz"/>
        <w:numPr>
          <w:ilvl w:val="0"/>
          <w:numId w:val="42"/>
        </w:numPr>
      </w:pPr>
      <w:r>
        <w:t>DELETE ist für die Endgültige Löschung von Daten.</w:t>
      </w:r>
    </w:p>
    <w:tbl>
      <w:tblPr>
        <w:tblStyle w:val="AvectrisTabelle"/>
        <w:tblW w:w="0" w:type="auto"/>
        <w:tblInd w:w="0" w:type="dxa"/>
        <w:tblLook w:val="04A0" w:firstRow="1" w:lastRow="0" w:firstColumn="1" w:lastColumn="0" w:noHBand="0" w:noVBand="1"/>
      </w:tblPr>
      <w:tblGrid>
        <w:gridCol w:w="2127"/>
        <w:gridCol w:w="992"/>
        <w:gridCol w:w="5952"/>
      </w:tblGrid>
      <w:tr w:rsidR="0046443D" w14:paraId="05757FE1" w14:textId="77777777" w:rsidTr="005D51CF">
        <w:trPr>
          <w:cnfStyle w:val="100000000000" w:firstRow="1" w:lastRow="0" w:firstColumn="0" w:lastColumn="0" w:oddVBand="0" w:evenVBand="0" w:oddHBand="0" w:evenHBand="0" w:firstRowFirstColumn="0" w:firstRowLastColumn="0" w:lastRowFirstColumn="0" w:lastRowLastColumn="0"/>
        </w:trPr>
        <w:tc>
          <w:tcPr>
            <w:tcW w:w="2127" w:type="dxa"/>
          </w:tcPr>
          <w:p w14:paraId="5BCB5E42" w14:textId="337E6C70" w:rsidR="0046443D" w:rsidRDefault="0046443D" w:rsidP="0046443D">
            <w:r>
              <w:t>Pfad</w:t>
            </w:r>
          </w:p>
        </w:tc>
        <w:tc>
          <w:tcPr>
            <w:tcW w:w="992" w:type="dxa"/>
          </w:tcPr>
          <w:p w14:paraId="23EBFBDF" w14:textId="2EB7C0E4" w:rsidR="0046443D" w:rsidRDefault="00304E32" w:rsidP="0046443D">
            <w:r>
              <w:t>Methode</w:t>
            </w:r>
          </w:p>
        </w:tc>
        <w:tc>
          <w:tcPr>
            <w:tcW w:w="5952" w:type="dxa"/>
          </w:tcPr>
          <w:p w14:paraId="2F2A5116" w14:textId="67F76E8E" w:rsidR="0046443D" w:rsidRDefault="00304E32" w:rsidP="0046443D">
            <w:r>
              <w:t>Aktion</w:t>
            </w:r>
          </w:p>
        </w:tc>
      </w:tr>
      <w:tr w:rsidR="0046443D" w14:paraId="1390093D" w14:textId="77777777" w:rsidTr="005D51CF">
        <w:tc>
          <w:tcPr>
            <w:tcW w:w="2127" w:type="dxa"/>
          </w:tcPr>
          <w:p w14:paraId="07B787C6" w14:textId="3B539959" w:rsidR="0046443D" w:rsidRDefault="00304E32" w:rsidP="00304E32">
            <w:r>
              <w:t>/login</w:t>
            </w:r>
          </w:p>
        </w:tc>
        <w:tc>
          <w:tcPr>
            <w:tcW w:w="992" w:type="dxa"/>
          </w:tcPr>
          <w:p w14:paraId="26E070C7" w14:textId="38F0849C" w:rsidR="0046443D" w:rsidRDefault="00304E32" w:rsidP="0046443D">
            <w:r>
              <w:t>POST</w:t>
            </w:r>
          </w:p>
        </w:tc>
        <w:tc>
          <w:tcPr>
            <w:tcW w:w="5952" w:type="dxa"/>
          </w:tcPr>
          <w:p w14:paraId="0B533E77" w14:textId="6EFB55EB" w:rsidR="0046443D" w:rsidRDefault="00304E32" w:rsidP="00304E32">
            <w:r>
              <w:t>Entnimmt Login Daten aus dem Request Body und antwortet mit dem Access Token und Refresh Token.</w:t>
            </w:r>
          </w:p>
        </w:tc>
      </w:tr>
      <w:tr w:rsidR="0046443D" w14:paraId="541DB988" w14:textId="77777777" w:rsidTr="005D51CF">
        <w:tc>
          <w:tcPr>
            <w:tcW w:w="2127" w:type="dxa"/>
          </w:tcPr>
          <w:p w14:paraId="17BF30DF" w14:textId="4BC5C05E" w:rsidR="0046443D" w:rsidRDefault="00304E32" w:rsidP="0046443D">
            <w:r>
              <w:t>/login</w:t>
            </w:r>
          </w:p>
        </w:tc>
        <w:tc>
          <w:tcPr>
            <w:tcW w:w="992" w:type="dxa"/>
          </w:tcPr>
          <w:p w14:paraId="1CC287F9" w14:textId="24BCD04C" w:rsidR="0046443D" w:rsidRDefault="00304E32" w:rsidP="0046443D">
            <w:r>
              <w:t>PUT</w:t>
            </w:r>
          </w:p>
        </w:tc>
        <w:tc>
          <w:tcPr>
            <w:tcW w:w="5952" w:type="dxa"/>
          </w:tcPr>
          <w:p w14:paraId="6DE70E55" w14:textId="43AC7830" w:rsidR="0046443D" w:rsidRDefault="00304E32" w:rsidP="00304E32">
            <w:r>
              <w:t>Entnimmt Refresh Token aus dem Request Body und antwortet mit aktualisiertem Access Token.</w:t>
            </w:r>
          </w:p>
        </w:tc>
      </w:tr>
      <w:tr w:rsidR="0046443D" w14:paraId="6414D56B" w14:textId="77777777" w:rsidTr="005D51CF">
        <w:tc>
          <w:tcPr>
            <w:tcW w:w="2127" w:type="dxa"/>
          </w:tcPr>
          <w:p w14:paraId="13636A8E" w14:textId="26E7BDD3" w:rsidR="0046443D" w:rsidRDefault="00304E32" w:rsidP="0046443D">
            <w:r>
              <w:t>/personal</w:t>
            </w:r>
          </w:p>
        </w:tc>
        <w:tc>
          <w:tcPr>
            <w:tcW w:w="992" w:type="dxa"/>
          </w:tcPr>
          <w:p w14:paraId="67FB7C63" w14:textId="4213E058" w:rsidR="0046443D" w:rsidRDefault="00304E32" w:rsidP="0046443D">
            <w:r>
              <w:t>GET</w:t>
            </w:r>
          </w:p>
        </w:tc>
        <w:tc>
          <w:tcPr>
            <w:tcW w:w="5952" w:type="dxa"/>
          </w:tcPr>
          <w:p w14:paraId="35DFC1A6" w14:textId="13D75489" w:rsidR="0046443D" w:rsidRDefault="00304E32" w:rsidP="00304E32">
            <w:r>
              <w:t>Auflistung des Personals</w:t>
            </w:r>
          </w:p>
        </w:tc>
      </w:tr>
      <w:tr w:rsidR="0046443D" w14:paraId="0E947D6C" w14:textId="77777777" w:rsidTr="005D51CF">
        <w:tc>
          <w:tcPr>
            <w:tcW w:w="2127" w:type="dxa"/>
          </w:tcPr>
          <w:p w14:paraId="0E4C5B17" w14:textId="1319D4E1" w:rsidR="0046443D" w:rsidRDefault="00304E32" w:rsidP="0046443D">
            <w:r>
              <w:t>/personal</w:t>
            </w:r>
          </w:p>
        </w:tc>
        <w:tc>
          <w:tcPr>
            <w:tcW w:w="992" w:type="dxa"/>
          </w:tcPr>
          <w:p w14:paraId="224F4671" w14:textId="637D9BE7" w:rsidR="0046443D" w:rsidRDefault="00304E32" w:rsidP="0046443D">
            <w:r>
              <w:t>POST</w:t>
            </w:r>
          </w:p>
        </w:tc>
        <w:tc>
          <w:tcPr>
            <w:tcW w:w="5952" w:type="dxa"/>
          </w:tcPr>
          <w:p w14:paraId="564E22A8" w14:textId="5AD4AD48" w:rsidR="0046443D" w:rsidRDefault="00304E32" w:rsidP="00304E32">
            <w:r>
              <w:t>Erstellt eine neue Person und Login aus den Daten des Request Body.</w:t>
            </w:r>
          </w:p>
        </w:tc>
      </w:tr>
      <w:tr w:rsidR="00304E32" w14:paraId="137656A7" w14:textId="77777777" w:rsidTr="005D51CF">
        <w:tc>
          <w:tcPr>
            <w:tcW w:w="2127" w:type="dxa"/>
          </w:tcPr>
          <w:p w14:paraId="2D8C94BF" w14:textId="6562DD9B" w:rsidR="00304E32" w:rsidRDefault="00304E32" w:rsidP="0046443D">
            <w:r>
              <w:lastRenderedPageBreak/>
              <w:t>/personal/&lt;id&gt;</w:t>
            </w:r>
          </w:p>
        </w:tc>
        <w:tc>
          <w:tcPr>
            <w:tcW w:w="992" w:type="dxa"/>
          </w:tcPr>
          <w:p w14:paraId="05333DC1" w14:textId="53B7D678" w:rsidR="00304E32" w:rsidRDefault="00304E32" w:rsidP="0046443D">
            <w:r>
              <w:t>PUT</w:t>
            </w:r>
          </w:p>
        </w:tc>
        <w:tc>
          <w:tcPr>
            <w:tcW w:w="5952" w:type="dxa"/>
          </w:tcPr>
          <w:p w14:paraId="19D4CAD7" w14:textId="7B17C9F8" w:rsidR="00304E32" w:rsidRDefault="00304E32" w:rsidP="00304E32">
            <w:r>
              <w:t>Aktualisiert Person mit den Daten des Request Body.</w:t>
            </w:r>
          </w:p>
        </w:tc>
      </w:tr>
      <w:tr w:rsidR="00304E32" w14:paraId="2C9C89B5" w14:textId="77777777" w:rsidTr="005D51CF">
        <w:tc>
          <w:tcPr>
            <w:tcW w:w="2127" w:type="dxa"/>
          </w:tcPr>
          <w:p w14:paraId="379F3309" w14:textId="59CA3433" w:rsidR="00304E32" w:rsidRDefault="00304E32" w:rsidP="0046443D">
            <w:r>
              <w:t>/personal/&lt;id&gt;</w:t>
            </w:r>
          </w:p>
        </w:tc>
        <w:tc>
          <w:tcPr>
            <w:tcW w:w="992" w:type="dxa"/>
          </w:tcPr>
          <w:p w14:paraId="7175C1C0" w14:textId="73432068" w:rsidR="00304E32" w:rsidRDefault="00304E32" w:rsidP="0046443D">
            <w:r>
              <w:t>DELETE</w:t>
            </w:r>
          </w:p>
        </w:tc>
        <w:tc>
          <w:tcPr>
            <w:tcW w:w="5952" w:type="dxa"/>
          </w:tcPr>
          <w:p w14:paraId="4D96C8A7" w14:textId="4852D18D" w:rsidR="00304E32" w:rsidRDefault="00304E32" w:rsidP="00304E32">
            <w:r>
              <w:t>Löscht Person aus der Datenbank. Alle Meldungen dieser Person werden somit auch gelöscht.</w:t>
            </w:r>
          </w:p>
        </w:tc>
      </w:tr>
      <w:tr w:rsidR="00304E32" w14:paraId="0F1E373D" w14:textId="77777777" w:rsidTr="005D51CF">
        <w:tc>
          <w:tcPr>
            <w:tcW w:w="2127" w:type="dxa"/>
          </w:tcPr>
          <w:p w14:paraId="2A8CF066" w14:textId="6452DCA1" w:rsidR="00304E32" w:rsidRDefault="00747B32" w:rsidP="0046443D">
            <w:r>
              <w:t>/gebaeude</w:t>
            </w:r>
          </w:p>
        </w:tc>
        <w:tc>
          <w:tcPr>
            <w:tcW w:w="992" w:type="dxa"/>
          </w:tcPr>
          <w:p w14:paraId="7BEF549D" w14:textId="0EE52A4B" w:rsidR="00304E32" w:rsidRDefault="00747B32" w:rsidP="0046443D">
            <w:r>
              <w:t>GET</w:t>
            </w:r>
          </w:p>
        </w:tc>
        <w:tc>
          <w:tcPr>
            <w:tcW w:w="5952" w:type="dxa"/>
          </w:tcPr>
          <w:p w14:paraId="278E09E4" w14:textId="72B2E224" w:rsidR="00304E32" w:rsidRDefault="00747B32" w:rsidP="00304E32">
            <w:r>
              <w:t>Auflistung der Gebäude</w:t>
            </w:r>
          </w:p>
        </w:tc>
      </w:tr>
      <w:tr w:rsidR="00747B32" w14:paraId="268FDB49" w14:textId="77777777" w:rsidTr="005D51CF">
        <w:tc>
          <w:tcPr>
            <w:tcW w:w="2127" w:type="dxa"/>
          </w:tcPr>
          <w:p w14:paraId="13FC8273" w14:textId="1E7E9205" w:rsidR="00747B32" w:rsidRDefault="00747B32" w:rsidP="0046443D">
            <w:r>
              <w:t>/</w:t>
            </w:r>
            <w:r w:rsidR="005D51CF">
              <w:t>gebaude</w:t>
            </w:r>
          </w:p>
        </w:tc>
        <w:tc>
          <w:tcPr>
            <w:tcW w:w="992" w:type="dxa"/>
          </w:tcPr>
          <w:p w14:paraId="59252B0D" w14:textId="6B8B4D5B" w:rsidR="00747B32" w:rsidRDefault="005D51CF" w:rsidP="0046443D">
            <w:r>
              <w:t>POST</w:t>
            </w:r>
          </w:p>
        </w:tc>
        <w:tc>
          <w:tcPr>
            <w:tcW w:w="5952" w:type="dxa"/>
          </w:tcPr>
          <w:p w14:paraId="01F1712F" w14:textId="1717BDD1" w:rsidR="00747B32" w:rsidRDefault="005D51CF" w:rsidP="00304E32">
            <w:r>
              <w:t>Erstellung eines Gebäude</w:t>
            </w:r>
          </w:p>
        </w:tc>
      </w:tr>
      <w:tr w:rsidR="005D51CF" w14:paraId="7BA7873D" w14:textId="77777777" w:rsidTr="005D51CF">
        <w:tc>
          <w:tcPr>
            <w:tcW w:w="2127" w:type="dxa"/>
          </w:tcPr>
          <w:p w14:paraId="2B3700B0" w14:textId="0256C00C" w:rsidR="005D51CF" w:rsidRDefault="005D51CF" w:rsidP="0046443D">
            <w:r>
              <w:t>/gebaude/&lt;id&gt;</w:t>
            </w:r>
          </w:p>
        </w:tc>
        <w:tc>
          <w:tcPr>
            <w:tcW w:w="992" w:type="dxa"/>
          </w:tcPr>
          <w:p w14:paraId="78223700" w14:textId="324C764E" w:rsidR="005D51CF" w:rsidRDefault="005D51CF" w:rsidP="0046443D">
            <w:r>
              <w:t>PUT</w:t>
            </w:r>
          </w:p>
        </w:tc>
        <w:tc>
          <w:tcPr>
            <w:tcW w:w="5952" w:type="dxa"/>
          </w:tcPr>
          <w:p w14:paraId="53A4FDC0" w14:textId="1E19106E" w:rsidR="005D51CF" w:rsidRDefault="005D51CF" w:rsidP="00304E32">
            <w:r>
              <w:t>Aktualisierung eines Gebäude</w:t>
            </w:r>
          </w:p>
        </w:tc>
      </w:tr>
      <w:tr w:rsidR="005D51CF" w14:paraId="549396C6" w14:textId="77777777" w:rsidTr="005D51CF">
        <w:tc>
          <w:tcPr>
            <w:tcW w:w="2127" w:type="dxa"/>
          </w:tcPr>
          <w:p w14:paraId="2B166D13" w14:textId="60D9DB70" w:rsidR="005D51CF" w:rsidRDefault="005D51CF" w:rsidP="0046443D">
            <w:r>
              <w:t>/gebaude/&lt;id&gt;</w:t>
            </w:r>
          </w:p>
        </w:tc>
        <w:tc>
          <w:tcPr>
            <w:tcW w:w="992" w:type="dxa"/>
          </w:tcPr>
          <w:p w14:paraId="166331E5" w14:textId="2B7638A3" w:rsidR="005D51CF" w:rsidRDefault="005D51CF" w:rsidP="0046443D">
            <w:r>
              <w:t>DELETE</w:t>
            </w:r>
          </w:p>
        </w:tc>
        <w:tc>
          <w:tcPr>
            <w:tcW w:w="5952" w:type="dxa"/>
          </w:tcPr>
          <w:p w14:paraId="767DD64F" w14:textId="2BE40B90" w:rsidR="005D51CF" w:rsidRDefault="005D51CF" w:rsidP="005D51CF">
            <w:r>
              <w:t>Löschung eines Gebäude</w:t>
            </w:r>
          </w:p>
        </w:tc>
      </w:tr>
      <w:tr w:rsidR="005D51CF" w14:paraId="672780E1" w14:textId="77777777" w:rsidTr="005D51CF">
        <w:tc>
          <w:tcPr>
            <w:tcW w:w="2127" w:type="dxa"/>
          </w:tcPr>
          <w:p w14:paraId="5F7F490A" w14:textId="760186AC" w:rsidR="005D51CF" w:rsidRDefault="005D51CF" w:rsidP="005D51CF">
            <w:r>
              <w:t>/stockwerke</w:t>
            </w:r>
          </w:p>
        </w:tc>
        <w:tc>
          <w:tcPr>
            <w:tcW w:w="992" w:type="dxa"/>
          </w:tcPr>
          <w:p w14:paraId="3121E810" w14:textId="0C7529C9" w:rsidR="005D51CF" w:rsidRDefault="005D51CF" w:rsidP="005D51CF">
            <w:r>
              <w:t>GET</w:t>
            </w:r>
          </w:p>
        </w:tc>
        <w:tc>
          <w:tcPr>
            <w:tcW w:w="5952" w:type="dxa"/>
          </w:tcPr>
          <w:p w14:paraId="7CD08912" w14:textId="71F0BF1C" w:rsidR="005D51CF" w:rsidRDefault="005D51CF" w:rsidP="005D51CF">
            <w:r>
              <w:t>Auflistung der Stockwerke</w:t>
            </w:r>
          </w:p>
        </w:tc>
      </w:tr>
      <w:tr w:rsidR="005D51CF" w14:paraId="49E5B05E" w14:textId="77777777" w:rsidTr="005D51CF">
        <w:tc>
          <w:tcPr>
            <w:tcW w:w="2127" w:type="dxa"/>
          </w:tcPr>
          <w:p w14:paraId="5BB94E11" w14:textId="691A5809" w:rsidR="005D51CF" w:rsidRDefault="005D51CF" w:rsidP="005D51CF">
            <w:r>
              <w:t>/stockwerke</w:t>
            </w:r>
          </w:p>
        </w:tc>
        <w:tc>
          <w:tcPr>
            <w:tcW w:w="992" w:type="dxa"/>
          </w:tcPr>
          <w:p w14:paraId="6EF4D749" w14:textId="5986780F" w:rsidR="005D51CF" w:rsidRDefault="005D51CF" w:rsidP="005D51CF">
            <w:r>
              <w:t>POST</w:t>
            </w:r>
          </w:p>
        </w:tc>
        <w:tc>
          <w:tcPr>
            <w:tcW w:w="5952" w:type="dxa"/>
          </w:tcPr>
          <w:p w14:paraId="41F4080D" w14:textId="5CA45889" w:rsidR="005D51CF" w:rsidRDefault="005D51CF" w:rsidP="005D51CF">
            <w:r>
              <w:t>Erstellung eines Stockwerks</w:t>
            </w:r>
          </w:p>
        </w:tc>
      </w:tr>
      <w:tr w:rsidR="005D51CF" w14:paraId="4BCFE1C2" w14:textId="77777777" w:rsidTr="005D51CF">
        <w:tc>
          <w:tcPr>
            <w:tcW w:w="2127" w:type="dxa"/>
          </w:tcPr>
          <w:p w14:paraId="3912999A" w14:textId="5D7B66F2" w:rsidR="005D51CF" w:rsidRDefault="005D51CF" w:rsidP="005D51CF">
            <w:r>
              <w:t>/stockwerke /&lt;id&gt;</w:t>
            </w:r>
          </w:p>
        </w:tc>
        <w:tc>
          <w:tcPr>
            <w:tcW w:w="992" w:type="dxa"/>
          </w:tcPr>
          <w:p w14:paraId="199B6E2F" w14:textId="10C75911" w:rsidR="005D51CF" w:rsidRDefault="005D51CF" w:rsidP="005D51CF">
            <w:r>
              <w:t>PUT</w:t>
            </w:r>
          </w:p>
        </w:tc>
        <w:tc>
          <w:tcPr>
            <w:tcW w:w="5952" w:type="dxa"/>
          </w:tcPr>
          <w:p w14:paraId="7ADEAE41" w14:textId="5F0CA777" w:rsidR="005D51CF" w:rsidRDefault="005D51CF" w:rsidP="005D51CF">
            <w:r>
              <w:t>Aktualisierung eines Stockwerks</w:t>
            </w:r>
          </w:p>
        </w:tc>
      </w:tr>
      <w:tr w:rsidR="005D51CF" w14:paraId="1E2851F8" w14:textId="77777777" w:rsidTr="005D51CF">
        <w:tc>
          <w:tcPr>
            <w:tcW w:w="2127" w:type="dxa"/>
          </w:tcPr>
          <w:p w14:paraId="6F490462" w14:textId="3F33F280" w:rsidR="005D51CF" w:rsidRDefault="005D51CF" w:rsidP="005D51CF">
            <w:r>
              <w:t>/stockwerke /&lt;id&gt;</w:t>
            </w:r>
          </w:p>
        </w:tc>
        <w:tc>
          <w:tcPr>
            <w:tcW w:w="992" w:type="dxa"/>
          </w:tcPr>
          <w:p w14:paraId="5F3A2620" w14:textId="480620B9" w:rsidR="005D51CF" w:rsidRDefault="005D51CF" w:rsidP="005D51CF">
            <w:r>
              <w:t>DELETE</w:t>
            </w:r>
          </w:p>
        </w:tc>
        <w:tc>
          <w:tcPr>
            <w:tcW w:w="5952" w:type="dxa"/>
          </w:tcPr>
          <w:p w14:paraId="54D583A6" w14:textId="3CCE06B3" w:rsidR="005D51CF" w:rsidRDefault="005D51CF" w:rsidP="005D51CF">
            <w:r>
              <w:t>Löschung eines Stockwerks</w:t>
            </w:r>
          </w:p>
        </w:tc>
      </w:tr>
      <w:tr w:rsidR="005D51CF" w14:paraId="604277D7" w14:textId="77777777" w:rsidTr="005D51CF">
        <w:tc>
          <w:tcPr>
            <w:tcW w:w="2127" w:type="dxa"/>
          </w:tcPr>
          <w:p w14:paraId="7391FA6C" w14:textId="666F28D7" w:rsidR="005D51CF" w:rsidRDefault="005D51CF" w:rsidP="005D51CF">
            <w:r>
              <w:t>/raume</w:t>
            </w:r>
          </w:p>
        </w:tc>
        <w:tc>
          <w:tcPr>
            <w:tcW w:w="992" w:type="dxa"/>
          </w:tcPr>
          <w:p w14:paraId="4241082E" w14:textId="17727ECB" w:rsidR="005D51CF" w:rsidRDefault="005D51CF" w:rsidP="005D51CF">
            <w:r>
              <w:t>GET</w:t>
            </w:r>
          </w:p>
        </w:tc>
        <w:tc>
          <w:tcPr>
            <w:tcW w:w="5952" w:type="dxa"/>
          </w:tcPr>
          <w:p w14:paraId="53E3ABCB" w14:textId="3DA67320" w:rsidR="005D51CF" w:rsidRDefault="005D51CF" w:rsidP="005D51CF">
            <w:r>
              <w:t>Auflistung der Räume</w:t>
            </w:r>
          </w:p>
        </w:tc>
      </w:tr>
      <w:tr w:rsidR="005D51CF" w14:paraId="098508DB" w14:textId="77777777" w:rsidTr="005D51CF">
        <w:tc>
          <w:tcPr>
            <w:tcW w:w="2127" w:type="dxa"/>
          </w:tcPr>
          <w:p w14:paraId="58CC07BF" w14:textId="7010D3C7" w:rsidR="005D51CF" w:rsidRDefault="005D51CF" w:rsidP="005D51CF">
            <w:r>
              <w:t>/raume</w:t>
            </w:r>
          </w:p>
        </w:tc>
        <w:tc>
          <w:tcPr>
            <w:tcW w:w="992" w:type="dxa"/>
          </w:tcPr>
          <w:p w14:paraId="265203EE" w14:textId="62B9BA92" w:rsidR="005D51CF" w:rsidRDefault="005D51CF" w:rsidP="005D51CF">
            <w:r>
              <w:t>POST</w:t>
            </w:r>
          </w:p>
        </w:tc>
        <w:tc>
          <w:tcPr>
            <w:tcW w:w="5952" w:type="dxa"/>
          </w:tcPr>
          <w:p w14:paraId="336D7743" w14:textId="4058ACEF" w:rsidR="005D51CF" w:rsidRDefault="005D51CF" w:rsidP="005D51CF">
            <w:r>
              <w:t>Erstellung eines Raums</w:t>
            </w:r>
          </w:p>
        </w:tc>
      </w:tr>
      <w:tr w:rsidR="005D51CF" w14:paraId="646022DF" w14:textId="77777777" w:rsidTr="005D51CF">
        <w:tc>
          <w:tcPr>
            <w:tcW w:w="2127" w:type="dxa"/>
          </w:tcPr>
          <w:p w14:paraId="4B3BA318" w14:textId="39CAB62C" w:rsidR="005D51CF" w:rsidRDefault="005D51CF" w:rsidP="005D51CF">
            <w:r>
              <w:t>/raume /&lt;id&gt;</w:t>
            </w:r>
          </w:p>
        </w:tc>
        <w:tc>
          <w:tcPr>
            <w:tcW w:w="992" w:type="dxa"/>
          </w:tcPr>
          <w:p w14:paraId="49ECB09A" w14:textId="03325A22" w:rsidR="005D51CF" w:rsidRDefault="005D51CF" w:rsidP="005D51CF">
            <w:r>
              <w:t>PUT</w:t>
            </w:r>
          </w:p>
        </w:tc>
        <w:tc>
          <w:tcPr>
            <w:tcW w:w="5952" w:type="dxa"/>
          </w:tcPr>
          <w:p w14:paraId="183FD878" w14:textId="25A5C5AB" w:rsidR="005D51CF" w:rsidRDefault="005D51CF" w:rsidP="005D51CF">
            <w:r>
              <w:t>Aktualisierung eines Raums</w:t>
            </w:r>
          </w:p>
        </w:tc>
      </w:tr>
      <w:tr w:rsidR="005D51CF" w14:paraId="1D45EAE6" w14:textId="77777777" w:rsidTr="005D51CF">
        <w:tc>
          <w:tcPr>
            <w:tcW w:w="2127" w:type="dxa"/>
          </w:tcPr>
          <w:p w14:paraId="7FE5189E" w14:textId="187DE804" w:rsidR="005D51CF" w:rsidRDefault="005D51CF" w:rsidP="005D51CF">
            <w:r>
              <w:t>/raume /&lt;id&gt;</w:t>
            </w:r>
          </w:p>
        </w:tc>
        <w:tc>
          <w:tcPr>
            <w:tcW w:w="992" w:type="dxa"/>
          </w:tcPr>
          <w:p w14:paraId="12EE7052" w14:textId="2A872599" w:rsidR="005D51CF" w:rsidRDefault="005D51CF" w:rsidP="005D51CF">
            <w:r>
              <w:t>DELETE</w:t>
            </w:r>
          </w:p>
        </w:tc>
        <w:tc>
          <w:tcPr>
            <w:tcW w:w="5952" w:type="dxa"/>
          </w:tcPr>
          <w:p w14:paraId="6057A446" w14:textId="3155AA30" w:rsidR="005D51CF" w:rsidRDefault="005D51CF" w:rsidP="005D51CF">
            <w:r>
              <w:t>Löschung eines Raums</w:t>
            </w:r>
          </w:p>
        </w:tc>
      </w:tr>
      <w:tr w:rsidR="005D51CF" w14:paraId="56E105A1" w14:textId="77777777" w:rsidTr="005D51CF">
        <w:tc>
          <w:tcPr>
            <w:tcW w:w="2127" w:type="dxa"/>
          </w:tcPr>
          <w:p w14:paraId="677AB8F9" w14:textId="3866BC8B" w:rsidR="005D51CF" w:rsidRDefault="005D51CF" w:rsidP="005D51CF">
            <w:r>
              <w:t>/raume/sensoren</w:t>
            </w:r>
          </w:p>
        </w:tc>
        <w:tc>
          <w:tcPr>
            <w:tcW w:w="992" w:type="dxa"/>
          </w:tcPr>
          <w:p w14:paraId="6A170F42" w14:textId="278C8023" w:rsidR="005D51CF" w:rsidRDefault="005D51CF" w:rsidP="005D51CF">
            <w:r>
              <w:t>GET</w:t>
            </w:r>
          </w:p>
        </w:tc>
        <w:tc>
          <w:tcPr>
            <w:tcW w:w="5952" w:type="dxa"/>
          </w:tcPr>
          <w:p w14:paraId="11B138E9" w14:textId="2DC5A203" w:rsidR="005D51CF" w:rsidRDefault="005D51CF" w:rsidP="005D51CF">
            <w:r>
              <w:t>Auflistung aller Sensoren eines Raumes</w:t>
            </w:r>
          </w:p>
        </w:tc>
      </w:tr>
      <w:tr w:rsidR="005D51CF" w14:paraId="74DC2C71" w14:textId="77777777" w:rsidTr="005D51CF">
        <w:tc>
          <w:tcPr>
            <w:tcW w:w="2127" w:type="dxa"/>
          </w:tcPr>
          <w:p w14:paraId="7A64D577" w14:textId="7A0CFAA6" w:rsidR="005D51CF" w:rsidRDefault="005D51CF" w:rsidP="005D51CF">
            <w:r>
              <w:t>/raume/&lt;id&gt;/sensoren</w:t>
            </w:r>
          </w:p>
        </w:tc>
        <w:tc>
          <w:tcPr>
            <w:tcW w:w="992" w:type="dxa"/>
          </w:tcPr>
          <w:p w14:paraId="095E4041" w14:textId="0A80EB6A" w:rsidR="005D51CF" w:rsidRDefault="005D51CF" w:rsidP="005D51CF">
            <w:r>
              <w:t>POST</w:t>
            </w:r>
          </w:p>
        </w:tc>
        <w:tc>
          <w:tcPr>
            <w:tcW w:w="5952" w:type="dxa"/>
          </w:tcPr>
          <w:p w14:paraId="7FD3A133" w14:textId="5B2574F2" w:rsidR="005D51CF" w:rsidRDefault="005D51CF" w:rsidP="005D51CF">
            <w:r>
              <w:t>Erstellung eines Sensors für den Raum mit ID</w:t>
            </w:r>
          </w:p>
        </w:tc>
      </w:tr>
      <w:tr w:rsidR="005D51CF" w14:paraId="3339CE39" w14:textId="77777777" w:rsidTr="005D51CF">
        <w:tc>
          <w:tcPr>
            <w:tcW w:w="2127" w:type="dxa"/>
          </w:tcPr>
          <w:p w14:paraId="29C76EF7" w14:textId="3FE349D1" w:rsidR="005D51CF" w:rsidRDefault="005D51CF" w:rsidP="005D51CF">
            <w:r>
              <w:t>/raume/&lt;id&gt;/meldungen</w:t>
            </w:r>
          </w:p>
        </w:tc>
        <w:tc>
          <w:tcPr>
            <w:tcW w:w="992" w:type="dxa"/>
          </w:tcPr>
          <w:p w14:paraId="62F8B020" w14:textId="3B07B5FF" w:rsidR="005D51CF" w:rsidRDefault="005D51CF" w:rsidP="005D51CF">
            <w:r>
              <w:t>GET</w:t>
            </w:r>
          </w:p>
        </w:tc>
        <w:tc>
          <w:tcPr>
            <w:tcW w:w="5952" w:type="dxa"/>
          </w:tcPr>
          <w:p w14:paraId="7989B6E1" w14:textId="6DA11724" w:rsidR="005D51CF" w:rsidRDefault="005D51CF" w:rsidP="005D51CF">
            <w:r>
              <w:t>Auflistung aller Meldungen eines Raumes</w:t>
            </w:r>
          </w:p>
        </w:tc>
      </w:tr>
      <w:tr w:rsidR="005D51CF" w14:paraId="69315285" w14:textId="77777777" w:rsidTr="005D51CF">
        <w:tc>
          <w:tcPr>
            <w:tcW w:w="2127" w:type="dxa"/>
          </w:tcPr>
          <w:p w14:paraId="65FE5934" w14:textId="7E203B34" w:rsidR="005D51CF" w:rsidRDefault="005D51CF" w:rsidP="005D51CF">
            <w:r>
              <w:t>/sensoren/&lt;eui&gt;</w:t>
            </w:r>
          </w:p>
        </w:tc>
        <w:tc>
          <w:tcPr>
            <w:tcW w:w="992" w:type="dxa"/>
          </w:tcPr>
          <w:p w14:paraId="69B11334" w14:textId="66F6C276" w:rsidR="005D51CF" w:rsidRDefault="005D51CF" w:rsidP="005D51CF">
            <w:r>
              <w:t>PUT</w:t>
            </w:r>
          </w:p>
        </w:tc>
        <w:tc>
          <w:tcPr>
            <w:tcW w:w="5952" w:type="dxa"/>
          </w:tcPr>
          <w:p w14:paraId="493AA0A2" w14:textId="5E0ABE91" w:rsidR="005D51CF" w:rsidRDefault="005D51CF" w:rsidP="005D51CF">
            <w:r>
              <w:t>Aktualisierung eines Sensors</w:t>
            </w:r>
          </w:p>
        </w:tc>
      </w:tr>
      <w:tr w:rsidR="005D51CF" w14:paraId="651FFDE6" w14:textId="77777777" w:rsidTr="005D51CF">
        <w:tc>
          <w:tcPr>
            <w:tcW w:w="2127" w:type="dxa"/>
          </w:tcPr>
          <w:p w14:paraId="6DF989F0" w14:textId="161522CA" w:rsidR="005D51CF" w:rsidRDefault="005D51CF" w:rsidP="005D51CF">
            <w:r>
              <w:lastRenderedPageBreak/>
              <w:t>/sensoren/&lt;eui&gt;</w:t>
            </w:r>
          </w:p>
        </w:tc>
        <w:tc>
          <w:tcPr>
            <w:tcW w:w="992" w:type="dxa"/>
          </w:tcPr>
          <w:p w14:paraId="192DB2A7" w14:textId="15A60FFE" w:rsidR="005D51CF" w:rsidRDefault="005D51CF" w:rsidP="005D51CF">
            <w:r>
              <w:t xml:space="preserve">DELETE </w:t>
            </w:r>
          </w:p>
        </w:tc>
        <w:tc>
          <w:tcPr>
            <w:tcW w:w="5952" w:type="dxa"/>
          </w:tcPr>
          <w:p w14:paraId="092B81D2" w14:textId="7FEB5F1F" w:rsidR="005D51CF" w:rsidRDefault="005D51CF" w:rsidP="005D51CF">
            <w:r>
              <w:t>Löschung eines Sensors</w:t>
            </w:r>
          </w:p>
        </w:tc>
      </w:tr>
      <w:tr w:rsidR="005D51CF" w14:paraId="47E0B5A7" w14:textId="77777777" w:rsidTr="005D51CF">
        <w:tc>
          <w:tcPr>
            <w:tcW w:w="2127" w:type="dxa"/>
          </w:tcPr>
          <w:p w14:paraId="499ED92A" w14:textId="6E8858DC" w:rsidR="005D51CF" w:rsidRDefault="005D51CF" w:rsidP="005D51CF">
            <w:r>
              <w:t>/sensoren/&lt;eui&gt;</w:t>
            </w:r>
          </w:p>
        </w:tc>
        <w:tc>
          <w:tcPr>
            <w:tcW w:w="992" w:type="dxa"/>
          </w:tcPr>
          <w:p w14:paraId="6DFDEDA8" w14:textId="253033B0" w:rsidR="005D51CF" w:rsidRDefault="005D51CF" w:rsidP="005D51CF">
            <w:r>
              <w:t>GET</w:t>
            </w:r>
          </w:p>
        </w:tc>
        <w:tc>
          <w:tcPr>
            <w:tcW w:w="5952" w:type="dxa"/>
          </w:tcPr>
          <w:p w14:paraId="41933839" w14:textId="2872C48F" w:rsidR="005D51CF" w:rsidRDefault="005D51CF" w:rsidP="005D51CF">
            <w:r>
              <w:t>Auflistung aller Werte eines Sensors</w:t>
            </w:r>
          </w:p>
        </w:tc>
      </w:tr>
      <w:tr w:rsidR="005D51CF" w14:paraId="0DC89382" w14:textId="77777777" w:rsidTr="005D51CF">
        <w:tc>
          <w:tcPr>
            <w:tcW w:w="2127" w:type="dxa"/>
          </w:tcPr>
          <w:p w14:paraId="720E815D" w14:textId="085D8411" w:rsidR="005D51CF" w:rsidRDefault="005D51CF" w:rsidP="005D51CF">
            <w:r>
              <w:t>/sensoren/&lt;eui&gt;/beobachter</w:t>
            </w:r>
          </w:p>
        </w:tc>
        <w:tc>
          <w:tcPr>
            <w:tcW w:w="992" w:type="dxa"/>
          </w:tcPr>
          <w:p w14:paraId="3185BA68" w14:textId="6834CE84" w:rsidR="005D51CF" w:rsidRDefault="005D51CF" w:rsidP="005D51CF">
            <w:r>
              <w:t>GET</w:t>
            </w:r>
          </w:p>
        </w:tc>
        <w:tc>
          <w:tcPr>
            <w:tcW w:w="5952" w:type="dxa"/>
          </w:tcPr>
          <w:p w14:paraId="724CF7BA" w14:textId="65CD95DB" w:rsidR="005D51CF" w:rsidRDefault="005D51CF" w:rsidP="005D51CF">
            <w:r>
              <w:t>Auflistung aller Beobachter eines Sensors</w:t>
            </w:r>
          </w:p>
        </w:tc>
      </w:tr>
      <w:tr w:rsidR="005D51CF" w14:paraId="31CFC25B" w14:textId="77777777" w:rsidTr="005D51CF">
        <w:tc>
          <w:tcPr>
            <w:tcW w:w="2127" w:type="dxa"/>
          </w:tcPr>
          <w:p w14:paraId="0E21E7A5" w14:textId="7CCA5056" w:rsidR="005D51CF" w:rsidRDefault="005D51CF" w:rsidP="005D51CF">
            <w:r>
              <w:t>/sensoren/&lt;eui&gt;/beobachter</w:t>
            </w:r>
          </w:p>
        </w:tc>
        <w:tc>
          <w:tcPr>
            <w:tcW w:w="992" w:type="dxa"/>
          </w:tcPr>
          <w:p w14:paraId="45C05977" w14:textId="42B2DDD1" w:rsidR="005D51CF" w:rsidRDefault="005D51CF" w:rsidP="005D51CF">
            <w:r>
              <w:t>POST</w:t>
            </w:r>
          </w:p>
        </w:tc>
        <w:tc>
          <w:tcPr>
            <w:tcW w:w="5952" w:type="dxa"/>
          </w:tcPr>
          <w:p w14:paraId="7F3510BB" w14:textId="3572BC68" w:rsidR="005D51CF" w:rsidRDefault="005D51CF" w:rsidP="005D51CF">
            <w:r>
              <w:t>Erstellung eines Beobachter für einen Sensor</w:t>
            </w:r>
          </w:p>
        </w:tc>
      </w:tr>
      <w:tr w:rsidR="005D51CF" w14:paraId="06607701" w14:textId="77777777" w:rsidTr="005D51CF">
        <w:tc>
          <w:tcPr>
            <w:tcW w:w="2127" w:type="dxa"/>
          </w:tcPr>
          <w:p w14:paraId="3BF3B9B8" w14:textId="3542CF28" w:rsidR="005D51CF" w:rsidRDefault="005D51CF" w:rsidP="005D51CF">
            <w:r>
              <w:t>/sensoren/&lt;eui&gt;/beobachter/&lt;id&gt;</w:t>
            </w:r>
          </w:p>
        </w:tc>
        <w:tc>
          <w:tcPr>
            <w:tcW w:w="992" w:type="dxa"/>
          </w:tcPr>
          <w:p w14:paraId="10288CA2" w14:textId="47D3730E" w:rsidR="005D51CF" w:rsidRDefault="005D51CF" w:rsidP="005D51CF">
            <w:r>
              <w:t>PUT</w:t>
            </w:r>
          </w:p>
        </w:tc>
        <w:tc>
          <w:tcPr>
            <w:tcW w:w="5952" w:type="dxa"/>
          </w:tcPr>
          <w:p w14:paraId="7EA7CC95" w14:textId="1EE1D992" w:rsidR="005D51CF" w:rsidRDefault="005D51CF" w:rsidP="005D51CF">
            <w:r>
              <w:t>Aktualisierung eines Beobachters</w:t>
            </w:r>
          </w:p>
        </w:tc>
      </w:tr>
      <w:tr w:rsidR="005D51CF" w14:paraId="68A2BE9C" w14:textId="77777777" w:rsidTr="005D51CF">
        <w:tc>
          <w:tcPr>
            <w:tcW w:w="2127" w:type="dxa"/>
          </w:tcPr>
          <w:p w14:paraId="7CA0AE97" w14:textId="543EB396" w:rsidR="005D51CF" w:rsidRDefault="005D51CF" w:rsidP="005D51CF">
            <w:r>
              <w:t>/sensoren/&lt;eui&gt;/beobachter/&lt;id&gt;</w:t>
            </w:r>
          </w:p>
        </w:tc>
        <w:tc>
          <w:tcPr>
            <w:tcW w:w="992" w:type="dxa"/>
          </w:tcPr>
          <w:p w14:paraId="3B56D184" w14:textId="6B401B7D" w:rsidR="005D51CF" w:rsidRDefault="005D51CF" w:rsidP="005D51CF">
            <w:r>
              <w:t>DELETE</w:t>
            </w:r>
          </w:p>
        </w:tc>
        <w:tc>
          <w:tcPr>
            <w:tcW w:w="5952" w:type="dxa"/>
          </w:tcPr>
          <w:p w14:paraId="0CB075C5" w14:textId="3CA4F7C9" w:rsidR="005D51CF" w:rsidRDefault="005D51CF" w:rsidP="005D51CF">
            <w:r>
              <w:t>Löscht einen Beobachter</w:t>
            </w:r>
          </w:p>
        </w:tc>
      </w:tr>
      <w:tr w:rsidR="005D51CF" w14:paraId="325EBF6C" w14:textId="77777777" w:rsidTr="005D51CF">
        <w:tc>
          <w:tcPr>
            <w:tcW w:w="2127" w:type="dxa"/>
          </w:tcPr>
          <w:p w14:paraId="213BD6EA" w14:textId="7A2FB2EB" w:rsidR="005D51CF" w:rsidRDefault="00303662" w:rsidP="005D51CF">
            <w:r>
              <w:t>/sensoren/&lt;eui&gt;/meldungen</w:t>
            </w:r>
          </w:p>
        </w:tc>
        <w:tc>
          <w:tcPr>
            <w:tcW w:w="992" w:type="dxa"/>
          </w:tcPr>
          <w:p w14:paraId="0FB085C9" w14:textId="2167CC27" w:rsidR="005D51CF" w:rsidRDefault="00303662" w:rsidP="005D51CF">
            <w:r>
              <w:t>GET</w:t>
            </w:r>
          </w:p>
        </w:tc>
        <w:tc>
          <w:tcPr>
            <w:tcW w:w="5952" w:type="dxa"/>
          </w:tcPr>
          <w:p w14:paraId="02091B08" w14:textId="07FD32E1" w:rsidR="005D51CF" w:rsidRDefault="00303662" w:rsidP="005D51CF">
            <w:r>
              <w:t>Auflistung aller Meldungen eines Sensors</w:t>
            </w:r>
          </w:p>
        </w:tc>
      </w:tr>
      <w:tr w:rsidR="00303662" w14:paraId="29AB3125" w14:textId="77777777" w:rsidTr="005D51CF">
        <w:tc>
          <w:tcPr>
            <w:tcW w:w="2127" w:type="dxa"/>
          </w:tcPr>
          <w:p w14:paraId="39ED107F" w14:textId="1061FC68" w:rsidR="00303662" w:rsidRDefault="00303662" w:rsidP="005D51CF">
            <w:r>
              <w:t>/sensoren/&lt;eui&gt;/beobachter/&lt;id&gt;</w:t>
            </w:r>
            <w:r>
              <w:t>/meldungen</w:t>
            </w:r>
          </w:p>
        </w:tc>
        <w:tc>
          <w:tcPr>
            <w:tcW w:w="992" w:type="dxa"/>
          </w:tcPr>
          <w:p w14:paraId="569EA7B6" w14:textId="611CC80F" w:rsidR="00303662" w:rsidRDefault="00303662" w:rsidP="005D51CF">
            <w:r>
              <w:t>GET</w:t>
            </w:r>
          </w:p>
        </w:tc>
        <w:tc>
          <w:tcPr>
            <w:tcW w:w="5952" w:type="dxa"/>
          </w:tcPr>
          <w:p w14:paraId="1F94C736" w14:textId="3DDCA705" w:rsidR="00303662" w:rsidRDefault="00303662" w:rsidP="00303662">
            <w:r>
              <w:t>Auflistung aller Meldungen eines spezifischen Beobachters</w:t>
            </w:r>
          </w:p>
        </w:tc>
      </w:tr>
      <w:tr w:rsidR="00303662" w14:paraId="78B783B5" w14:textId="77777777" w:rsidTr="005D51CF">
        <w:tc>
          <w:tcPr>
            <w:tcW w:w="2127" w:type="dxa"/>
          </w:tcPr>
          <w:p w14:paraId="22EACA73" w14:textId="30529498" w:rsidR="00303662" w:rsidRDefault="00303662" w:rsidP="005D51CF">
            <w:r>
              <w:t>/</w:t>
            </w:r>
            <w:r>
              <w:t>sensoren/&lt;eui&gt;/beobachter/&lt;id&gt;/meldungen</w:t>
            </w:r>
          </w:p>
        </w:tc>
        <w:tc>
          <w:tcPr>
            <w:tcW w:w="992" w:type="dxa"/>
          </w:tcPr>
          <w:p w14:paraId="24655873" w14:textId="1E051C79" w:rsidR="00303662" w:rsidRDefault="00303662" w:rsidP="005D51CF">
            <w:r>
              <w:t>POST</w:t>
            </w:r>
          </w:p>
        </w:tc>
        <w:tc>
          <w:tcPr>
            <w:tcW w:w="5952" w:type="dxa"/>
          </w:tcPr>
          <w:p w14:paraId="5EFF06DF" w14:textId="2BC46684" w:rsidR="00303662" w:rsidRDefault="00303662" w:rsidP="00303662">
            <w:r>
              <w:t>Manuelle Auslösung einer Meldung</w:t>
            </w:r>
          </w:p>
        </w:tc>
      </w:tr>
      <w:tr w:rsidR="00303662" w14:paraId="379549D7" w14:textId="77777777" w:rsidTr="005D51CF">
        <w:tc>
          <w:tcPr>
            <w:tcW w:w="2127" w:type="dxa"/>
          </w:tcPr>
          <w:p w14:paraId="3A98AF07" w14:textId="19DBB812" w:rsidR="00303662" w:rsidRDefault="00303662" w:rsidP="005D51CF">
            <w:r>
              <w:t>/views/dashboard</w:t>
            </w:r>
          </w:p>
        </w:tc>
        <w:tc>
          <w:tcPr>
            <w:tcW w:w="992" w:type="dxa"/>
          </w:tcPr>
          <w:p w14:paraId="0E7F62C2" w14:textId="617860C8" w:rsidR="00303662" w:rsidRDefault="00303662" w:rsidP="005D51CF">
            <w:r>
              <w:t>GET</w:t>
            </w:r>
          </w:p>
        </w:tc>
        <w:tc>
          <w:tcPr>
            <w:tcW w:w="5952" w:type="dxa"/>
          </w:tcPr>
          <w:p w14:paraId="47FC5D54" w14:textId="59B9C323" w:rsidR="00303662" w:rsidRDefault="00303662" w:rsidP="00303662">
            <w:r>
              <w:t>Antwortet mit allen nötigen Daten für das Dashboard je nach Rolle</w:t>
            </w:r>
          </w:p>
        </w:tc>
      </w:tr>
      <w:tr w:rsidR="00303662" w14:paraId="6BC9FC65" w14:textId="77777777" w:rsidTr="005D51CF">
        <w:tc>
          <w:tcPr>
            <w:tcW w:w="2127" w:type="dxa"/>
          </w:tcPr>
          <w:p w14:paraId="63F2D611" w14:textId="472BCF8F" w:rsidR="00303662" w:rsidRDefault="00303662" w:rsidP="005D51CF">
            <w:r>
              <w:t>/views/personal</w:t>
            </w:r>
          </w:p>
        </w:tc>
        <w:tc>
          <w:tcPr>
            <w:tcW w:w="992" w:type="dxa"/>
          </w:tcPr>
          <w:p w14:paraId="760B359F" w14:textId="4E00C85D" w:rsidR="00303662" w:rsidRDefault="00303662" w:rsidP="005D51CF">
            <w:r>
              <w:t>GET</w:t>
            </w:r>
          </w:p>
        </w:tc>
        <w:tc>
          <w:tcPr>
            <w:tcW w:w="5952" w:type="dxa"/>
          </w:tcPr>
          <w:p w14:paraId="271500BC" w14:textId="689EFC9D" w:rsidR="00303662" w:rsidRDefault="00303662" w:rsidP="00691AF3">
            <w:r>
              <w:t xml:space="preserve">Antwortet mit allen nötigen Daten für die Personal </w:t>
            </w:r>
            <w:r w:rsidR="00691AF3">
              <w:t>Verwaltung</w:t>
            </w:r>
            <w:bookmarkStart w:id="66" w:name="_GoBack"/>
            <w:bookmarkEnd w:id="66"/>
          </w:p>
        </w:tc>
      </w:tr>
      <w:tr w:rsidR="00303662" w14:paraId="1043A314" w14:textId="77777777" w:rsidTr="005D51CF">
        <w:tc>
          <w:tcPr>
            <w:tcW w:w="2127" w:type="dxa"/>
          </w:tcPr>
          <w:p w14:paraId="7FFCC944" w14:textId="6FDA98FD" w:rsidR="00303662" w:rsidRDefault="00303662" w:rsidP="00303662">
            <w:r>
              <w:t>/views/personal</w:t>
            </w:r>
            <w:r>
              <w:t>/&lt;id&gt;</w:t>
            </w:r>
          </w:p>
        </w:tc>
        <w:tc>
          <w:tcPr>
            <w:tcW w:w="992" w:type="dxa"/>
          </w:tcPr>
          <w:p w14:paraId="1FC242B8" w14:textId="16421CA9" w:rsidR="00303662" w:rsidRDefault="00303662" w:rsidP="00303662">
            <w:r>
              <w:t>GET</w:t>
            </w:r>
          </w:p>
        </w:tc>
        <w:tc>
          <w:tcPr>
            <w:tcW w:w="5952" w:type="dxa"/>
          </w:tcPr>
          <w:p w14:paraId="7A8660FC" w14:textId="44EF948D" w:rsidR="00303662" w:rsidRDefault="00303662" w:rsidP="00303662">
            <w:r>
              <w:t xml:space="preserve">Antwortet mit allen nötigen Daten für die </w:t>
            </w:r>
            <w:r>
              <w:t>Person Ansicht</w:t>
            </w:r>
          </w:p>
        </w:tc>
      </w:tr>
      <w:tr w:rsidR="00303662" w14:paraId="1C7BF05F" w14:textId="77777777" w:rsidTr="005D51CF">
        <w:tc>
          <w:tcPr>
            <w:tcW w:w="2127" w:type="dxa"/>
          </w:tcPr>
          <w:p w14:paraId="3B7AB5EC" w14:textId="7D606220" w:rsidR="00303662" w:rsidRDefault="00303662" w:rsidP="00303662">
            <w:r>
              <w:t>/views/raeume</w:t>
            </w:r>
          </w:p>
        </w:tc>
        <w:tc>
          <w:tcPr>
            <w:tcW w:w="992" w:type="dxa"/>
          </w:tcPr>
          <w:p w14:paraId="6DA1E77D" w14:textId="7AC3D0FF" w:rsidR="00303662" w:rsidRDefault="00303662" w:rsidP="00303662">
            <w:r>
              <w:t>GET</w:t>
            </w:r>
          </w:p>
        </w:tc>
        <w:tc>
          <w:tcPr>
            <w:tcW w:w="5952" w:type="dxa"/>
          </w:tcPr>
          <w:p w14:paraId="773A8E8F" w14:textId="63104291" w:rsidR="00303662" w:rsidRDefault="00303662" w:rsidP="00303662">
            <w:r>
              <w:t xml:space="preserve">Antwortet mit allen Daten für die </w:t>
            </w:r>
            <w:r w:rsidR="00691AF3">
              <w:t>Räume Verwaltung</w:t>
            </w:r>
          </w:p>
        </w:tc>
      </w:tr>
      <w:tr w:rsidR="00303662" w14:paraId="3E67CD17" w14:textId="77777777" w:rsidTr="005D51CF">
        <w:tc>
          <w:tcPr>
            <w:tcW w:w="2127" w:type="dxa"/>
          </w:tcPr>
          <w:p w14:paraId="7FAEC66C" w14:textId="4128863B" w:rsidR="00303662" w:rsidRDefault="00303662" w:rsidP="00303662">
            <w:r>
              <w:t>/views/raum/&lt;id&gt;</w:t>
            </w:r>
          </w:p>
        </w:tc>
        <w:tc>
          <w:tcPr>
            <w:tcW w:w="992" w:type="dxa"/>
          </w:tcPr>
          <w:p w14:paraId="6EFF1C9C" w14:textId="0B088F24" w:rsidR="00303662" w:rsidRDefault="00303662" w:rsidP="00303662">
            <w:r>
              <w:t>GET</w:t>
            </w:r>
          </w:p>
        </w:tc>
        <w:tc>
          <w:tcPr>
            <w:tcW w:w="5952" w:type="dxa"/>
          </w:tcPr>
          <w:p w14:paraId="4BF984C8" w14:textId="56B186DC" w:rsidR="00303662" w:rsidRDefault="00303662" w:rsidP="00303662">
            <w:r>
              <w:t>Antwortet mit allen Daten für die Raum Ansicht</w:t>
            </w:r>
          </w:p>
        </w:tc>
      </w:tr>
      <w:tr w:rsidR="00303662" w14:paraId="73501B60" w14:textId="77777777" w:rsidTr="005D51CF">
        <w:tc>
          <w:tcPr>
            <w:tcW w:w="2127" w:type="dxa"/>
          </w:tcPr>
          <w:p w14:paraId="253DF3E6" w14:textId="07E9D120" w:rsidR="00303662" w:rsidRDefault="00303662" w:rsidP="00303662">
            <w:r>
              <w:t>/views/sensoren</w:t>
            </w:r>
          </w:p>
        </w:tc>
        <w:tc>
          <w:tcPr>
            <w:tcW w:w="992" w:type="dxa"/>
          </w:tcPr>
          <w:p w14:paraId="54C27B78" w14:textId="6F23F7E9" w:rsidR="00303662" w:rsidRDefault="00303662" w:rsidP="00303662">
            <w:r>
              <w:t>GET</w:t>
            </w:r>
          </w:p>
        </w:tc>
        <w:tc>
          <w:tcPr>
            <w:tcW w:w="5952" w:type="dxa"/>
          </w:tcPr>
          <w:p w14:paraId="44079E48" w14:textId="26001D18" w:rsidR="00303662" w:rsidRDefault="00691AF3" w:rsidP="00303662">
            <w:r>
              <w:t xml:space="preserve">Antwortet mit allen </w:t>
            </w:r>
            <w:r w:rsidR="00303662">
              <w:t>Daten für die Sensoren Verwaltung</w:t>
            </w:r>
          </w:p>
        </w:tc>
      </w:tr>
      <w:tr w:rsidR="00303662" w14:paraId="4FA00C77" w14:textId="77777777" w:rsidTr="005D51CF">
        <w:tc>
          <w:tcPr>
            <w:tcW w:w="2127" w:type="dxa"/>
          </w:tcPr>
          <w:p w14:paraId="52E1C615" w14:textId="5B6C7899" w:rsidR="00303662" w:rsidRDefault="00303662" w:rsidP="00303662">
            <w:r>
              <w:lastRenderedPageBreak/>
              <w:t>/views/sensoren/&lt;eui&gt;</w:t>
            </w:r>
          </w:p>
        </w:tc>
        <w:tc>
          <w:tcPr>
            <w:tcW w:w="992" w:type="dxa"/>
          </w:tcPr>
          <w:p w14:paraId="3A78EA79" w14:textId="5C978D09" w:rsidR="00303662" w:rsidRDefault="00303662" w:rsidP="00303662">
            <w:r>
              <w:t>GET</w:t>
            </w:r>
          </w:p>
        </w:tc>
        <w:tc>
          <w:tcPr>
            <w:tcW w:w="5952" w:type="dxa"/>
          </w:tcPr>
          <w:p w14:paraId="4BC7EB70" w14:textId="19C1ADBD" w:rsidR="00303662" w:rsidRDefault="00303662" w:rsidP="00303662">
            <w:r>
              <w:t>Antwortet mit allen Daten für eine Sensor Ansicht.</w:t>
            </w:r>
          </w:p>
        </w:tc>
      </w:tr>
    </w:tbl>
    <w:p w14:paraId="227B8F98" w14:textId="77777777" w:rsidR="00303662" w:rsidRDefault="00303662" w:rsidP="00303662">
      <w:pPr>
        <w:pStyle w:val="berschrift2"/>
        <w:numPr>
          <w:ilvl w:val="0"/>
          <w:numId w:val="0"/>
        </w:numPr>
        <w:ind w:left="576" w:hanging="576"/>
      </w:pPr>
    </w:p>
    <w:p w14:paraId="48B03D5A" w14:textId="278B34F6" w:rsidR="00F7582E" w:rsidRDefault="00F7582E" w:rsidP="00F7582E">
      <w:pPr>
        <w:pStyle w:val="berschrift2"/>
      </w:pPr>
      <w:r>
        <w:t>Sicherheit</w:t>
      </w:r>
    </w:p>
    <w:p w14:paraId="26BB4151" w14:textId="40AC0785" w:rsidR="00720508" w:rsidRDefault="00720508" w:rsidP="00720508">
      <w:pPr>
        <w:pStyle w:val="berschrift2"/>
      </w:pPr>
      <w:r>
        <w:t>Testen</w:t>
      </w:r>
    </w:p>
    <w:p w14:paraId="22A949F1" w14:textId="09BE448E" w:rsidR="00720508" w:rsidRDefault="00720508" w:rsidP="00720508">
      <w:pPr>
        <w:pStyle w:val="berschrift3"/>
      </w:pPr>
      <w:r>
        <w:t>Testkonzept</w:t>
      </w:r>
    </w:p>
    <w:p w14:paraId="6358B91A" w14:textId="5D4F1239" w:rsidR="00720508" w:rsidRPr="00720508" w:rsidRDefault="00720508" w:rsidP="00720508">
      <w:pPr>
        <w:pStyle w:val="berschrift3"/>
      </w:pPr>
      <w:r>
        <w:t>Testfallspezifikationen</w:t>
      </w:r>
    </w:p>
    <w:p w14:paraId="18C53F05" w14:textId="518C4FB3" w:rsidR="00720508" w:rsidRPr="00720508" w:rsidRDefault="00720508" w:rsidP="00720508">
      <w:pPr>
        <w:pStyle w:val="berschrift2"/>
        <w:numPr>
          <w:ilvl w:val="0"/>
          <w:numId w:val="0"/>
        </w:numPr>
      </w:pPr>
    </w:p>
    <w:p w14:paraId="6E7EE4D6" w14:textId="1F780F41" w:rsidR="00D53D52" w:rsidRPr="006D4F38" w:rsidRDefault="00D53D52" w:rsidP="00A225F3">
      <w:pPr>
        <w:pStyle w:val="berschrift1"/>
      </w:pPr>
      <w:bookmarkStart w:id="67" w:name="_Toc35872935"/>
      <w:r w:rsidRPr="006D4F38">
        <w:t>Glossar</w:t>
      </w:r>
      <w:bookmarkEnd w:id="67"/>
    </w:p>
    <w:tbl>
      <w:tblPr>
        <w:tblStyle w:val="AvectrisTabelle"/>
        <w:tblW w:w="0" w:type="auto"/>
        <w:tblInd w:w="0" w:type="dxa"/>
        <w:tblLook w:val="04A0" w:firstRow="1" w:lastRow="0" w:firstColumn="1" w:lastColumn="0" w:noHBand="0" w:noVBand="1"/>
      </w:tblPr>
      <w:tblGrid>
        <w:gridCol w:w="4535"/>
        <w:gridCol w:w="4536"/>
      </w:tblGrid>
      <w:tr w:rsidR="00D53D52" w:rsidRPr="006D4F38" w14:paraId="5DB00691" w14:textId="77777777" w:rsidTr="00D53D52">
        <w:trPr>
          <w:cnfStyle w:val="100000000000" w:firstRow="1" w:lastRow="0" w:firstColumn="0" w:lastColumn="0" w:oddVBand="0" w:evenVBand="0" w:oddHBand="0" w:evenHBand="0" w:firstRowFirstColumn="0" w:firstRowLastColumn="0" w:lastRowFirstColumn="0" w:lastRowLastColumn="0"/>
        </w:trPr>
        <w:tc>
          <w:tcPr>
            <w:tcW w:w="4535" w:type="dxa"/>
          </w:tcPr>
          <w:p w14:paraId="680133AE" w14:textId="495DAA03" w:rsidR="00D53D52" w:rsidRPr="006D4F38" w:rsidRDefault="00D53D52" w:rsidP="00D53D52">
            <w:r w:rsidRPr="006D4F38">
              <w:t>Begriff</w:t>
            </w:r>
          </w:p>
        </w:tc>
        <w:tc>
          <w:tcPr>
            <w:tcW w:w="4536" w:type="dxa"/>
          </w:tcPr>
          <w:p w14:paraId="11289A31" w14:textId="691B053B" w:rsidR="00D53D52" w:rsidRPr="006D4F38" w:rsidRDefault="00D53D52" w:rsidP="00D53D52">
            <w:r w:rsidRPr="006D4F38">
              <w:t>Definition</w:t>
            </w:r>
          </w:p>
        </w:tc>
      </w:tr>
      <w:tr w:rsidR="00D53D52" w:rsidRPr="006D4F38" w14:paraId="56F87F21" w14:textId="77777777" w:rsidTr="00D53D52">
        <w:tc>
          <w:tcPr>
            <w:tcW w:w="4535" w:type="dxa"/>
          </w:tcPr>
          <w:p w14:paraId="44F8CE6E" w14:textId="16BC4036" w:rsidR="00D53D52" w:rsidRPr="006D4F38" w:rsidRDefault="00D53D52" w:rsidP="00D53D52">
            <w:r w:rsidRPr="006D4F38">
              <w:t>ASGI</w:t>
            </w:r>
          </w:p>
        </w:tc>
        <w:tc>
          <w:tcPr>
            <w:tcW w:w="4536" w:type="dxa"/>
          </w:tcPr>
          <w:p w14:paraId="18141F11" w14:textId="1CDC9B00" w:rsidR="00D53D52" w:rsidRPr="006D4F38" w:rsidRDefault="00D53D52" w:rsidP="00D53D52">
            <w:r w:rsidRPr="006D4F38">
              <w:t xml:space="preserve">Asynchronous Server Gateway Interface, </w:t>
            </w:r>
            <w:r w:rsidR="00721F37" w:rsidRPr="006D4F38">
              <w:t>Nachfolger</w:t>
            </w:r>
            <w:r w:rsidRPr="006D4F38">
              <w:t xml:space="preserve"> des Web Server Gateway Interface ist ein Web Server welches die Bibliothek asyncio von Python unterstützt.</w:t>
            </w:r>
          </w:p>
        </w:tc>
      </w:tr>
      <w:tr w:rsidR="00D53D52" w:rsidRPr="006D4F38" w14:paraId="237AABB4" w14:textId="77777777" w:rsidTr="00D53D52">
        <w:tc>
          <w:tcPr>
            <w:tcW w:w="4535" w:type="dxa"/>
          </w:tcPr>
          <w:p w14:paraId="2ABFFEF4" w14:textId="049FE458" w:rsidR="00D53D52" w:rsidRPr="006D4F38" w:rsidRDefault="00D53D52" w:rsidP="00D53D52">
            <w:r w:rsidRPr="006D4F38">
              <w:t>Docstring</w:t>
            </w:r>
          </w:p>
        </w:tc>
        <w:tc>
          <w:tcPr>
            <w:tcW w:w="4536" w:type="dxa"/>
          </w:tcPr>
          <w:p w14:paraId="22A4B32E" w14:textId="0377F835" w:rsidR="00D53D52" w:rsidRPr="006D4F38" w:rsidRDefault="00D53D52" w:rsidP="00D53D52">
            <w:r w:rsidRPr="006D4F38">
              <w:t xml:space="preserve">Ein Docstring ist ein einzeiliger oder mehrzeiliger Kommentar </w:t>
            </w:r>
            <w:r w:rsidR="0052400E" w:rsidRPr="006D4F38">
              <w:t xml:space="preserve">in Python </w:t>
            </w:r>
            <w:r w:rsidRPr="006D4F38">
              <w:t>welcher die Funktion einer Funktion beschreibt.</w:t>
            </w:r>
          </w:p>
        </w:tc>
      </w:tr>
      <w:tr w:rsidR="00D53D52" w:rsidRPr="006D4F38" w14:paraId="17BC8756" w14:textId="77777777" w:rsidTr="00D53D52">
        <w:tc>
          <w:tcPr>
            <w:tcW w:w="4535" w:type="dxa"/>
          </w:tcPr>
          <w:p w14:paraId="1631F86C" w14:textId="2CFC2C40" w:rsidR="00D53D52" w:rsidRPr="006D4F38" w:rsidRDefault="00D53D52" w:rsidP="00D53D52">
            <w:r w:rsidRPr="006D4F38">
              <w:t>Sphinx</w:t>
            </w:r>
          </w:p>
        </w:tc>
        <w:tc>
          <w:tcPr>
            <w:tcW w:w="4536" w:type="dxa"/>
          </w:tcPr>
          <w:p w14:paraId="1613FC23" w14:textId="268319BC" w:rsidR="00D53D52" w:rsidRPr="006D4F38" w:rsidRDefault="00D53D52" w:rsidP="00D53D52">
            <w:r w:rsidRPr="006D4F38">
              <w:t>Sphinx ist ein Dokumentation Tool für Python, welches automatisch Docstrings zusammenstellen kann.</w:t>
            </w:r>
          </w:p>
        </w:tc>
      </w:tr>
      <w:tr w:rsidR="004F65FF" w:rsidRPr="006D4F38" w14:paraId="5A996C04" w14:textId="77777777" w:rsidTr="00D53D52">
        <w:tc>
          <w:tcPr>
            <w:tcW w:w="4535" w:type="dxa"/>
          </w:tcPr>
          <w:p w14:paraId="2A30BEE6" w14:textId="41B71920" w:rsidR="004F65FF" w:rsidRPr="006D4F38" w:rsidRDefault="004F65FF" w:rsidP="00D53D52">
            <w:r w:rsidRPr="006D4F38">
              <w:t>Mockups</w:t>
            </w:r>
          </w:p>
        </w:tc>
        <w:tc>
          <w:tcPr>
            <w:tcW w:w="4536" w:type="dxa"/>
          </w:tcPr>
          <w:p w14:paraId="2B183441" w14:textId="73ABC875" w:rsidR="004F65FF" w:rsidRPr="006D4F38" w:rsidRDefault="004F65FF" w:rsidP="00D53D52">
            <w:r w:rsidRPr="006D4F38">
              <w:t>Skizzen des Endresultats</w:t>
            </w:r>
          </w:p>
        </w:tc>
      </w:tr>
      <w:tr w:rsidR="00B93B32" w:rsidRPr="006D4F38" w14:paraId="5A4CA463" w14:textId="77777777" w:rsidTr="00D53D52">
        <w:tc>
          <w:tcPr>
            <w:tcW w:w="4535" w:type="dxa"/>
          </w:tcPr>
          <w:p w14:paraId="2D039126" w14:textId="0841AB3A" w:rsidR="00B93B32" w:rsidRPr="006D4F38" w:rsidRDefault="00B93B32" w:rsidP="00D53D52">
            <w:commentRangeStart w:id="68"/>
            <w:r w:rsidRPr="006D4F38">
              <w:t>Loriot</w:t>
            </w:r>
            <w:commentRangeEnd w:id="68"/>
            <w:r w:rsidR="00FF4564" w:rsidRPr="006D4F38">
              <w:rPr>
                <w:rStyle w:val="Kommentarzeichen"/>
              </w:rPr>
              <w:commentReference w:id="68"/>
            </w:r>
          </w:p>
        </w:tc>
        <w:tc>
          <w:tcPr>
            <w:tcW w:w="4536" w:type="dxa"/>
          </w:tcPr>
          <w:p w14:paraId="7CE43831" w14:textId="77777777" w:rsidR="00B93B32" w:rsidRPr="006D4F38" w:rsidRDefault="00B93B32" w:rsidP="00D53D52"/>
        </w:tc>
      </w:tr>
      <w:tr w:rsidR="00B93B32" w:rsidRPr="006D4F38" w14:paraId="6746F74F" w14:textId="77777777" w:rsidTr="00D53D52">
        <w:tc>
          <w:tcPr>
            <w:tcW w:w="4535" w:type="dxa"/>
          </w:tcPr>
          <w:p w14:paraId="0A77D52C" w14:textId="770304AE" w:rsidR="00B93B32" w:rsidRPr="006D4F38" w:rsidRDefault="00B93B32" w:rsidP="00D53D52">
            <w:r w:rsidRPr="006D4F38">
              <w:t>Websockets</w:t>
            </w:r>
          </w:p>
        </w:tc>
        <w:tc>
          <w:tcPr>
            <w:tcW w:w="4536" w:type="dxa"/>
          </w:tcPr>
          <w:p w14:paraId="32399CF3" w14:textId="77777777" w:rsidR="00B93B32" w:rsidRPr="006D4F38" w:rsidRDefault="00B93B32" w:rsidP="00D53D52"/>
        </w:tc>
      </w:tr>
      <w:tr w:rsidR="00B93B32" w:rsidRPr="006D4F38" w14:paraId="29E69212" w14:textId="77777777" w:rsidTr="00D53D52">
        <w:tc>
          <w:tcPr>
            <w:tcW w:w="4535" w:type="dxa"/>
          </w:tcPr>
          <w:p w14:paraId="427188EF" w14:textId="6D6B666E" w:rsidR="00B93B32" w:rsidRPr="006D4F38" w:rsidRDefault="00B93B32" w:rsidP="00D53D52">
            <w:r w:rsidRPr="006D4F38">
              <w:t>Uvicorn</w:t>
            </w:r>
          </w:p>
        </w:tc>
        <w:tc>
          <w:tcPr>
            <w:tcW w:w="4536" w:type="dxa"/>
          </w:tcPr>
          <w:p w14:paraId="189F149D" w14:textId="77777777" w:rsidR="00B93B32" w:rsidRPr="006D4F38" w:rsidRDefault="00B93B32" w:rsidP="00D53D52"/>
        </w:tc>
      </w:tr>
      <w:tr w:rsidR="00B93B32" w:rsidRPr="006D4F38" w14:paraId="1B5EA6BA" w14:textId="77777777" w:rsidTr="00D53D52">
        <w:tc>
          <w:tcPr>
            <w:tcW w:w="4535" w:type="dxa"/>
          </w:tcPr>
          <w:p w14:paraId="30153994" w14:textId="5F674181" w:rsidR="00B93B32" w:rsidRPr="006D4F38" w:rsidRDefault="00B93B32" w:rsidP="00D53D52">
            <w:r w:rsidRPr="006D4F38">
              <w:t>Nginx</w:t>
            </w:r>
          </w:p>
        </w:tc>
        <w:tc>
          <w:tcPr>
            <w:tcW w:w="4536" w:type="dxa"/>
          </w:tcPr>
          <w:p w14:paraId="394EB410" w14:textId="77777777" w:rsidR="00B93B32" w:rsidRPr="006D4F38" w:rsidRDefault="00B93B32" w:rsidP="00D53D52"/>
        </w:tc>
      </w:tr>
      <w:tr w:rsidR="00B93B32" w:rsidRPr="006D4F38" w14:paraId="5C435224" w14:textId="77777777" w:rsidTr="00D53D52">
        <w:tc>
          <w:tcPr>
            <w:tcW w:w="4535" w:type="dxa"/>
          </w:tcPr>
          <w:p w14:paraId="15AB3A52" w14:textId="7AC28F20" w:rsidR="00B93B32" w:rsidRPr="006D4F38" w:rsidRDefault="00B93B32" w:rsidP="00D53D52">
            <w:r w:rsidRPr="006D4F38">
              <w:t>Apache</w:t>
            </w:r>
          </w:p>
        </w:tc>
        <w:tc>
          <w:tcPr>
            <w:tcW w:w="4536" w:type="dxa"/>
          </w:tcPr>
          <w:p w14:paraId="64E91123" w14:textId="77777777" w:rsidR="00B93B32" w:rsidRPr="006D4F38" w:rsidRDefault="00B93B32" w:rsidP="00D53D52"/>
        </w:tc>
      </w:tr>
    </w:tbl>
    <w:p w14:paraId="5BEE049B" w14:textId="77777777" w:rsidR="00D53D52" w:rsidRPr="006D4F38" w:rsidRDefault="00D53D52" w:rsidP="00D53D52"/>
    <w:p w14:paraId="55E98215" w14:textId="2BE79654" w:rsidR="00A225F3" w:rsidRPr="006D4F38" w:rsidRDefault="00A225F3" w:rsidP="00A225F3">
      <w:pPr>
        <w:pStyle w:val="berschrift1"/>
      </w:pPr>
      <w:bookmarkStart w:id="69" w:name="_Toc35872936"/>
      <w:r w:rsidRPr="006D4F38">
        <w:lastRenderedPageBreak/>
        <w:t>Literaturverzeichnis</w:t>
      </w:r>
      <w:bookmarkEnd w:id="69"/>
    </w:p>
    <w:tbl>
      <w:tblPr>
        <w:tblStyle w:val="AvectrisTabelle"/>
        <w:tblW w:w="0" w:type="auto"/>
        <w:tblInd w:w="0" w:type="dxa"/>
        <w:tblLook w:val="04A0" w:firstRow="1" w:lastRow="0" w:firstColumn="1" w:lastColumn="0" w:noHBand="0" w:noVBand="1"/>
      </w:tblPr>
      <w:tblGrid>
        <w:gridCol w:w="3023"/>
        <w:gridCol w:w="3024"/>
        <w:gridCol w:w="3024"/>
      </w:tblGrid>
      <w:tr w:rsidR="00A225F3" w:rsidRPr="006D4F38" w14:paraId="6F88D089" w14:textId="77777777" w:rsidTr="00A225F3">
        <w:trPr>
          <w:cnfStyle w:val="100000000000" w:firstRow="1" w:lastRow="0" w:firstColumn="0" w:lastColumn="0" w:oddVBand="0" w:evenVBand="0" w:oddHBand="0" w:evenHBand="0" w:firstRowFirstColumn="0" w:firstRowLastColumn="0" w:lastRowFirstColumn="0" w:lastRowLastColumn="0"/>
        </w:trPr>
        <w:tc>
          <w:tcPr>
            <w:tcW w:w="3023" w:type="dxa"/>
          </w:tcPr>
          <w:p w14:paraId="7C62DF65" w14:textId="3189C95D" w:rsidR="00A225F3" w:rsidRPr="006D4F38" w:rsidRDefault="00A225F3" w:rsidP="00A225F3">
            <w:r w:rsidRPr="006D4F38">
              <w:t>Abgerufener Link</w:t>
            </w:r>
          </w:p>
        </w:tc>
        <w:tc>
          <w:tcPr>
            <w:tcW w:w="3024" w:type="dxa"/>
          </w:tcPr>
          <w:p w14:paraId="7821231E" w14:textId="0788D5CE" w:rsidR="00A225F3" w:rsidRPr="006D4F38" w:rsidRDefault="00A225F3" w:rsidP="00A225F3">
            <w:r w:rsidRPr="006D4F38">
              <w:t>Wann</w:t>
            </w:r>
          </w:p>
        </w:tc>
        <w:tc>
          <w:tcPr>
            <w:tcW w:w="3024" w:type="dxa"/>
          </w:tcPr>
          <w:p w14:paraId="2A4D38CD" w14:textId="0201EC53" w:rsidR="00A225F3" w:rsidRPr="006D4F38" w:rsidRDefault="00A225F3" w:rsidP="00A225F3">
            <w:r w:rsidRPr="006D4F38">
              <w:t>Begründung</w:t>
            </w:r>
          </w:p>
        </w:tc>
      </w:tr>
      <w:tr w:rsidR="00A225F3" w:rsidRPr="006D4F38" w14:paraId="2BD016BB" w14:textId="77777777" w:rsidTr="00A225F3">
        <w:tc>
          <w:tcPr>
            <w:tcW w:w="3023" w:type="dxa"/>
          </w:tcPr>
          <w:p w14:paraId="6EB4FD38" w14:textId="47D3B131" w:rsidR="00A225F3" w:rsidRPr="006D4F38" w:rsidRDefault="004F65FF" w:rsidP="00A225F3">
            <w:hyperlink r:id="rId51" w:history="1">
              <w:r w:rsidR="00A225F3" w:rsidRPr="006D4F38">
                <w:rPr>
                  <w:rStyle w:val="Hyperlink"/>
                </w:rPr>
                <w:t>https://www.chartjs.org/docs/latest/charts/line.html</w:t>
              </w:r>
            </w:hyperlink>
          </w:p>
        </w:tc>
        <w:tc>
          <w:tcPr>
            <w:tcW w:w="3024" w:type="dxa"/>
          </w:tcPr>
          <w:p w14:paraId="30634B73" w14:textId="61098362" w:rsidR="00A225F3" w:rsidRPr="006D4F38" w:rsidRDefault="00A225F3" w:rsidP="00A225F3">
            <w:r w:rsidRPr="006D4F38">
              <w:t>23.03.2020</w:t>
            </w:r>
          </w:p>
        </w:tc>
        <w:tc>
          <w:tcPr>
            <w:tcW w:w="3024" w:type="dxa"/>
          </w:tcPr>
          <w:p w14:paraId="6C52493A" w14:textId="225D05FD" w:rsidR="00A225F3" w:rsidRPr="006D4F38" w:rsidRDefault="00A225F3" w:rsidP="00A225F3">
            <w:r w:rsidRPr="006D4F38">
              <w:t>Hilfestellung für Chart.js Beispiel</w:t>
            </w:r>
            <w:r w:rsidR="00DF24BC" w:rsidRPr="006D4F38">
              <w:t>.</w:t>
            </w:r>
          </w:p>
        </w:tc>
      </w:tr>
      <w:tr w:rsidR="00A225F3" w:rsidRPr="006D4F38" w14:paraId="46FD39FB" w14:textId="77777777" w:rsidTr="00A225F3">
        <w:tc>
          <w:tcPr>
            <w:tcW w:w="3023" w:type="dxa"/>
          </w:tcPr>
          <w:p w14:paraId="6904C3B2" w14:textId="1E6ED045" w:rsidR="00A225F3" w:rsidRPr="006D4F38" w:rsidRDefault="004F65FF" w:rsidP="00A225F3">
            <w:hyperlink r:id="rId52" w:history="1">
              <w:r w:rsidR="00A225F3" w:rsidRPr="006D4F38">
                <w:rPr>
                  <w:rStyle w:val="Hyperlink"/>
                </w:rPr>
                <w:t>https://developer.mozilla.org/en-US/docs/Web/HTTP/Basics_of_HTTP/MIME_types/Common_types</w:t>
              </w:r>
            </w:hyperlink>
          </w:p>
        </w:tc>
        <w:tc>
          <w:tcPr>
            <w:tcW w:w="3024" w:type="dxa"/>
          </w:tcPr>
          <w:p w14:paraId="76D4739B" w14:textId="7B1797E4" w:rsidR="00A225F3" w:rsidRPr="006D4F38" w:rsidRDefault="00A225F3" w:rsidP="00A225F3">
            <w:r w:rsidRPr="006D4F38">
              <w:t>23.03.2020</w:t>
            </w:r>
          </w:p>
        </w:tc>
        <w:tc>
          <w:tcPr>
            <w:tcW w:w="3024" w:type="dxa"/>
          </w:tcPr>
          <w:p w14:paraId="4F63E962" w14:textId="21CE99DE" w:rsidR="00A225F3" w:rsidRPr="006D4F38" w:rsidRDefault="00A225F3" w:rsidP="00A225F3">
            <w:r w:rsidRPr="006D4F38">
              <w:t>Mime Types wurden für verschiedene Diagramme verwendet.</w:t>
            </w:r>
          </w:p>
        </w:tc>
      </w:tr>
      <w:tr w:rsidR="00A225F3" w:rsidRPr="006D4F38" w14:paraId="0A8B7615" w14:textId="77777777" w:rsidTr="00A225F3">
        <w:tc>
          <w:tcPr>
            <w:tcW w:w="3023" w:type="dxa"/>
          </w:tcPr>
          <w:p w14:paraId="71CD0CCB" w14:textId="25822F6C" w:rsidR="00A225F3" w:rsidRPr="006D4F38" w:rsidRDefault="004F65FF" w:rsidP="00A225F3">
            <w:hyperlink r:id="rId53" w:history="1">
              <w:r w:rsidR="00A225F3" w:rsidRPr="006D4F38">
                <w:rPr>
                  <w:rStyle w:val="Hyperlink"/>
                </w:rPr>
                <w:t>https://www.slant.co/options/10578/alternatives/~chart-js-alternatives</w:t>
              </w:r>
            </w:hyperlink>
          </w:p>
        </w:tc>
        <w:tc>
          <w:tcPr>
            <w:tcW w:w="3024" w:type="dxa"/>
          </w:tcPr>
          <w:p w14:paraId="6270C360" w14:textId="6585610E" w:rsidR="00A225F3" w:rsidRPr="006D4F38" w:rsidRDefault="00A225F3" w:rsidP="00A225F3">
            <w:r w:rsidRPr="006D4F38">
              <w:t>23.03.2020</w:t>
            </w:r>
          </w:p>
        </w:tc>
        <w:tc>
          <w:tcPr>
            <w:tcW w:w="3024" w:type="dxa"/>
          </w:tcPr>
          <w:p w14:paraId="1B042EFE" w14:textId="4CC65202" w:rsidR="00E10676" w:rsidRPr="006D4F38" w:rsidRDefault="00A225F3" w:rsidP="00A225F3">
            <w:r w:rsidRPr="006D4F38">
              <w:t xml:space="preserve">Hilfe Auswahl von JavaScript </w:t>
            </w:r>
            <w:r w:rsidR="00DF24BC" w:rsidRPr="006D4F38">
              <w:t>Diagramm Bibliotheken.</w:t>
            </w:r>
          </w:p>
        </w:tc>
      </w:tr>
      <w:tr w:rsidR="00E10676" w:rsidRPr="006D4F38" w14:paraId="61F370EA" w14:textId="77777777" w:rsidTr="00A225F3">
        <w:tc>
          <w:tcPr>
            <w:tcW w:w="3023" w:type="dxa"/>
          </w:tcPr>
          <w:p w14:paraId="417ADDD2" w14:textId="43D57091" w:rsidR="00E10676" w:rsidRPr="006D4F38" w:rsidRDefault="004F65FF" w:rsidP="00A225F3">
            <w:hyperlink r:id="rId54" w:history="1">
              <w:r w:rsidR="00E10676" w:rsidRPr="006D4F38">
                <w:rPr>
                  <w:rStyle w:val="Hyperlink"/>
                </w:rPr>
                <w:t>https://gionkunz.github.io/chartist-js/getting-started.html</w:t>
              </w:r>
            </w:hyperlink>
          </w:p>
        </w:tc>
        <w:tc>
          <w:tcPr>
            <w:tcW w:w="3024" w:type="dxa"/>
          </w:tcPr>
          <w:p w14:paraId="219CAA1E" w14:textId="394E8A51" w:rsidR="00E10676" w:rsidRPr="006D4F38" w:rsidRDefault="00E10676" w:rsidP="00A225F3">
            <w:r w:rsidRPr="006D4F38">
              <w:t>23.03.2020</w:t>
            </w:r>
          </w:p>
        </w:tc>
        <w:tc>
          <w:tcPr>
            <w:tcW w:w="3024" w:type="dxa"/>
          </w:tcPr>
          <w:p w14:paraId="1236F8CC" w14:textId="6AD86A1E" w:rsidR="00E10676" w:rsidRPr="006D4F38" w:rsidRDefault="00E10676" w:rsidP="00E10676">
            <w:r w:rsidRPr="006D4F38">
              <w:t>Hilfestellung für Chartist.js</w:t>
            </w:r>
          </w:p>
        </w:tc>
      </w:tr>
      <w:tr w:rsidR="0099436F" w:rsidRPr="006D4F38" w14:paraId="09BEE564" w14:textId="77777777" w:rsidTr="00A225F3">
        <w:tc>
          <w:tcPr>
            <w:tcW w:w="3023" w:type="dxa"/>
          </w:tcPr>
          <w:p w14:paraId="65B2204F" w14:textId="143D1BB1" w:rsidR="0099436F" w:rsidRPr="006D4F38" w:rsidRDefault="004F65FF" w:rsidP="00A225F3">
            <w:hyperlink r:id="rId55" w:history="1">
              <w:r w:rsidR="0099436F" w:rsidRPr="006D4F38">
                <w:rPr>
                  <w:rStyle w:val="Hyperlink"/>
                </w:rPr>
                <w:t>https://channels.readthedocs.io/en/latest/asgi.html</w:t>
              </w:r>
            </w:hyperlink>
          </w:p>
        </w:tc>
        <w:tc>
          <w:tcPr>
            <w:tcW w:w="3024" w:type="dxa"/>
          </w:tcPr>
          <w:p w14:paraId="7D8E5747" w14:textId="5358A0FA" w:rsidR="0099436F" w:rsidRPr="006D4F38" w:rsidRDefault="0099436F" w:rsidP="00A225F3">
            <w:r w:rsidRPr="006D4F38">
              <w:t>23.03.2020</w:t>
            </w:r>
          </w:p>
        </w:tc>
        <w:tc>
          <w:tcPr>
            <w:tcW w:w="3024" w:type="dxa"/>
          </w:tcPr>
          <w:p w14:paraId="58B7442A" w14:textId="658EF1F8" w:rsidR="0099436F" w:rsidRPr="006D4F38" w:rsidRDefault="0099436F" w:rsidP="00E10676">
            <w:r w:rsidRPr="006D4F38">
              <w:t>Hilfestellung für eigene Erklärung</w:t>
            </w:r>
          </w:p>
        </w:tc>
      </w:tr>
      <w:tr w:rsidR="0099436F" w:rsidRPr="006D4F38" w14:paraId="241BD9D0" w14:textId="77777777" w:rsidTr="00A225F3">
        <w:tc>
          <w:tcPr>
            <w:tcW w:w="3023" w:type="dxa"/>
          </w:tcPr>
          <w:p w14:paraId="4B6EE865" w14:textId="52A84A26" w:rsidR="0099436F" w:rsidRPr="006D4F38" w:rsidRDefault="004F65FF" w:rsidP="00A225F3">
            <w:hyperlink r:id="rId56" w:history="1">
              <w:r w:rsidR="0099436F" w:rsidRPr="006D4F38">
                <w:rPr>
                  <w:rStyle w:val="Hyperlink"/>
                </w:rPr>
                <w:t>https://de.wikipedia.org/wiki/Web_Server_Gateway_Interface</w:t>
              </w:r>
            </w:hyperlink>
          </w:p>
        </w:tc>
        <w:tc>
          <w:tcPr>
            <w:tcW w:w="3024" w:type="dxa"/>
          </w:tcPr>
          <w:p w14:paraId="78D64CB2" w14:textId="38731E6D" w:rsidR="0099436F" w:rsidRPr="006D4F38" w:rsidRDefault="0099436F" w:rsidP="00A225F3">
            <w:r w:rsidRPr="006D4F38">
              <w:t>23.03.2020</w:t>
            </w:r>
          </w:p>
        </w:tc>
        <w:tc>
          <w:tcPr>
            <w:tcW w:w="3024" w:type="dxa"/>
          </w:tcPr>
          <w:p w14:paraId="504938FB" w14:textId="5B3C7DBB" w:rsidR="0099436F" w:rsidRPr="006D4F38" w:rsidRDefault="0099436F" w:rsidP="00E10676">
            <w:r w:rsidRPr="006D4F38">
              <w:t>Hilfestellung für eigene Erklärung</w:t>
            </w:r>
          </w:p>
        </w:tc>
      </w:tr>
    </w:tbl>
    <w:p w14:paraId="6585C0DB" w14:textId="616B5BB8" w:rsidR="00A225F3" w:rsidRPr="006D4F38" w:rsidRDefault="00A225F3" w:rsidP="00A225F3"/>
    <w:p w14:paraId="6EAA91DC" w14:textId="28FBEC57" w:rsidR="007A61A6" w:rsidRPr="006D4F38" w:rsidRDefault="007A61A6" w:rsidP="007A61A6">
      <w:pPr>
        <w:pStyle w:val="berschrift1"/>
      </w:pPr>
      <w:bookmarkStart w:id="70" w:name="_Toc35872937"/>
      <w:r w:rsidRPr="006D4F38">
        <w:t>Abbildungsverzeichnis</w:t>
      </w:r>
      <w:bookmarkEnd w:id="70"/>
    </w:p>
    <w:p w14:paraId="54257AFA" w14:textId="0D3B1E9A" w:rsidR="00721F37" w:rsidRDefault="007A61A6">
      <w:pPr>
        <w:pStyle w:val="Abbildungsverzeichnis"/>
        <w:tabs>
          <w:tab w:val="right" w:leader="dot" w:pos="9061"/>
        </w:tabs>
        <w:rPr>
          <w:rFonts w:asciiTheme="minorHAnsi" w:eastAsiaTheme="minorEastAsia" w:hAnsiTheme="minorHAnsi"/>
          <w:noProof/>
          <w:sz w:val="22"/>
          <w:lang w:eastAsia="de-CH" w:bidi="ar-SA"/>
        </w:rPr>
      </w:pPr>
      <w:r w:rsidRPr="006D4F38">
        <w:fldChar w:fldCharType="begin"/>
      </w:r>
      <w:r w:rsidRPr="006D4F38">
        <w:instrText xml:space="preserve"> TOC \h \z \c "Abbildung" </w:instrText>
      </w:r>
      <w:r w:rsidRPr="006D4F38">
        <w:fldChar w:fldCharType="separate"/>
      </w:r>
      <w:hyperlink w:anchor="_Toc35934774" w:history="1">
        <w:r w:rsidR="00721F37" w:rsidRPr="00FF5EC1">
          <w:rPr>
            <w:rStyle w:val="Hyperlink"/>
            <w:noProof/>
          </w:rPr>
          <w:t>Abbildung 1 Chart.js Resultat</w:t>
        </w:r>
        <w:r w:rsidR="00721F37">
          <w:rPr>
            <w:noProof/>
            <w:webHidden/>
          </w:rPr>
          <w:tab/>
        </w:r>
        <w:r w:rsidR="00721F37">
          <w:rPr>
            <w:noProof/>
            <w:webHidden/>
          </w:rPr>
          <w:fldChar w:fldCharType="begin"/>
        </w:r>
        <w:r w:rsidR="00721F37">
          <w:rPr>
            <w:noProof/>
            <w:webHidden/>
          </w:rPr>
          <w:instrText xml:space="preserve"> PAGEREF _Toc35934774 \h </w:instrText>
        </w:r>
        <w:r w:rsidR="00721F37">
          <w:rPr>
            <w:noProof/>
            <w:webHidden/>
          </w:rPr>
        </w:r>
        <w:r w:rsidR="00721F37">
          <w:rPr>
            <w:noProof/>
            <w:webHidden/>
          </w:rPr>
          <w:fldChar w:fldCharType="separate"/>
        </w:r>
        <w:r w:rsidR="00721F37">
          <w:rPr>
            <w:noProof/>
            <w:webHidden/>
          </w:rPr>
          <w:t>15</w:t>
        </w:r>
        <w:r w:rsidR="00721F37">
          <w:rPr>
            <w:noProof/>
            <w:webHidden/>
          </w:rPr>
          <w:fldChar w:fldCharType="end"/>
        </w:r>
      </w:hyperlink>
    </w:p>
    <w:p w14:paraId="3CEBAFD9" w14:textId="0667D107"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75" w:history="1">
        <w:r w:rsidRPr="00FF5EC1">
          <w:rPr>
            <w:rStyle w:val="Hyperlink"/>
            <w:noProof/>
          </w:rPr>
          <w:t>Abbildung 2 Chart.js Code</w:t>
        </w:r>
        <w:r>
          <w:rPr>
            <w:noProof/>
            <w:webHidden/>
          </w:rPr>
          <w:tab/>
        </w:r>
        <w:r>
          <w:rPr>
            <w:noProof/>
            <w:webHidden/>
          </w:rPr>
          <w:fldChar w:fldCharType="begin"/>
        </w:r>
        <w:r>
          <w:rPr>
            <w:noProof/>
            <w:webHidden/>
          </w:rPr>
          <w:instrText xml:space="preserve"> PAGEREF _Toc35934775 \h </w:instrText>
        </w:r>
        <w:r>
          <w:rPr>
            <w:noProof/>
            <w:webHidden/>
          </w:rPr>
        </w:r>
        <w:r>
          <w:rPr>
            <w:noProof/>
            <w:webHidden/>
          </w:rPr>
          <w:fldChar w:fldCharType="separate"/>
        </w:r>
        <w:r>
          <w:rPr>
            <w:noProof/>
            <w:webHidden/>
          </w:rPr>
          <w:t>15</w:t>
        </w:r>
        <w:r>
          <w:rPr>
            <w:noProof/>
            <w:webHidden/>
          </w:rPr>
          <w:fldChar w:fldCharType="end"/>
        </w:r>
      </w:hyperlink>
    </w:p>
    <w:p w14:paraId="38C5E84E" w14:textId="5182C735"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76" w:history="1">
        <w:r w:rsidRPr="00FF5EC1">
          <w:rPr>
            <w:rStyle w:val="Hyperlink"/>
            <w:noProof/>
          </w:rPr>
          <w:t>Abbildung 3 Chartist.js Resultat</w:t>
        </w:r>
        <w:r>
          <w:rPr>
            <w:noProof/>
            <w:webHidden/>
          </w:rPr>
          <w:tab/>
        </w:r>
        <w:r>
          <w:rPr>
            <w:noProof/>
            <w:webHidden/>
          </w:rPr>
          <w:fldChar w:fldCharType="begin"/>
        </w:r>
        <w:r>
          <w:rPr>
            <w:noProof/>
            <w:webHidden/>
          </w:rPr>
          <w:instrText xml:space="preserve"> PAGEREF _Toc35934776 \h </w:instrText>
        </w:r>
        <w:r>
          <w:rPr>
            <w:noProof/>
            <w:webHidden/>
          </w:rPr>
        </w:r>
        <w:r>
          <w:rPr>
            <w:noProof/>
            <w:webHidden/>
          </w:rPr>
          <w:fldChar w:fldCharType="separate"/>
        </w:r>
        <w:r>
          <w:rPr>
            <w:noProof/>
            <w:webHidden/>
          </w:rPr>
          <w:t>15</w:t>
        </w:r>
        <w:r>
          <w:rPr>
            <w:noProof/>
            <w:webHidden/>
          </w:rPr>
          <w:fldChar w:fldCharType="end"/>
        </w:r>
      </w:hyperlink>
    </w:p>
    <w:p w14:paraId="1B6DD553" w14:textId="08496594"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77" w:history="1">
        <w:r w:rsidRPr="00FF5EC1">
          <w:rPr>
            <w:rStyle w:val="Hyperlink"/>
            <w:noProof/>
          </w:rPr>
          <w:t>Abbildung 4 Chartis.js Code</w:t>
        </w:r>
        <w:r>
          <w:rPr>
            <w:noProof/>
            <w:webHidden/>
          </w:rPr>
          <w:tab/>
        </w:r>
        <w:r>
          <w:rPr>
            <w:noProof/>
            <w:webHidden/>
          </w:rPr>
          <w:fldChar w:fldCharType="begin"/>
        </w:r>
        <w:r>
          <w:rPr>
            <w:noProof/>
            <w:webHidden/>
          </w:rPr>
          <w:instrText xml:space="preserve"> PAGEREF _Toc35934777 \h </w:instrText>
        </w:r>
        <w:r>
          <w:rPr>
            <w:noProof/>
            <w:webHidden/>
          </w:rPr>
        </w:r>
        <w:r>
          <w:rPr>
            <w:noProof/>
            <w:webHidden/>
          </w:rPr>
          <w:fldChar w:fldCharType="separate"/>
        </w:r>
        <w:r>
          <w:rPr>
            <w:noProof/>
            <w:webHidden/>
          </w:rPr>
          <w:t>15</w:t>
        </w:r>
        <w:r>
          <w:rPr>
            <w:noProof/>
            <w:webHidden/>
          </w:rPr>
          <w:fldChar w:fldCharType="end"/>
        </w:r>
      </w:hyperlink>
    </w:p>
    <w:p w14:paraId="5F9D9496" w14:textId="199D76DB"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78" w:history="1">
        <w:r w:rsidRPr="00FF5EC1">
          <w:rPr>
            <w:rStyle w:val="Hyperlink"/>
            <w:noProof/>
          </w:rPr>
          <w:t>Abbildung 5 Sensor Wert Ablauf</w:t>
        </w:r>
        <w:r>
          <w:rPr>
            <w:noProof/>
            <w:webHidden/>
          </w:rPr>
          <w:tab/>
        </w:r>
        <w:r>
          <w:rPr>
            <w:noProof/>
            <w:webHidden/>
          </w:rPr>
          <w:fldChar w:fldCharType="begin"/>
        </w:r>
        <w:r>
          <w:rPr>
            <w:noProof/>
            <w:webHidden/>
          </w:rPr>
          <w:instrText xml:space="preserve"> PAGEREF _Toc35934778 \h </w:instrText>
        </w:r>
        <w:r>
          <w:rPr>
            <w:noProof/>
            <w:webHidden/>
          </w:rPr>
        </w:r>
        <w:r>
          <w:rPr>
            <w:noProof/>
            <w:webHidden/>
          </w:rPr>
          <w:fldChar w:fldCharType="separate"/>
        </w:r>
        <w:r>
          <w:rPr>
            <w:noProof/>
            <w:webHidden/>
          </w:rPr>
          <w:t>16</w:t>
        </w:r>
        <w:r>
          <w:rPr>
            <w:noProof/>
            <w:webHidden/>
          </w:rPr>
          <w:fldChar w:fldCharType="end"/>
        </w:r>
      </w:hyperlink>
    </w:p>
    <w:p w14:paraId="3B5A2A9D" w14:textId="1691095B"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79" w:history="1">
        <w:r w:rsidRPr="00FF5EC1">
          <w:rPr>
            <w:rStyle w:val="Hyperlink"/>
            <w:noProof/>
          </w:rPr>
          <w:t>Abbildung 6 Chromium Entwickler Modus</w:t>
        </w:r>
        <w:r>
          <w:rPr>
            <w:noProof/>
            <w:webHidden/>
          </w:rPr>
          <w:tab/>
        </w:r>
        <w:r>
          <w:rPr>
            <w:noProof/>
            <w:webHidden/>
          </w:rPr>
          <w:fldChar w:fldCharType="begin"/>
        </w:r>
        <w:r>
          <w:rPr>
            <w:noProof/>
            <w:webHidden/>
          </w:rPr>
          <w:instrText xml:space="preserve"> PAGEREF _Toc35934779 \h </w:instrText>
        </w:r>
        <w:r>
          <w:rPr>
            <w:noProof/>
            <w:webHidden/>
          </w:rPr>
        </w:r>
        <w:r>
          <w:rPr>
            <w:noProof/>
            <w:webHidden/>
          </w:rPr>
          <w:fldChar w:fldCharType="separate"/>
        </w:r>
        <w:r>
          <w:rPr>
            <w:noProof/>
            <w:webHidden/>
          </w:rPr>
          <w:t>16</w:t>
        </w:r>
        <w:r>
          <w:rPr>
            <w:noProof/>
            <w:webHidden/>
          </w:rPr>
          <w:fldChar w:fldCharType="end"/>
        </w:r>
      </w:hyperlink>
    </w:p>
    <w:p w14:paraId="0D21A700" w14:textId="6639FA9E"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80" w:history="1">
        <w:r w:rsidRPr="00FF5EC1">
          <w:rPr>
            <w:rStyle w:val="Hyperlink"/>
            <w:noProof/>
          </w:rPr>
          <w:t>Abbildung 7 Chromium Responsive Modus</w:t>
        </w:r>
        <w:r>
          <w:rPr>
            <w:noProof/>
            <w:webHidden/>
          </w:rPr>
          <w:tab/>
        </w:r>
        <w:r>
          <w:rPr>
            <w:noProof/>
            <w:webHidden/>
          </w:rPr>
          <w:fldChar w:fldCharType="begin"/>
        </w:r>
        <w:r>
          <w:rPr>
            <w:noProof/>
            <w:webHidden/>
          </w:rPr>
          <w:instrText xml:space="preserve"> PAGEREF _Toc35934780 \h </w:instrText>
        </w:r>
        <w:r>
          <w:rPr>
            <w:noProof/>
            <w:webHidden/>
          </w:rPr>
        </w:r>
        <w:r>
          <w:rPr>
            <w:noProof/>
            <w:webHidden/>
          </w:rPr>
          <w:fldChar w:fldCharType="separate"/>
        </w:r>
        <w:r>
          <w:rPr>
            <w:noProof/>
            <w:webHidden/>
          </w:rPr>
          <w:t>17</w:t>
        </w:r>
        <w:r>
          <w:rPr>
            <w:noProof/>
            <w:webHidden/>
          </w:rPr>
          <w:fldChar w:fldCharType="end"/>
        </w:r>
      </w:hyperlink>
    </w:p>
    <w:p w14:paraId="5F1055EF" w14:textId="61AF3CA3"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81" w:history="1">
        <w:r w:rsidRPr="00FF5EC1">
          <w:rPr>
            <w:rStyle w:val="Hyperlink"/>
            <w:noProof/>
          </w:rPr>
          <w:t>Abbildung 8 Google Style Docstrings</w:t>
        </w:r>
        <w:r>
          <w:rPr>
            <w:noProof/>
            <w:webHidden/>
          </w:rPr>
          <w:tab/>
        </w:r>
        <w:r>
          <w:rPr>
            <w:noProof/>
            <w:webHidden/>
          </w:rPr>
          <w:fldChar w:fldCharType="begin"/>
        </w:r>
        <w:r>
          <w:rPr>
            <w:noProof/>
            <w:webHidden/>
          </w:rPr>
          <w:instrText xml:space="preserve"> PAGEREF _Toc35934781 \h </w:instrText>
        </w:r>
        <w:r>
          <w:rPr>
            <w:noProof/>
            <w:webHidden/>
          </w:rPr>
        </w:r>
        <w:r>
          <w:rPr>
            <w:noProof/>
            <w:webHidden/>
          </w:rPr>
          <w:fldChar w:fldCharType="separate"/>
        </w:r>
        <w:r>
          <w:rPr>
            <w:noProof/>
            <w:webHidden/>
          </w:rPr>
          <w:t>17</w:t>
        </w:r>
        <w:r>
          <w:rPr>
            <w:noProof/>
            <w:webHidden/>
          </w:rPr>
          <w:fldChar w:fldCharType="end"/>
        </w:r>
      </w:hyperlink>
    </w:p>
    <w:p w14:paraId="10BD8EBD" w14:textId="5BF45734"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82" w:history="1">
        <w:r w:rsidRPr="00FF5EC1">
          <w:rPr>
            <w:rStyle w:val="Hyperlink"/>
            <w:noProof/>
          </w:rPr>
          <w:t>Abbildung 9 Use Case</w:t>
        </w:r>
        <w:r>
          <w:rPr>
            <w:noProof/>
            <w:webHidden/>
          </w:rPr>
          <w:tab/>
        </w:r>
        <w:r>
          <w:rPr>
            <w:noProof/>
            <w:webHidden/>
          </w:rPr>
          <w:fldChar w:fldCharType="begin"/>
        </w:r>
        <w:r>
          <w:rPr>
            <w:noProof/>
            <w:webHidden/>
          </w:rPr>
          <w:instrText xml:space="preserve"> PAGEREF _Toc35934782 \h </w:instrText>
        </w:r>
        <w:r>
          <w:rPr>
            <w:noProof/>
            <w:webHidden/>
          </w:rPr>
        </w:r>
        <w:r>
          <w:rPr>
            <w:noProof/>
            <w:webHidden/>
          </w:rPr>
          <w:fldChar w:fldCharType="separate"/>
        </w:r>
        <w:r>
          <w:rPr>
            <w:noProof/>
            <w:webHidden/>
          </w:rPr>
          <w:t>19</w:t>
        </w:r>
        <w:r>
          <w:rPr>
            <w:noProof/>
            <w:webHidden/>
          </w:rPr>
          <w:fldChar w:fldCharType="end"/>
        </w:r>
      </w:hyperlink>
    </w:p>
    <w:p w14:paraId="5319A520" w14:textId="6233B695"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83" w:history="1">
        <w:r w:rsidRPr="00FF5EC1">
          <w:rPr>
            <w:rStyle w:val="Hyperlink"/>
            <w:noProof/>
          </w:rPr>
          <w:t>Abbildung 10 System Aufbau</w:t>
        </w:r>
        <w:r>
          <w:rPr>
            <w:noProof/>
            <w:webHidden/>
          </w:rPr>
          <w:tab/>
        </w:r>
        <w:r>
          <w:rPr>
            <w:noProof/>
            <w:webHidden/>
          </w:rPr>
          <w:fldChar w:fldCharType="begin"/>
        </w:r>
        <w:r>
          <w:rPr>
            <w:noProof/>
            <w:webHidden/>
          </w:rPr>
          <w:instrText xml:space="preserve"> PAGEREF _Toc35934783 \h </w:instrText>
        </w:r>
        <w:r>
          <w:rPr>
            <w:noProof/>
            <w:webHidden/>
          </w:rPr>
        </w:r>
        <w:r>
          <w:rPr>
            <w:noProof/>
            <w:webHidden/>
          </w:rPr>
          <w:fldChar w:fldCharType="separate"/>
        </w:r>
        <w:r>
          <w:rPr>
            <w:noProof/>
            <w:webHidden/>
          </w:rPr>
          <w:t>20</w:t>
        </w:r>
        <w:r>
          <w:rPr>
            <w:noProof/>
            <w:webHidden/>
          </w:rPr>
          <w:fldChar w:fldCharType="end"/>
        </w:r>
      </w:hyperlink>
    </w:p>
    <w:p w14:paraId="19E0ACDF" w14:textId="406D55E5"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84" w:history="1">
        <w:r w:rsidRPr="00FF5EC1">
          <w:rPr>
            <w:rStyle w:val="Hyperlink"/>
            <w:noProof/>
          </w:rPr>
          <w:t>Abbildung 11 Authentifizierung Ablauf</w:t>
        </w:r>
        <w:r>
          <w:rPr>
            <w:noProof/>
            <w:webHidden/>
          </w:rPr>
          <w:tab/>
        </w:r>
        <w:r>
          <w:rPr>
            <w:noProof/>
            <w:webHidden/>
          </w:rPr>
          <w:fldChar w:fldCharType="begin"/>
        </w:r>
        <w:r>
          <w:rPr>
            <w:noProof/>
            <w:webHidden/>
          </w:rPr>
          <w:instrText xml:space="preserve"> PAGEREF _Toc35934784 \h </w:instrText>
        </w:r>
        <w:r>
          <w:rPr>
            <w:noProof/>
            <w:webHidden/>
          </w:rPr>
        </w:r>
        <w:r>
          <w:rPr>
            <w:noProof/>
            <w:webHidden/>
          </w:rPr>
          <w:fldChar w:fldCharType="separate"/>
        </w:r>
        <w:r>
          <w:rPr>
            <w:noProof/>
            <w:webHidden/>
          </w:rPr>
          <w:t>22</w:t>
        </w:r>
        <w:r>
          <w:rPr>
            <w:noProof/>
            <w:webHidden/>
          </w:rPr>
          <w:fldChar w:fldCharType="end"/>
        </w:r>
      </w:hyperlink>
    </w:p>
    <w:p w14:paraId="5B549E3C" w14:textId="6353825A"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85" w:history="1">
        <w:r w:rsidRPr="00FF5EC1">
          <w:rPr>
            <w:rStyle w:val="Hyperlink"/>
            <w:noProof/>
          </w:rPr>
          <w:t>Abbildung 12 Admin Dashboard</w:t>
        </w:r>
        <w:r>
          <w:rPr>
            <w:noProof/>
            <w:webHidden/>
          </w:rPr>
          <w:tab/>
        </w:r>
        <w:r>
          <w:rPr>
            <w:noProof/>
            <w:webHidden/>
          </w:rPr>
          <w:fldChar w:fldCharType="begin"/>
        </w:r>
        <w:r>
          <w:rPr>
            <w:noProof/>
            <w:webHidden/>
          </w:rPr>
          <w:instrText xml:space="preserve"> PAGEREF _Toc35934785 \h </w:instrText>
        </w:r>
        <w:r>
          <w:rPr>
            <w:noProof/>
            <w:webHidden/>
          </w:rPr>
        </w:r>
        <w:r>
          <w:rPr>
            <w:noProof/>
            <w:webHidden/>
          </w:rPr>
          <w:fldChar w:fldCharType="separate"/>
        </w:r>
        <w:r>
          <w:rPr>
            <w:noProof/>
            <w:webHidden/>
          </w:rPr>
          <w:t>22</w:t>
        </w:r>
        <w:r>
          <w:rPr>
            <w:noProof/>
            <w:webHidden/>
          </w:rPr>
          <w:fldChar w:fldCharType="end"/>
        </w:r>
      </w:hyperlink>
    </w:p>
    <w:p w14:paraId="5847389D" w14:textId="0BE4D77A"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86" w:history="1">
        <w:r w:rsidRPr="00FF5EC1">
          <w:rPr>
            <w:rStyle w:val="Hyperlink"/>
            <w:noProof/>
          </w:rPr>
          <w:t>Abbildung 13 Personal Seite</w:t>
        </w:r>
        <w:r>
          <w:rPr>
            <w:noProof/>
            <w:webHidden/>
          </w:rPr>
          <w:tab/>
        </w:r>
        <w:r>
          <w:rPr>
            <w:noProof/>
            <w:webHidden/>
          </w:rPr>
          <w:fldChar w:fldCharType="begin"/>
        </w:r>
        <w:r>
          <w:rPr>
            <w:noProof/>
            <w:webHidden/>
          </w:rPr>
          <w:instrText xml:space="preserve"> PAGEREF _Toc35934786 \h </w:instrText>
        </w:r>
        <w:r>
          <w:rPr>
            <w:noProof/>
            <w:webHidden/>
          </w:rPr>
        </w:r>
        <w:r>
          <w:rPr>
            <w:noProof/>
            <w:webHidden/>
          </w:rPr>
          <w:fldChar w:fldCharType="separate"/>
        </w:r>
        <w:r>
          <w:rPr>
            <w:noProof/>
            <w:webHidden/>
          </w:rPr>
          <w:t>23</w:t>
        </w:r>
        <w:r>
          <w:rPr>
            <w:noProof/>
            <w:webHidden/>
          </w:rPr>
          <w:fldChar w:fldCharType="end"/>
        </w:r>
      </w:hyperlink>
    </w:p>
    <w:p w14:paraId="3F53D08D" w14:textId="7F8FB5F5"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87" w:history="1">
        <w:r w:rsidRPr="00FF5EC1">
          <w:rPr>
            <w:rStyle w:val="Hyperlink"/>
            <w:noProof/>
          </w:rPr>
          <w:t>Abbildung 14 Räume Verwaltung</w:t>
        </w:r>
        <w:r>
          <w:rPr>
            <w:noProof/>
            <w:webHidden/>
          </w:rPr>
          <w:tab/>
        </w:r>
        <w:r>
          <w:rPr>
            <w:noProof/>
            <w:webHidden/>
          </w:rPr>
          <w:fldChar w:fldCharType="begin"/>
        </w:r>
        <w:r>
          <w:rPr>
            <w:noProof/>
            <w:webHidden/>
          </w:rPr>
          <w:instrText xml:space="preserve"> PAGEREF _Toc35934787 \h </w:instrText>
        </w:r>
        <w:r>
          <w:rPr>
            <w:noProof/>
            <w:webHidden/>
          </w:rPr>
        </w:r>
        <w:r>
          <w:rPr>
            <w:noProof/>
            <w:webHidden/>
          </w:rPr>
          <w:fldChar w:fldCharType="separate"/>
        </w:r>
        <w:r>
          <w:rPr>
            <w:noProof/>
            <w:webHidden/>
          </w:rPr>
          <w:t>24</w:t>
        </w:r>
        <w:r>
          <w:rPr>
            <w:noProof/>
            <w:webHidden/>
          </w:rPr>
          <w:fldChar w:fldCharType="end"/>
        </w:r>
      </w:hyperlink>
    </w:p>
    <w:p w14:paraId="0D74922F" w14:textId="252575A7"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88" w:history="1">
        <w:r w:rsidRPr="00FF5EC1">
          <w:rPr>
            <w:rStyle w:val="Hyperlink"/>
            <w:noProof/>
          </w:rPr>
          <w:t>Abbildung 15 Raum Ansicht</w:t>
        </w:r>
        <w:r>
          <w:rPr>
            <w:noProof/>
            <w:webHidden/>
          </w:rPr>
          <w:tab/>
        </w:r>
        <w:r>
          <w:rPr>
            <w:noProof/>
            <w:webHidden/>
          </w:rPr>
          <w:fldChar w:fldCharType="begin"/>
        </w:r>
        <w:r>
          <w:rPr>
            <w:noProof/>
            <w:webHidden/>
          </w:rPr>
          <w:instrText xml:space="preserve"> PAGEREF _Toc35934788 \h </w:instrText>
        </w:r>
        <w:r>
          <w:rPr>
            <w:noProof/>
            <w:webHidden/>
          </w:rPr>
        </w:r>
        <w:r>
          <w:rPr>
            <w:noProof/>
            <w:webHidden/>
          </w:rPr>
          <w:fldChar w:fldCharType="separate"/>
        </w:r>
        <w:r>
          <w:rPr>
            <w:noProof/>
            <w:webHidden/>
          </w:rPr>
          <w:t>25</w:t>
        </w:r>
        <w:r>
          <w:rPr>
            <w:noProof/>
            <w:webHidden/>
          </w:rPr>
          <w:fldChar w:fldCharType="end"/>
        </w:r>
      </w:hyperlink>
    </w:p>
    <w:p w14:paraId="4C18CA33" w14:textId="6E8B023F"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89" w:history="1">
        <w:r w:rsidRPr="00FF5EC1">
          <w:rPr>
            <w:rStyle w:val="Hyperlink"/>
            <w:noProof/>
          </w:rPr>
          <w:t>Abbildung 16 Sensoren Verwaltung</w:t>
        </w:r>
        <w:r>
          <w:rPr>
            <w:noProof/>
            <w:webHidden/>
          </w:rPr>
          <w:tab/>
        </w:r>
        <w:r>
          <w:rPr>
            <w:noProof/>
            <w:webHidden/>
          </w:rPr>
          <w:fldChar w:fldCharType="begin"/>
        </w:r>
        <w:r>
          <w:rPr>
            <w:noProof/>
            <w:webHidden/>
          </w:rPr>
          <w:instrText xml:space="preserve"> PAGEREF _Toc35934789 \h </w:instrText>
        </w:r>
        <w:r>
          <w:rPr>
            <w:noProof/>
            <w:webHidden/>
          </w:rPr>
        </w:r>
        <w:r>
          <w:rPr>
            <w:noProof/>
            <w:webHidden/>
          </w:rPr>
          <w:fldChar w:fldCharType="separate"/>
        </w:r>
        <w:r>
          <w:rPr>
            <w:noProof/>
            <w:webHidden/>
          </w:rPr>
          <w:t>26</w:t>
        </w:r>
        <w:r>
          <w:rPr>
            <w:noProof/>
            <w:webHidden/>
          </w:rPr>
          <w:fldChar w:fldCharType="end"/>
        </w:r>
      </w:hyperlink>
    </w:p>
    <w:p w14:paraId="6E11D80C" w14:textId="7209C368"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90" w:history="1">
        <w:r w:rsidRPr="00FF5EC1">
          <w:rPr>
            <w:rStyle w:val="Hyperlink"/>
            <w:noProof/>
          </w:rPr>
          <w:t>Abbildung 17 Sensor Ansicht</w:t>
        </w:r>
        <w:r>
          <w:rPr>
            <w:noProof/>
            <w:webHidden/>
          </w:rPr>
          <w:tab/>
        </w:r>
        <w:r>
          <w:rPr>
            <w:noProof/>
            <w:webHidden/>
          </w:rPr>
          <w:fldChar w:fldCharType="begin"/>
        </w:r>
        <w:r>
          <w:rPr>
            <w:noProof/>
            <w:webHidden/>
          </w:rPr>
          <w:instrText xml:space="preserve"> PAGEREF _Toc35934790 \h </w:instrText>
        </w:r>
        <w:r>
          <w:rPr>
            <w:noProof/>
            <w:webHidden/>
          </w:rPr>
        </w:r>
        <w:r>
          <w:rPr>
            <w:noProof/>
            <w:webHidden/>
          </w:rPr>
          <w:fldChar w:fldCharType="separate"/>
        </w:r>
        <w:r>
          <w:rPr>
            <w:noProof/>
            <w:webHidden/>
          </w:rPr>
          <w:t>27</w:t>
        </w:r>
        <w:r>
          <w:rPr>
            <w:noProof/>
            <w:webHidden/>
          </w:rPr>
          <w:fldChar w:fldCharType="end"/>
        </w:r>
      </w:hyperlink>
    </w:p>
    <w:p w14:paraId="3D9A362D" w14:textId="34099DE1" w:rsidR="00721F37" w:rsidRDefault="00721F37">
      <w:pPr>
        <w:pStyle w:val="Abbildungsverzeichnis"/>
        <w:tabs>
          <w:tab w:val="right" w:leader="dot" w:pos="9061"/>
        </w:tabs>
        <w:rPr>
          <w:rFonts w:asciiTheme="minorHAnsi" w:eastAsiaTheme="minorEastAsia" w:hAnsiTheme="minorHAnsi"/>
          <w:noProof/>
          <w:sz w:val="22"/>
          <w:lang w:eastAsia="de-CH" w:bidi="ar-SA"/>
        </w:rPr>
      </w:pPr>
      <w:hyperlink w:anchor="_Toc35934791" w:history="1">
        <w:r w:rsidRPr="00FF5EC1">
          <w:rPr>
            <w:rStyle w:val="Hyperlink"/>
            <w:noProof/>
          </w:rPr>
          <w:t>Abbildung 18 Dashboard Reinigungspersonal</w:t>
        </w:r>
        <w:r>
          <w:rPr>
            <w:noProof/>
            <w:webHidden/>
          </w:rPr>
          <w:tab/>
        </w:r>
        <w:r>
          <w:rPr>
            <w:noProof/>
            <w:webHidden/>
          </w:rPr>
          <w:fldChar w:fldCharType="begin"/>
        </w:r>
        <w:r>
          <w:rPr>
            <w:noProof/>
            <w:webHidden/>
          </w:rPr>
          <w:instrText xml:space="preserve"> PAGEREF _Toc35934791 \h </w:instrText>
        </w:r>
        <w:r>
          <w:rPr>
            <w:noProof/>
            <w:webHidden/>
          </w:rPr>
        </w:r>
        <w:r>
          <w:rPr>
            <w:noProof/>
            <w:webHidden/>
          </w:rPr>
          <w:fldChar w:fldCharType="separate"/>
        </w:r>
        <w:r>
          <w:rPr>
            <w:noProof/>
            <w:webHidden/>
          </w:rPr>
          <w:t>28</w:t>
        </w:r>
        <w:r>
          <w:rPr>
            <w:noProof/>
            <w:webHidden/>
          </w:rPr>
          <w:fldChar w:fldCharType="end"/>
        </w:r>
      </w:hyperlink>
    </w:p>
    <w:p w14:paraId="63A680DF" w14:textId="0621A78D" w:rsidR="007A61A6" w:rsidRPr="006D4F38" w:rsidRDefault="007A61A6" w:rsidP="007A61A6">
      <w:r w:rsidRPr="006D4F38">
        <w:fldChar w:fldCharType="end"/>
      </w:r>
    </w:p>
    <w:sectPr w:rsidR="007A61A6" w:rsidRPr="006D4F38" w:rsidSect="007F11DF">
      <w:pgSz w:w="11906" w:h="16838"/>
      <w:pgMar w:top="1021" w:right="1134" w:bottom="1134" w:left="1701" w:header="1020" w:footer="102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8" w:author="Egger Nils AVECTRIS" w:date="2020-03-23T14:56:00Z" w:initials="ENA">
    <w:p w14:paraId="1B32EB0D" w14:textId="419A2DD3" w:rsidR="005D51CF" w:rsidRDefault="005D51CF">
      <w:pPr>
        <w:pStyle w:val="Kommentartext"/>
      </w:pPr>
      <w:r>
        <w:rPr>
          <w:rStyle w:val="Kommentarzeichen"/>
        </w:rPr>
        <w:annotationRef/>
      </w:r>
      <w:r>
        <w:t>File verlinke</w:t>
      </w:r>
    </w:p>
  </w:comment>
  <w:comment w:id="51" w:author="Egger Nils AVECTRIS" w:date="2020-03-23T12:09:00Z" w:initials="ENA">
    <w:p w14:paraId="4BDB0607" w14:textId="77777777" w:rsidR="005D51CF" w:rsidRDefault="005D51CF">
      <w:pPr>
        <w:pStyle w:val="Kommentartext"/>
      </w:pPr>
      <w:r>
        <w:rPr>
          <w:rStyle w:val="Kommentarzeichen"/>
        </w:rPr>
        <w:annotationRef/>
      </w:r>
      <w:r>
        <w:t>Link hinzufügen</w:t>
      </w:r>
    </w:p>
  </w:comment>
  <w:comment w:id="68" w:author="Egger Nils AVECTRIS" w:date="2020-03-24T07:54:00Z" w:initials="ENA">
    <w:p w14:paraId="7B7E41BD" w14:textId="233925EC" w:rsidR="005D51CF" w:rsidRDefault="005D51CF">
      <w:pPr>
        <w:pStyle w:val="Kommentartext"/>
      </w:pPr>
      <w:r>
        <w:rPr>
          <w:rStyle w:val="Kommentarzeichen"/>
        </w:rPr>
        <w:annotationRef/>
      </w:r>
      <w:r>
        <w:t>TODO Beschreibung einfügen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2EB0D" w15:done="0"/>
  <w15:commentEx w15:paraId="4BDB0607" w15:done="0"/>
  <w15:commentEx w15:paraId="7B7E41BD"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63A52A" w14:textId="77777777" w:rsidR="00323707" w:rsidRDefault="00323707" w:rsidP="00E42095">
      <w:pPr>
        <w:spacing w:line="240" w:lineRule="auto"/>
      </w:pPr>
      <w:r>
        <w:separator/>
      </w:r>
    </w:p>
  </w:endnote>
  <w:endnote w:type="continuationSeparator" w:id="0">
    <w:p w14:paraId="26A1A278" w14:textId="77777777" w:rsidR="00323707" w:rsidRDefault="00323707" w:rsidP="00E420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45"/>
      <w:gridCol w:w="4526"/>
    </w:tblGrid>
    <w:tr w:rsidR="005D51CF" w14:paraId="60CAECFA" w14:textId="77777777" w:rsidTr="00611FE4">
      <w:trPr>
        <w:trHeight w:val="1984"/>
      </w:trPr>
      <w:tc>
        <w:tcPr>
          <w:tcW w:w="4545" w:type="dxa"/>
          <w:vAlign w:val="bottom"/>
        </w:tcPr>
        <w:p w14:paraId="670EFDA7" w14:textId="77777777" w:rsidR="005D51CF" w:rsidRPr="00611FE4" w:rsidRDefault="005D51CF" w:rsidP="00611FE4">
          <w:pPr>
            <w:pStyle w:val="AbsenderFusszeile"/>
          </w:pPr>
          <w:r w:rsidRPr="00611FE4">
            <w:t>Avectris AG</w:t>
          </w:r>
        </w:p>
        <w:p w14:paraId="4525EADA" w14:textId="77777777" w:rsidR="005D51CF" w:rsidRPr="00611FE4" w:rsidRDefault="005D51CF" w:rsidP="00611FE4">
          <w:pPr>
            <w:pStyle w:val="AbsenderFusszeile"/>
          </w:pPr>
          <w:r w:rsidRPr="00611FE4">
            <w:t>Bruggerstrasse 68</w:t>
          </w:r>
        </w:p>
        <w:p w14:paraId="5AAF7859" w14:textId="77777777" w:rsidR="005D51CF" w:rsidRPr="00611FE4" w:rsidRDefault="005D51CF" w:rsidP="00611FE4">
          <w:pPr>
            <w:pStyle w:val="AbsenderFusszeile"/>
          </w:pPr>
          <w:r w:rsidRPr="00611FE4">
            <w:t>Postfach</w:t>
          </w:r>
        </w:p>
        <w:p w14:paraId="18A8CF4B" w14:textId="77777777" w:rsidR="005D51CF" w:rsidRPr="00611FE4" w:rsidRDefault="005D51CF" w:rsidP="00611FE4">
          <w:pPr>
            <w:pStyle w:val="AbsenderFusszeile"/>
          </w:pPr>
          <w:r w:rsidRPr="00611FE4">
            <w:t>CH-5401 Baden</w:t>
          </w:r>
        </w:p>
        <w:p w14:paraId="1F25255F" w14:textId="77777777" w:rsidR="005D51CF" w:rsidRPr="00611FE4" w:rsidRDefault="005D51CF" w:rsidP="00611FE4">
          <w:pPr>
            <w:pStyle w:val="AbsenderFusszeile"/>
          </w:pPr>
          <w:r w:rsidRPr="00611FE4">
            <w:t>T +41 58 411 77 77</w:t>
          </w:r>
        </w:p>
        <w:p w14:paraId="6F177F08" w14:textId="77777777" w:rsidR="005D51CF" w:rsidRPr="00611FE4" w:rsidRDefault="005D51CF" w:rsidP="00611FE4">
          <w:pPr>
            <w:pStyle w:val="AbsenderFusszeile"/>
            <w:spacing w:line="360" w:lineRule="auto"/>
          </w:pPr>
          <w:hyperlink r:id="rId1" w:history="1">
            <w:r w:rsidRPr="00611FE4">
              <w:rPr>
                <w:rStyle w:val="Hyperlink"/>
              </w:rPr>
              <w:t>www.avectris.ch</w:t>
            </w:r>
          </w:hyperlink>
        </w:p>
        <w:p w14:paraId="737147B8" w14:textId="77777777" w:rsidR="005D51CF" w:rsidRPr="00611FE4" w:rsidRDefault="005D51CF" w:rsidP="00611FE4">
          <w:pPr>
            <w:pStyle w:val="AbsenderFusszeile"/>
            <w:spacing w:line="360" w:lineRule="auto"/>
          </w:pPr>
          <w:r w:rsidRPr="00611FE4">
            <w:t>Standorte: Baden, Wallisellen, Wangen</w:t>
          </w:r>
        </w:p>
        <w:p w14:paraId="5BD95ABF" w14:textId="77777777" w:rsidR="005D51CF" w:rsidRPr="00611FE4" w:rsidRDefault="005D51CF" w:rsidP="00611FE4">
          <w:pPr>
            <w:pStyle w:val="AbsenderFusszeile"/>
            <w:spacing w:line="20" w:lineRule="exact"/>
            <w:rPr>
              <w:sz w:val="2"/>
              <w:szCs w:val="2"/>
            </w:rPr>
          </w:pPr>
        </w:p>
      </w:tc>
      <w:tc>
        <w:tcPr>
          <w:tcW w:w="4526" w:type="dxa"/>
          <w:vAlign w:val="bottom"/>
          <w:hideMark/>
        </w:tcPr>
        <w:p w14:paraId="3C7B49CC" w14:textId="77777777" w:rsidR="005D51CF" w:rsidRDefault="005D51CF" w:rsidP="00611FE4">
          <w:pPr>
            <w:pStyle w:val="Claim"/>
            <w:spacing w:line="276" w:lineRule="auto"/>
            <w:rPr>
              <w:lang w:val="en-US"/>
            </w:rPr>
          </w:pPr>
          <w:r>
            <w:rPr>
              <w:noProof/>
              <w:lang w:eastAsia="de-CH" w:bidi="ar-SA"/>
            </w:rPr>
            <w:drawing>
              <wp:inline distT="0" distB="0" distL="0" distR="0" wp14:anchorId="74B16E24" wp14:editId="55DB404E">
                <wp:extent cx="1503045" cy="222885"/>
                <wp:effectExtent l="0" t="0" r="190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3045" cy="222885"/>
                        </a:xfrm>
                        <a:prstGeom prst="rect">
                          <a:avLst/>
                        </a:prstGeom>
                        <a:noFill/>
                        <a:ln>
                          <a:noFill/>
                        </a:ln>
                      </pic:spPr>
                    </pic:pic>
                  </a:graphicData>
                </a:graphic>
              </wp:inline>
            </w:drawing>
          </w:r>
        </w:p>
      </w:tc>
    </w:tr>
  </w:tbl>
  <w:p w14:paraId="63F212CD" w14:textId="77777777" w:rsidR="005D51CF" w:rsidRDefault="005D51CF" w:rsidP="00611FE4">
    <w:pPr>
      <w:pStyle w:val="Fuzeile"/>
      <w:rPr>
        <w:szCs w:val="2"/>
      </w:rPr>
    </w:pPr>
  </w:p>
  <w:p w14:paraId="58C83676" w14:textId="77777777" w:rsidR="005D51CF" w:rsidRDefault="005D51CF" w:rsidP="00611FE4">
    <w:pPr>
      <w:pStyle w:val="Fuzeile"/>
    </w:pPr>
  </w:p>
  <w:p w14:paraId="13DE2D9A" w14:textId="77777777" w:rsidR="005D51CF" w:rsidRDefault="005D51CF" w:rsidP="00611FE4">
    <w:pPr>
      <w:pStyle w:val="Fuzeile"/>
    </w:pPr>
  </w:p>
  <w:p w14:paraId="4D883387" w14:textId="77777777" w:rsidR="005D51CF" w:rsidRPr="00611FE4" w:rsidRDefault="005D51CF" w:rsidP="00611FE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6A657" w14:textId="77777777" w:rsidR="005D51CF" w:rsidRPr="002E429C" w:rsidRDefault="005D51CF" w:rsidP="007479FA">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3E042E" w14:textId="77777777" w:rsidR="00323707" w:rsidRDefault="00323707" w:rsidP="00E42095">
      <w:pPr>
        <w:spacing w:line="240" w:lineRule="auto"/>
      </w:pPr>
      <w:r>
        <w:separator/>
      </w:r>
    </w:p>
  </w:footnote>
  <w:footnote w:type="continuationSeparator" w:id="0">
    <w:p w14:paraId="49C2D871" w14:textId="77777777" w:rsidR="00323707" w:rsidRDefault="00323707" w:rsidP="00E420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5D51CF" w14:paraId="58CC4CEB" w14:textId="77777777" w:rsidTr="000B182B">
      <w:trPr>
        <w:trHeight w:val="794"/>
      </w:trPr>
      <w:tc>
        <w:tcPr>
          <w:tcW w:w="9071" w:type="dxa"/>
          <w:gridSpan w:val="2"/>
        </w:tcPr>
        <w:p w14:paraId="38D81D62" w14:textId="77777777" w:rsidR="005D51CF" w:rsidRPr="007479FA" w:rsidRDefault="005D51CF" w:rsidP="000B182B">
          <w:pPr>
            <w:pStyle w:val="AbsenderFusszeile"/>
          </w:pPr>
          <w:r w:rsidRPr="007479FA">
            <w:t>Avectris AG</w:t>
          </w:r>
        </w:p>
        <w:p w14:paraId="55EBF96A" w14:textId="77777777" w:rsidR="005D51CF" w:rsidRPr="004C1088" w:rsidRDefault="005D51CF" w:rsidP="000B182B">
          <w:pPr>
            <w:pStyle w:val="AbsenderFusszeile"/>
          </w:pPr>
          <w:r w:rsidRPr="007479FA">
            <w:t>CH-5401 Baden</w:t>
          </w:r>
        </w:p>
      </w:tc>
    </w:tr>
    <w:tr w:rsidR="005D51CF" w14:paraId="2EC604F5" w14:textId="77777777" w:rsidTr="003C6FA2">
      <w:trPr>
        <w:trHeight w:val="227"/>
      </w:trPr>
      <w:tc>
        <w:tcPr>
          <w:tcW w:w="1134" w:type="dxa"/>
        </w:tcPr>
        <w:p w14:paraId="30AFC56A" w14:textId="77777777" w:rsidR="005D51CF" w:rsidRDefault="005D51CF" w:rsidP="000B182B">
          <w:pPr>
            <w:pStyle w:val="InfoBlocklinks"/>
          </w:pPr>
          <w:r>
            <w:t>Titel</w:t>
          </w:r>
        </w:p>
      </w:tc>
      <w:tc>
        <w:tcPr>
          <w:tcW w:w="7937" w:type="dxa"/>
        </w:tcPr>
        <w:p w14:paraId="62353884" w14:textId="6C0E1B6E" w:rsidR="005D51CF" w:rsidRDefault="005D51CF" w:rsidP="00073355">
          <w:pPr>
            <w:pStyle w:val="TabellenText"/>
          </w:pPr>
          <w:r>
            <w:rPr>
              <w:noProof/>
            </w:rPr>
            <w:fldChar w:fldCharType="begin"/>
          </w:r>
          <w:r>
            <w:rPr>
              <w:noProof/>
            </w:rPr>
            <w:instrText xml:space="preserve"> STYLEREF  "Untertitel1 Fett"  \* MERGEFORMAT </w:instrText>
          </w:r>
          <w:r>
            <w:rPr>
              <w:noProof/>
            </w:rPr>
            <w:fldChar w:fldCharType="separate"/>
          </w:r>
          <w:r w:rsidR="00303662">
            <w:rPr>
              <w:noProof/>
            </w:rPr>
            <w:t>BBB Gebäude Management Pilot Versuch</w:t>
          </w:r>
          <w:r>
            <w:rPr>
              <w:noProof/>
            </w:rPr>
            <w:fldChar w:fldCharType="end"/>
          </w:r>
        </w:p>
      </w:tc>
    </w:tr>
    <w:tr w:rsidR="005D51CF" w14:paraId="3CED62ED" w14:textId="77777777" w:rsidTr="003C6FA2">
      <w:trPr>
        <w:trHeight w:val="227"/>
      </w:trPr>
      <w:tc>
        <w:tcPr>
          <w:tcW w:w="1134" w:type="dxa"/>
        </w:tcPr>
        <w:p w14:paraId="7DB8FF25" w14:textId="77777777" w:rsidR="005D51CF" w:rsidRDefault="005D51CF" w:rsidP="000B182B">
          <w:pPr>
            <w:pStyle w:val="InfoBlocklinks"/>
          </w:pPr>
          <w:r>
            <w:t>Filename</w:t>
          </w:r>
        </w:p>
      </w:tc>
      <w:tc>
        <w:tcPr>
          <w:tcW w:w="7937" w:type="dxa"/>
        </w:tcPr>
        <w:p w14:paraId="3D212DF8" w14:textId="77777777" w:rsidR="005D51CF" w:rsidRDefault="005D51CF" w:rsidP="00073355">
          <w:pPr>
            <w:pStyle w:val="TabellenText"/>
          </w:pPr>
          <w:fldSimple w:instr=" FILENAME   \* MERGEFORMAT ">
            <w:r>
              <w:rPr>
                <w:noProof/>
              </w:rPr>
              <w:t>IPA-Bericht.docx</w:t>
            </w:r>
          </w:fldSimple>
        </w:p>
      </w:tc>
    </w:tr>
    <w:tr w:rsidR="005D51CF" w:rsidRPr="004F65FF" w14:paraId="4C40D490" w14:textId="77777777" w:rsidTr="003C6FA2">
      <w:trPr>
        <w:trHeight w:val="227"/>
      </w:trPr>
      <w:tc>
        <w:tcPr>
          <w:tcW w:w="1134" w:type="dxa"/>
        </w:tcPr>
        <w:p w14:paraId="79F90426" w14:textId="77777777" w:rsidR="005D51CF" w:rsidRDefault="005D51CF" w:rsidP="000B182B">
          <w:pPr>
            <w:pStyle w:val="InfoBlocklinks"/>
          </w:pPr>
          <w:r>
            <w:t>Pfad</w:t>
          </w:r>
        </w:p>
      </w:tc>
      <w:tc>
        <w:tcPr>
          <w:tcW w:w="7937" w:type="dxa"/>
        </w:tcPr>
        <w:p w14:paraId="61210EC7" w14:textId="77777777" w:rsidR="005D51CF" w:rsidRPr="00357775" w:rsidRDefault="005D51CF" w:rsidP="00073355">
          <w:pPr>
            <w:pStyle w:val="TabellenText"/>
            <w:rPr>
              <w:lang w:val="it-IT"/>
            </w:rPr>
          </w:pPr>
          <w:r>
            <w:fldChar w:fldCharType="begin"/>
          </w:r>
          <w:r w:rsidRPr="00357775">
            <w:rPr>
              <w:lang w:val="it-IT"/>
            </w:rPr>
            <w:instrText xml:space="preserve"> FILENAME  \p  \* MERGEFORMAT </w:instrText>
          </w:r>
          <w:r>
            <w:fldChar w:fldCharType="separate"/>
          </w:r>
          <w:r w:rsidRPr="00357775">
            <w:rPr>
              <w:noProof/>
              <w:lang w:val="it-IT"/>
            </w:rPr>
            <w:t>C:\Users\NILSEGGE\ipa\IPA-Bericht.docx</w:t>
          </w:r>
          <w:r>
            <w:rPr>
              <w:noProof/>
            </w:rPr>
            <w:fldChar w:fldCharType="end"/>
          </w:r>
        </w:p>
      </w:tc>
    </w:tr>
    <w:tr w:rsidR="005D51CF" w14:paraId="3076A839" w14:textId="77777777" w:rsidTr="005D3E12">
      <w:trPr>
        <w:trHeight w:val="1361"/>
      </w:trPr>
      <w:tc>
        <w:tcPr>
          <w:tcW w:w="1134" w:type="dxa"/>
        </w:tcPr>
        <w:p w14:paraId="6E278435" w14:textId="77777777" w:rsidR="005D51CF" w:rsidRPr="007479FA" w:rsidRDefault="005D51CF" w:rsidP="000B182B">
          <w:pPr>
            <w:pStyle w:val="InfoBlocklinks"/>
          </w:pPr>
          <w:r>
            <w:t>Seite</w:t>
          </w:r>
        </w:p>
      </w:tc>
      <w:tc>
        <w:tcPr>
          <w:tcW w:w="7937" w:type="dxa"/>
        </w:tcPr>
        <w:p w14:paraId="7D07D4AB" w14:textId="12A0193D" w:rsidR="005D51CF" w:rsidRPr="004C1088" w:rsidRDefault="005D51CF" w:rsidP="00073355">
          <w:pPr>
            <w:pStyle w:val="TabellenText"/>
            <w:rPr>
              <w:noProof/>
            </w:rPr>
          </w:pPr>
          <w:r>
            <w:fldChar w:fldCharType="begin"/>
          </w:r>
          <w:r>
            <w:instrText xml:space="preserve"> PAGE   \* MERGEFORMAT </w:instrText>
          </w:r>
          <w:r>
            <w:fldChar w:fldCharType="separate"/>
          </w:r>
          <w:r w:rsidR="00303662">
            <w:rPr>
              <w:noProof/>
            </w:rPr>
            <w:t>2</w:t>
          </w:r>
          <w:r>
            <w:fldChar w:fldCharType="end"/>
          </w:r>
          <w:r>
            <w:t>/</w:t>
          </w:r>
          <w:r>
            <w:rPr>
              <w:noProof/>
            </w:rPr>
            <w:fldChar w:fldCharType="begin"/>
          </w:r>
          <w:r>
            <w:rPr>
              <w:noProof/>
            </w:rPr>
            <w:instrText xml:space="preserve"> NUMPAGES   \* MERGEFORMAT </w:instrText>
          </w:r>
          <w:r>
            <w:rPr>
              <w:noProof/>
            </w:rPr>
            <w:fldChar w:fldCharType="separate"/>
          </w:r>
          <w:r w:rsidR="00303662">
            <w:rPr>
              <w:noProof/>
            </w:rPr>
            <w:t>34</w:t>
          </w:r>
          <w:r>
            <w:rPr>
              <w:noProof/>
            </w:rPr>
            <w:fldChar w:fldCharType="end"/>
          </w:r>
        </w:p>
      </w:tc>
    </w:tr>
  </w:tbl>
  <w:p w14:paraId="53204F2C" w14:textId="77777777" w:rsidR="005D51CF" w:rsidRPr="00EC6232" w:rsidRDefault="005D51CF" w:rsidP="0007335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5D51CF" w14:paraId="1B50C619" w14:textId="77777777" w:rsidTr="000B182B">
      <w:trPr>
        <w:trHeight w:val="794"/>
      </w:trPr>
      <w:tc>
        <w:tcPr>
          <w:tcW w:w="9071" w:type="dxa"/>
          <w:gridSpan w:val="2"/>
        </w:tcPr>
        <w:p w14:paraId="127AEA83" w14:textId="77777777" w:rsidR="005D51CF" w:rsidRPr="007479FA" w:rsidRDefault="005D51CF" w:rsidP="000B182B">
          <w:pPr>
            <w:pStyle w:val="AbsenderFusszeile"/>
          </w:pPr>
          <w:r w:rsidRPr="007479FA">
            <w:t>Avectris AG</w:t>
          </w:r>
        </w:p>
        <w:p w14:paraId="108361EF" w14:textId="77777777" w:rsidR="005D51CF" w:rsidRPr="004C1088" w:rsidRDefault="005D51CF" w:rsidP="000B182B">
          <w:pPr>
            <w:pStyle w:val="AbsenderFusszeile"/>
          </w:pPr>
          <w:r w:rsidRPr="007479FA">
            <w:t>CH-5401 Baden</w:t>
          </w:r>
        </w:p>
      </w:tc>
    </w:tr>
    <w:tr w:rsidR="005D51CF" w14:paraId="37503715" w14:textId="77777777" w:rsidTr="003C6FA2">
      <w:trPr>
        <w:trHeight w:val="227"/>
      </w:trPr>
      <w:tc>
        <w:tcPr>
          <w:tcW w:w="1134" w:type="dxa"/>
        </w:tcPr>
        <w:p w14:paraId="04CC705F" w14:textId="77777777" w:rsidR="005D51CF" w:rsidRDefault="005D51CF" w:rsidP="000B182B">
          <w:pPr>
            <w:pStyle w:val="InfoBlocklinks"/>
          </w:pPr>
          <w:r>
            <w:t>Titel</w:t>
          </w:r>
        </w:p>
      </w:tc>
      <w:tc>
        <w:tcPr>
          <w:tcW w:w="7937" w:type="dxa"/>
        </w:tcPr>
        <w:p w14:paraId="31FFA456" w14:textId="188B85F4" w:rsidR="005D51CF" w:rsidRDefault="005D51CF" w:rsidP="00073355">
          <w:pPr>
            <w:pStyle w:val="TabellenText"/>
          </w:pPr>
          <w:fldSimple w:instr=" STYLEREF  &quot;Untertitel1 Fett&quot;  \* MERGEFORMAT ">
            <w:r w:rsidR="00691AF3">
              <w:rPr>
                <w:noProof/>
              </w:rPr>
              <w:t>BBB Gebäude Management Pilot Versuch</w:t>
            </w:r>
          </w:fldSimple>
        </w:p>
      </w:tc>
    </w:tr>
    <w:tr w:rsidR="005D51CF" w14:paraId="499B0E98" w14:textId="77777777" w:rsidTr="009563F3">
      <w:trPr>
        <w:trHeight w:val="794"/>
      </w:trPr>
      <w:tc>
        <w:tcPr>
          <w:tcW w:w="1134" w:type="dxa"/>
        </w:tcPr>
        <w:p w14:paraId="42A206E0" w14:textId="77777777" w:rsidR="005D51CF" w:rsidRPr="007479FA" w:rsidRDefault="005D51CF" w:rsidP="000B182B">
          <w:pPr>
            <w:pStyle w:val="InfoBlocklinks"/>
          </w:pPr>
          <w:r>
            <w:t>Seite</w:t>
          </w:r>
        </w:p>
      </w:tc>
      <w:tc>
        <w:tcPr>
          <w:tcW w:w="7937" w:type="dxa"/>
        </w:tcPr>
        <w:p w14:paraId="5CEEA0C8" w14:textId="48497667" w:rsidR="005D51CF" w:rsidRPr="004C1088" w:rsidRDefault="005D51CF" w:rsidP="00073355">
          <w:pPr>
            <w:pStyle w:val="TabellenText"/>
            <w:rPr>
              <w:noProof/>
            </w:rPr>
          </w:pPr>
          <w:r>
            <w:fldChar w:fldCharType="begin"/>
          </w:r>
          <w:r>
            <w:instrText xml:space="preserve"> PAGE   \* MERGEFORMAT </w:instrText>
          </w:r>
          <w:r>
            <w:fldChar w:fldCharType="separate"/>
          </w:r>
          <w:r w:rsidR="00691AF3">
            <w:rPr>
              <w:noProof/>
            </w:rPr>
            <w:t>32</w:t>
          </w:r>
          <w:r>
            <w:fldChar w:fldCharType="end"/>
          </w:r>
          <w:r>
            <w:t>/</w:t>
          </w:r>
          <w:fldSimple w:instr=" NUMPAGES   \* MERGEFORMAT ">
            <w:r w:rsidR="00691AF3">
              <w:rPr>
                <w:noProof/>
              </w:rPr>
              <w:t>35</w:t>
            </w:r>
          </w:fldSimple>
        </w:p>
      </w:tc>
    </w:tr>
  </w:tbl>
  <w:p w14:paraId="5C8BB34F" w14:textId="77777777" w:rsidR="005D51CF" w:rsidRPr="00EC6232" w:rsidRDefault="005D51CF" w:rsidP="00EC6232">
    <w:pPr>
      <w:spacing w:line="240" w:lineRule="auto"/>
      <w:rPr>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5D51CF" w14:paraId="6B049A70" w14:textId="77777777" w:rsidTr="009F7A7B">
      <w:trPr>
        <w:trHeight w:val="794"/>
      </w:trPr>
      <w:tc>
        <w:tcPr>
          <w:tcW w:w="9071" w:type="dxa"/>
          <w:gridSpan w:val="2"/>
        </w:tcPr>
        <w:p w14:paraId="7B1DAC1D" w14:textId="77777777" w:rsidR="005D51CF" w:rsidRPr="007479FA" w:rsidRDefault="005D51CF" w:rsidP="00A602F2">
          <w:pPr>
            <w:pStyle w:val="AbsenderFusszeile"/>
          </w:pPr>
          <w:r w:rsidRPr="007479FA">
            <w:t>Avectris AG</w:t>
          </w:r>
        </w:p>
        <w:p w14:paraId="3C60DCD5" w14:textId="77777777" w:rsidR="005D51CF" w:rsidRPr="004C1088" w:rsidRDefault="005D51CF" w:rsidP="00A602F2">
          <w:pPr>
            <w:pStyle w:val="AbsenderFusszeile"/>
          </w:pPr>
          <w:r w:rsidRPr="007479FA">
            <w:t>CH-5401 Baden</w:t>
          </w:r>
        </w:p>
      </w:tc>
    </w:tr>
    <w:tr w:rsidR="005D51CF" w14:paraId="5E46F3CB" w14:textId="77777777" w:rsidTr="009F7A7B">
      <w:trPr>
        <w:trHeight w:val="227"/>
      </w:trPr>
      <w:tc>
        <w:tcPr>
          <w:tcW w:w="1134" w:type="dxa"/>
        </w:tcPr>
        <w:p w14:paraId="2AA5AA55" w14:textId="77777777" w:rsidR="005D51CF" w:rsidRDefault="005D51CF" w:rsidP="00A602F2">
          <w:pPr>
            <w:pStyle w:val="InfoBlocklinks"/>
          </w:pPr>
          <w:r>
            <w:t>Titel</w:t>
          </w:r>
        </w:p>
      </w:tc>
      <w:tc>
        <w:tcPr>
          <w:tcW w:w="7937" w:type="dxa"/>
        </w:tcPr>
        <w:p w14:paraId="30844B3B" w14:textId="64A79A4A" w:rsidR="005D51CF" w:rsidRDefault="005D51CF" w:rsidP="00073355">
          <w:pPr>
            <w:pStyle w:val="TabellenText"/>
          </w:pPr>
          <w:r>
            <w:rPr>
              <w:noProof/>
            </w:rPr>
            <w:fldChar w:fldCharType="begin"/>
          </w:r>
          <w:r>
            <w:rPr>
              <w:noProof/>
            </w:rPr>
            <w:instrText xml:space="preserve"> STYLEREF  "Untertitel1 Fett"  \* MERGEFORMAT </w:instrText>
          </w:r>
          <w:r>
            <w:rPr>
              <w:noProof/>
            </w:rPr>
            <w:fldChar w:fldCharType="separate"/>
          </w:r>
          <w:r w:rsidR="00691AF3">
            <w:rPr>
              <w:noProof/>
            </w:rPr>
            <w:t>BBB Gebäude Management Pilot Versuch</w:t>
          </w:r>
          <w:r>
            <w:rPr>
              <w:noProof/>
            </w:rPr>
            <w:fldChar w:fldCharType="end"/>
          </w:r>
        </w:p>
      </w:tc>
    </w:tr>
    <w:tr w:rsidR="005D51CF" w14:paraId="05FB5680" w14:textId="77777777" w:rsidTr="009F7A7B">
      <w:trPr>
        <w:trHeight w:val="794"/>
      </w:trPr>
      <w:tc>
        <w:tcPr>
          <w:tcW w:w="1134" w:type="dxa"/>
        </w:tcPr>
        <w:p w14:paraId="63039905" w14:textId="77777777" w:rsidR="005D51CF" w:rsidRPr="007479FA" w:rsidRDefault="005D51CF" w:rsidP="00A602F2">
          <w:pPr>
            <w:pStyle w:val="InfoBlocklinks"/>
          </w:pPr>
          <w:r>
            <w:t>Seite</w:t>
          </w:r>
        </w:p>
      </w:tc>
      <w:tc>
        <w:tcPr>
          <w:tcW w:w="7937" w:type="dxa"/>
        </w:tcPr>
        <w:p w14:paraId="1C1252B3" w14:textId="41E594E2" w:rsidR="005D51CF" w:rsidRPr="004C1088" w:rsidRDefault="005D51CF" w:rsidP="00073355">
          <w:pPr>
            <w:pStyle w:val="TabellenText"/>
            <w:rPr>
              <w:noProof/>
            </w:rPr>
          </w:pPr>
          <w:r>
            <w:fldChar w:fldCharType="begin"/>
          </w:r>
          <w:r>
            <w:instrText xml:space="preserve"> PAGE   \* MERGEFORMAT </w:instrText>
          </w:r>
          <w:r>
            <w:fldChar w:fldCharType="separate"/>
          </w:r>
          <w:r w:rsidR="00691AF3">
            <w:rPr>
              <w:noProof/>
            </w:rPr>
            <w:t>14</w:t>
          </w:r>
          <w:r>
            <w:fldChar w:fldCharType="end"/>
          </w:r>
          <w:r>
            <w:t>/</w:t>
          </w:r>
          <w:r>
            <w:rPr>
              <w:noProof/>
            </w:rPr>
            <w:fldChar w:fldCharType="begin"/>
          </w:r>
          <w:r>
            <w:rPr>
              <w:noProof/>
            </w:rPr>
            <w:instrText xml:space="preserve"> NUMPAGES   \* MERGEFORMAT </w:instrText>
          </w:r>
          <w:r>
            <w:rPr>
              <w:noProof/>
            </w:rPr>
            <w:fldChar w:fldCharType="separate"/>
          </w:r>
          <w:r w:rsidR="00691AF3">
            <w:rPr>
              <w:noProof/>
            </w:rPr>
            <w:t>35</w:t>
          </w:r>
          <w:r>
            <w:rPr>
              <w:noProof/>
            </w:rPr>
            <w:fldChar w:fldCharType="end"/>
          </w:r>
        </w:p>
      </w:tc>
    </w:tr>
  </w:tbl>
  <w:p w14:paraId="16322C31" w14:textId="77777777" w:rsidR="005D51CF" w:rsidRDefault="005D51C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5FC6B162"/>
    <w:lvl w:ilvl="0">
      <w:start w:val="1"/>
      <w:numFmt w:val="bullet"/>
      <w:pStyle w:val="Aufzhlungszeichen4"/>
      <w:lvlText w:val=""/>
      <w:lvlJc w:val="left"/>
      <w:pPr>
        <w:ind w:left="1211" w:hanging="360"/>
      </w:pPr>
      <w:rPr>
        <w:rFonts w:ascii="Symbol" w:hAnsi="Symbol" w:hint="default"/>
        <w:sz w:val="20"/>
      </w:rPr>
    </w:lvl>
  </w:abstractNum>
  <w:abstractNum w:abstractNumId="1" w15:restartNumberingAfterBreak="0">
    <w:nsid w:val="FFFFFF82"/>
    <w:multiLevelType w:val="singleLevel"/>
    <w:tmpl w:val="DC809862"/>
    <w:lvl w:ilvl="0">
      <w:start w:val="1"/>
      <w:numFmt w:val="bullet"/>
      <w:pStyle w:val="Aufzhlungszeichen3"/>
      <w:lvlText w:val=""/>
      <w:lvlJc w:val="left"/>
      <w:pPr>
        <w:ind w:left="927" w:hanging="360"/>
      </w:pPr>
      <w:rPr>
        <w:rFonts w:ascii="Symbol" w:hAnsi="Symbol" w:hint="default"/>
        <w:sz w:val="20"/>
      </w:rPr>
    </w:lvl>
  </w:abstractNum>
  <w:abstractNum w:abstractNumId="2" w15:restartNumberingAfterBreak="0">
    <w:nsid w:val="FFFFFF83"/>
    <w:multiLevelType w:val="singleLevel"/>
    <w:tmpl w:val="A5CCF108"/>
    <w:lvl w:ilvl="0">
      <w:start w:val="1"/>
      <w:numFmt w:val="bullet"/>
      <w:pStyle w:val="Aufzhlungszeichen2"/>
      <w:lvlText w:val=""/>
      <w:lvlJc w:val="left"/>
      <w:pPr>
        <w:ind w:left="644" w:hanging="360"/>
      </w:pPr>
      <w:rPr>
        <w:rFonts w:ascii="Symbol" w:hAnsi="Symbol" w:hint="default"/>
        <w:sz w:val="20"/>
      </w:rPr>
    </w:lvl>
  </w:abstractNum>
  <w:abstractNum w:abstractNumId="3" w15:restartNumberingAfterBreak="0">
    <w:nsid w:val="FFFFFF89"/>
    <w:multiLevelType w:val="singleLevel"/>
    <w:tmpl w:val="6FF203F6"/>
    <w:lvl w:ilvl="0">
      <w:start w:val="1"/>
      <w:numFmt w:val="bullet"/>
      <w:pStyle w:val="Aufzhlungszeichen"/>
      <w:lvlText w:val=""/>
      <w:lvlJc w:val="left"/>
      <w:pPr>
        <w:ind w:left="360" w:hanging="360"/>
      </w:pPr>
      <w:rPr>
        <w:rFonts w:ascii="Symbol" w:hAnsi="Symbol" w:hint="default"/>
        <w:sz w:val="20"/>
      </w:rPr>
    </w:lvl>
  </w:abstractNum>
  <w:abstractNum w:abstractNumId="4" w15:restartNumberingAfterBreak="0">
    <w:nsid w:val="12A32166"/>
    <w:multiLevelType w:val="hybridMultilevel"/>
    <w:tmpl w:val="198454DE"/>
    <w:lvl w:ilvl="0" w:tplc="08070001">
      <w:start w:val="1"/>
      <w:numFmt w:val="bullet"/>
      <w:lvlText w:val=""/>
      <w:lvlJc w:val="left"/>
      <w:pPr>
        <w:ind w:left="763" w:hanging="360"/>
      </w:pPr>
      <w:rPr>
        <w:rFonts w:ascii="Symbol" w:hAnsi="Symbol" w:hint="default"/>
      </w:rPr>
    </w:lvl>
    <w:lvl w:ilvl="1" w:tplc="08070003" w:tentative="1">
      <w:start w:val="1"/>
      <w:numFmt w:val="bullet"/>
      <w:lvlText w:val="o"/>
      <w:lvlJc w:val="left"/>
      <w:pPr>
        <w:ind w:left="1483" w:hanging="360"/>
      </w:pPr>
      <w:rPr>
        <w:rFonts w:ascii="Courier New" w:hAnsi="Courier New" w:cs="Courier New" w:hint="default"/>
      </w:rPr>
    </w:lvl>
    <w:lvl w:ilvl="2" w:tplc="08070005" w:tentative="1">
      <w:start w:val="1"/>
      <w:numFmt w:val="bullet"/>
      <w:lvlText w:val=""/>
      <w:lvlJc w:val="left"/>
      <w:pPr>
        <w:ind w:left="2203" w:hanging="360"/>
      </w:pPr>
      <w:rPr>
        <w:rFonts w:ascii="Wingdings" w:hAnsi="Wingdings" w:hint="default"/>
      </w:rPr>
    </w:lvl>
    <w:lvl w:ilvl="3" w:tplc="08070001" w:tentative="1">
      <w:start w:val="1"/>
      <w:numFmt w:val="bullet"/>
      <w:lvlText w:val=""/>
      <w:lvlJc w:val="left"/>
      <w:pPr>
        <w:ind w:left="2923" w:hanging="360"/>
      </w:pPr>
      <w:rPr>
        <w:rFonts w:ascii="Symbol" w:hAnsi="Symbol" w:hint="default"/>
      </w:rPr>
    </w:lvl>
    <w:lvl w:ilvl="4" w:tplc="08070003" w:tentative="1">
      <w:start w:val="1"/>
      <w:numFmt w:val="bullet"/>
      <w:lvlText w:val="o"/>
      <w:lvlJc w:val="left"/>
      <w:pPr>
        <w:ind w:left="3643" w:hanging="360"/>
      </w:pPr>
      <w:rPr>
        <w:rFonts w:ascii="Courier New" w:hAnsi="Courier New" w:cs="Courier New" w:hint="default"/>
      </w:rPr>
    </w:lvl>
    <w:lvl w:ilvl="5" w:tplc="08070005" w:tentative="1">
      <w:start w:val="1"/>
      <w:numFmt w:val="bullet"/>
      <w:lvlText w:val=""/>
      <w:lvlJc w:val="left"/>
      <w:pPr>
        <w:ind w:left="4363" w:hanging="360"/>
      </w:pPr>
      <w:rPr>
        <w:rFonts w:ascii="Wingdings" w:hAnsi="Wingdings" w:hint="default"/>
      </w:rPr>
    </w:lvl>
    <w:lvl w:ilvl="6" w:tplc="08070001" w:tentative="1">
      <w:start w:val="1"/>
      <w:numFmt w:val="bullet"/>
      <w:lvlText w:val=""/>
      <w:lvlJc w:val="left"/>
      <w:pPr>
        <w:ind w:left="5083" w:hanging="360"/>
      </w:pPr>
      <w:rPr>
        <w:rFonts w:ascii="Symbol" w:hAnsi="Symbol" w:hint="default"/>
      </w:rPr>
    </w:lvl>
    <w:lvl w:ilvl="7" w:tplc="08070003" w:tentative="1">
      <w:start w:val="1"/>
      <w:numFmt w:val="bullet"/>
      <w:lvlText w:val="o"/>
      <w:lvlJc w:val="left"/>
      <w:pPr>
        <w:ind w:left="5803" w:hanging="360"/>
      </w:pPr>
      <w:rPr>
        <w:rFonts w:ascii="Courier New" w:hAnsi="Courier New" w:cs="Courier New" w:hint="default"/>
      </w:rPr>
    </w:lvl>
    <w:lvl w:ilvl="8" w:tplc="08070005" w:tentative="1">
      <w:start w:val="1"/>
      <w:numFmt w:val="bullet"/>
      <w:lvlText w:val=""/>
      <w:lvlJc w:val="left"/>
      <w:pPr>
        <w:ind w:left="6523" w:hanging="360"/>
      </w:pPr>
      <w:rPr>
        <w:rFonts w:ascii="Wingdings" w:hAnsi="Wingdings" w:hint="default"/>
      </w:rPr>
    </w:lvl>
  </w:abstractNum>
  <w:abstractNum w:abstractNumId="5" w15:restartNumberingAfterBreak="0">
    <w:nsid w:val="1F7F7AA5"/>
    <w:multiLevelType w:val="multilevel"/>
    <w:tmpl w:val="BFE2E8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E19236D"/>
    <w:multiLevelType w:val="hybridMultilevel"/>
    <w:tmpl w:val="7AF0D5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FE76AEB"/>
    <w:multiLevelType w:val="multilevel"/>
    <w:tmpl w:val="1A324A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40D6185C"/>
    <w:multiLevelType w:val="hybridMultilevel"/>
    <w:tmpl w:val="881AAE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46CB0E4B"/>
    <w:multiLevelType w:val="hybridMultilevel"/>
    <w:tmpl w:val="156E97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4D6427E2"/>
    <w:multiLevelType w:val="multilevel"/>
    <w:tmpl w:val="A726CA1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1" w15:restartNumberingAfterBreak="0">
    <w:nsid w:val="56F824AA"/>
    <w:multiLevelType w:val="hybridMultilevel"/>
    <w:tmpl w:val="ACDAC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58B902E7"/>
    <w:multiLevelType w:val="hybridMultilevel"/>
    <w:tmpl w:val="F6663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5CFA3818"/>
    <w:multiLevelType w:val="hybridMultilevel"/>
    <w:tmpl w:val="719284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68DB6249"/>
    <w:multiLevelType w:val="hybridMultilevel"/>
    <w:tmpl w:val="B23AEF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72A03690"/>
    <w:multiLevelType w:val="hybridMultilevel"/>
    <w:tmpl w:val="00D2CF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74E40F69"/>
    <w:multiLevelType w:val="hybridMultilevel"/>
    <w:tmpl w:val="C9FA0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762F310D"/>
    <w:multiLevelType w:val="hybridMultilevel"/>
    <w:tmpl w:val="F60E29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782C751D"/>
    <w:multiLevelType w:val="hybridMultilevel"/>
    <w:tmpl w:val="62F24052"/>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7DB30739"/>
    <w:multiLevelType w:val="hybridMultilevel"/>
    <w:tmpl w:val="AA4CC2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5"/>
  </w:num>
  <w:num w:numId="6">
    <w:abstractNumId w:val="3"/>
  </w:num>
  <w:num w:numId="7">
    <w:abstractNumId w:val="2"/>
  </w:num>
  <w:num w:numId="8">
    <w:abstractNumId w:val="1"/>
  </w:num>
  <w:num w:numId="9">
    <w:abstractNumId w:val="0"/>
  </w:num>
  <w:num w:numId="10">
    <w:abstractNumId w:val="5"/>
  </w:num>
  <w:num w:numId="11">
    <w:abstractNumId w:val="5"/>
  </w:num>
  <w:num w:numId="12">
    <w:abstractNumId w:val="5"/>
  </w:num>
  <w:num w:numId="13">
    <w:abstractNumId w:val="5"/>
  </w:num>
  <w:num w:numId="14">
    <w:abstractNumId w:val="5"/>
  </w:num>
  <w:num w:numId="15">
    <w:abstractNumId w:val="7"/>
  </w:num>
  <w:num w:numId="16">
    <w:abstractNumId w:val="10"/>
  </w:num>
  <w:num w:numId="17">
    <w:abstractNumId w:val="10"/>
  </w:num>
  <w:num w:numId="18">
    <w:abstractNumId w:val="10"/>
  </w:num>
  <w:num w:numId="19">
    <w:abstractNumId w:val="10"/>
  </w:num>
  <w:num w:numId="20">
    <w:abstractNumId w:val="10"/>
  </w:num>
  <w:num w:numId="21">
    <w:abstractNumId w:val="10"/>
  </w:num>
  <w:num w:numId="22">
    <w:abstractNumId w:val="10"/>
  </w:num>
  <w:num w:numId="23">
    <w:abstractNumId w:val="10"/>
  </w:num>
  <w:num w:numId="24">
    <w:abstractNumId w:val="10"/>
  </w:num>
  <w:num w:numId="25">
    <w:abstractNumId w:val="10"/>
  </w:num>
  <w:num w:numId="26">
    <w:abstractNumId w:val="3"/>
  </w:num>
  <w:num w:numId="27">
    <w:abstractNumId w:val="2"/>
  </w:num>
  <w:num w:numId="28">
    <w:abstractNumId w:val="1"/>
  </w:num>
  <w:num w:numId="29">
    <w:abstractNumId w:val="0"/>
  </w:num>
  <w:num w:numId="30">
    <w:abstractNumId w:val="12"/>
  </w:num>
  <w:num w:numId="31">
    <w:abstractNumId w:val="15"/>
  </w:num>
  <w:num w:numId="32">
    <w:abstractNumId w:val="19"/>
  </w:num>
  <w:num w:numId="33">
    <w:abstractNumId w:val="13"/>
  </w:num>
  <w:num w:numId="34">
    <w:abstractNumId w:val="11"/>
  </w:num>
  <w:num w:numId="35">
    <w:abstractNumId w:val="17"/>
  </w:num>
  <w:num w:numId="36">
    <w:abstractNumId w:val="9"/>
  </w:num>
  <w:num w:numId="37">
    <w:abstractNumId w:val="16"/>
  </w:num>
  <w:num w:numId="38">
    <w:abstractNumId w:val="14"/>
  </w:num>
  <w:num w:numId="39">
    <w:abstractNumId w:val="6"/>
  </w:num>
  <w:num w:numId="40">
    <w:abstractNumId w:val="8"/>
  </w:num>
  <w:num w:numId="41">
    <w:abstractNumId w:val="18"/>
  </w:num>
  <w:num w:numId="42">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gger Nils AVECTRIS">
    <w15:presenceInfo w15:providerId="AD" w15:userId="S-1-5-21-1482476501-606747145-839522115-176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2B3"/>
    <w:rsid w:val="000020C8"/>
    <w:rsid w:val="00005886"/>
    <w:rsid w:val="00014FA6"/>
    <w:rsid w:val="000272C9"/>
    <w:rsid w:val="000614E3"/>
    <w:rsid w:val="00073355"/>
    <w:rsid w:val="000B182B"/>
    <w:rsid w:val="000B77A4"/>
    <w:rsid w:val="000F3A11"/>
    <w:rsid w:val="000F3D5E"/>
    <w:rsid w:val="000F6861"/>
    <w:rsid w:val="0010061F"/>
    <w:rsid w:val="001339B2"/>
    <w:rsid w:val="00150723"/>
    <w:rsid w:val="00152B36"/>
    <w:rsid w:val="00156E50"/>
    <w:rsid w:val="0017086D"/>
    <w:rsid w:val="001962B3"/>
    <w:rsid w:val="001E1867"/>
    <w:rsid w:val="0020690A"/>
    <w:rsid w:val="0024717D"/>
    <w:rsid w:val="002640BB"/>
    <w:rsid w:val="002834D6"/>
    <w:rsid w:val="002857C7"/>
    <w:rsid w:val="00291142"/>
    <w:rsid w:val="002A55F5"/>
    <w:rsid w:val="002E1345"/>
    <w:rsid w:val="002E429C"/>
    <w:rsid w:val="002F1216"/>
    <w:rsid w:val="00303662"/>
    <w:rsid w:val="00304399"/>
    <w:rsid w:val="00304E32"/>
    <w:rsid w:val="00307F0A"/>
    <w:rsid w:val="00322E64"/>
    <w:rsid w:val="00323707"/>
    <w:rsid w:val="003273AE"/>
    <w:rsid w:val="00357775"/>
    <w:rsid w:val="003667E8"/>
    <w:rsid w:val="00376138"/>
    <w:rsid w:val="003953F6"/>
    <w:rsid w:val="003A3F92"/>
    <w:rsid w:val="003A6AC6"/>
    <w:rsid w:val="003A6BB2"/>
    <w:rsid w:val="003A7CEA"/>
    <w:rsid w:val="003B6197"/>
    <w:rsid w:val="003C6FA2"/>
    <w:rsid w:val="003F7938"/>
    <w:rsid w:val="003F7B46"/>
    <w:rsid w:val="004174EF"/>
    <w:rsid w:val="00431022"/>
    <w:rsid w:val="004373D2"/>
    <w:rsid w:val="0045186E"/>
    <w:rsid w:val="0046443D"/>
    <w:rsid w:val="00470065"/>
    <w:rsid w:val="00473229"/>
    <w:rsid w:val="004777B3"/>
    <w:rsid w:val="004902E6"/>
    <w:rsid w:val="00497E40"/>
    <w:rsid w:val="004C1088"/>
    <w:rsid w:val="004C58D3"/>
    <w:rsid w:val="004E2977"/>
    <w:rsid w:val="004E5F45"/>
    <w:rsid w:val="004F05C7"/>
    <w:rsid w:val="004F47E2"/>
    <w:rsid w:val="004F65FF"/>
    <w:rsid w:val="00521BD5"/>
    <w:rsid w:val="0052400E"/>
    <w:rsid w:val="0052450E"/>
    <w:rsid w:val="005400BA"/>
    <w:rsid w:val="005571ED"/>
    <w:rsid w:val="005576ED"/>
    <w:rsid w:val="00576340"/>
    <w:rsid w:val="00585840"/>
    <w:rsid w:val="005972CF"/>
    <w:rsid w:val="005B0513"/>
    <w:rsid w:val="005B1DA3"/>
    <w:rsid w:val="005C2B24"/>
    <w:rsid w:val="005C4EF2"/>
    <w:rsid w:val="005D3E12"/>
    <w:rsid w:val="005D51CF"/>
    <w:rsid w:val="005F6A75"/>
    <w:rsid w:val="00611FE4"/>
    <w:rsid w:val="0063418D"/>
    <w:rsid w:val="006368A3"/>
    <w:rsid w:val="0066557C"/>
    <w:rsid w:val="006840CF"/>
    <w:rsid w:val="00691AF3"/>
    <w:rsid w:val="006A0B3E"/>
    <w:rsid w:val="006A6C69"/>
    <w:rsid w:val="006C0F51"/>
    <w:rsid w:val="006D174A"/>
    <w:rsid w:val="006D4F38"/>
    <w:rsid w:val="007050AE"/>
    <w:rsid w:val="00720508"/>
    <w:rsid w:val="007218CA"/>
    <w:rsid w:val="00721F37"/>
    <w:rsid w:val="007360F5"/>
    <w:rsid w:val="00745207"/>
    <w:rsid w:val="007479FA"/>
    <w:rsid w:val="00747B32"/>
    <w:rsid w:val="00752581"/>
    <w:rsid w:val="00772B11"/>
    <w:rsid w:val="0077769A"/>
    <w:rsid w:val="007854C2"/>
    <w:rsid w:val="00785D98"/>
    <w:rsid w:val="007A0ACC"/>
    <w:rsid w:val="007A4E09"/>
    <w:rsid w:val="007A61A6"/>
    <w:rsid w:val="007B0374"/>
    <w:rsid w:val="007C0CC4"/>
    <w:rsid w:val="007D1374"/>
    <w:rsid w:val="007E4B48"/>
    <w:rsid w:val="007F11DF"/>
    <w:rsid w:val="00800CC9"/>
    <w:rsid w:val="00806989"/>
    <w:rsid w:val="00815180"/>
    <w:rsid w:val="00841FD2"/>
    <w:rsid w:val="00850FED"/>
    <w:rsid w:val="0087197D"/>
    <w:rsid w:val="008A1624"/>
    <w:rsid w:val="008A1FB6"/>
    <w:rsid w:val="008D0D15"/>
    <w:rsid w:val="008E2040"/>
    <w:rsid w:val="009019AC"/>
    <w:rsid w:val="009354C8"/>
    <w:rsid w:val="009563F3"/>
    <w:rsid w:val="0095788A"/>
    <w:rsid w:val="009737E1"/>
    <w:rsid w:val="00981ECC"/>
    <w:rsid w:val="0099023E"/>
    <w:rsid w:val="0099436F"/>
    <w:rsid w:val="009A6BA8"/>
    <w:rsid w:val="009B086F"/>
    <w:rsid w:val="009F7A7B"/>
    <w:rsid w:val="00A10FB4"/>
    <w:rsid w:val="00A114A0"/>
    <w:rsid w:val="00A225F3"/>
    <w:rsid w:val="00A30A78"/>
    <w:rsid w:val="00A478BB"/>
    <w:rsid w:val="00A602F2"/>
    <w:rsid w:val="00A92B44"/>
    <w:rsid w:val="00AC2FFB"/>
    <w:rsid w:val="00B107D2"/>
    <w:rsid w:val="00B16FDE"/>
    <w:rsid w:val="00B22811"/>
    <w:rsid w:val="00B247E3"/>
    <w:rsid w:val="00B31A6F"/>
    <w:rsid w:val="00B845F6"/>
    <w:rsid w:val="00B90665"/>
    <w:rsid w:val="00B93B32"/>
    <w:rsid w:val="00BA6CAF"/>
    <w:rsid w:val="00BF1879"/>
    <w:rsid w:val="00C008A4"/>
    <w:rsid w:val="00C06DB8"/>
    <w:rsid w:val="00C07916"/>
    <w:rsid w:val="00C338B7"/>
    <w:rsid w:val="00C71B6A"/>
    <w:rsid w:val="00C72DE4"/>
    <w:rsid w:val="00C816B5"/>
    <w:rsid w:val="00C84570"/>
    <w:rsid w:val="00C9049D"/>
    <w:rsid w:val="00C928BB"/>
    <w:rsid w:val="00CA1CA2"/>
    <w:rsid w:val="00CB702E"/>
    <w:rsid w:val="00CC0BF1"/>
    <w:rsid w:val="00CC5C97"/>
    <w:rsid w:val="00CD3462"/>
    <w:rsid w:val="00CE449F"/>
    <w:rsid w:val="00CF52BA"/>
    <w:rsid w:val="00CF61E4"/>
    <w:rsid w:val="00CF7289"/>
    <w:rsid w:val="00D03A6F"/>
    <w:rsid w:val="00D15960"/>
    <w:rsid w:val="00D2367A"/>
    <w:rsid w:val="00D302C1"/>
    <w:rsid w:val="00D3164A"/>
    <w:rsid w:val="00D36BBA"/>
    <w:rsid w:val="00D53D52"/>
    <w:rsid w:val="00D53E92"/>
    <w:rsid w:val="00D62509"/>
    <w:rsid w:val="00D7082F"/>
    <w:rsid w:val="00D76A9D"/>
    <w:rsid w:val="00D816FA"/>
    <w:rsid w:val="00D83705"/>
    <w:rsid w:val="00DA18C5"/>
    <w:rsid w:val="00DA37E3"/>
    <w:rsid w:val="00DA6D5B"/>
    <w:rsid w:val="00DB09AB"/>
    <w:rsid w:val="00DC0F6B"/>
    <w:rsid w:val="00DC2AF8"/>
    <w:rsid w:val="00DC7B8C"/>
    <w:rsid w:val="00DD270A"/>
    <w:rsid w:val="00DD45FF"/>
    <w:rsid w:val="00DE41AB"/>
    <w:rsid w:val="00DF1762"/>
    <w:rsid w:val="00DF24BC"/>
    <w:rsid w:val="00DF7EA6"/>
    <w:rsid w:val="00E10676"/>
    <w:rsid w:val="00E40485"/>
    <w:rsid w:val="00E416D3"/>
    <w:rsid w:val="00E42095"/>
    <w:rsid w:val="00E511B9"/>
    <w:rsid w:val="00E6479C"/>
    <w:rsid w:val="00E91875"/>
    <w:rsid w:val="00EA484E"/>
    <w:rsid w:val="00EB0032"/>
    <w:rsid w:val="00EC6232"/>
    <w:rsid w:val="00ED47CC"/>
    <w:rsid w:val="00ED4A6A"/>
    <w:rsid w:val="00F02CC6"/>
    <w:rsid w:val="00F31BB3"/>
    <w:rsid w:val="00F7148F"/>
    <w:rsid w:val="00F745A9"/>
    <w:rsid w:val="00F7582E"/>
    <w:rsid w:val="00F846B4"/>
    <w:rsid w:val="00FA1B14"/>
    <w:rsid w:val="00FA4564"/>
    <w:rsid w:val="00FC3AB1"/>
    <w:rsid w:val="00FC457E"/>
    <w:rsid w:val="00FE0966"/>
    <w:rsid w:val="00FE4FC8"/>
    <w:rsid w:val="00FE5A48"/>
    <w:rsid w:val="00FF4564"/>
    <w:rsid w:val="00FF63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D976"/>
  <w15:docId w15:val="{A9BECCFF-A710-4181-BF61-59B7CA44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iPriority="1" w:unhideWhenUsed="1" w:qFormat="1"/>
    <w:lsdException w:name="List Bullet 4" w:semiHidden="1" w:uiPriority="1"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A6C69"/>
    <w:pPr>
      <w:spacing w:after="240" w:line="240" w:lineRule="atLeast"/>
    </w:pPr>
    <w:rPr>
      <w:rFonts w:ascii="Simplon Norm" w:hAnsi="Simplon Norm"/>
      <w:sz w:val="20"/>
      <w:lang w:val="de-CH"/>
    </w:rPr>
  </w:style>
  <w:style w:type="paragraph" w:styleId="berschrift1">
    <w:name w:val="heading 1"/>
    <w:basedOn w:val="Standard"/>
    <w:next w:val="Standard"/>
    <w:link w:val="berschrift1Zchn"/>
    <w:uiPriority w:val="1"/>
    <w:qFormat/>
    <w:rsid w:val="006A6C69"/>
    <w:pPr>
      <w:keepNext/>
      <w:keepLines/>
      <w:numPr>
        <w:numId w:val="25"/>
      </w:numPr>
      <w:spacing w:line="300" w:lineRule="atLeast"/>
      <w:outlineLvl w:val="0"/>
    </w:pPr>
    <w:rPr>
      <w:rFonts w:ascii="Simplon Norm Bold" w:eastAsiaTheme="majorEastAsia" w:hAnsi="Simplon Norm Bold" w:cstheme="majorBidi"/>
      <w:bCs/>
      <w:sz w:val="24"/>
      <w:szCs w:val="28"/>
    </w:rPr>
  </w:style>
  <w:style w:type="paragraph" w:styleId="berschrift2">
    <w:name w:val="heading 2"/>
    <w:basedOn w:val="Standard"/>
    <w:next w:val="Standard"/>
    <w:link w:val="berschrift2Zchn"/>
    <w:uiPriority w:val="1"/>
    <w:unhideWhenUsed/>
    <w:qFormat/>
    <w:rsid w:val="006A6C69"/>
    <w:pPr>
      <w:keepNext/>
      <w:keepLines/>
      <w:numPr>
        <w:ilvl w:val="1"/>
        <w:numId w:val="25"/>
      </w:numPr>
      <w:spacing w:after="120"/>
      <w:outlineLvl w:val="1"/>
    </w:pPr>
    <w:rPr>
      <w:rFonts w:ascii="Simplon Norm Bold" w:eastAsiaTheme="majorEastAsia" w:hAnsi="Simplon Norm Bold" w:cstheme="majorBidi"/>
      <w:bCs/>
      <w:szCs w:val="26"/>
    </w:rPr>
  </w:style>
  <w:style w:type="paragraph" w:styleId="berschrift3">
    <w:name w:val="heading 3"/>
    <w:basedOn w:val="Standard"/>
    <w:next w:val="Standard"/>
    <w:link w:val="berschrift3Zchn"/>
    <w:uiPriority w:val="1"/>
    <w:unhideWhenUsed/>
    <w:qFormat/>
    <w:rsid w:val="006A6C69"/>
    <w:pPr>
      <w:keepNext/>
      <w:keepLines/>
      <w:numPr>
        <w:ilvl w:val="2"/>
        <w:numId w:val="25"/>
      </w:numPr>
      <w:spacing w:after="120"/>
      <w:outlineLvl w:val="2"/>
    </w:pPr>
    <w:rPr>
      <w:rFonts w:ascii="Simplon Norm Bold" w:eastAsiaTheme="majorEastAsia" w:hAnsi="Simplon Norm Bold" w:cstheme="majorBidi"/>
      <w:b/>
      <w:bCs/>
    </w:rPr>
  </w:style>
  <w:style w:type="paragraph" w:styleId="berschrift4">
    <w:name w:val="heading 4"/>
    <w:basedOn w:val="Standard"/>
    <w:next w:val="Standard"/>
    <w:link w:val="berschrift4Zchn"/>
    <w:uiPriority w:val="1"/>
    <w:unhideWhenUsed/>
    <w:qFormat/>
    <w:rsid w:val="006A6C69"/>
    <w:pPr>
      <w:keepNext/>
      <w:keepLines/>
      <w:numPr>
        <w:ilvl w:val="3"/>
        <w:numId w:val="25"/>
      </w:numPr>
      <w:spacing w:after="120"/>
      <w:outlineLvl w:val="3"/>
    </w:pPr>
    <w:rPr>
      <w:rFonts w:ascii="Simplon Norm Bold" w:eastAsiaTheme="majorEastAsia" w:hAnsi="Simplon Norm Bold" w:cstheme="majorBidi"/>
      <w:bCs/>
      <w:iCs/>
    </w:rPr>
  </w:style>
  <w:style w:type="paragraph" w:styleId="berschrift5">
    <w:name w:val="heading 5"/>
    <w:basedOn w:val="Standard"/>
    <w:next w:val="Standard"/>
    <w:link w:val="berschrift5Zchn"/>
    <w:uiPriority w:val="9"/>
    <w:semiHidden/>
    <w:qFormat/>
    <w:rsid w:val="006A6C69"/>
    <w:pPr>
      <w:keepNext/>
      <w:keepLines/>
      <w:numPr>
        <w:ilvl w:val="4"/>
        <w:numId w:val="25"/>
      </w:numPr>
      <w:spacing w:before="200"/>
      <w:outlineLvl w:val="4"/>
    </w:pPr>
    <w:rPr>
      <w:rFonts w:eastAsiaTheme="majorEastAsia" w:cstheme="majorBidi"/>
    </w:rPr>
  </w:style>
  <w:style w:type="paragraph" w:styleId="berschrift6">
    <w:name w:val="heading 6"/>
    <w:basedOn w:val="Standard"/>
    <w:next w:val="Standard"/>
    <w:link w:val="berschrift6Zchn"/>
    <w:uiPriority w:val="9"/>
    <w:semiHidden/>
    <w:qFormat/>
    <w:rsid w:val="006A6C69"/>
    <w:pPr>
      <w:keepNext/>
      <w:keepLines/>
      <w:numPr>
        <w:ilvl w:val="5"/>
        <w:numId w:val="25"/>
      </w:numPr>
      <w:spacing w:before="200"/>
      <w:outlineLvl w:val="5"/>
    </w:pPr>
    <w:rPr>
      <w:rFonts w:eastAsiaTheme="majorEastAsia" w:cstheme="majorBidi"/>
      <w:i/>
      <w:iCs/>
    </w:rPr>
  </w:style>
  <w:style w:type="paragraph" w:styleId="berschrift7">
    <w:name w:val="heading 7"/>
    <w:basedOn w:val="Standard"/>
    <w:next w:val="Standard"/>
    <w:link w:val="berschrift7Zchn"/>
    <w:uiPriority w:val="9"/>
    <w:semiHidden/>
    <w:qFormat/>
    <w:rsid w:val="006A6C69"/>
    <w:pPr>
      <w:keepNext/>
      <w:keepLines/>
      <w:numPr>
        <w:ilvl w:val="6"/>
        <w:numId w:val="25"/>
      </w:numPr>
      <w:spacing w:before="200"/>
      <w:outlineLvl w:val="6"/>
    </w:pPr>
    <w:rPr>
      <w:rFonts w:eastAsiaTheme="majorEastAsia" w:cstheme="majorBidi"/>
      <w:i/>
      <w:iCs/>
    </w:rPr>
  </w:style>
  <w:style w:type="paragraph" w:styleId="berschrift8">
    <w:name w:val="heading 8"/>
    <w:basedOn w:val="Standard"/>
    <w:next w:val="Standard"/>
    <w:link w:val="berschrift8Zchn"/>
    <w:uiPriority w:val="9"/>
    <w:semiHidden/>
    <w:qFormat/>
    <w:rsid w:val="006A6C69"/>
    <w:pPr>
      <w:keepNext/>
      <w:keepLines/>
      <w:numPr>
        <w:ilvl w:val="7"/>
        <w:numId w:val="25"/>
      </w:numPr>
      <w:spacing w:before="200"/>
      <w:outlineLvl w:val="7"/>
    </w:pPr>
    <w:rPr>
      <w:rFonts w:eastAsiaTheme="majorEastAsia" w:cstheme="majorBidi"/>
      <w:szCs w:val="20"/>
    </w:rPr>
  </w:style>
  <w:style w:type="paragraph" w:styleId="berschrift9">
    <w:name w:val="heading 9"/>
    <w:basedOn w:val="Standard"/>
    <w:next w:val="Standard"/>
    <w:link w:val="berschrift9Zchn"/>
    <w:uiPriority w:val="9"/>
    <w:semiHidden/>
    <w:qFormat/>
    <w:rsid w:val="006A6C69"/>
    <w:pPr>
      <w:keepNext/>
      <w:keepLines/>
      <w:numPr>
        <w:ilvl w:val="8"/>
        <w:numId w:val="25"/>
      </w:numPr>
      <w:spacing w:before="200"/>
      <w:outlineLvl w:val="8"/>
    </w:pPr>
    <w:rPr>
      <w:rFonts w:eastAsiaTheme="majorEastAsia" w:cstheme="majorBidi"/>
      <w:i/>
      <w:iCs/>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6A6C69"/>
    <w:rPr>
      <w:rFonts w:ascii="Simplon Norm Bold" w:eastAsiaTheme="majorEastAsia" w:hAnsi="Simplon Norm Bold" w:cstheme="majorBidi"/>
      <w:bCs/>
      <w:sz w:val="24"/>
      <w:szCs w:val="28"/>
      <w:lang w:val="de-CH"/>
    </w:rPr>
  </w:style>
  <w:style w:type="character" w:customStyle="1" w:styleId="berschrift2Zchn">
    <w:name w:val="Überschrift 2 Zchn"/>
    <w:basedOn w:val="Absatz-Standardschriftart"/>
    <w:link w:val="berschrift2"/>
    <w:uiPriority w:val="1"/>
    <w:rsid w:val="006A6C69"/>
    <w:rPr>
      <w:rFonts w:ascii="Simplon Norm Bold" w:eastAsiaTheme="majorEastAsia" w:hAnsi="Simplon Norm Bold" w:cstheme="majorBidi"/>
      <w:bCs/>
      <w:sz w:val="20"/>
      <w:szCs w:val="26"/>
      <w:lang w:val="de-CH"/>
    </w:rPr>
  </w:style>
  <w:style w:type="character" w:customStyle="1" w:styleId="berschrift3Zchn">
    <w:name w:val="Überschrift 3 Zchn"/>
    <w:basedOn w:val="Absatz-Standardschriftart"/>
    <w:link w:val="berschrift3"/>
    <w:uiPriority w:val="1"/>
    <w:rsid w:val="006A6C69"/>
    <w:rPr>
      <w:rFonts w:ascii="Simplon Norm Bold" w:eastAsiaTheme="majorEastAsia" w:hAnsi="Simplon Norm Bold" w:cstheme="majorBidi"/>
      <w:b/>
      <w:bCs/>
      <w:sz w:val="20"/>
      <w:lang w:val="de-CH"/>
    </w:rPr>
  </w:style>
  <w:style w:type="character" w:customStyle="1" w:styleId="berschrift4Zchn">
    <w:name w:val="Überschrift 4 Zchn"/>
    <w:basedOn w:val="Absatz-Standardschriftart"/>
    <w:link w:val="berschrift4"/>
    <w:uiPriority w:val="1"/>
    <w:rsid w:val="006A6C69"/>
    <w:rPr>
      <w:rFonts w:ascii="Simplon Norm Bold" w:eastAsiaTheme="majorEastAsia" w:hAnsi="Simplon Norm Bold" w:cstheme="majorBidi"/>
      <w:bCs/>
      <w:iCs/>
      <w:sz w:val="20"/>
      <w:lang w:val="de-CH"/>
    </w:rPr>
  </w:style>
  <w:style w:type="character" w:customStyle="1" w:styleId="berschrift5Zchn">
    <w:name w:val="Überschrift 5 Zchn"/>
    <w:basedOn w:val="Absatz-Standardschriftart"/>
    <w:link w:val="berschrift5"/>
    <w:uiPriority w:val="9"/>
    <w:semiHidden/>
    <w:rsid w:val="006A6C69"/>
    <w:rPr>
      <w:rFonts w:ascii="Simplon Norm" w:eastAsiaTheme="majorEastAsia" w:hAnsi="Simplon Norm" w:cstheme="majorBidi"/>
      <w:sz w:val="20"/>
      <w:lang w:val="de-CH"/>
    </w:rPr>
  </w:style>
  <w:style w:type="character" w:customStyle="1" w:styleId="berschrift6Zchn">
    <w:name w:val="Überschrift 6 Zchn"/>
    <w:basedOn w:val="Absatz-Standardschriftart"/>
    <w:link w:val="berschrift6"/>
    <w:uiPriority w:val="9"/>
    <w:semiHidden/>
    <w:rsid w:val="006A6C69"/>
    <w:rPr>
      <w:rFonts w:ascii="Simplon Norm" w:eastAsiaTheme="majorEastAsia" w:hAnsi="Simplon Norm" w:cstheme="majorBidi"/>
      <w:i/>
      <w:iCs/>
      <w:sz w:val="20"/>
      <w:lang w:val="de-CH"/>
    </w:rPr>
  </w:style>
  <w:style w:type="character" w:customStyle="1" w:styleId="berschrift7Zchn">
    <w:name w:val="Überschrift 7 Zchn"/>
    <w:basedOn w:val="Absatz-Standardschriftart"/>
    <w:link w:val="berschrift7"/>
    <w:uiPriority w:val="9"/>
    <w:semiHidden/>
    <w:rsid w:val="006A6C69"/>
    <w:rPr>
      <w:rFonts w:ascii="Simplon Norm" w:eastAsiaTheme="majorEastAsia" w:hAnsi="Simplon Norm" w:cstheme="majorBidi"/>
      <w:i/>
      <w:iCs/>
      <w:sz w:val="20"/>
      <w:lang w:val="de-CH"/>
    </w:rPr>
  </w:style>
  <w:style w:type="character" w:customStyle="1" w:styleId="berschrift8Zchn">
    <w:name w:val="Überschrift 8 Zchn"/>
    <w:basedOn w:val="Absatz-Standardschriftart"/>
    <w:link w:val="berschrift8"/>
    <w:uiPriority w:val="9"/>
    <w:semiHidden/>
    <w:rsid w:val="006A6C69"/>
    <w:rPr>
      <w:rFonts w:ascii="Simplon Norm" w:eastAsiaTheme="majorEastAsia" w:hAnsi="Simplon Norm" w:cstheme="majorBidi"/>
      <w:sz w:val="20"/>
      <w:szCs w:val="20"/>
      <w:lang w:val="de-CH"/>
    </w:rPr>
  </w:style>
  <w:style w:type="character" w:customStyle="1" w:styleId="berschrift9Zchn">
    <w:name w:val="Überschrift 9 Zchn"/>
    <w:basedOn w:val="Absatz-Standardschriftart"/>
    <w:link w:val="berschrift9"/>
    <w:uiPriority w:val="9"/>
    <w:semiHidden/>
    <w:rsid w:val="006A6C69"/>
    <w:rPr>
      <w:rFonts w:ascii="Simplon Norm" w:eastAsiaTheme="majorEastAsia" w:hAnsi="Simplon Norm" w:cstheme="majorBidi"/>
      <w:i/>
      <w:iCs/>
      <w:sz w:val="20"/>
      <w:szCs w:val="20"/>
      <w:lang w:val="de-CH"/>
    </w:rPr>
  </w:style>
  <w:style w:type="paragraph" w:styleId="Titel">
    <w:name w:val="Title"/>
    <w:basedOn w:val="Standard"/>
    <w:next w:val="Standard"/>
    <w:link w:val="TitelZchn"/>
    <w:uiPriority w:val="10"/>
    <w:semiHidden/>
    <w:qFormat/>
    <w:rsid w:val="006A6C69"/>
    <w:pPr>
      <w:pBdr>
        <w:bottom w:val="single" w:sz="8" w:space="4" w:color="auto"/>
      </w:pBdr>
      <w:spacing w:after="300"/>
      <w:contextualSpacing/>
    </w:pPr>
    <w:rPr>
      <w:rFonts w:eastAsiaTheme="majorEastAsia" w:cstheme="majorBidi"/>
      <w:spacing w:val="5"/>
      <w:kern w:val="28"/>
      <w:sz w:val="52"/>
      <w:szCs w:val="52"/>
    </w:rPr>
  </w:style>
  <w:style w:type="character" w:customStyle="1" w:styleId="TitelZchn">
    <w:name w:val="Titel Zchn"/>
    <w:basedOn w:val="Absatz-Standardschriftart"/>
    <w:link w:val="Titel"/>
    <w:uiPriority w:val="10"/>
    <w:semiHidden/>
    <w:rsid w:val="006A6C69"/>
    <w:rPr>
      <w:rFonts w:ascii="Simplon Norm" w:eastAsiaTheme="majorEastAsia" w:hAnsi="Simplon Norm" w:cstheme="majorBidi"/>
      <w:spacing w:val="5"/>
      <w:kern w:val="28"/>
      <w:sz w:val="52"/>
      <w:szCs w:val="52"/>
      <w:lang w:val="de-CH"/>
    </w:rPr>
  </w:style>
  <w:style w:type="paragraph" w:styleId="Untertitel">
    <w:name w:val="Subtitle"/>
    <w:basedOn w:val="Standard"/>
    <w:next w:val="Standard"/>
    <w:link w:val="UntertitelZchn"/>
    <w:uiPriority w:val="11"/>
    <w:semiHidden/>
    <w:qFormat/>
    <w:rsid w:val="006A6C69"/>
    <w:pPr>
      <w:numPr>
        <w:ilvl w:val="1"/>
      </w:numPr>
    </w:pPr>
    <w:rPr>
      <w:rFonts w:eastAsiaTheme="majorEastAsia" w:cstheme="majorBidi"/>
      <w:i/>
      <w:iCs/>
      <w:spacing w:val="15"/>
      <w:sz w:val="24"/>
      <w:szCs w:val="24"/>
    </w:rPr>
  </w:style>
  <w:style w:type="character" w:customStyle="1" w:styleId="UntertitelZchn">
    <w:name w:val="Untertitel Zchn"/>
    <w:basedOn w:val="Absatz-Standardschriftart"/>
    <w:link w:val="Untertitel"/>
    <w:uiPriority w:val="11"/>
    <w:semiHidden/>
    <w:rsid w:val="006A6C69"/>
    <w:rPr>
      <w:rFonts w:ascii="Simplon Norm" w:eastAsiaTheme="majorEastAsia" w:hAnsi="Simplon Norm" w:cstheme="majorBidi"/>
      <w:i/>
      <w:iCs/>
      <w:spacing w:val="15"/>
      <w:sz w:val="24"/>
      <w:szCs w:val="24"/>
      <w:lang w:val="de-CH"/>
    </w:rPr>
  </w:style>
  <w:style w:type="character" w:styleId="SchwacheHervorhebung">
    <w:name w:val="Subtle Emphasis"/>
    <w:basedOn w:val="Absatz-Standardschriftart"/>
    <w:uiPriority w:val="19"/>
    <w:semiHidden/>
    <w:qFormat/>
    <w:rsid w:val="006A6C69"/>
    <w:rPr>
      <w:rFonts w:ascii="Arial" w:hAnsi="Arial"/>
      <w:i/>
      <w:iCs/>
      <w:color w:val="auto"/>
    </w:rPr>
  </w:style>
  <w:style w:type="paragraph" w:styleId="Beschriftung">
    <w:name w:val="caption"/>
    <w:basedOn w:val="Standard"/>
    <w:next w:val="Standard"/>
    <w:uiPriority w:val="35"/>
    <w:unhideWhenUsed/>
    <w:qFormat/>
    <w:rsid w:val="006A6C69"/>
    <w:rPr>
      <w:bCs/>
      <w:sz w:val="18"/>
      <w:szCs w:val="18"/>
    </w:rPr>
  </w:style>
  <w:style w:type="character" w:styleId="Fett">
    <w:name w:val="Strong"/>
    <w:basedOn w:val="Absatz-Standardschriftart"/>
    <w:uiPriority w:val="22"/>
    <w:qFormat/>
    <w:rsid w:val="006A6C69"/>
    <w:rPr>
      <w:rFonts w:ascii="Arial" w:hAnsi="Arial"/>
      <w:b/>
      <w:bCs/>
    </w:rPr>
  </w:style>
  <w:style w:type="character" w:styleId="Hervorhebung">
    <w:name w:val="Emphasis"/>
    <w:basedOn w:val="Absatz-Standardschriftart"/>
    <w:uiPriority w:val="20"/>
    <w:semiHidden/>
    <w:qFormat/>
    <w:rsid w:val="006A6C69"/>
    <w:rPr>
      <w:rFonts w:ascii="Arial" w:hAnsi="Arial"/>
      <w:i/>
      <w:iCs/>
    </w:rPr>
  </w:style>
  <w:style w:type="paragraph" w:styleId="Listenabsatz">
    <w:name w:val="List Paragraph"/>
    <w:basedOn w:val="Standard"/>
    <w:uiPriority w:val="34"/>
    <w:semiHidden/>
    <w:qFormat/>
    <w:rsid w:val="006A6C69"/>
    <w:pPr>
      <w:ind w:left="720"/>
      <w:contextualSpacing/>
    </w:pPr>
  </w:style>
  <w:style w:type="paragraph" w:styleId="Zitat">
    <w:name w:val="Quote"/>
    <w:basedOn w:val="Standard"/>
    <w:next w:val="Standard"/>
    <w:link w:val="ZitatZchn"/>
    <w:uiPriority w:val="29"/>
    <w:semiHidden/>
    <w:qFormat/>
    <w:rsid w:val="005571ED"/>
    <w:rPr>
      <w:i/>
      <w:iCs/>
    </w:rPr>
  </w:style>
  <w:style w:type="character" w:customStyle="1" w:styleId="ZitatZchn">
    <w:name w:val="Zitat Zchn"/>
    <w:basedOn w:val="Absatz-Standardschriftart"/>
    <w:link w:val="Zitat"/>
    <w:uiPriority w:val="29"/>
    <w:semiHidden/>
    <w:rsid w:val="00BA6CAF"/>
    <w:rPr>
      <w:rFonts w:ascii="Simplon Norm" w:hAnsi="Simplon Norm"/>
      <w:i/>
      <w:iCs/>
      <w:sz w:val="20"/>
      <w:lang w:val="de-CH"/>
    </w:rPr>
  </w:style>
  <w:style w:type="paragraph" w:styleId="IntensivesZitat">
    <w:name w:val="Intense Quote"/>
    <w:basedOn w:val="Standard"/>
    <w:next w:val="Standard"/>
    <w:link w:val="IntensivesZitatZchn"/>
    <w:uiPriority w:val="30"/>
    <w:semiHidden/>
    <w:qFormat/>
    <w:rsid w:val="006A6C69"/>
    <w:pPr>
      <w:pBdr>
        <w:bottom w:val="single" w:sz="4" w:space="4" w:color="auto"/>
      </w:pBdr>
      <w:spacing w:before="200" w:after="280"/>
      <w:ind w:left="936" w:right="936"/>
    </w:pPr>
    <w:rPr>
      <w:b/>
      <w:bCs/>
      <w:i/>
      <w:iCs/>
    </w:rPr>
  </w:style>
  <w:style w:type="character" w:customStyle="1" w:styleId="IntensivesZitatZchn">
    <w:name w:val="Intensives Zitat Zchn"/>
    <w:basedOn w:val="Absatz-Standardschriftart"/>
    <w:link w:val="IntensivesZitat"/>
    <w:uiPriority w:val="30"/>
    <w:semiHidden/>
    <w:rsid w:val="006A6C69"/>
    <w:rPr>
      <w:rFonts w:ascii="Simplon Norm" w:hAnsi="Simplon Norm"/>
      <w:b/>
      <w:bCs/>
      <w:i/>
      <w:iCs/>
      <w:sz w:val="20"/>
      <w:lang w:val="de-CH"/>
    </w:rPr>
  </w:style>
  <w:style w:type="character" w:styleId="IntensiveHervorhebung">
    <w:name w:val="Intense Emphasis"/>
    <w:basedOn w:val="Absatz-Standardschriftart"/>
    <w:uiPriority w:val="21"/>
    <w:semiHidden/>
    <w:qFormat/>
    <w:rsid w:val="006A6C69"/>
    <w:rPr>
      <w:rFonts w:ascii="Arial" w:hAnsi="Arial"/>
      <w:b/>
      <w:bCs/>
      <w:i/>
      <w:iCs/>
      <w:color w:val="auto"/>
    </w:rPr>
  </w:style>
  <w:style w:type="character" w:styleId="SchwacherVerweis">
    <w:name w:val="Subtle Reference"/>
    <w:basedOn w:val="Absatz-Standardschriftart"/>
    <w:uiPriority w:val="31"/>
    <w:semiHidden/>
    <w:qFormat/>
    <w:rsid w:val="006A6C69"/>
    <w:rPr>
      <w:rFonts w:ascii="Arial" w:hAnsi="Arial"/>
      <w:smallCaps/>
      <w:color w:val="auto"/>
      <w:u w:val="single"/>
    </w:rPr>
  </w:style>
  <w:style w:type="character" w:styleId="IntensiverVerweis">
    <w:name w:val="Intense Reference"/>
    <w:basedOn w:val="Absatz-Standardschriftart"/>
    <w:uiPriority w:val="32"/>
    <w:semiHidden/>
    <w:qFormat/>
    <w:rsid w:val="006A6C69"/>
    <w:rPr>
      <w:rFonts w:ascii="Arial" w:hAnsi="Arial"/>
      <w:b/>
      <w:bCs/>
      <w:smallCaps/>
      <w:color w:val="auto"/>
      <w:spacing w:val="5"/>
      <w:u w:val="single"/>
    </w:rPr>
  </w:style>
  <w:style w:type="character" w:styleId="Buchtitel">
    <w:name w:val="Book Title"/>
    <w:basedOn w:val="Absatz-Standardschriftart"/>
    <w:uiPriority w:val="33"/>
    <w:semiHidden/>
    <w:qFormat/>
    <w:rsid w:val="006A6C69"/>
    <w:rPr>
      <w:rFonts w:ascii="Arial" w:hAnsi="Arial"/>
      <w:b/>
      <w:bCs/>
      <w:smallCaps/>
      <w:spacing w:val="5"/>
    </w:rPr>
  </w:style>
  <w:style w:type="paragraph" w:styleId="Inhaltsverzeichnisberschrift">
    <w:name w:val="TOC Heading"/>
    <w:basedOn w:val="berschrift1"/>
    <w:next w:val="Standard"/>
    <w:uiPriority w:val="39"/>
    <w:semiHidden/>
    <w:unhideWhenUsed/>
    <w:qFormat/>
    <w:rsid w:val="006A6C69"/>
    <w:pPr>
      <w:outlineLvl w:val="9"/>
    </w:pPr>
  </w:style>
  <w:style w:type="paragraph" w:styleId="Sprechblasentext">
    <w:name w:val="Balloon Text"/>
    <w:basedOn w:val="Standard"/>
    <w:link w:val="SprechblasentextZchn"/>
    <w:uiPriority w:val="99"/>
    <w:semiHidden/>
    <w:unhideWhenUsed/>
    <w:rsid w:val="006A6C6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A6C69"/>
    <w:rPr>
      <w:rFonts w:ascii="Tahoma" w:hAnsi="Tahoma" w:cs="Tahoma"/>
      <w:sz w:val="16"/>
      <w:szCs w:val="16"/>
      <w:lang w:val="de-CH"/>
    </w:rPr>
  </w:style>
  <w:style w:type="table" w:styleId="Tabellenraster">
    <w:name w:val="Table Grid"/>
    <w:basedOn w:val="NormaleTabelle"/>
    <w:uiPriority w:val="59"/>
    <w:rsid w:val="006A6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enderBrief">
    <w:name w:val="Absender Brief"/>
    <w:basedOn w:val="Standard"/>
    <w:uiPriority w:val="2"/>
    <w:qFormat/>
    <w:rsid w:val="006A6C69"/>
    <w:pPr>
      <w:spacing w:after="0" w:line="240" w:lineRule="auto"/>
    </w:pPr>
    <w:rPr>
      <w:color w:val="FF3333" w:themeColor="accent1"/>
      <w:sz w:val="12"/>
      <w:szCs w:val="12"/>
    </w:rPr>
  </w:style>
  <w:style w:type="paragraph" w:customStyle="1" w:styleId="InfoBlocklinks">
    <w:name w:val="InfoBlock links"/>
    <w:uiPriority w:val="2"/>
    <w:qFormat/>
    <w:rsid w:val="006A6C69"/>
    <w:pPr>
      <w:spacing w:after="0" w:line="240" w:lineRule="atLeast"/>
    </w:pPr>
    <w:rPr>
      <w:rFonts w:ascii="Simplon Norm" w:hAnsi="Simplon Norm"/>
      <w:sz w:val="14"/>
      <w:szCs w:val="14"/>
      <w:lang w:val="de-CH"/>
    </w:rPr>
  </w:style>
  <w:style w:type="character" w:styleId="Platzhaltertext">
    <w:name w:val="Placeholder Text"/>
    <w:basedOn w:val="Absatz-Standardschriftart"/>
    <w:uiPriority w:val="99"/>
    <w:semiHidden/>
    <w:rsid w:val="006A6C69"/>
    <w:rPr>
      <w:color w:val="808080"/>
    </w:rPr>
  </w:style>
  <w:style w:type="paragraph" w:customStyle="1" w:styleId="Betreff">
    <w:name w:val="Betreff"/>
    <w:uiPriority w:val="2"/>
    <w:qFormat/>
    <w:rsid w:val="006A6C69"/>
    <w:pPr>
      <w:spacing w:after="0" w:line="240" w:lineRule="atLeast"/>
    </w:pPr>
    <w:rPr>
      <w:rFonts w:ascii="Simplon Norm" w:hAnsi="Simplon Norm"/>
      <w:b/>
      <w:sz w:val="20"/>
      <w:lang w:val="de-CH"/>
    </w:rPr>
  </w:style>
  <w:style w:type="paragraph" w:customStyle="1" w:styleId="UnterschriftTitel">
    <w:name w:val="Unterschrift  Titel"/>
    <w:uiPriority w:val="3"/>
    <w:qFormat/>
    <w:rsid w:val="006A6C69"/>
    <w:pPr>
      <w:spacing w:after="0" w:line="240" w:lineRule="atLeast"/>
    </w:pPr>
    <w:rPr>
      <w:rFonts w:ascii="Simplon Norm" w:hAnsi="Simplon Norm"/>
      <w:sz w:val="14"/>
      <w:szCs w:val="14"/>
      <w:lang w:val="de-CH"/>
    </w:rPr>
  </w:style>
  <w:style w:type="paragraph" w:styleId="Kopfzeile">
    <w:name w:val="header"/>
    <w:basedOn w:val="Standard"/>
    <w:link w:val="KopfzeileZchn"/>
    <w:uiPriority w:val="99"/>
    <w:unhideWhenUsed/>
    <w:rsid w:val="006A6C69"/>
    <w:pPr>
      <w:tabs>
        <w:tab w:val="center" w:pos="4536"/>
        <w:tab w:val="right" w:pos="9072"/>
      </w:tabs>
      <w:spacing w:after="0" w:line="240" w:lineRule="auto"/>
    </w:pPr>
    <w:rPr>
      <w:sz w:val="2"/>
    </w:rPr>
  </w:style>
  <w:style w:type="character" w:customStyle="1" w:styleId="KopfzeileZchn">
    <w:name w:val="Kopfzeile Zchn"/>
    <w:basedOn w:val="Absatz-Standardschriftart"/>
    <w:link w:val="Kopfzeile"/>
    <w:uiPriority w:val="99"/>
    <w:rsid w:val="006A6C69"/>
    <w:rPr>
      <w:rFonts w:ascii="Simplon Norm" w:hAnsi="Simplon Norm"/>
      <w:sz w:val="2"/>
      <w:lang w:val="de-CH"/>
    </w:rPr>
  </w:style>
  <w:style w:type="paragraph" w:styleId="Fuzeile">
    <w:name w:val="footer"/>
    <w:basedOn w:val="Standard"/>
    <w:link w:val="FuzeileZchn"/>
    <w:uiPriority w:val="99"/>
    <w:rsid w:val="006A6C69"/>
    <w:pPr>
      <w:tabs>
        <w:tab w:val="center" w:pos="4536"/>
        <w:tab w:val="right" w:pos="9072"/>
      </w:tabs>
      <w:spacing w:after="0" w:line="240" w:lineRule="auto"/>
    </w:pPr>
    <w:rPr>
      <w:sz w:val="2"/>
    </w:rPr>
  </w:style>
  <w:style w:type="character" w:customStyle="1" w:styleId="FuzeileZchn">
    <w:name w:val="Fußzeile Zchn"/>
    <w:basedOn w:val="Absatz-Standardschriftart"/>
    <w:link w:val="Fuzeile"/>
    <w:uiPriority w:val="99"/>
    <w:rsid w:val="006A6C69"/>
    <w:rPr>
      <w:rFonts w:ascii="Simplon Norm" w:hAnsi="Simplon Norm"/>
      <w:sz w:val="2"/>
      <w:lang w:val="de-CH"/>
    </w:rPr>
  </w:style>
  <w:style w:type="paragraph" w:customStyle="1" w:styleId="AbsenderFusszeile">
    <w:name w:val="Absender Fusszeile"/>
    <w:basedOn w:val="Standard"/>
    <w:uiPriority w:val="2"/>
    <w:qFormat/>
    <w:rsid w:val="006A6C69"/>
    <w:pPr>
      <w:spacing w:after="0" w:line="220" w:lineRule="atLeast"/>
    </w:pPr>
    <w:rPr>
      <w:color w:val="FF3333" w:themeColor="accent1"/>
      <w:sz w:val="18"/>
      <w:szCs w:val="18"/>
    </w:rPr>
  </w:style>
  <w:style w:type="character" w:styleId="Hyperlink">
    <w:name w:val="Hyperlink"/>
    <w:basedOn w:val="Absatz-Standardschriftart"/>
    <w:uiPriority w:val="99"/>
    <w:unhideWhenUsed/>
    <w:rsid w:val="006A6C69"/>
    <w:rPr>
      <w:color w:val="FF3333" w:themeColor="hyperlink"/>
      <w:u w:val="single"/>
    </w:rPr>
  </w:style>
  <w:style w:type="paragraph" w:customStyle="1" w:styleId="Claim">
    <w:name w:val="Claim"/>
    <w:uiPriority w:val="3"/>
    <w:qFormat/>
    <w:rsid w:val="006A6C69"/>
    <w:pPr>
      <w:spacing w:after="0" w:line="240" w:lineRule="atLeast"/>
      <w:jc w:val="right"/>
    </w:pPr>
    <w:rPr>
      <w:rFonts w:ascii="Simplon Norm Bold" w:hAnsi="Simplon Norm Bold"/>
      <w:b/>
      <w:color w:val="FF3333" w:themeColor="accent1"/>
      <w:sz w:val="24"/>
      <w:szCs w:val="24"/>
      <w:lang w:val="de-CH"/>
    </w:rPr>
  </w:style>
  <w:style w:type="paragraph" w:styleId="Verzeichnis1">
    <w:name w:val="toc 1"/>
    <w:basedOn w:val="Standard"/>
    <w:next w:val="Standard"/>
    <w:autoRedefine/>
    <w:uiPriority w:val="39"/>
    <w:unhideWhenUsed/>
    <w:rsid w:val="006A6C69"/>
    <w:pPr>
      <w:tabs>
        <w:tab w:val="left" w:pos="851"/>
        <w:tab w:val="right" w:leader="dot" w:pos="9061"/>
      </w:tabs>
      <w:spacing w:before="240" w:after="120"/>
      <w:ind w:left="567" w:hanging="567"/>
    </w:pPr>
    <w:rPr>
      <w:b/>
      <w:noProof/>
    </w:rPr>
  </w:style>
  <w:style w:type="paragraph" w:styleId="Aufzhlungszeichen">
    <w:name w:val="List Bullet"/>
    <w:basedOn w:val="Standard"/>
    <w:next w:val="Standard"/>
    <w:uiPriority w:val="1"/>
    <w:qFormat/>
    <w:rsid w:val="00376138"/>
    <w:pPr>
      <w:numPr>
        <w:numId w:val="26"/>
      </w:numPr>
      <w:contextualSpacing/>
    </w:pPr>
  </w:style>
  <w:style w:type="paragraph" w:styleId="Aufzhlungszeichen2">
    <w:name w:val="List Bullet 2"/>
    <w:basedOn w:val="Standard"/>
    <w:next w:val="Standard"/>
    <w:uiPriority w:val="1"/>
    <w:qFormat/>
    <w:rsid w:val="00376138"/>
    <w:pPr>
      <w:numPr>
        <w:numId w:val="27"/>
      </w:numPr>
      <w:contextualSpacing/>
    </w:pPr>
  </w:style>
  <w:style w:type="paragraph" w:styleId="Aufzhlungszeichen3">
    <w:name w:val="List Bullet 3"/>
    <w:basedOn w:val="Standard"/>
    <w:next w:val="Standard"/>
    <w:uiPriority w:val="1"/>
    <w:qFormat/>
    <w:rsid w:val="00376138"/>
    <w:pPr>
      <w:numPr>
        <w:numId w:val="28"/>
      </w:numPr>
      <w:contextualSpacing/>
    </w:pPr>
  </w:style>
  <w:style w:type="paragraph" w:styleId="Aufzhlungszeichen4">
    <w:name w:val="List Bullet 4"/>
    <w:basedOn w:val="Standard"/>
    <w:next w:val="Standard"/>
    <w:uiPriority w:val="1"/>
    <w:qFormat/>
    <w:rsid w:val="00376138"/>
    <w:pPr>
      <w:numPr>
        <w:numId w:val="29"/>
      </w:numPr>
      <w:contextualSpacing/>
    </w:pPr>
  </w:style>
  <w:style w:type="paragraph" w:customStyle="1" w:styleId="TabellenText">
    <w:name w:val="TabellenText"/>
    <w:basedOn w:val="Standard"/>
    <w:uiPriority w:val="2"/>
    <w:qFormat/>
    <w:rsid w:val="006A6C69"/>
    <w:pPr>
      <w:spacing w:after="0" w:line="260" w:lineRule="atLeast"/>
    </w:pPr>
    <w:rPr>
      <w:rFonts w:cs="Arial"/>
    </w:rPr>
  </w:style>
  <w:style w:type="paragraph" w:customStyle="1" w:styleId="Tabellentitel1">
    <w:name w:val="Tabellentitel1"/>
    <w:basedOn w:val="TabellenText"/>
    <w:uiPriority w:val="2"/>
    <w:qFormat/>
    <w:rsid w:val="006A6C69"/>
    <w:pPr>
      <w:spacing w:line="240" w:lineRule="atLeast"/>
    </w:pPr>
    <w:rPr>
      <w:color w:val="000000" w:themeColor="text2"/>
    </w:rPr>
  </w:style>
  <w:style w:type="table" w:customStyle="1" w:styleId="AvectrisTabelle">
    <w:name w:val="Avectris Tabelle"/>
    <w:basedOn w:val="NormaleTabelle"/>
    <w:uiPriority w:val="99"/>
    <w:qFormat/>
    <w:rsid w:val="006A6C69"/>
    <w:pPr>
      <w:spacing w:after="0" w:line="240" w:lineRule="atLeast"/>
    </w:pPr>
    <w:rPr>
      <w:rFonts w:ascii="Simplon Norm" w:hAnsi="Simplon Norm"/>
      <w:sz w:val="20"/>
    </w:rPr>
    <w:tblPr>
      <w:tblInd w:w="0" w:type="nil"/>
      <w:tblBorders>
        <w:bottom w:val="single" w:sz="4" w:space="0" w:color="auto"/>
        <w:insideH w:val="single" w:sz="4" w:space="0" w:color="auto"/>
      </w:tblBorders>
      <w:tblCellMar>
        <w:top w:w="85" w:type="dxa"/>
        <w:left w:w="85" w:type="dxa"/>
        <w:bottom w:w="85" w:type="dxa"/>
        <w:right w:w="85" w:type="dxa"/>
      </w:tblCellMar>
    </w:tblPr>
    <w:tcPr>
      <w:shd w:val="clear" w:color="auto" w:fill="auto"/>
    </w:tcPr>
    <w:tblStylePr w:type="firstRow">
      <w:pPr>
        <w:wordWrap/>
        <w:spacing w:line="240" w:lineRule="atLeast"/>
      </w:pPr>
      <w:rPr>
        <w:rFonts w:ascii="Arial" w:hAnsi="Arial" w:cs="Arial" w:hint="default"/>
        <w:b/>
        <w:color w:val="000000" w:themeColor="text2"/>
        <w:sz w:val="20"/>
        <w:szCs w:val="18"/>
      </w:rPr>
      <w:tblPr/>
      <w:tcPr>
        <w:tcBorders>
          <w:top w:val="nil"/>
          <w:left w:val="nil"/>
          <w:bottom w:val="single" w:sz="8" w:space="0" w:color="auto"/>
          <w:right w:val="nil"/>
          <w:insideH w:val="nil"/>
          <w:insideV w:val="nil"/>
          <w:tl2br w:val="nil"/>
          <w:tr2bl w:val="nil"/>
        </w:tcBorders>
        <w:shd w:val="clear" w:color="auto" w:fill="auto"/>
      </w:tcPr>
    </w:tblStylePr>
    <w:tblStylePr w:type="lastRow">
      <w:tblPr/>
      <w:tcPr>
        <w:tcBorders>
          <w:top w:val="nil"/>
          <w:left w:val="nil"/>
          <w:bottom w:val="nil"/>
          <w:right w:val="nil"/>
          <w:insideH w:val="nil"/>
          <w:insideV w:val="nil"/>
        </w:tcBorders>
      </w:tcPr>
    </w:tblStylePr>
  </w:style>
  <w:style w:type="paragraph" w:styleId="Verzeichnis2">
    <w:name w:val="toc 2"/>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styleId="Verzeichnis3">
    <w:name w:val="toc 3"/>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customStyle="1" w:styleId="Grussformel">
    <w:name w:val="Grussformel"/>
    <w:basedOn w:val="Standard"/>
    <w:uiPriority w:val="2"/>
    <w:qFormat/>
    <w:rsid w:val="006A6C69"/>
    <w:pPr>
      <w:spacing w:after="820"/>
    </w:pPr>
  </w:style>
  <w:style w:type="paragraph" w:customStyle="1" w:styleId="Versandart">
    <w:name w:val="Versandart"/>
    <w:basedOn w:val="Standard"/>
    <w:next w:val="Standard"/>
    <w:uiPriority w:val="2"/>
    <w:qFormat/>
    <w:rsid w:val="006A6C69"/>
    <w:pPr>
      <w:spacing w:after="80"/>
    </w:pPr>
  </w:style>
  <w:style w:type="paragraph" w:customStyle="1" w:styleId="berschriftoNummer">
    <w:name w:val="Überschrift_o_Nummer"/>
    <w:basedOn w:val="Standard"/>
    <w:uiPriority w:val="1"/>
    <w:qFormat/>
    <w:rsid w:val="006A6C69"/>
    <w:pPr>
      <w:spacing w:line="300" w:lineRule="atLeast"/>
    </w:pPr>
    <w:rPr>
      <w:b/>
      <w:sz w:val="24"/>
    </w:rPr>
  </w:style>
  <w:style w:type="paragraph" w:styleId="Verzeichnis4">
    <w:name w:val="toc 4"/>
    <w:basedOn w:val="Standard"/>
    <w:next w:val="Standard"/>
    <w:autoRedefine/>
    <w:uiPriority w:val="39"/>
    <w:unhideWhenUsed/>
    <w:rsid w:val="006A6C69"/>
    <w:pPr>
      <w:spacing w:after="120"/>
      <w:ind w:left="567" w:hanging="567"/>
    </w:pPr>
  </w:style>
  <w:style w:type="paragraph" w:customStyle="1" w:styleId="Haupttitel">
    <w:name w:val="Haupttitel"/>
    <w:basedOn w:val="Standard"/>
    <w:uiPriority w:val="2"/>
    <w:qFormat/>
    <w:rsid w:val="006A6C69"/>
    <w:pPr>
      <w:spacing w:line="360" w:lineRule="atLeast"/>
    </w:pPr>
    <w:rPr>
      <w:b/>
      <w:sz w:val="32"/>
      <w:szCs w:val="32"/>
    </w:rPr>
  </w:style>
  <w:style w:type="paragraph" w:customStyle="1" w:styleId="Untertitel1">
    <w:name w:val="Untertitel1"/>
    <w:basedOn w:val="Standard"/>
    <w:uiPriority w:val="1"/>
    <w:qFormat/>
    <w:rsid w:val="006A6C69"/>
    <w:pPr>
      <w:spacing w:line="360" w:lineRule="atLeast"/>
    </w:pPr>
    <w:rPr>
      <w:sz w:val="32"/>
      <w:szCs w:val="32"/>
    </w:rPr>
  </w:style>
  <w:style w:type="paragraph" w:customStyle="1" w:styleId="TabellenUntertitel">
    <w:name w:val="Tabellen Untertitel"/>
    <w:basedOn w:val="TabellenText"/>
    <w:uiPriority w:val="2"/>
    <w:qFormat/>
    <w:rsid w:val="006A6C69"/>
    <w:rPr>
      <w:b/>
    </w:rPr>
  </w:style>
  <w:style w:type="paragraph" w:customStyle="1" w:styleId="Dokument">
    <w:name w:val="Dokument"/>
    <w:basedOn w:val="Standard"/>
    <w:uiPriority w:val="2"/>
    <w:qFormat/>
    <w:rsid w:val="006A6C69"/>
    <w:pPr>
      <w:spacing w:after="0" w:line="540" w:lineRule="atLeast"/>
    </w:pPr>
    <w:rPr>
      <w:rFonts w:ascii="Simplon Norm Light" w:hAnsi="Simplon Norm Light"/>
      <w:caps/>
      <w:color w:val="FF3333" w:themeColor="accent1"/>
      <w:sz w:val="54"/>
      <w:szCs w:val="12"/>
    </w:rPr>
  </w:style>
  <w:style w:type="paragraph" w:customStyle="1" w:styleId="InfoRechts">
    <w:name w:val="Info Rechts"/>
    <w:basedOn w:val="Standard"/>
    <w:uiPriority w:val="2"/>
    <w:qFormat/>
    <w:rsid w:val="006A6C69"/>
    <w:pPr>
      <w:spacing w:after="0"/>
    </w:pPr>
    <w:rPr>
      <w:b/>
    </w:rPr>
  </w:style>
  <w:style w:type="paragraph" w:customStyle="1" w:styleId="Untertitel1Fett">
    <w:name w:val="Untertitel1 Fett"/>
    <w:basedOn w:val="Untertitel1"/>
    <w:uiPriority w:val="1"/>
    <w:qFormat/>
    <w:rsid w:val="006A6C69"/>
    <w:rPr>
      <w:b/>
    </w:rPr>
  </w:style>
  <w:style w:type="paragraph" w:customStyle="1" w:styleId="Absender">
    <w:name w:val="Absender"/>
    <w:basedOn w:val="Standard"/>
    <w:uiPriority w:val="2"/>
    <w:qFormat/>
    <w:rsid w:val="006A6C69"/>
    <w:pPr>
      <w:spacing w:after="0"/>
    </w:pPr>
  </w:style>
  <w:style w:type="paragraph" w:customStyle="1" w:styleId="DokNummer">
    <w:name w:val="DokNummer"/>
    <w:basedOn w:val="Standard"/>
    <w:qFormat/>
    <w:rsid w:val="00073355"/>
    <w:pPr>
      <w:spacing w:after="0"/>
    </w:pPr>
  </w:style>
  <w:style w:type="paragraph" w:customStyle="1" w:styleId="Fusszeile">
    <w:name w:val="Fusszeile"/>
    <w:basedOn w:val="Standard"/>
    <w:uiPriority w:val="3"/>
    <w:qFormat/>
    <w:rsid w:val="006A6C69"/>
    <w:pPr>
      <w:spacing w:after="0" w:line="240" w:lineRule="auto"/>
    </w:pPr>
    <w:rPr>
      <w:sz w:val="2"/>
      <w:szCs w:val="2"/>
    </w:rPr>
  </w:style>
  <w:style w:type="paragraph" w:customStyle="1" w:styleId="Grusszeile">
    <w:name w:val="Grusszeile"/>
    <w:basedOn w:val="Standard"/>
    <w:uiPriority w:val="2"/>
    <w:qFormat/>
    <w:rsid w:val="006A6C69"/>
    <w:pPr>
      <w:spacing w:after="0"/>
    </w:pPr>
  </w:style>
  <w:style w:type="paragraph" w:customStyle="1" w:styleId="Version">
    <w:name w:val="Version"/>
    <w:basedOn w:val="Standard"/>
    <w:qFormat/>
    <w:rsid w:val="00073355"/>
    <w:pPr>
      <w:spacing w:after="0"/>
    </w:pPr>
  </w:style>
  <w:style w:type="table" w:styleId="Gitternetztabelle1hell">
    <w:name w:val="Grid Table 1 Light"/>
    <w:basedOn w:val="NormaleTabelle"/>
    <w:uiPriority w:val="46"/>
    <w:rsid w:val="006A6C6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Akzent2">
    <w:name w:val="Grid Table 2 Accent 2"/>
    <w:basedOn w:val="NormaleTabelle"/>
    <w:uiPriority w:val="47"/>
    <w:rsid w:val="006A6C69"/>
    <w:pPr>
      <w:spacing w:after="0" w:line="240" w:lineRule="auto"/>
    </w:pPr>
    <w:tblPr>
      <w:tblStyleRowBandSize w:val="1"/>
      <w:tblStyleColBandSize w:val="1"/>
      <w:tblBorders>
        <w:top w:val="single" w:sz="2" w:space="0" w:color="FF3A3A" w:themeColor="accent2" w:themeTint="99"/>
        <w:bottom w:val="single" w:sz="2" w:space="0" w:color="FF3A3A" w:themeColor="accent2" w:themeTint="99"/>
        <w:insideH w:val="single" w:sz="2" w:space="0" w:color="FF3A3A" w:themeColor="accent2" w:themeTint="99"/>
        <w:insideV w:val="single" w:sz="2" w:space="0" w:color="FF3A3A" w:themeColor="accent2" w:themeTint="99"/>
      </w:tblBorders>
    </w:tblPr>
    <w:tblStylePr w:type="firstRow">
      <w:rPr>
        <w:b/>
        <w:bCs/>
      </w:rPr>
      <w:tblPr/>
      <w:tcPr>
        <w:tcBorders>
          <w:top w:val="nil"/>
          <w:bottom w:val="single" w:sz="12" w:space="0" w:color="FF3A3A" w:themeColor="accent2" w:themeTint="99"/>
          <w:insideH w:val="nil"/>
          <w:insideV w:val="nil"/>
        </w:tcBorders>
        <w:shd w:val="clear" w:color="auto" w:fill="FFFFFF" w:themeFill="background1"/>
      </w:tcPr>
    </w:tblStylePr>
    <w:tblStylePr w:type="lastRow">
      <w:rPr>
        <w:b/>
        <w:bCs/>
      </w:rPr>
      <w:tblPr/>
      <w:tcPr>
        <w:tcBorders>
          <w:top w:val="double" w:sz="2" w:space="0" w:color="FF3A3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DBD" w:themeFill="accent2" w:themeFillTint="33"/>
      </w:tcPr>
    </w:tblStylePr>
    <w:tblStylePr w:type="band1Horz">
      <w:tblPr/>
      <w:tcPr>
        <w:shd w:val="clear" w:color="auto" w:fill="FFBDBD" w:themeFill="accent2" w:themeFillTint="33"/>
      </w:tcPr>
    </w:tblStylePr>
  </w:style>
  <w:style w:type="paragraph" w:customStyle="1" w:styleId="GlossarText">
    <w:name w:val="GlossarText"/>
    <w:basedOn w:val="Standard"/>
    <w:uiPriority w:val="3"/>
    <w:semiHidden/>
    <w:qFormat/>
    <w:rsid w:val="006A6C69"/>
    <w:pPr>
      <w:spacing w:line="480" w:lineRule="exact"/>
    </w:pPr>
    <w:rPr>
      <w:rFonts w:cs="Arial"/>
    </w:rPr>
  </w:style>
  <w:style w:type="table" w:styleId="HelleListe-Akzent2">
    <w:name w:val="Light List Accent 2"/>
    <w:basedOn w:val="NormaleTabelle"/>
    <w:uiPriority w:val="61"/>
    <w:rsid w:val="006A6C69"/>
    <w:pPr>
      <w:spacing w:after="0" w:line="240" w:lineRule="auto"/>
    </w:pPr>
    <w:tblPr>
      <w:tblStyleRowBandSize w:val="1"/>
      <w:tblStyleColBandSize w:val="1"/>
      <w:tblBorders>
        <w:top w:val="single" w:sz="8" w:space="0" w:color="B70000" w:themeColor="accent2"/>
        <w:left w:val="single" w:sz="8" w:space="0" w:color="B70000" w:themeColor="accent2"/>
        <w:bottom w:val="single" w:sz="8" w:space="0" w:color="B70000" w:themeColor="accent2"/>
        <w:right w:val="single" w:sz="8" w:space="0" w:color="B70000" w:themeColor="accent2"/>
      </w:tblBorders>
    </w:tblPr>
    <w:tblStylePr w:type="firstRow">
      <w:pPr>
        <w:spacing w:before="0" w:after="0" w:line="240" w:lineRule="auto"/>
      </w:pPr>
      <w:rPr>
        <w:b/>
        <w:bCs/>
        <w:color w:val="FFFFFF" w:themeColor="background1"/>
      </w:rPr>
      <w:tblPr/>
      <w:tcPr>
        <w:shd w:val="clear" w:color="auto" w:fill="B70000" w:themeFill="accent2"/>
      </w:tcPr>
    </w:tblStylePr>
    <w:tblStylePr w:type="lastRow">
      <w:pPr>
        <w:spacing w:before="0" w:after="0" w:line="240" w:lineRule="auto"/>
      </w:pPr>
      <w:rPr>
        <w:b/>
        <w:bCs/>
      </w:rPr>
      <w:tblPr/>
      <w:tcPr>
        <w:tcBorders>
          <w:top w:val="double" w:sz="6" w:space="0" w:color="B70000" w:themeColor="accent2"/>
          <w:left w:val="single" w:sz="8" w:space="0" w:color="B70000" w:themeColor="accent2"/>
          <w:bottom w:val="single" w:sz="8" w:space="0" w:color="B70000" w:themeColor="accent2"/>
          <w:right w:val="single" w:sz="8" w:space="0" w:color="B70000" w:themeColor="accent2"/>
        </w:tcBorders>
      </w:tcPr>
    </w:tblStylePr>
    <w:tblStylePr w:type="firstCol">
      <w:rPr>
        <w:b/>
        <w:bCs/>
      </w:rPr>
    </w:tblStylePr>
    <w:tblStylePr w:type="lastCol">
      <w:rPr>
        <w:b/>
        <w:bCs/>
      </w:rPr>
    </w:tblStylePr>
    <w:tblStylePr w:type="band1Vert">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tblStylePr w:type="band1Horz">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style>
  <w:style w:type="paragraph" w:styleId="KeinLeerraum">
    <w:name w:val="No Spacing"/>
    <w:uiPriority w:val="1"/>
    <w:semiHidden/>
    <w:qFormat/>
    <w:rsid w:val="006A6C69"/>
    <w:pPr>
      <w:spacing w:after="0" w:line="240" w:lineRule="auto"/>
    </w:pPr>
    <w:rPr>
      <w:rFonts w:ascii="Arial" w:hAnsi="Arial"/>
    </w:rPr>
  </w:style>
  <w:style w:type="paragraph" w:customStyle="1" w:styleId="StandardBold">
    <w:name w:val="Standard Bold"/>
    <w:basedOn w:val="Standard"/>
    <w:link w:val="StandardBoldZchn"/>
    <w:qFormat/>
    <w:rsid w:val="006A6C69"/>
    <w:rPr>
      <w:rFonts w:ascii="Simplon Norm Bold" w:hAnsi="Simplon Norm Bold"/>
    </w:rPr>
  </w:style>
  <w:style w:type="character" w:customStyle="1" w:styleId="StandardBoldZchn">
    <w:name w:val="Standard Bold Zchn"/>
    <w:basedOn w:val="Absatz-Standardschriftart"/>
    <w:link w:val="StandardBold"/>
    <w:rsid w:val="006A6C69"/>
    <w:rPr>
      <w:rFonts w:ascii="Simplon Norm Bold" w:hAnsi="Simplon Norm Bold"/>
      <w:sz w:val="20"/>
      <w:lang w:val="de-CH"/>
    </w:rPr>
  </w:style>
  <w:style w:type="table" w:customStyle="1" w:styleId="Tabellengitternetz1">
    <w:name w:val="Tabellengitternetz1"/>
    <w:basedOn w:val="NormaleTabelle"/>
    <w:next w:val="Tabellenraster"/>
    <w:uiPriority w:val="59"/>
    <w:rsid w:val="006A6C69"/>
    <w:pPr>
      <w:spacing w:after="0" w:line="280" w:lineRule="atLeast"/>
    </w:pPr>
    <w:rPr>
      <w:rFonts w:ascii="Times New Roman" w:eastAsia="MS Mincho" w:hAnsi="Times New Roman" w:cs="Times New Roman"/>
      <w:sz w:val="20"/>
      <w:szCs w:val="20"/>
      <w:lang w:val="de-CH" w:eastAsia="de-CH"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schrift">
    <w:name w:val="Signature"/>
    <w:basedOn w:val="Standard"/>
    <w:link w:val="UnterschriftZchn"/>
    <w:uiPriority w:val="10"/>
    <w:semiHidden/>
    <w:rsid w:val="006A6C69"/>
    <w:pPr>
      <w:tabs>
        <w:tab w:val="left" w:pos="3119"/>
      </w:tabs>
    </w:pPr>
    <w:rPr>
      <w:rFonts w:cs="Arial"/>
    </w:rPr>
  </w:style>
  <w:style w:type="character" w:customStyle="1" w:styleId="UnterschriftZchn">
    <w:name w:val="Unterschrift Zchn"/>
    <w:basedOn w:val="Absatz-Standardschriftart"/>
    <w:link w:val="Unterschrift"/>
    <w:uiPriority w:val="10"/>
    <w:semiHidden/>
    <w:rsid w:val="006A6C69"/>
    <w:rPr>
      <w:rFonts w:ascii="Simplon Norm" w:hAnsi="Simplon Norm" w:cs="Arial"/>
      <w:sz w:val="20"/>
      <w:lang w:val="de-CH"/>
    </w:rPr>
  </w:style>
  <w:style w:type="character" w:styleId="Kommentarzeichen">
    <w:name w:val="annotation reference"/>
    <w:basedOn w:val="Absatz-Standardschriftart"/>
    <w:uiPriority w:val="99"/>
    <w:semiHidden/>
    <w:unhideWhenUsed/>
    <w:rsid w:val="002640BB"/>
    <w:rPr>
      <w:sz w:val="16"/>
      <w:szCs w:val="16"/>
    </w:rPr>
  </w:style>
  <w:style w:type="paragraph" w:styleId="Kommentartext">
    <w:name w:val="annotation text"/>
    <w:basedOn w:val="Standard"/>
    <w:link w:val="KommentartextZchn"/>
    <w:uiPriority w:val="99"/>
    <w:semiHidden/>
    <w:unhideWhenUsed/>
    <w:rsid w:val="002640BB"/>
    <w:pPr>
      <w:spacing w:line="240" w:lineRule="auto"/>
    </w:pPr>
    <w:rPr>
      <w:szCs w:val="20"/>
    </w:rPr>
  </w:style>
  <w:style w:type="character" w:customStyle="1" w:styleId="KommentartextZchn">
    <w:name w:val="Kommentartext Zchn"/>
    <w:basedOn w:val="Absatz-Standardschriftart"/>
    <w:link w:val="Kommentartext"/>
    <w:uiPriority w:val="99"/>
    <w:semiHidden/>
    <w:rsid w:val="002640BB"/>
    <w:rPr>
      <w:rFonts w:ascii="Simplon Norm" w:hAnsi="Simplon Norm"/>
      <w:sz w:val="20"/>
      <w:szCs w:val="20"/>
      <w:lang w:val="de-CH"/>
    </w:rPr>
  </w:style>
  <w:style w:type="paragraph" w:styleId="Kommentarthema">
    <w:name w:val="annotation subject"/>
    <w:basedOn w:val="Kommentartext"/>
    <w:next w:val="Kommentartext"/>
    <w:link w:val="KommentarthemaZchn"/>
    <w:uiPriority w:val="99"/>
    <w:semiHidden/>
    <w:unhideWhenUsed/>
    <w:rsid w:val="002640BB"/>
    <w:rPr>
      <w:b/>
      <w:bCs/>
    </w:rPr>
  </w:style>
  <w:style w:type="character" w:customStyle="1" w:styleId="KommentarthemaZchn">
    <w:name w:val="Kommentarthema Zchn"/>
    <w:basedOn w:val="KommentartextZchn"/>
    <w:link w:val="Kommentarthema"/>
    <w:uiPriority w:val="99"/>
    <w:semiHidden/>
    <w:rsid w:val="002640BB"/>
    <w:rPr>
      <w:rFonts w:ascii="Simplon Norm" w:hAnsi="Simplon Norm"/>
      <w:b/>
      <w:bCs/>
      <w:sz w:val="20"/>
      <w:szCs w:val="20"/>
      <w:lang w:val="de-CH"/>
    </w:rPr>
  </w:style>
  <w:style w:type="character" w:styleId="BesuchterLink">
    <w:name w:val="FollowedHyperlink"/>
    <w:basedOn w:val="Absatz-Standardschriftart"/>
    <w:uiPriority w:val="99"/>
    <w:semiHidden/>
    <w:unhideWhenUsed/>
    <w:rsid w:val="004373D2"/>
    <w:rPr>
      <w:color w:val="790300" w:themeColor="followedHyperlink"/>
      <w:u w:val="single"/>
    </w:rPr>
  </w:style>
  <w:style w:type="paragraph" w:styleId="Abbildungsverzeichnis">
    <w:name w:val="table of figures"/>
    <w:basedOn w:val="Standard"/>
    <w:next w:val="Standard"/>
    <w:uiPriority w:val="99"/>
    <w:unhideWhenUsed/>
    <w:rsid w:val="007A61A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6940916">
      <w:bodyDiv w:val="1"/>
      <w:marLeft w:val="0"/>
      <w:marRight w:val="0"/>
      <w:marTop w:val="0"/>
      <w:marBottom w:val="0"/>
      <w:divBdr>
        <w:top w:val="none" w:sz="0" w:space="0" w:color="auto"/>
        <w:left w:val="none" w:sz="0" w:space="0" w:color="auto"/>
        <w:bottom w:val="none" w:sz="0" w:space="0" w:color="auto"/>
        <w:right w:val="none" w:sz="0" w:space="0" w:color="auto"/>
      </w:divBdr>
    </w:div>
    <w:div w:id="1089734961">
      <w:bodyDiv w:val="1"/>
      <w:marLeft w:val="0"/>
      <w:marRight w:val="0"/>
      <w:marTop w:val="0"/>
      <w:marBottom w:val="0"/>
      <w:divBdr>
        <w:top w:val="none" w:sz="0" w:space="0" w:color="auto"/>
        <w:left w:val="none" w:sz="0" w:space="0" w:color="auto"/>
        <w:bottom w:val="none" w:sz="0" w:space="0" w:color="auto"/>
        <w:right w:val="none" w:sz="0" w:space="0" w:color="auto"/>
      </w:divBdr>
    </w:div>
    <w:div w:id="1259026966">
      <w:bodyDiv w:val="1"/>
      <w:marLeft w:val="0"/>
      <w:marRight w:val="0"/>
      <w:marTop w:val="0"/>
      <w:marBottom w:val="0"/>
      <w:divBdr>
        <w:top w:val="none" w:sz="0" w:space="0" w:color="auto"/>
        <w:left w:val="none" w:sz="0" w:space="0" w:color="auto"/>
        <w:bottom w:val="none" w:sz="0" w:space="0" w:color="auto"/>
        <w:right w:val="none" w:sz="0" w:space="0" w:color="auto"/>
      </w:divBdr>
    </w:div>
    <w:div w:id="1327325441">
      <w:bodyDiv w:val="1"/>
      <w:marLeft w:val="0"/>
      <w:marRight w:val="0"/>
      <w:marTop w:val="0"/>
      <w:marBottom w:val="0"/>
      <w:divBdr>
        <w:top w:val="none" w:sz="0" w:space="0" w:color="auto"/>
        <w:left w:val="none" w:sz="0" w:space="0" w:color="auto"/>
        <w:bottom w:val="none" w:sz="0" w:space="0" w:color="auto"/>
        <w:right w:val="none" w:sz="0" w:space="0" w:color="auto"/>
      </w:divBdr>
    </w:div>
    <w:div w:id="1569225060">
      <w:bodyDiv w:val="1"/>
      <w:marLeft w:val="0"/>
      <w:marRight w:val="0"/>
      <w:marTop w:val="0"/>
      <w:marBottom w:val="0"/>
      <w:divBdr>
        <w:top w:val="none" w:sz="0" w:space="0" w:color="auto"/>
        <w:left w:val="none" w:sz="0" w:space="0" w:color="auto"/>
        <w:bottom w:val="none" w:sz="0" w:space="0" w:color="auto"/>
        <w:right w:val="none" w:sz="0" w:space="0" w:color="auto"/>
      </w:divBdr>
    </w:div>
    <w:div w:id="1867057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iel.saeuberli@avectris.ch" TargetMode="External"/><Relationship Id="rId18" Type="http://schemas.openxmlformats.org/officeDocument/2006/relationships/image" Target="media/image4.emf"/><Relationship Id="rId26" Type="http://schemas.openxmlformats.org/officeDocument/2006/relationships/hyperlink" Target="https://gionkunz.github.io/chartist-js/" TargetMode="External"/><Relationship Id="rId39" Type="http://schemas.openxmlformats.org/officeDocument/2006/relationships/hyperlink" Target="https://www.elsys.se/shop/product/ers-co2/?v=1ee0bf89c5d1" TargetMode="External"/><Relationship Id="rId21" Type="http://schemas.openxmlformats.org/officeDocument/2006/relationships/comments" Target="comments.xml"/><Relationship Id="rId34" Type="http://schemas.openxmlformats.org/officeDocument/2006/relationships/hyperlink" Target="https://iot-shop.de/wp-content/uploads/2020/03/RM_Door-_-Window-Sensor_20200205_v2.pdf"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hyperlink" Target="https://channels.readthedocs.io/en/latest/asgi.html" TargetMode="External"/><Relationship Id="rId7" Type="http://schemas.openxmlformats.org/officeDocument/2006/relationships/endnotes" Target="endnotes.xml"/><Relationship Id="rId12" Type="http://schemas.openxmlformats.org/officeDocument/2006/relationships/hyperlink" Target="mailto:nils.egger@avectris.ch" TargetMode="Externa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hyperlink" Target="https://jekyllrb.com/" TargetMode="External"/><Relationship Id="rId38" Type="http://schemas.openxmlformats.org/officeDocument/2006/relationships/hyperlink" Target="https://www.adeunis.com/en/produit/ftd-network-tester/" TargetMode="External"/><Relationship Id="rId46" Type="http://schemas.openxmlformats.org/officeDocument/2006/relationships/image" Target="media/image20.png"/><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yperlink" Target="https://www.chartjs.org/" TargetMode="External"/><Relationship Id="rId29" Type="http://schemas.openxmlformats.org/officeDocument/2006/relationships/image" Target="media/image9.png"/><Relationship Id="rId41" Type="http://schemas.openxmlformats.org/officeDocument/2006/relationships/image" Target="media/image15.png"/><Relationship Id="rId54" Type="http://schemas.openxmlformats.org/officeDocument/2006/relationships/hyperlink" Target="https://gionkunz.github.io/chartist-js/getting-started.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4.png"/><Relationship Id="rId40" Type="http://schemas.openxmlformats.org/officeDocument/2006/relationships/hyperlink" Target="https://iot-shop.de/produkt/tuer-und-fenstersensor" TargetMode="External"/><Relationship Id="rId45" Type="http://schemas.openxmlformats.org/officeDocument/2006/relationships/image" Target="media/image19.png"/><Relationship Id="rId53" Type="http://schemas.openxmlformats.org/officeDocument/2006/relationships/hyperlink" Target="https://www.slant.co/options/10578/alternatives/~chart-js-alternatives" TargetMode="External"/><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yperlink" Target="https://www.chartjs.org/docs/latest/charts/line.html" TargetMode="External"/><Relationship Id="rId28" Type="http://schemas.openxmlformats.org/officeDocument/2006/relationships/image" Target="media/image8.png"/><Relationship Id="rId36" Type="http://schemas.openxmlformats.org/officeDocument/2006/relationships/hyperlink" Target="https://www.uvicorn.org/" TargetMode="External"/><Relationship Id="rId49" Type="http://schemas.openxmlformats.org/officeDocument/2006/relationships/image" Target="media/image23.png"/><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www.sphinx-doc.org/en/master/" TargetMode="External"/><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hyperlink" Target="https://developer.mozilla.org/en-US/docs/Web/HTTP/Basics_of_HTTP/MIME_types/Common_types"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mark.grabner@avectris.ch" TargetMode="External"/><Relationship Id="rId22" Type="http://schemas.microsoft.com/office/2011/relationships/commentsExtended" Target="commentsExtended.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yperlink" Target="https://de.wikipedia.org/wiki/Web_Server_Gateway_Interface" TargetMode="External"/><Relationship Id="rId8" Type="http://schemas.openxmlformats.org/officeDocument/2006/relationships/image" Target="media/image1.emf"/><Relationship Id="rId51" Type="http://schemas.openxmlformats.org/officeDocument/2006/relationships/hyperlink" Target="https://www.chartjs.org/docs/latest/charts/line.html"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avectris.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G:\_Vorlagen\Office2016\Avectris\Projektberich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1581F46C2EC4E2C87C153BFC4C45778"/>
        <w:category>
          <w:name w:val="Allgemein"/>
          <w:gallery w:val="placeholder"/>
        </w:category>
        <w:types>
          <w:type w:val="bbPlcHdr"/>
        </w:types>
        <w:behaviors>
          <w:behavior w:val="content"/>
        </w:behaviors>
        <w:guid w:val="{72A879CC-7B47-4312-B987-ECB59496B651}"/>
      </w:docPartPr>
      <w:docPartBody>
        <w:p w:rsidR="00BC50E1" w:rsidRDefault="00BC50E1" w:rsidP="00BC50E1">
          <w:pPr>
            <w:pStyle w:val="21581F46C2EC4E2C87C153BFC4C45778"/>
          </w:pPr>
          <w:r w:rsidRPr="00787B87">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0E1"/>
    <w:rsid w:val="00403E8B"/>
    <w:rsid w:val="00417F9E"/>
    <w:rsid w:val="00BC50E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C50E1"/>
  </w:style>
  <w:style w:type="paragraph" w:customStyle="1" w:styleId="5F99FB4AA60244EC8B938CF562C2400B">
    <w:name w:val="5F99FB4AA60244EC8B938CF562C2400B"/>
  </w:style>
  <w:style w:type="paragraph" w:customStyle="1" w:styleId="FCB92CA1E3C2412A957E7EEFC6C56532">
    <w:name w:val="FCB92CA1E3C2412A957E7EEFC6C56532"/>
    <w:rsid w:val="00BC50E1"/>
  </w:style>
  <w:style w:type="paragraph" w:customStyle="1" w:styleId="21581F46C2EC4E2C87C153BFC4C45778">
    <w:name w:val="21581F46C2EC4E2C87C153BFC4C45778"/>
    <w:rsid w:val="00BC50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vectris">
  <a:themeElements>
    <a:clrScheme name="Avectris">
      <a:dk1>
        <a:sysClr val="windowText" lastClr="000000"/>
      </a:dk1>
      <a:lt1>
        <a:sysClr val="window" lastClr="FFFFFF"/>
      </a:lt1>
      <a:dk2>
        <a:srgbClr val="000000"/>
      </a:dk2>
      <a:lt2>
        <a:srgbClr val="FFFFFF"/>
      </a:lt2>
      <a:accent1>
        <a:srgbClr val="FF3333"/>
      </a:accent1>
      <a:accent2>
        <a:srgbClr val="B70000"/>
      </a:accent2>
      <a:accent3>
        <a:srgbClr val="790300"/>
      </a:accent3>
      <a:accent4>
        <a:srgbClr val="E6E6E6"/>
      </a:accent4>
      <a:accent5>
        <a:srgbClr val="CCCCCC"/>
      </a:accent5>
      <a:accent6>
        <a:srgbClr val="77777A"/>
      </a:accent6>
      <a:hlink>
        <a:srgbClr val="FF3333"/>
      </a:hlink>
      <a:folHlink>
        <a:srgbClr val="790300"/>
      </a:folHlink>
    </a:clrScheme>
    <a:fontScheme name="Avectris">
      <a:majorFont>
        <a:latin typeface="Simplon Norm Bold"/>
        <a:ea typeface=""/>
        <a:cs typeface=""/>
      </a:majorFont>
      <a:minorFont>
        <a:latin typeface="Simplon Norm"/>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61209BDA-4A1D-4C0E-8D9E-FC2BB249D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Projektbericht.dotx</Template>
  <TotalTime>0</TotalTime>
  <Pages>35</Pages>
  <Words>5144</Words>
  <Characters>32408</Characters>
  <Application>Microsoft Office Word</Application>
  <DocSecurity>0</DocSecurity>
  <Lines>270</Lines>
  <Paragraphs>74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Egger Nils AVECTRIS</dc:creator>
  <cp:lastModifiedBy>Egger Nils AVECTRIS</cp:lastModifiedBy>
  <cp:revision>71</cp:revision>
  <cp:lastPrinted>2015-06-18T13:08:00Z</cp:lastPrinted>
  <dcterms:created xsi:type="dcterms:W3CDTF">2020-03-23T08:09:00Z</dcterms:created>
  <dcterms:modified xsi:type="dcterms:W3CDTF">2020-03-24T10:12:00Z</dcterms:modified>
</cp:coreProperties>
</file>