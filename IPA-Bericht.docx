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596440">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596440">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596440">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596440">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596440">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596440">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596440">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596440">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596440">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596440">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596440">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596440">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596440">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596440">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596440">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596440">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596440">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596440">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596440">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596440">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596440">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596440">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596440">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596440">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596440">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596440">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596440">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596440">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596440">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596440">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596440">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596440">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596440">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596440">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596440">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596440">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596440">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596440">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596440">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596440">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596440">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596440">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596440">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596440">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596440">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596440">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596440">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596440">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596440">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596440">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596440">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596440">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596440">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596440">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596440">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596440">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596440">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596440">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596440">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596440">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596440">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596440">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596440">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596440">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596440">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596440">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596440">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596440">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596440">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596440">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596440">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596440">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596440">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596440">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596440">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bookmarkStart w:id="31" w:name="_GoBack"/>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bookmarkEnd w:id="31"/>
    </w:p>
    <w:p w14:paraId="38277ECE" w14:textId="626F7049" w:rsidR="008A1FB6" w:rsidRPr="006D4F38" w:rsidRDefault="008A1FB6" w:rsidP="00BF1879"/>
    <w:p w14:paraId="3AC9E26A" w14:textId="5B6FC032" w:rsidR="00D36BBA" w:rsidRDefault="00D36BBA" w:rsidP="00D36BBA">
      <w:pPr>
        <w:pStyle w:val="berschrift1"/>
      </w:pPr>
      <w:bookmarkStart w:id="32" w:name="_Toc35948502"/>
      <w:r w:rsidRPr="006D4F38">
        <w:t>Organisation der Arbeitsergebnisse</w:t>
      </w:r>
      <w:bookmarkEnd w:id="32"/>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948503"/>
      <w:r w:rsidRPr="006D4F38">
        <w:t>Informieren</w:t>
      </w:r>
      <w:bookmarkEnd w:id="33"/>
    </w:p>
    <w:p w14:paraId="07328CBF" w14:textId="1215D924" w:rsidR="009B086F" w:rsidRPr="006D4F38" w:rsidRDefault="00812D87" w:rsidP="009B086F">
      <w:pPr>
        <w:pStyle w:val="berschrift2"/>
      </w:pPr>
      <w:bookmarkStart w:id="34" w:name="_Toc35948504"/>
      <w:r>
        <w:t>Ziel</w:t>
      </w:r>
      <w:bookmarkEnd w:id="34"/>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5" w:name="_Toc35948505"/>
      <w:commentRangeStart w:id="36"/>
      <w:r>
        <w:t>Anforderungen</w:t>
      </w:r>
      <w:bookmarkEnd w:id="35"/>
      <w:commentRangeEnd w:id="36"/>
      <w:r w:rsidR="00CA072B">
        <w:rPr>
          <w:rStyle w:val="Kommentarzeichen"/>
          <w:rFonts w:ascii="Simplon Norm" w:eastAsiaTheme="minorHAnsi" w:hAnsi="Simplon Norm" w:cstheme="minorBidi"/>
          <w:bCs w:val="0"/>
        </w:rPr>
        <w:commentReference w:id="36"/>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7" w:name="_Toc35948506"/>
      <w:r w:rsidRPr="006D4F38">
        <w:t>Deadline</w:t>
      </w:r>
      <w:bookmarkEnd w:id="37"/>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8" w:name="_Toc35948507"/>
      <w:r w:rsidRPr="006D4F38">
        <w:t>Herausforderungen</w:t>
      </w:r>
      <w:bookmarkEnd w:id="38"/>
    </w:p>
    <w:p w14:paraId="4CCE0ADE" w14:textId="3D76E6CB" w:rsidR="00291142" w:rsidRPr="006D4F38" w:rsidRDefault="00291142" w:rsidP="00291142">
      <w:pPr>
        <w:pStyle w:val="berschrift3"/>
      </w:pPr>
      <w:bookmarkStart w:id="39" w:name="_Toc35948508"/>
      <w:r w:rsidRPr="006D4F38">
        <w:t>JavaScript Diagramme</w:t>
      </w:r>
      <w:bookmarkEnd w:id="39"/>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596440"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40"/>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40"/>
      <w:r w:rsidR="00A225F3" w:rsidRPr="006D4F38">
        <w:rPr>
          <w:rStyle w:val="Kommentarzeichen"/>
        </w:rPr>
        <w:commentReference w:id="40"/>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2BAAD0F1" w:rsidR="007A61A6" w:rsidRPr="006D4F38" w:rsidRDefault="007A61A6" w:rsidP="007A61A6">
      <w:pPr>
        <w:pStyle w:val="Beschriftung"/>
      </w:pPr>
      <w:bookmarkStart w:id="41" w:name="_Toc3594845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w:t>
      </w:r>
      <w:r w:rsidRPr="006D4F38">
        <w:fldChar w:fldCharType="end"/>
      </w:r>
      <w:r w:rsidRPr="006D4F38">
        <w:t xml:space="preserve"> Chart.js Resultat</w:t>
      </w:r>
      <w:bookmarkEnd w:id="41"/>
    </w:p>
    <w:p w14:paraId="452D7EDE" w14:textId="4C137520" w:rsidR="007A61A6" w:rsidRPr="006D4F38" w:rsidRDefault="007A61A6" w:rsidP="007A61A6">
      <w:pPr>
        <w:pStyle w:val="Beschriftung"/>
      </w:pPr>
      <w:bookmarkStart w:id="42" w:name="_Toc35948451"/>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2</w:t>
      </w:r>
      <w:r w:rsidRPr="006D4F38">
        <w:fldChar w:fldCharType="end"/>
      </w:r>
      <w:r w:rsidRPr="006D4F38">
        <w:t xml:space="preserve"> Chart.js Code</w:t>
      </w:r>
      <w:bookmarkEnd w:id="42"/>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596440"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A71DD4A" w:rsidR="007A61A6" w:rsidRPr="006D4F38" w:rsidRDefault="007A61A6" w:rsidP="007A61A6">
      <w:pPr>
        <w:pStyle w:val="Beschriftung"/>
      </w:pPr>
      <w:bookmarkStart w:id="43" w:name="_Toc35948452"/>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3</w:t>
      </w:r>
      <w:r w:rsidRPr="006D4F38">
        <w:fldChar w:fldCharType="end"/>
      </w:r>
      <w:r w:rsidRPr="006D4F38">
        <w:t xml:space="preserve"> Chartist.js Resultat</w:t>
      </w:r>
      <w:bookmarkEnd w:id="43"/>
    </w:p>
    <w:p w14:paraId="68369A4B" w14:textId="6EAC3E25" w:rsidR="007360F5" w:rsidRPr="006D4F38" w:rsidRDefault="007A61A6" w:rsidP="007A61A6">
      <w:pPr>
        <w:pStyle w:val="Beschriftung"/>
      </w:pPr>
      <w:bookmarkStart w:id="44" w:name="_Toc35948453"/>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4</w:t>
      </w:r>
      <w:r w:rsidRPr="006D4F38">
        <w:fldChar w:fldCharType="end"/>
      </w:r>
      <w:r w:rsidRPr="006D4F38">
        <w:t xml:space="preserve"> Chartis.js Code</w:t>
      </w:r>
      <w:bookmarkEnd w:id="44"/>
    </w:p>
    <w:p w14:paraId="3B0374C8" w14:textId="2827EC83" w:rsidR="00291142" w:rsidRPr="006D4F38" w:rsidRDefault="00291142" w:rsidP="00291142">
      <w:pPr>
        <w:pStyle w:val="berschrift3"/>
      </w:pPr>
      <w:bookmarkStart w:id="45" w:name="_Toc35948509"/>
      <w:r w:rsidRPr="006D4F38">
        <w:t>Sensor Wert Beobachter</w:t>
      </w:r>
      <w:bookmarkEnd w:id="45"/>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7AC419D0" w:rsidR="000F3D5E" w:rsidRPr="006D4F38" w:rsidRDefault="007A61A6" w:rsidP="007A61A6">
      <w:pPr>
        <w:pStyle w:val="Beschriftung"/>
      </w:pPr>
      <w:bookmarkStart w:id="46" w:name="_Toc35948454"/>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5</w:t>
      </w:r>
      <w:r w:rsidRPr="006D4F38">
        <w:fldChar w:fldCharType="end"/>
      </w:r>
      <w:r w:rsidRPr="006D4F38">
        <w:t xml:space="preserve"> Sensor Wert Ablauf</w:t>
      </w:r>
      <w:bookmarkEnd w:id="46"/>
    </w:p>
    <w:p w14:paraId="15FAA2D2" w14:textId="48C1DD85" w:rsidR="00291142" w:rsidRPr="006D4F38" w:rsidRDefault="00291142" w:rsidP="00291142">
      <w:pPr>
        <w:pStyle w:val="berschrift3"/>
      </w:pPr>
      <w:bookmarkStart w:id="47" w:name="_Toc35948510"/>
      <w:proofErr w:type="spellStart"/>
      <w:r w:rsidRPr="006D4F38">
        <w:t>Responsive</w:t>
      </w:r>
      <w:proofErr w:type="spellEnd"/>
      <w:r w:rsidRPr="006D4F38">
        <w:t xml:space="preserve"> Design</w:t>
      </w:r>
      <w:bookmarkEnd w:id="47"/>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25B4BEC7" w:rsidR="00291142" w:rsidRPr="006D4F38" w:rsidRDefault="007A61A6" w:rsidP="007A61A6">
      <w:pPr>
        <w:pStyle w:val="Beschriftung"/>
      </w:pPr>
      <w:bookmarkStart w:id="48" w:name="_Toc35948455"/>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8"/>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136299A4" w:rsidR="007A61A6" w:rsidRPr="006D4F38" w:rsidRDefault="007A61A6" w:rsidP="007A61A6">
      <w:pPr>
        <w:pStyle w:val="Beschriftung"/>
      </w:pPr>
      <w:bookmarkStart w:id="49" w:name="_Toc35948456"/>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9"/>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50" w:name="_Toc35948511"/>
      <w:r w:rsidRPr="006D4F38">
        <w:lastRenderedPageBreak/>
        <w:t>Sphinx Dokumentation</w:t>
      </w:r>
      <w:bookmarkEnd w:id="50"/>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7B753E56" w:rsidR="007A61A6" w:rsidRPr="006D4F38" w:rsidRDefault="007A61A6" w:rsidP="007A61A6">
      <w:pPr>
        <w:pStyle w:val="Beschriftung"/>
      </w:pPr>
      <w:bookmarkStart w:id="51" w:name="_Toc35948457"/>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8</w:t>
      </w:r>
      <w:r w:rsidRPr="006D4F38">
        <w:fldChar w:fldCharType="end"/>
      </w:r>
      <w:r w:rsidRPr="006D4F38">
        <w:t xml:space="preserve"> Google Style </w:t>
      </w:r>
      <w:proofErr w:type="spellStart"/>
      <w:r w:rsidRPr="006D4F38">
        <w:t>Docstrings</w:t>
      </w:r>
      <w:bookmarkEnd w:id="51"/>
      <w:proofErr w:type="spellEnd"/>
    </w:p>
    <w:p w14:paraId="4725E176" w14:textId="034388AE" w:rsidR="00F31BB3" w:rsidRPr="006D4F38" w:rsidRDefault="00F31BB3" w:rsidP="00F31BB3">
      <w:pPr>
        <w:pStyle w:val="berschrift3"/>
      </w:pPr>
      <w:bookmarkStart w:id="52" w:name="_Toc35948513"/>
      <w:r w:rsidRPr="006D4F38">
        <w:t>HTML Präprozessor</w:t>
      </w:r>
      <w:bookmarkEnd w:id="52"/>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3" w:name="_Toc35948514"/>
      <w:r w:rsidRPr="006D4F38">
        <w:t>Tür Schaltungssensor Wert</w:t>
      </w:r>
      <w:bookmarkEnd w:id="53"/>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4" w:name="_Toc35948515"/>
      <w:r w:rsidRPr="006D4F38">
        <w:t>Planen</w:t>
      </w:r>
      <w:bookmarkEnd w:id="54"/>
    </w:p>
    <w:p w14:paraId="501496B5" w14:textId="6D15906C" w:rsidR="007F11DF" w:rsidRPr="006D4F38" w:rsidRDefault="007F11DF" w:rsidP="007F11DF">
      <w:pPr>
        <w:pStyle w:val="berschrift2"/>
      </w:pPr>
      <w:bookmarkStart w:id="55" w:name="_Toc35948516"/>
      <w:proofErr w:type="spellStart"/>
      <w:r w:rsidRPr="006D4F38">
        <w:t>Use</w:t>
      </w:r>
      <w:proofErr w:type="spellEnd"/>
      <w:r w:rsidRPr="006D4F38">
        <w:t xml:space="preserve"> Case</w:t>
      </w:r>
      <w:bookmarkEnd w:id="55"/>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63AD9790" w:rsidR="007F11DF" w:rsidRPr="006D4F38" w:rsidRDefault="007F11DF" w:rsidP="007F11DF">
      <w:pPr>
        <w:pStyle w:val="Beschriftung"/>
      </w:pPr>
      <w:bookmarkStart w:id="56" w:name="_Toc35948458"/>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9</w:t>
      </w:r>
      <w:r w:rsidRPr="006D4F38">
        <w:fldChar w:fldCharType="end"/>
      </w:r>
      <w:r w:rsidRPr="006D4F38">
        <w:t xml:space="preserve"> </w:t>
      </w:r>
      <w:proofErr w:type="spellStart"/>
      <w:r w:rsidRPr="006D4F38">
        <w:t>Use</w:t>
      </w:r>
      <w:proofErr w:type="spellEnd"/>
      <w:r w:rsidRPr="006D4F38">
        <w:t xml:space="preserve"> Case</w:t>
      </w:r>
      <w:bookmarkEnd w:id="56"/>
    </w:p>
    <w:p w14:paraId="3F8C850B" w14:textId="513850A3" w:rsidR="00772B11" w:rsidRPr="006D4F38" w:rsidRDefault="005C4EF2" w:rsidP="00772B11">
      <w:pPr>
        <w:pStyle w:val="berschrift2"/>
      </w:pPr>
      <w:bookmarkStart w:id="57" w:name="_Toc35948517"/>
      <w:r w:rsidRPr="006D4F38">
        <w:t>System</w:t>
      </w:r>
      <w:bookmarkEnd w:id="57"/>
    </w:p>
    <w:p w14:paraId="787A60B7" w14:textId="0573F787" w:rsidR="0063418D" w:rsidRPr="006D4F38" w:rsidRDefault="0063418D" w:rsidP="0063418D">
      <w:pPr>
        <w:pStyle w:val="berschrift3"/>
      </w:pPr>
      <w:bookmarkStart w:id="58" w:name="_Toc35948518"/>
      <w:r w:rsidRPr="006D4F38">
        <w:t>Allgemein</w:t>
      </w:r>
      <w:bookmarkEnd w:id="58"/>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9" w:name="_Toc35948519"/>
      <w:proofErr w:type="spellStart"/>
      <w:r w:rsidRPr="006D4F38">
        <w:t>Uvicorn</w:t>
      </w:r>
      <w:proofErr w:type="spellEnd"/>
      <w:r w:rsidRPr="006D4F38">
        <w:t xml:space="preserve"> Server</w:t>
      </w:r>
      <w:bookmarkEnd w:id="59"/>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60" w:name="_Toc35948520"/>
      <w:proofErr w:type="spellStart"/>
      <w:r w:rsidRPr="006D4F38">
        <w:t>Websockets</w:t>
      </w:r>
      <w:bookmarkEnd w:id="60"/>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1" w:name="_Toc35948521"/>
      <w:proofErr w:type="spellStart"/>
      <w:r w:rsidRPr="006D4F38">
        <w:t>PostgreSQL</w:t>
      </w:r>
      <w:proofErr w:type="spellEnd"/>
      <w:r w:rsidRPr="006D4F38">
        <w:t xml:space="preserve"> Datenbank</w:t>
      </w:r>
      <w:bookmarkEnd w:id="61"/>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4F7AD610" w:rsidR="00C338B7" w:rsidRDefault="004902E6" w:rsidP="004902E6">
      <w:pPr>
        <w:pStyle w:val="Beschriftung"/>
      </w:pPr>
      <w:bookmarkStart w:id="62" w:name="_Toc35948459"/>
      <w:r>
        <w:t xml:space="preserve">Abbildung </w:t>
      </w:r>
      <w:r>
        <w:fldChar w:fldCharType="begin"/>
      </w:r>
      <w:r>
        <w:instrText xml:space="preserve"> SEQ Abbildung \* ARABIC </w:instrText>
      </w:r>
      <w:r>
        <w:fldChar w:fldCharType="separate"/>
      </w:r>
      <w:r w:rsidR="005064CD">
        <w:rPr>
          <w:noProof/>
        </w:rPr>
        <w:t>10</w:t>
      </w:r>
      <w:r>
        <w:fldChar w:fldCharType="end"/>
      </w:r>
      <w:r>
        <w:t xml:space="preserve"> System Aufbau</w:t>
      </w:r>
      <w:bookmarkEnd w:id="62"/>
    </w:p>
    <w:p w14:paraId="712163BD" w14:textId="7992C18F" w:rsidR="00DB09AB" w:rsidRDefault="00DB09AB" w:rsidP="009F24DE">
      <w:pPr>
        <w:pStyle w:val="berschrift2"/>
      </w:pPr>
      <w:bookmarkStart w:id="63" w:name="_Toc35948522"/>
      <w:r>
        <w:t>Sensoren</w:t>
      </w:r>
      <w:bookmarkEnd w:id="63"/>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596440"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596440"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596440"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4" w:name="_Toc35948523"/>
      <w:r>
        <w:t>Wert Beobachter</w:t>
      </w:r>
      <w:bookmarkEnd w:id="64"/>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5" w:name="_Toc35948524"/>
      <w:r w:rsidRPr="006D4F38">
        <w:t>Authentifizierung</w:t>
      </w:r>
      <w:bookmarkEnd w:id="65"/>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236C9F7" w:rsidR="00DB09AB" w:rsidRPr="00DB09AB" w:rsidRDefault="00C338B7" w:rsidP="00DB09AB">
      <w:pPr>
        <w:pStyle w:val="Beschriftung"/>
      </w:pPr>
      <w:bookmarkStart w:id="66" w:name="_Toc35948460"/>
      <w:r w:rsidRPr="006D4F38">
        <w:t xml:space="preserve">Abbildung </w:t>
      </w:r>
      <w:r w:rsidRPr="006D4F38">
        <w:fldChar w:fldCharType="begin"/>
      </w:r>
      <w:r w:rsidRPr="006D4F38">
        <w:instrText xml:space="preserve"> SEQ Abbildung \* ARABIC </w:instrText>
      </w:r>
      <w:r w:rsidRPr="006D4F38">
        <w:fldChar w:fldCharType="separate"/>
      </w:r>
      <w:r w:rsidR="005064CD">
        <w:rPr>
          <w:noProof/>
        </w:rPr>
        <w:t>11</w:t>
      </w:r>
      <w:r w:rsidRPr="006D4F38">
        <w:fldChar w:fldCharType="end"/>
      </w:r>
      <w:r w:rsidRPr="006D4F38">
        <w:t xml:space="preserve"> Authentifizierung Ablauf</w:t>
      </w:r>
      <w:bookmarkEnd w:id="66"/>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7" w:name="_Toc35948526"/>
      <w:r>
        <w:t>Admin Dashboard</w:t>
      </w:r>
      <w:bookmarkEnd w:id="67"/>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55631DB4" w:rsidR="004902E6" w:rsidRDefault="004902E6" w:rsidP="004902E6">
      <w:pPr>
        <w:pStyle w:val="Beschriftung"/>
      </w:pPr>
      <w:bookmarkStart w:id="68" w:name="_Toc35948461"/>
      <w:r>
        <w:t xml:space="preserve">Abbildung </w:t>
      </w:r>
      <w:r>
        <w:fldChar w:fldCharType="begin"/>
      </w:r>
      <w:r>
        <w:instrText xml:space="preserve"> SEQ Abbildung \* ARABIC </w:instrText>
      </w:r>
      <w:r>
        <w:fldChar w:fldCharType="separate"/>
      </w:r>
      <w:r w:rsidR="005064CD">
        <w:rPr>
          <w:noProof/>
        </w:rPr>
        <w:t>12</w:t>
      </w:r>
      <w:r>
        <w:fldChar w:fldCharType="end"/>
      </w:r>
      <w:r>
        <w:t xml:space="preserve"> Admin Dashboard</w:t>
      </w:r>
      <w:bookmarkEnd w:id="68"/>
    </w:p>
    <w:p w14:paraId="22623D6A" w14:textId="30721191" w:rsidR="0010061F" w:rsidRDefault="0010061F" w:rsidP="005576ED">
      <w:pPr>
        <w:pStyle w:val="berschrift3"/>
      </w:pPr>
      <w:bookmarkStart w:id="69" w:name="_Toc35948527"/>
      <w:r>
        <w:lastRenderedPageBreak/>
        <w:t>Personal Verwaltung</w:t>
      </w:r>
      <w:bookmarkEnd w:id="69"/>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58350475" w:rsidR="0010061F" w:rsidRDefault="0010061F" w:rsidP="0010061F">
      <w:pPr>
        <w:pStyle w:val="Beschriftung"/>
      </w:pPr>
      <w:bookmarkStart w:id="70" w:name="_Toc35948462"/>
      <w:r>
        <w:t xml:space="preserve">Abbildung </w:t>
      </w:r>
      <w:r>
        <w:fldChar w:fldCharType="begin"/>
      </w:r>
      <w:r>
        <w:instrText xml:space="preserve"> SEQ Abbildung \* ARABIC </w:instrText>
      </w:r>
      <w:r>
        <w:fldChar w:fldCharType="separate"/>
      </w:r>
      <w:r w:rsidR="005064CD">
        <w:rPr>
          <w:noProof/>
        </w:rPr>
        <w:t>13</w:t>
      </w:r>
      <w:r>
        <w:fldChar w:fldCharType="end"/>
      </w:r>
      <w:r>
        <w:t xml:space="preserve"> Personal Seite</w:t>
      </w:r>
      <w:bookmarkEnd w:id="70"/>
    </w:p>
    <w:p w14:paraId="2F79BBBB" w14:textId="346AD220" w:rsidR="0010061F" w:rsidRDefault="0010061F" w:rsidP="005576ED">
      <w:pPr>
        <w:pStyle w:val="berschrift3"/>
      </w:pPr>
      <w:bookmarkStart w:id="71" w:name="_Toc35948528"/>
      <w:r>
        <w:t>Räume Verwaltung</w:t>
      </w:r>
      <w:bookmarkEnd w:id="71"/>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C4E32A4" w:rsidR="0010061F" w:rsidRDefault="0010061F" w:rsidP="0010061F">
      <w:pPr>
        <w:pStyle w:val="Beschriftung"/>
      </w:pPr>
      <w:bookmarkStart w:id="72" w:name="_Toc35948463"/>
      <w:r>
        <w:t xml:space="preserve">Abbildung </w:t>
      </w:r>
      <w:r>
        <w:fldChar w:fldCharType="begin"/>
      </w:r>
      <w:r>
        <w:instrText xml:space="preserve"> SEQ Abbildung \* ARABIC </w:instrText>
      </w:r>
      <w:r>
        <w:fldChar w:fldCharType="separate"/>
      </w:r>
      <w:r w:rsidR="005064CD">
        <w:rPr>
          <w:noProof/>
        </w:rPr>
        <w:t>14</w:t>
      </w:r>
      <w:r>
        <w:fldChar w:fldCharType="end"/>
      </w:r>
      <w:r>
        <w:t xml:space="preserve"> Räume Verwaltung</w:t>
      </w:r>
      <w:bookmarkEnd w:id="72"/>
    </w:p>
    <w:p w14:paraId="2B3368B8" w14:textId="0476183A" w:rsidR="0010061F" w:rsidRDefault="0010061F" w:rsidP="005576ED">
      <w:pPr>
        <w:pStyle w:val="berschrift3"/>
      </w:pPr>
      <w:bookmarkStart w:id="73" w:name="_Toc35948529"/>
      <w:r>
        <w:lastRenderedPageBreak/>
        <w:t>Raum Ansicht</w:t>
      </w:r>
      <w:bookmarkEnd w:id="73"/>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088C78A8" w:rsidR="0010061F" w:rsidRDefault="0010061F" w:rsidP="0010061F">
      <w:pPr>
        <w:pStyle w:val="Beschriftung"/>
      </w:pPr>
      <w:bookmarkStart w:id="74" w:name="_Toc35948464"/>
      <w:r>
        <w:t xml:space="preserve">Abbildung </w:t>
      </w:r>
      <w:r>
        <w:fldChar w:fldCharType="begin"/>
      </w:r>
      <w:r>
        <w:instrText xml:space="preserve"> SEQ Abbildung \* ARABIC </w:instrText>
      </w:r>
      <w:r>
        <w:fldChar w:fldCharType="separate"/>
      </w:r>
      <w:r w:rsidR="005064CD">
        <w:rPr>
          <w:noProof/>
        </w:rPr>
        <w:t>15</w:t>
      </w:r>
      <w:r>
        <w:fldChar w:fldCharType="end"/>
      </w:r>
      <w:r>
        <w:t xml:space="preserve"> Raum Ansicht</w:t>
      </w:r>
      <w:bookmarkEnd w:id="74"/>
    </w:p>
    <w:p w14:paraId="586ABD9A" w14:textId="38280175" w:rsidR="002834D6" w:rsidRDefault="002834D6" w:rsidP="005576ED">
      <w:pPr>
        <w:pStyle w:val="berschrift3"/>
      </w:pPr>
      <w:bookmarkStart w:id="75" w:name="_Toc35948530"/>
      <w:r>
        <w:t>Sensoren Verwaltung</w:t>
      </w:r>
      <w:bookmarkEnd w:id="75"/>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3B136076" w:rsidR="00B247E3" w:rsidRDefault="00B247E3" w:rsidP="00B247E3">
      <w:pPr>
        <w:pStyle w:val="Beschriftung"/>
      </w:pPr>
      <w:bookmarkStart w:id="76" w:name="_Toc35948465"/>
      <w:r>
        <w:t xml:space="preserve">Abbildung </w:t>
      </w:r>
      <w:r>
        <w:fldChar w:fldCharType="begin"/>
      </w:r>
      <w:r>
        <w:instrText xml:space="preserve"> SEQ Abbildung \* ARABIC </w:instrText>
      </w:r>
      <w:r>
        <w:fldChar w:fldCharType="separate"/>
      </w:r>
      <w:r w:rsidR="005064CD">
        <w:rPr>
          <w:noProof/>
        </w:rPr>
        <w:t>16</w:t>
      </w:r>
      <w:r>
        <w:fldChar w:fldCharType="end"/>
      </w:r>
      <w:r>
        <w:t xml:space="preserve"> Sensoren Verwaltung</w:t>
      </w:r>
      <w:bookmarkEnd w:id="76"/>
    </w:p>
    <w:p w14:paraId="7E5B760B" w14:textId="10A98373" w:rsidR="00B247E3" w:rsidRDefault="00B247E3" w:rsidP="00B247E3">
      <w:pPr>
        <w:pStyle w:val="berschrift2"/>
      </w:pPr>
      <w:bookmarkStart w:id="77" w:name="_Toc35948531"/>
      <w:r>
        <w:t>Sensor Ansicht</w:t>
      </w:r>
      <w:bookmarkEnd w:id="77"/>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3F3A03F7" w:rsidR="00B247E3" w:rsidRPr="00B247E3" w:rsidRDefault="00B247E3" w:rsidP="00B247E3">
      <w:pPr>
        <w:pStyle w:val="Beschriftung"/>
      </w:pPr>
      <w:bookmarkStart w:id="78" w:name="_Toc35948466"/>
      <w:r>
        <w:t xml:space="preserve">Abbildung </w:t>
      </w:r>
      <w:r>
        <w:fldChar w:fldCharType="begin"/>
      </w:r>
      <w:r>
        <w:instrText xml:space="preserve"> SEQ Abbildung \* ARABIC </w:instrText>
      </w:r>
      <w:r>
        <w:fldChar w:fldCharType="separate"/>
      </w:r>
      <w:r w:rsidR="005064CD">
        <w:rPr>
          <w:noProof/>
        </w:rPr>
        <w:t>17</w:t>
      </w:r>
      <w:r>
        <w:fldChar w:fldCharType="end"/>
      </w:r>
      <w:r>
        <w:t xml:space="preserve"> Sensor Ansicht</w:t>
      </w:r>
      <w:bookmarkEnd w:id="78"/>
    </w:p>
    <w:p w14:paraId="196B47E9" w14:textId="4BFA53CA" w:rsidR="00FC457E" w:rsidRDefault="00FC457E" w:rsidP="005576ED">
      <w:pPr>
        <w:pStyle w:val="berschrift3"/>
      </w:pPr>
      <w:bookmarkStart w:id="79" w:name="_Toc35948532"/>
      <w:r>
        <w:t>Reinigungspersonal Dashboard</w:t>
      </w:r>
      <w:bookmarkEnd w:id="79"/>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67B6512" w:rsidR="0010061F" w:rsidRDefault="0010061F" w:rsidP="004174EF">
      <w:pPr>
        <w:pStyle w:val="Beschriftung"/>
      </w:pPr>
      <w:bookmarkStart w:id="80" w:name="_Toc35948467"/>
      <w:r>
        <w:t xml:space="preserve">Abbildung </w:t>
      </w:r>
      <w:r>
        <w:fldChar w:fldCharType="begin"/>
      </w:r>
      <w:r>
        <w:instrText xml:space="preserve"> SEQ Abbildung \* ARABIC </w:instrText>
      </w:r>
      <w:r>
        <w:fldChar w:fldCharType="separate"/>
      </w:r>
      <w:r w:rsidR="005064CD">
        <w:rPr>
          <w:noProof/>
        </w:rPr>
        <w:t>18</w:t>
      </w:r>
      <w:r>
        <w:fldChar w:fldCharType="end"/>
      </w:r>
      <w:r>
        <w:t xml:space="preserve"> Dashboard Reinigungspersonal</w:t>
      </w:r>
      <w:bookmarkEnd w:id="80"/>
    </w:p>
    <w:p w14:paraId="1CAA2EDD" w14:textId="1A22C2AB" w:rsidR="004174EF" w:rsidRDefault="004174EF" w:rsidP="004174EF">
      <w:pPr>
        <w:pStyle w:val="berschrift2"/>
      </w:pPr>
      <w:bookmarkStart w:id="81" w:name="_Toc35948533"/>
      <w:r>
        <w:lastRenderedPageBreak/>
        <w:t>Konzeptionelles Modell</w:t>
      </w:r>
      <w:bookmarkEnd w:id="81"/>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A60B676" w:rsidR="00720508" w:rsidRPr="00720508" w:rsidRDefault="004C58D3" w:rsidP="00720508">
      <w:pPr>
        <w:pStyle w:val="Beschriftung"/>
      </w:pPr>
      <w:bookmarkStart w:id="82" w:name="_Toc35948468"/>
      <w:r>
        <w:t xml:space="preserve">Abbildung </w:t>
      </w:r>
      <w:r>
        <w:fldChar w:fldCharType="begin"/>
      </w:r>
      <w:r>
        <w:instrText xml:space="preserve"> SEQ Abbildung \* ARABIC </w:instrText>
      </w:r>
      <w:r>
        <w:fldChar w:fldCharType="separate"/>
      </w:r>
      <w:r w:rsidR="005064CD">
        <w:rPr>
          <w:noProof/>
        </w:rPr>
        <w:t>19</w:t>
      </w:r>
      <w:r>
        <w:fldChar w:fldCharType="end"/>
      </w:r>
      <w:r>
        <w:t xml:space="preserve"> Konzeptionelles Model</w:t>
      </w:r>
      <w:bookmarkEnd w:id="82"/>
    </w:p>
    <w:p w14:paraId="6A30EE44" w14:textId="7641E181" w:rsidR="004174EF" w:rsidRDefault="004174EF" w:rsidP="004174EF">
      <w:pPr>
        <w:pStyle w:val="berschrift2"/>
      </w:pPr>
      <w:bookmarkStart w:id="83" w:name="_Toc35948534"/>
      <w:r>
        <w:lastRenderedPageBreak/>
        <w:t>Logisches Modell</w:t>
      </w:r>
      <w:bookmarkEnd w:id="83"/>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522E6B83" w:rsidR="00EA484E" w:rsidRPr="00EA484E" w:rsidRDefault="007854C2" w:rsidP="007854C2">
      <w:pPr>
        <w:pStyle w:val="Beschriftung"/>
      </w:pPr>
      <w:bookmarkStart w:id="84" w:name="_Toc35948469"/>
      <w:r>
        <w:t xml:space="preserve">Abbildung </w:t>
      </w:r>
      <w:r>
        <w:fldChar w:fldCharType="begin"/>
      </w:r>
      <w:r>
        <w:instrText xml:space="preserve"> SEQ Abbildung \* ARABIC </w:instrText>
      </w:r>
      <w:r>
        <w:fldChar w:fldCharType="separate"/>
      </w:r>
      <w:r w:rsidR="005064CD">
        <w:rPr>
          <w:noProof/>
        </w:rPr>
        <w:t>20</w:t>
      </w:r>
      <w:r>
        <w:fldChar w:fldCharType="end"/>
      </w:r>
      <w:r>
        <w:t xml:space="preserve"> Logisches Modell</w:t>
      </w:r>
      <w:bookmarkEnd w:id="84"/>
    </w:p>
    <w:p w14:paraId="7875C61B" w14:textId="4089556E" w:rsidR="004F65FF" w:rsidRDefault="003B6197" w:rsidP="004F65FF">
      <w:pPr>
        <w:pStyle w:val="berschrift2"/>
      </w:pPr>
      <w:bookmarkStart w:id="85" w:name="_Toc35948535"/>
      <w:r w:rsidRPr="006D4F38">
        <w:t>API Struktur</w:t>
      </w:r>
      <w:bookmarkEnd w:id="85"/>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w:t>
            </w:r>
            <w:proofErr w:type="spellStart"/>
            <w:r w:rsidR="005238C9">
              <w:t>id</w:t>
            </w:r>
            <w:proofErr w:type="spellEnd"/>
            <w:r w:rsidR="005238C9">
              <w:t>&gt;</w:t>
            </w:r>
            <w:r>
              <w:t>/</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w:t>
            </w:r>
            <w:proofErr w:type="spellStart"/>
            <w:r>
              <w:t>sensoren</w:t>
            </w:r>
            <w:proofErr w:type="spellEnd"/>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w:t>
            </w:r>
            <w:proofErr w:type="spellStart"/>
            <w:r>
              <w:t>sensoren</w:t>
            </w:r>
            <w:proofErr w:type="spellEnd"/>
            <w:r>
              <w:t>/&lt;</w:t>
            </w:r>
            <w:proofErr w:type="spellStart"/>
            <w:r>
              <w:t>eui</w:t>
            </w:r>
            <w:proofErr w:type="spellEnd"/>
            <w:r>
              <w:t>&gt;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w:t>
            </w:r>
            <w:proofErr w:type="spellStart"/>
            <w:r>
              <w:t>sensoren</w:t>
            </w:r>
            <w:proofErr w:type="spellEnd"/>
            <w:r>
              <w:t>/&lt;</w:t>
            </w:r>
            <w:proofErr w:type="spellStart"/>
            <w:r>
              <w:t>eui</w:t>
            </w:r>
            <w:proofErr w:type="spellEnd"/>
            <w:r>
              <w:t>&gt;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CCA5056"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3542CF28"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543EB396"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238C9" w:rsidRDefault="005238C9" w:rsidP="005238C9">
            <w:r>
              <w:t>DELETE</w:t>
            </w:r>
          </w:p>
        </w:tc>
        <w:tc>
          <w:tcPr>
            <w:tcW w:w="5952" w:type="dxa"/>
          </w:tcPr>
          <w:p w14:paraId="0CB075C5" w14:textId="3CA4F7C9" w:rsidR="005238C9"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1061FC68"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30529498"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5238C9" w14:paraId="379549D7" w14:textId="77777777" w:rsidTr="005D51CF">
        <w:tc>
          <w:tcPr>
            <w:tcW w:w="2127" w:type="dxa"/>
          </w:tcPr>
          <w:p w14:paraId="3A98AF07" w14:textId="19DBB812" w:rsidR="005238C9" w:rsidRDefault="005238C9" w:rsidP="005238C9">
            <w:r>
              <w:t>/</w:t>
            </w:r>
            <w:proofErr w:type="spellStart"/>
            <w:r>
              <w:t>views</w:t>
            </w:r>
            <w:proofErr w:type="spellEnd"/>
            <w:r>
              <w:t>/</w:t>
            </w:r>
            <w:proofErr w:type="spellStart"/>
            <w:r>
              <w:t>dashboard</w:t>
            </w:r>
            <w:proofErr w:type="spellEnd"/>
          </w:p>
        </w:tc>
        <w:tc>
          <w:tcPr>
            <w:tcW w:w="992" w:type="dxa"/>
          </w:tcPr>
          <w:p w14:paraId="0E7F62C2" w14:textId="617860C8" w:rsidR="005238C9" w:rsidRDefault="005238C9" w:rsidP="005238C9">
            <w:r>
              <w:t>GET</w:t>
            </w:r>
          </w:p>
        </w:tc>
        <w:tc>
          <w:tcPr>
            <w:tcW w:w="5952" w:type="dxa"/>
          </w:tcPr>
          <w:p w14:paraId="47FC5D54" w14:textId="59B9C323" w:rsidR="005238C9" w:rsidRDefault="005238C9" w:rsidP="005238C9">
            <w:r>
              <w:t>Antwortet mit allen nötigen Daten für das Dashboard je nach Rolle</w:t>
            </w:r>
          </w:p>
        </w:tc>
      </w:tr>
      <w:tr w:rsidR="005238C9" w14:paraId="6BC9FC65" w14:textId="77777777" w:rsidTr="005D51CF">
        <w:tc>
          <w:tcPr>
            <w:tcW w:w="2127" w:type="dxa"/>
          </w:tcPr>
          <w:p w14:paraId="63F2D611" w14:textId="472BCF8F" w:rsidR="005238C9" w:rsidRDefault="005238C9" w:rsidP="005238C9">
            <w:r>
              <w:t>/</w:t>
            </w:r>
            <w:proofErr w:type="spellStart"/>
            <w:r>
              <w:t>views</w:t>
            </w:r>
            <w:proofErr w:type="spellEnd"/>
            <w:r>
              <w:t>/personal</w:t>
            </w:r>
          </w:p>
        </w:tc>
        <w:tc>
          <w:tcPr>
            <w:tcW w:w="992" w:type="dxa"/>
          </w:tcPr>
          <w:p w14:paraId="760B359F" w14:textId="4E00C85D" w:rsidR="005238C9" w:rsidRDefault="005238C9" w:rsidP="005238C9">
            <w:r>
              <w:t>GET</w:t>
            </w:r>
          </w:p>
        </w:tc>
        <w:tc>
          <w:tcPr>
            <w:tcW w:w="5952" w:type="dxa"/>
          </w:tcPr>
          <w:p w14:paraId="271500BC" w14:textId="689EFC9D" w:rsidR="005238C9" w:rsidRDefault="005238C9" w:rsidP="005238C9">
            <w:r>
              <w:t>Antwortet mit allen nötigen Daten für die Personal Verwaltung</w:t>
            </w:r>
          </w:p>
        </w:tc>
      </w:tr>
      <w:tr w:rsidR="005238C9" w14:paraId="1043A314" w14:textId="77777777" w:rsidTr="005D51CF">
        <w:tc>
          <w:tcPr>
            <w:tcW w:w="2127" w:type="dxa"/>
          </w:tcPr>
          <w:p w14:paraId="7FFCC944" w14:textId="6FDA98FD" w:rsidR="005238C9" w:rsidRDefault="005238C9" w:rsidP="005238C9">
            <w:r>
              <w:t>/</w:t>
            </w:r>
            <w:proofErr w:type="spellStart"/>
            <w:r>
              <w:t>views</w:t>
            </w:r>
            <w:proofErr w:type="spellEnd"/>
            <w:r>
              <w:t>/personal/&lt;</w:t>
            </w:r>
            <w:proofErr w:type="spellStart"/>
            <w:r>
              <w:t>id</w:t>
            </w:r>
            <w:proofErr w:type="spellEnd"/>
            <w:r>
              <w:t>&gt;</w:t>
            </w:r>
          </w:p>
        </w:tc>
        <w:tc>
          <w:tcPr>
            <w:tcW w:w="992" w:type="dxa"/>
          </w:tcPr>
          <w:p w14:paraId="1FC242B8" w14:textId="16421CA9" w:rsidR="005238C9" w:rsidRDefault="005238C9" w:rsidP="005238C9">
            <w:r>
              <w:t>GET</w:t>
            </w:r>
          </w:p>
        </w:tc>
        <w:tc>
          <w:tcPr>
            <w:tcW w:w="5952" w:type="dxa"/>
          </w:tcPr>
          <w:p w14:paraId="7A8660FC" w14:textId="44EF948D" w:rsidR="005238C9" w:rsidRDefault="005238C9" w:rsidP="005238C9">
            <w:r>
              <w:t>Antwortet mit allen nötigen Daten für die Person Ansicht</w:t>
            </w:r>
          </w:p>
        </w:tc>
      </w:tr>
      <w:tr w:rsidR="005238C9" w14:paraId="1C7BF05F" w14:textId="77777777" w:rsidTr="005D51CF">
        <w:tc>
          <w:tcPr>
            <w:tcW w:w="2127" w:type="dxa"/>
          </w:tcPr>
          <w:p w14:paraId="3B7AB5EC" w14:textId="7D606220" w:rsidR="005238C9" w:rsidRDefault="005238C9" w:rsidP="005238C9">
            <w:r>
              <w:t>/</w:t>
            </w:r>
            <w:proofErr w:type="spellStart"/>
            <w:r>
              <w:t>views</w:t>
            </w:r>
            <w:proofErr w:type="spellEnd"/>
            <w:r>
              <w:t>/</w:t>
            </w:r>
            <w:proofErr w:type="spellStart"/>
            <w:r>
              <w:t>raeume</w:t>
            </w:r>
            <w:proofErr w:type="spellEnd"/>
          </w:p>
        </w:tc>
        <w:tc>
          <w:tcPr>
            <w:tcW w:w="992" w:type="dxa"/>
          </w:tcPr>
          <w:p w14:paraId="6DA1E77D" w14:textId="7AC3D0FF" w:rsidR="005238C9" w:rsidRDefault="005238C9" w:rsidP="005238C9">
            <w:r>
              <w:t>GET</w:t>
            </w:r>
          </w:p>
        </w:tc>
        <w:tc>
          <w:tcPr>
            <w:tcW w:w="5952" w:type="dxa"/>
          </w:tcPr>
          <w:p w14:paraId="773A8E8F" w14:textId="63104291" w:rsidR="005238C9" w:rsidRDefault="005238C9" w:rsidP="005238C9">
            <w:r>
              <w:t>Antwortet mit allen Daten für die Räume Verwaltung</w:t>
            </w:r>
          </w:p>
        </w:tc>
      </w:tr>
      <w:tr w:rsidR="005238C9" w14:paraId="3E67CD17" w14:textId="77777777" w:rsidTr="005D51CF">
        <w:tc>
          <w:tcPr>
            <w:tcW w:w="2127" w:type="dxa"/>
          </w:tcPr>
          <w:p w14:paraId="7FAEC66C" w14:textId="4128863B" w:rsidR="005238C9" w:rsidRDefault="005238C9" w:rsidP="005238C9">
            <w:r>
              <w:t>/</w:t>
            </w:r>
            <w:proofErr w:type="spellStart"/>
            <w:r>
              <w:t>views</w:t>
            </w:r>
            <w:proofErr w:type="spellEnd"/>
            <w:r>
              <w:t>/raum/&lt;</w:t>
            </w:r>
            <w:proofErr w:type="spellStart"/>
            <w:r>
              <w:t>id</w:t>
            </w:r>
            <w:proofErr w:type="spellEnd"/>
            <w:r>
              <w:t>&gt;</w:t>
            </w:r>
          </w:p>
        </w:tc>
        <w:tc>
          <w:tcPr>
            <w:tcW w:w="992" w:type="dxa"/>
          </w:tcPr>
          <w:p w14:paraId="6EFF1C9C" w14:textId="0B088F24" w:rsidR="005238C9" w:rsidRDefault="005238C9" w:rsidP="005238C9">
            <w:r>
              <w:t>GET</w:t>
            </w:r>
          </w:p>
        </w:tc>
        <w:tc>
          <w:tcPr>
            <w:tcW w:w="5952" w:type="dxa"/>
          </w:tcPr>
          <w:p w14:paraId="4BF984C8" w14:textId="56B186DC" w:rsidR="005238C9" w:rsidRDefault="005238C9" w:rsidP="005238C9">
            <w:r>
              <w:t>Antwortet mit allen Daten für die Raum Ansicht</w:t>
            </w:r>
          </w:p>
        </w:tc>
      </w:tr>
      <w:tr w:rsidR="005238C9" w14:paraId="73501B60" w14:textId="77777777" w:rsidTr="005D51CF">
        <w:tc>
          <w:tcPr>
            <w:tcW w:w="2127" w:type="dxa"/>
          </w:tcPr>
          <w:p w14:paraId="253DF3E6" w14:textId="07E9D120" w:rsidR="005238C9" w:rsidRDefault="005238C9" w:rsidP="005238C9">
            <w:r>
              <w:t>/</w:t>
            </w:r>
            <w:proofErr w:type="spellStart"/>
            <w:r>
              <w:t>views</w:t>
            </w:r>
            <w:proofErr w:type="spellEnd"/>
            <w:r>
              <w:t>/</w:t>
            </w:r>
            <w:proofErr w:type="spellStart"/>
            <w:r>
              <w:t>sensoren</w:t>
            </w:r>
            <w:proofErr w:type="spellEnd"/>
          </w:p>
        </w:tc>
        <w:tc>
          <w:tcPr>
            <w:tcW w:w="992" w:type="dxa"/>
          </w:tcPr>
          <w:p w14:paraId="54C27B78" w14:textId="6F23F7E9" w:rsidR="005238C9" w:rsidRDefault="005238C9" w:rsidP="005238C9">
            <w:r>
              <w:t>GET</w:t>
            </w:r>
          </w:p>
        </w:tc>
        <w:tc>
          <w:tcPr>
            <w:tcW w:w="5952" w:type="dxa"/>
          </w:tcPr>
          <w:p w14:paraId="44079E48" w14:textId="26001D18" w:rsidR="005238C9" w:rsidRDefault="005238C9" w:rsidP="005238C9">
            <w:r>
              <w:t>Antwortet mit allen Daten für die Sensoren Verwaltung</w:t>
            </w:r>
          </w:p>
        </w:tc>
      </w:tr>
      <w:tr w:rsidR="005238C9" w14:paraId="4FA00C77" w14:textId="77777777" w:rsidTr="005D51CF">
        <w:tc>
          <w:tcPr>
            <w:tcW w:w="2127" w:type="dxa"/>
          </w:tcPr>
          <w:p w14:paraId="52E1C615" w14:textId="5B6C7899" w:rsidR="005238C9" w:rsidRDefault="005238C9" w:rsidP="005238C9">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5238C9" w:rsidRDefault="005238C9" w:rsidP="005238C9">
            <w:r>
              <w:t>GET</w:t>
            </w:r>
          </w:p>
        </w:tc>
        <w:tc>
          <w:tcPr>
            <w:tcW w:w="5952" w:type="dxa"/>
          </w:tcPr>
          <w:p w14:paraId="4BC7EB70" w14:textId="19C1ADBD" w:rsidR="005238C9" w:rsidRDefault="005238C9" w:rsidP="005238C9">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6" w:name="_Toc35948536"/>
      <w:r>
        <w:t>Sicherheit</w:t>
      </w:r>
      <w:bookmarkEnd w:id="86"/>
    </w:p>
    <w:p w14:paraId="24DA357E" w14:textId="0F634465" w:rsidR="00354EA7" w:rsidRDefault="00354EA7" w:rsidP="00354EA7">
      <w:pPr>
        <w:pStyle w:val="berschrift3"/>
      </w:pPr>
      <w:bookmarkStart w:id="87" w:name="_Toc35948537"/>
      <w:r>
        <w:t>Feld Validierung</w:t>
      </w:r>
      <w:bookmarkEnd w:id="87"/>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8" w:name="_Toc35948538"/>
      <w:r>
        <w:t xml:space="preserve">SQL </w:t>
      </w:r>
      <w:proofErr w:type="spellStart"/>
      <w:r>
        <w:t>Injection</w:t>
      </w:r>
      <w:bookmarkEnd w:id="88"/>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9" w:name="_Toc35948539"/>
      <w:r>
        <w:t>Cross Site Scripting</w:t>
      </w:r>
      <w:bookmarkEnd w:id="89"/>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90" w:name="_Toc35948540"/>
      <w:r>
        <w:t>Testen</w:t>
      </w:r>
      <w:bookmarkEnd w:id="90"/>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1" w:name="_Toc35948541"/>
      <w:r>
        <w:t>Testkonzept</w:t>
      </w:r>
      <w:bookmarkEnd w:id="91"/>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2" w:name="_Toc35948542"/>
      <w:r>
        <w:lastRenderedPageBreak/>
        <w:t>Testfallspezifikationen</w:t>
      </w:r>
      <w:bookmarkEnd w:id="92"/>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3"/>
      <w:r>
        <w:t>Vorgehen</w:t>
      </w:r>
      <w:commentRangeEnd w:id="93"/>
      <w:r>
        <w:rPr>
          <w:rStyle w:val="Kommentarzeichen"/>
        </w:rPr>
        <w:commentReference w:id="93"/>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4"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2473253E" w:rsidR="00E87EB5" w:rsidRDefault="00670A3C" w:rsidP="00E87EB5">
      <w:pPr>
        <w:pStyle w:val="Beschriftung"/>
      </w:pPr>
      <w:r>
        <w:t xml:space="preserve">Abbildung </w:t>
      </w:r>
      <w:r>
        <w:fldChar w:fldCharType="begin"/>
      </w:r>
      <w:r>
        <w:instrText xml:space="preserve"> SEQ Abbildung \* ARABIC </w:instrText>
      </w:r>
      <w:r>
        <w:fldChar w:fldCharType="separate"/>
      </w:r>
      <w:r w:rsidR="005064CD">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5"/>
      <w:r>
        <w:t>Batterie Status</w:t>
      </w:r>
      <w:commentRangeEnd w:id="95"/>
      <w:r w:rsidR="001D4282">
        <w:rPr>
          <w:rStyle w:val="Kommentarzeichen"/>
          <w:rFonts w:ascii="Simplon Norm" w:eastAsiaTheme="minorHAnsi" w:hAnsi="Simplon Norm" w:cstheme="minorBidi"/>
          <w:b w:val="0"/>
          <w:bCs w:val="0"/>
        </w:rPr>
        <w:commentReference w:id="95"/>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 xml:space="preserve">‘c’, </w:t>
      </w:r>
      <w:proofErr w:type="spellStart"/>
      <w:r>
        <w:t>base</w:t>
      </w:r>
      <w:proofErr w:type="spellEnd"/>
      <w:r>
        <w:t>=16)» lösen. Dies ergäbe den Korrekten Wert von 12.</w:t>
      </w:r>
    </w:p>
    <w:p w14:paraId="02C0AA01" w14:textId="61A20569" w:rsidR="00876979" w:rsidRDefault="00876979" w:rsidP="00876979">
      <w:pPr>
        <w:pStyle w:val="berschrift2"/>
      </w:pPr>
      <w:r>
        <w:t>Backend Aufsetzen</w:t>
      </w:r>
    </w:p>
    <w:p w14:paraId="1FB66F14" w14:textId="6AE21A9D" w:rsidR="00143EF9" w:rsidRDefault="00143EF9" w:rsidP="00143EF9">
      <w:pPr>
        <w:pStyle w:val="berschrift3"/>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58C9007D" w14:textId="730CDA33" w:rsidR="00143EF9" w:rsidRDefault="000841FE" w:rsidP="00143EF9">
      <w:r>
        <w:t xml:space="preserve">Danach gibt es das «db_setup.py»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8C003B">
      <w:pPr>
        <w:pStyle w:val="berschrift3"/>
      </w:pPr>
      <w:r>
        <w:t>Python Packages</w:t>
      </w:r>
    </w:p>
    <w:p w14:paraId="6705A772" w14:textId="46232F2A"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A67231">
      <w:pPr>
        <w:pStyle w:val="berschrift3"/>
      </w:pPr>
      <w:r>
        <w:t>Server starten</w:t>
      </w:r>
    </w:p>
    <w:p w14:paraId="2EBE5CE0" w14:textId="65E6E71B"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proofErr w:type="spellStart"/>
      <w:r w:rsidR="00A67231">
        <w:t>realisiern</w:t>
      </w:r>
      <w:proofErr w:type="spellEnd"/>
      <w:r w:rsidR="00A67231">
        <w:t>/</w:t>
      </w:r>
      <w:proofErr w:type="spellStart"/>
      <w:r w:rsidR="00A67231">
        <w:t>bbbapi</w:t>
      </w:r>
      <w:proofErr w:type="spellEnd"/>
      <w:r w:rsidR="00A67231">
        <w:t xml:space="preserve"> Ordner sein. </w:t>
      </w:r>
      <w:r>
        <w:t>Nun ist der ASGI Server gestartet, dass Backend läuft somit.</w:t>
      </w:r>
      <w:r w:rsidR="00C808CC">
        <w:t xml:space="preserve"> </w:t>
      </w:r>
    </w:p>
    <w:p w14:paraId="663CE374" w14:textId="124BF480" w:rsidR="0055798F" w:rsidRDefault="0055798F" w:rsidP="00A67231">
      <w:r>
        <w:t xml:space="preserve">Damit die Authentifizierung reibungslos funktioniert, müssen noch Public und Private Keys im RSA Format erstellt werden. Diese werden gebraucht um die Signatur eines Access Tokens zu erstellen und validieren. Zusätzlich muss der Dateiname des Public und Private Keys identisch sein und eine Länge welche durch acht teilbar ist haben. Dies ist so weil im Header eines Access Tokens ein Public Key Kennung vorhanden sein muss, damit das Backend weiss wie mit welchem Schlüssel die Signatur validiert werden muss.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p>
    <w:p w14:paraId="095AD0AE" w14:textId="48F1E4E2" w:rsidR="0055798F" w:rsidRDefault="0055798F" w:rsidP="0055798F">
      <w:pPr>
        <w:pStyle w:val="berschrift3"/>
      </w:pPr>
      <w:commentRangeStart w:id="96"/>
      <w:commentRangeStart w:id="97"/>
      <w:r>
        <w:t>Konfiguration</w:t>
      </w:r>
      <w:commentRangeEnd w:id="96"/>
      <w:commentRangeEnd w:id="97"/>
      <w:r w:rsidR="00596440">
        <w:rPr>
          <w:rStyle w:val="Kommentarzeichen"/>
          <w:rFonts w:ascii="Simplon Norm" w:eastAsiaTheme="minorHAnsi" w:hAnsi="Simplon Norm" w:cstheme="minorBidi"/>
          <w:b w:val="0"/>
          <w:bCs w:val="0"/>
        </w:rPr>
        <w:commentReference w:id="97"/>
      </w:r>
      <w:r w:rsidR="00DA443B">
        <w:rPr>
          <w:rStyle w:val="Kommentarzeichen"/>
          <w:rFonts w:ascii="Simplon Norm" w:eastAsiaTheme="minorHAnsi" w:hAnsi="Simplon Norm" w:cstheme="minorBidi"/>
          <w:b w:val="0"/>
          <w:bCs w:val="0"/>
        </w:rPr>
        <w:commentReference w:id="96"/>
      </w:r>
    </w:p>
    <w:p w14:paraId="6F1C51E8" w14:textId="419A3445" w:rsidR="0055798F" w:rsidRDefault="0055798F" w:rsidP="0055798F">
      <w:r>
        <w:t>Bevor der Server startet liest er das config.ini File. In dieser Datei können verschieden Werte konfiguriert werden. Diese sind hier beschrieben.</w:t>
      </w:r>
      <w:r w:rsidR="00814988">
        <w:t xml:space="preserve"> Das Format von config.ini sieht folgenerweise aus:</w:t>
      </w:r>
    </w:p>
    <w:p w14:paraId="15A95BC4" w14:textId="294ADE46" w:rsidR="0080353F" w:rsidRPr="009B1C54" w:rsidRDefault="009B1C54" w:rsidP="00596440">
      <w:pPr>
        <w:ind w:left="708" w:hanging="708"/>
      </w:pPr>
      <w:r w:rsidRPr="009B1C54">
        <w:t>[TITEL]</w:t>
      </w:r>
      <w:r w:rsidRPr="009B1C54">
        <w:br/>
      </w:r>
      <w:proofErr w:type="spellStart"/>
      <w:r w:rsidRPr="009B1C54">
        <w:t>name</w:t>
      </w:r>
      <w:proofErr w:type="spellEnd"/>
      <w:r w:rsidRPr="009B1C54">
        <w:t xml:space="preserve">=wert </w:t>
      </w:r>
      <w:r w:rsidRPr="009B1C54">
        <w:br/>
      </w:r>
      <w:r w:rsidR="00814988" w:rsidRPr="009B1C54">
        <w:t>[KEYS]</w:t>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lastRenderedPageBreak/>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713347CD" w:rsidR="00122F2F" w:rsidRDefault="00E45EE2" w:rsidP="00CA072B">
            <w:r>
              <w:t xml:space="preserve">Passwort des </w:t>
            </w:r>
            <w:proofErr w:type="spellStart"/>
            <w:r>
              <w:t>Datenkbank</w:t>
            </w:r>
            <w:proofErr w:type="spellEnd"/>
            <w:r>
              <w:t xml:space="preserve"> Benutzers</w:t>
            </w:r>
          </w:p>
        </w:tc>
      </w:tr>
    </w:tbl>
    <w:p w14:paraId="31C5A3FC" w14:textId="77777777" w:rsidR="00122F2F" w:rsidRPr="00122F2F" w:rsidRDefault="00122F2F" w:rsidP="00122F2F"/>
    <w:p w14:paraId="0B9A7525" w14:textId="6876E694" w:rsidR="00E45EE2" w:rsidRDefault="00E45EE2" w:rsidP="00E45EE2">
      <w:pPr>
        <w:pStyle w:val="berschrift4"/>
      </w:pPr>
      <w:r>
        <w:lastRenderedPageBreak/>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77777777" w:rsidR="00E45EE2" w:rsidRPr="00607165" w:rsidRDefault="00E45EE2" w:rsidP="00607165"/>
    <w:p w14:paraId="6E7EE4D6" w14:textId="3DF37262" w:rsidR="00D53D52" w:rsidRPr="006D4F38" w:rsidRDefault="00D53D52" w:rsidP="00A225F3">
      <w:pPr>
        <w:pStyle w:val="berschrift1"/>
      </w:pPr>
      <w:commentRangeStart w:id="98"/>
      <w:r w:rsidRPr="006D4F38">
        <w:t>Glossar</w:t>
      </w:r>
      <w:bookmarkEnd w:id="94"/>
      <w:commentRangeEnd w:id="98"/>
      <w:r w:rsidR="00EB5360">
        <w:rPr>
          <w:rStyle w:val="Kommentarzeichen"/>
          <w:rFonts w:ascii="Simplon Norm" w:eastAsiaTheme="minorHAnsi" w:hAnsi="Simplon Norm" w:cstheme="minorBidi"/>
          <w:bCs w:val="0"/>
        </w:rPr>
        <w:commentReference w:id="98"/>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lastRenderedPageBreak/>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C212CB3" w:rsidR="00D53D52" w:rsidRDefault="00D53D52" w:rsidP="00D53D52"/>
    <w:p w14:paraId="1FBCD214" w14:textId="3652227A" w:rsidR="00DC7604" w:rsidRDefault="00DC7604" w:rsidP="00DC7604">
      <w:pPr>
        <w:pStyle w:val="berschrift2"/>
      </w:pPr>
      <w:r>
        <w:t>Benutzer Eingaben Validierung</w:t>
      </w:r>
    </w:p>
    <w:p w14:paraId="080180E2" w14:textId="176CBA07" w:rsidR="00DC7604" w:rsidRDefault="00DC7604" w:rsidP="00DC7604">
      <w:pPr>
        <w:pStyle w:val="berschrift3"/>
      </w:pPr>
      <w:proofErr w:type="spellStart"/>
      <w:r>
        <w:t>Escaping</w:t>
      </w:r>
      <w:proofErr w:type="spellEnd"/>
      <w:r>
        <w:t xml:space="preserve"> von HTML</w:t>
      </w:r>
    </w:p>
    <w:p w14:paraId="41295A56" w14:textId="33545E5F" w:rsidR="00DC7604" w:rsidRDefault="00DC7604" w:rsidP="00DC7604">
      <w:r>
        <w:t xml:space="preserve">Für die Bereinigung von HTML in Strings wird eine Bibliothek benutzt, nämlich </w:t>
      </w:r>
      <w:hyperlink r:id="rId51"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46B52041" w14:textId="2C616EE1" w:rsidR="00DC7604" w:rsidRDefault="00DC7604" w:rsidP="00DC7604">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48AE41CD" w14:textId="518EE618" w:rsidR="00AB4CE3" w:rsidRDefault="00AB4CE3" w:rsidP="00DC7604">
      <w:r>
        <w:t>Als Beispiel den Unit Test welche die Bereinigungsfunktion testet.</w:t>
      </w:r>
    </w:p>
    <w:p w14:paraId="530B96A9" w14:textId="659DD19E" w:rsidR="0097783B" w:rsidRDefault="00F13A74" w:rsidP="0097783B">
      <w:pPr>
        <w:keepNext/>
      </w:pPr>
      <w:r>
        <w:rPr>
          <w:noProof/>
          <w:lang w:eastAsia="de-CH" w:bidi="ar-SA"/>
        </w:rPr>
        <w:drawing>
          <wp:inline distT="0" distB="0" distL="0" distR="0" wp14:anchorId="727F8219" wp14:editId="20AEE1E9">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2575" cy="1943100"/>
                    </a:xfrm>
                    <a:prstGeom prst="rect">
                      <a:avLst/>
                    </a:prstGeom>
                  </pic:spPr>
                </pic:pic>
              </a:graphicData>
            </a:graphic>
          </wp:inline>
        </w:drawing>
      </w:r>
    </w:p>
    <w:p w14:paraId="18BF6B0E" w14:textId="0FA8245B" w:rsidR="00AB4CE3" w:rsidRDefault="0097783B" w:rsidP="0097783B">
      <w:pPr>
        <w:pStyle w:val="Beschriftung"/>
      </w:pPr>
      <w:r>
        <w:t xml:space="preserve">Abbildung </w:t>
      </w:r>
      <w:r>
        <w:fldChar w:fldCharType="begin"/>
      </w:r>
      <w:r>
        <w:instrText xml:space="preserve"> SEQ Abbildung \* ARABIC </w:instrText>
      </w:r>
      <w:r>
        <w:fldChar w:fldCharType="separate"/>
      </w:r>
      <w:r w:rsidR="005064CD">
        <w:rPr>
          <w:noProof/>
        </w:rPr>
        <w:t>22</w:t>
      </w:r>
      <w:r>
        <w:fldChar w:fldCharType="end"/>
      </w:r>
      <w:r>
        <w:t xml:space="preserve"> HTML Bereinigungsbeispiel</w:t>
      </w:r>
    </w:p>
    <w:p w14:paraId="5E8B0D5F" w14:textId="75E5C7F2" w:rsidR="00C33337" w:rsidRDefault="00C33337" w:rsidP="00C33337">
      <w:pPr>
        <w:pStyle w:val="berschrift3"/>
      </w:pPr>
      <w:commentRangeStart w:id="99"/>
      <w:r>
        <w:t>Länge, Not Null Validierungen</w:t>
      </w:r>
      <w:commentRangeEnd w:id="99"/>
      <w:r>
        <w:rPr>
          <w:rStyle w:val="Kommentarzeichen"/>
          <w:rFonts w:ascii="Simplon Norm" w:eastAsiaTheme="minorHAnsi" w:hAnsi="Simplon Norm" w:cstheme="minorBidi"/>
          <w:b w:val="0"/>
          <w:bCs w:val="0"/>
        </w:rPr>
        <w:commentReference w:id="99"/>
      </w:r>
    </w:p>
    <w:p w14:paraId="0B34806F" w14:textId="601E8A11" w:rsidR="00C33337" w:rsidRDefault="00C33337" w:rsidP="00C33337">
      <w:pPr>
        <w:pStyle w:val="berschrift2"/>
      </w:pPr>
      <w:r>
        <w:t xml:space="preserve">Loriot </w:t>
      </w:r>
      <w:proofErr w:type="spellStart"/>
      <w:r>
        <w:t>Listener</w:t>
      </w:r>
      <w:proofErr w:type="spellEnd"/>
    </w:p>
    <w:p w14:paraId="0EA3A324" w14:textId="1D698E93" w:rsidR="00C33337" w:rsidRDefault="00C33337" w:rsidP="00C33337">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bei Errors sich nach 5 Sekunden automatisch neu startet. Dies ist eine einfache Vorbeugung, falls die Verbindung mal unterbrochen wird.</w:t>
      </w:r>
      <w:r w:rsidR="005064CD">
        <w:t xml:space="preserve"> Das Skript besteht aus 3 Hauptfunktionen. Main, Listen und Handle.</w:t>
      </w:r>
    </w:p>
    <w:p w14:paraId="758F5EF6" w14:textId="202C7B9F" w:rsidR="005064CD" w:rsidRDefault="005064CD" w:rsidP="005064CD">
      <w:pPr>
        <w:pStyle w:val="Aufzhlungszeichen2"/>
      </w:pPr>
      <w:r w:rsidRPr="005064CD">
        <w:rPr>
          <w:b/>
        </w:rPr>
        <w:t>Main</w:t>
      </w:r>
      <w:r>
        <w:t xml:space="preserve"> verbindet sich mit der Datenbank und dient als einen Wrapper für Listen. Passiert in Listen ein Fehler, so wird Listen nach 5 Sekunden wieder erneut aufgerufen und somit gestartet.</w:t>
      </w:r>
    </w:p>
    <w:p w14:paraId="1DD041DB" w14:textId="77777777" w:rsidR="005064CD" w:rsidRDefault="005064CD" w:rsidP="005064CD">
      <w:pPr>
        <w:pStyle w:val="Aufzhlungszeichen2"/>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lastRenderedPageBreak/>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AD3240" w:rsidR="005064CD" w:rsidRPr="00C33337" w:rsidRDefault="005064CD" w:rsidP="005064CD">
      <w:pPr>
        <w:pStyle w:val="Beschriftung"/>
      </w:pPr>
      <w:r>
        <w:t xml:space="preserve">Abbildung </w:t>
      </w:r>
      <w:r>
        <w:fldChar w:fldCharType="begin"/>
      </w:r>
      <w:r>
        <w:instrText xml:space="preserve"> SEQ Abbildung \* ARABIC </w:instrText>
      </w:r>
      <w:r>
        <w:fldChar w:fldCharType="separate"/>
      </w:r>
      <w:r>
        <w:rPr>
          <w:noProof/>
        </w:rPr>
        <w:t>23</w:t>
      </w:r>
      <w:r>
        <w:fldChar w:fldCharType="end"/>
      </w:r>
      <w:r>
        <w:t xml:space="preserve"> Loriot</w:t>
      </w:r>
      <w:r>
        <w:rPr>
          <w:noProof/>
        </w:rPr>
        <w:t xml:space="preserve"> Listener</w:t>
      </w:r>
    </w:p>
    <w:p w14:paraId="55E98215" w14:textId="768D3E1E" w:rsidR="00A225F3" w:rsidRPr="006D4F38" w:rsidRDefault="00A225F3" w:rsidP="00A225F3">
      <w:pPr>
        <w:pStyle w:val="berschrift1"/>
      </w:pPr>
      <w:bookmarkStart w:id="100" w:name="_Toc35948544"/>
      <w:r w:rsidRPr="006D4F38">
        <w:t>Literaturverzeichnis</w:t>
      </w:r>
      <w:bookmarkEnd w:id="100"/>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596440" w:rsidP="00A225F3">
            <w:hyperlink r:id="rId54"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596440" w:rsidP="00A225F3">
            <w:hyperlink r:id="rId55" w:history="1">
              <w:r w:rsidR="00A225F3" w:rsidRPr="006D4F38">
                <w:rPr>
                  <w:rStyle w:val="Hyperlink"/>
                </w:rPr>
                <w:t>https://developer.mozilla.org/en-</w:t>
              </w:r>
              <w:r w:rsidR="00A225F3" w:rsidRPr="006D4F38">
                <w:rPr>
                  <w:rStyle w:val="Hyperlink"/>
                </w:rPr>
                <w:lastRenderedPageBreak/>
                <w:t>US/docs/Web/HTTP/Basics_of_HTTP/MIME_types/Common_types</w:t>
              </w:r>
            </w:hyperlink>
          </w:p>
        </w:tc>
        <w:tc>
          <w:tcPr>
            <w:tcW w:w="3024" w:type="dxa"/>
          </w:tcPr>
          <w:p w14:paraId="76D4739B" w14:textId="7B1797E4" w:rsidR="00A225F3" w:rsidRPr="006D4F38" w:rsidRDefault="00A225F3" w:rsidP="00A225F3">
            <w:r w:rsidRPr="006D4F38">
              <w:lastRenderedPageBreak/>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596440" w:rsidP="00A225F3">
            <w:hyperlink r:id="rId56"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596440" w:rsidP="00A225F3">
            <w:hyperlink r:id="rId57"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596440" w:rsidP="00A225F3">
            <w:hyperlink r:id="rId58"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596440" w:rsidP="00A225F3">
            <w:hyperlink r:id="rId59"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596440" w:rsidP="00A225F3">
            <w:hyperlink r:id="rId60"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596440" w:rsidP="00A225F3">
            <w:hyperlink r:id="rId61"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596440" w:rsidP="00A225F3">
            <w:hyperlink r:id="rId62"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596440" w:rsidP="00A225F3">
            <w:hyperlink r:id="rId63"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596440" w:rsidP="00A225F3">
            <w:hyperlink r:id="rId64"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596440" w:rsidP="00A225F3">
            <w:hyperlink r:id="rId65"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403F1E" w:rsidP="00A225F3">
            <w:hyperlink r:id="rId66" w:history="1">
              <w:r>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1" w:name="_Toc35948545"/>
      <w:r w:rsidRPr="006D4F38">
        <w:t>Abbildungsverzeichnis</w:t>
      </w:r>
      <w:bookmarkEnd w:id="101"/>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596440">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6" w:author="Egger Nils AVECTRIS" w:date="2020-03-27T07:51:00Z" w:initials="ENA">
    <w:p w14:paraId="1876F3E1" w14:textId="2D62F89D" w:rsidR="00596440" w:rsidRDefault="00596440">
      <w:pPr>
        <w:pStyle w:val="Kommentartext"/>
      </w:pPr>
      <w:r>
        <w:rPr>
          <w:rStyle w:val="Kommentarzeichen"/>
        </w:rPr>
        <w:annotationRef/>
      </w:r>
      <w:r>
        <w:t>Tabelle und Anforderungen besser erwähne</w:t>
      </w:r>
    </w:p>
  </w:comment>
  <w:comment w:id="40" w:author="Egger Nils AVECTRIS" w:date="2020-03-23T14:56:00Z" w:initials="ENA">
    <w:p w14:paraId="1B32EB0D" w14:textId="419A2DD3" w:rsidR="00596440" w:rsidRDefault="00596440">
      <w:pPr>
        <w:pStyle w:val="Kommentartext"/>
      </w:pPr>
      <w:r>
        <w:rPr>
          <w:rStyle w:val="Kommentarzeichen"/>
        </w:rPr>
        <w:annotationRef/>
      </w:r>
      <w:r>
        <w:t>File verlinke</w:t>
      </w:r>
    </w:p>
  </w:comment>
  <w:comment w:id="93" w:author="Egger Nils AVECTRIS" w:date="2020-03-24T15:15:00Z" w:initials="ENA">
    <w:p w14:paraId="14503AB5" w14:textId="0B5CC41D" w:rsidR="00596440" w:rsidRDefault="00596440">
      <w:pPr>
        <w:pStyle w:val="Kommentartext"/>
      </w:pPr>
      <w:r>
        <w:rPr>
          <w:rStyle w:val="Kommentarzeichen"/>
        </w:rPr>
        <w:annotationRef/>
      </w:r>
      <w:r>
        <w:t>TODO Vorgehen beschreiben</w:t>
      </w:r>
    </w:p>
  </w:comment>
  <w:comment w:id="95" w:author="Egger Nils AVECTRIS" w:date="2020-03-25T12:01:00Z" w:initials="ENA">
    <w:p w14:paraId="5C2F05B7" w14:textId="4D9F616A" w:rsidR="00596440" w:rsidRDefault="00596440">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7" w:author="Egger Nils AVECTRIS" w:date="2020-03-30T14:44:00Z" w:initials="ENA">
    <w:p w14:paraId="4D65B357" w14:textId="7DB2FCA6" w:rsidR="00596440" w:rsidRDefault="00596440">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652BA2AC" w14:textId="1F5974FB" w:rsidR="00596440" w:rsidRDefault="00596440">
      <w:pPr>
        <w:pStyle w:val="Kommentartext"/>
      </w:pPr>
      <w:r>
        <w:rPr>
          <w:rStyle w:val="Kommentarzeichen"/>
        </w:rPr>
        <w:annotationRef/>
      </w:r>
      <w:r>
        <w:t xml:space="preserve">Storage </w:t>
      </w:r>
      <w:proofErr w:type="spellStart"/>
      <w:r>
        <w:t>hinzuefüege</w:t>
      </w:r>
      <w:proofErr w:type="spellEnd"/>
      <w:r>
        <w:t>?</w:t>
      </w:r>
    </w:p>
  </w:comment>
  <w:comment w:id="98" w:author="Egger Nils AVECTRIS" w:date="2020-03-24T15:24:00Z" w:initials="ENA">
    <w:p w14:paraId="20B69BA2" w14:textId="72939A60" w:rsidR="00596440" w:rsidRDefault="00596440">
      <w:pPr>
        <w:pStyle w:val="Kommentartext"/>
      </w:pPr>
      <w:r>
        <w:rPr>
          <w:rStyle w:val="Kommentarzeichen"/>
        </w:rPr>
        <w:annotationRef/>
      </w:r>
      <w:r>
        <w:t>Alphabetisch sortiere</w:t>
      </w:r>
    </w:p>
  </w:comment>
  <w:comment w:id="99" w:author="Egger Nils AVECTRIS" w:date="2020-03-30T10:47:00Z" w:initials="ENA">
    <w:p w14:paraId="4A3C0289" w14:textId="541E8608" w:rsidR="00596440" w:rsidRDefault="00596440">
      <w:pPr>
        <w:pStyle w:val="Kommentartext"/>
      </w:pPr>
      <w:r>
        <w:rPr>
          <w:rStyle w:val="Kommentarzeichen"/>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5C2F05B7" w15:done="0"/>
  <w15:commentEx w15:paraId="4D65B357" w15:done="0"/>
  <w15:commentEx w15:paraId="652BA2AC" w15:done="0"/>
  <w15:commentEx w15:paraId="20B69BA2" w15:done="0"/>
  <w15:commentEx w15:paraId="4A3C02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C878E" w14:textId="77777777" w:rsidR="00F0703A" w:rsidRDefault="00F0703A" w:rsidP="00E42095">
      <w:pPr>
        <w:spacing w:line="240" w:lineRule="auto"/>
      </w:pPr>
      <w:r>
        <w:separator/>
      </w:r>
    </w:p>
  </w:endnote>
  <w:endnote w:type="continuationSeparator" w:id="0">
    <w:p w14:paraId="2FFD4FC2" w14:textId="77777777" w:rsidR="00F0703A" w:rsidRDefault="00F0703A"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596440" w14:paraId="60CAECFA" w14:textId="77777777" w:rsidTr="00611FE4">
      <w:trPr>
        <w:trHeight w:val="1984"/>
      </w:trPr>
      <w:tc>
        <w:tcPr>
          <w:tcW w:w="4545" w:type="dxa"/>
          <w:vAlign w:val="bottom"/>
        </w:tcPr>
        <w:p w14:paraId="670EFDA7" w14:textId="77777777" w:rsidR="00596440" w:rsidRPr="00611FE4" w:rsidRDefault="00596440" w:rsidP="00611FE4">
          <w:pPr>
            <w:pStyle w:val="AbsenderFusszeile"/>
          </w:pPr>
          <w:proofErr w:type="spellStart"/>
          <w:r w:rsidRPr="00611FE4">
            <w:t>Avectris</w:t>
          </w:r>
          <w:proofErr w:type="spellEnd"/>
          <w:r w:rsidRPr="00611FE4">
            <w:t xml:space="preserve"> AG</w:t>
          </w:r>
        </w:p>
        <w:p w14:paraId="4525EADA" w14:textId="77777777" w:rsidR="00596440" w:rsidRPr="00611FE4" w:rsidRDefault="00596440" w:rsidP="00611FE4">
          <w:pPr>
            <w:pStyle w:val="AbsenderFusszeile"/>
          </w:pPr>
          <w:proofErr w:type="spellStart"/>
          <w:r w:rsidRPr="00611FE4">
            <w:t>Bruggerstrasse</w:t>
          </w:r>
          <w:proofErr w:type="spellEnd"/>
          <w:r w:rsidRPr="00611FE4">
            <w:t xml:space="preserve"> 68</w:t>
          </w:r>
        </w:p>
        <w:p w14:paraId="5AAF7859" w14:textId="77777777" w:rsidR="00596440" w:rsidRPr="00611FE4" w:rsidRDefault="00596440" w:rsidP="00611FE4">
          <w:pPr>
            <w:pStyle w:val="AbsenderFusszeile"/>
          </w:pPr>
          <w:r w:rsidRPr="00611FE4">
            <w:t>Postfach</w:t>
          </w:r>
        </w:p>
        <w:p w14:paraId="18A8CF4B" w14:textId="77777777" w:rsidR="00596440" w:rsidRPr="00611FE4" w:rsidRDefault="00596440" w:rsidP="00611FE4">
          <w:pPr>
            <w:pStyle w:val="AbsenderFusszeile"/>
          </w:pPr>
          <w:r w:rsidRPr="00611FE4">
            <w:t>CH-5401 Baden</w:t>
          </w:r>
        </w:p>
        <w:p w14:paraId="1F25255F" w14:textId="77777777" w:rsidR="00596440" w:rsidRPr="00611FE4" w:rsidRDefault="00596440" w:rsidP="00611FE4">
          <w:pPr>
            <w:pStyle w:val="AbsenderFusszeile"/>
          </w:pPr>
          <w:r w:rsidRPr="00611FE4">
            <w:t>T +41 58 411 77 77</w:t>
          </w:r>
        </w:p>
        <w:p w14:paraId="6F177F08" w14:textId="77777777" w:rsidR="00596440" w:rsidRPr="00611FE4" w:rsidRDefault="00596440" w:rsidP="00611FE4">
          <w:pPr>
            <w:pStyle w:val="AbsenderFusszeile"/>
            <w:spacing w:line="360" w:lineRule="auto"/>
          </w:pPr>
          <w:hyperlink r:id="rId1" w:history="1">
            <w:r w:rsidRPr="00611FE4">
              <w:rPr>
                <w:rStyle w:val="Hyperlink"/>
              </w:rPr>
              <w:t>www.avectris.ch</w:t>
            </w:r>
          </w:hyperlink>
        </w:p>
        <w:p w14:paraId="737147B8" w14:textId="77777777" w:rsidR="00596440" w:rsidRPr="00611FE4" w:rsidRDefault="00596440" w:rsidP="00611FE4">
          <w:pPr>
            <w:pStyle w:val="AbsenderFusszeile"/>
            <w:spacing w:line="360" w:lineRule="auto"/>
          </w:pPr>
          <w:r w:rsidRPr="00611FE4">
            <w:t>Standorte: Baden, Wallisellen, Wangen</w:t>
          </w:r>
        </w:p>
        <w:p w14:paraId="5BD95ABF" w14:textId="77777777" w:rsidR="00596440" w:rsidRPr="00611FE4" w:rsidRDefault="00596440" w:rsidP="00611FE4">
          <w:pPr>
            <w:pStyle w:val="AbsenderFusszeile"/>
            <w:spacing w:line="20" w:lineRule="exact"/>
            <w:rPr>
              <w:sz w:val="2"/>
              <w:szCs w:val="2"/>
            </w:rPr>
          </w:pPr>
        </w:p>
      </w:tc>
      <w:tc>
        <w:tcPr>
          <w:tcW w:w="4526" w:type="dxa"/>
          <w:vAlign w:val="bottom"/>
          <w:hideMark/>
        </w:tcPr>
        <w:p w14:paraId="3C7B49CC" w14:textId="77777777" w:rsidR="00596440" w:rsidRDefault="0059644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596440" w:rsidRDefault="00596440" w:rsidP="00611FE4">
    <w:pPr>
      <w:pStyle w:val="Fuzeile"/>
      <w:rPr>
        <w:szCs w:val="2"/>
      </w:rPr>
    </w:pPr>
  </w:p>
  <w:p w14:paraId="58C83676" w14:textId="77777777" w:rsidR="00596440" w:rsidRDefault="00596440" w:rsidP="00611FE4">
    <w:pPr>
      <w:pStyle w:val="Fuzeile"/>
    </w:pPr>
  </w:p>
  <w:p w14:paraId="13DE2D9A" w14:textId="77777777" w:rsidR="00596440" w:rsidRDefault="00596440" w:rsidP="00611FE4">
    <w:pPr>
      <w:pStyle w:val="Fuzeile"/>
    </w:pPr>
  </w:p>
  <w:p w14:paraId="4D883387" w14:textId="77777777" w:rsidR="00596440" w:rsidRPr="00611FE4" w:rsidRDefault="0059644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596440" w:rsidRPr="002E429C" w:rsidRDefault="0059644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0A534" w14:textId="77777777" w:rsidR="00F0703A" w:rsidRDefault="00F0703A" w:rsidP="00E42095">
      <w:pPr>
        <w:spacing w:line="240" w:lineRule="auto"/>
      </w:pPr>
      <w:r>
        <w:separator/>
      </w:r>
    </w:p>
  </w:footnote>
  <w:footnote w:type="continuationSeparator" w:id="0">
    <w:p w14:paraId="3CAA73F3" w14:textId="77777777" w:rsidR="00F0703A" w:rsidRDefault="00F0703A"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96440" w14:paraId="58CC4CEB" w14:textId="77777777" w:rsidTr="000B182B">
      <w:trPr>
        <w:trHeight w:val="794"/>
      </w:trPr>
      <w:tc>
        <w:tcPr>
          <w:tcW w:w="9071" w:type="dxa"/>
          <w:gridSpan w:val="2"/>
        </w:tcPr>
        <w:p w14:paraId="38D81D62" w14:textId="77777777" w:rsidR="00596440" w:rsidRPr="007479FA" w:rsidRDefault="00596440" w:rsidP="000B182B">
          <w:pPr>
            <w:pStyle w:val="AbsenderFusszeile"/>
          </w:pPr>
          <w:proofErr w:type="spellStart"/>
          <w:r w:rsidRPr="007479FA">
            <w:t>Avectris</w:t>
          </w:r>
          <w:proofErr w:type="spellEnd"/>
          <w:r w:rsidRPr="007479FA">
            <w:t xml:space="preserve"> AG</w:t>
          </w:r>
        </w:p>
        <w:p w14:paraId="55EBF96A" w14:textId="77777777" w:rsidR="00596440" w:rsidRPr="004C1088" w:rsidRDefault="00596440" w:rsidP="000B182B">
          <w:pPr>
            <w:pStyle w:val="AbsenderFusszeile"/>
          </w:pPr>
          <w:r w:rsidRPr="007479FA">
            <w:t>CH-5401 Baden</w:t>
          </w:r>
        </w:p>
      </w:tc>
    </w:tr>
    <w:tr w:rsidR="00596440" w14:paraId="2E0AAF60" w14:textId="77777777" w:rsidTr="003C6FA2">
      <w:trPr>
        <w:trHeight w:val="227"/>
      </w:trPr>
      <w:tc>
        <w:tcPr>
          <w:tcW w:w="1134" w:type="dxa"/>
        </w:tcPr>
        <w:p w14:paraId="3A5588F2" w14:textId="7F6693AD" w:rsidR="00596440" w:rsidRDefault="00596440" w:rsidP="000B182B">
          <w:pPr>
            <w:pStyle w:val="InfoBlocklinks"/>
          </w:pPr>
          <w:r>
            <w:t>Autor</w:t>
          </w:r>
        </w:p>
      </w:tc>
      <w:tc>
        <w:tcPr>
          <w:tcW w:w="7937" w:type="dxa"/>
        </w:tcPr>
        <w:p w14:paraId="7E7372DE" w14:textId="6A58945C" w:rsidR="00596440" w:rsidRDefault="00596440" w:rsidP="00073355">
          <w:pPr>
            <w:pStyle w:val="TabellenText"/>
            <w:rPr>
              <w:noProof/>
            </w:rPr>
          </w:pPr>
          <w:r>
            <w:rPr>
              <w:noProof/>
            </w:rPr>
            <w:t>Nils Egger</w:t>
          </w:r>
        </w:p>
      </w:tc>
    </w:tr>
    <w:tr w:rsidR="00596440" w14:paraId="5B4A9F7C" w14:textId="77777777" w:rsidTr="003C6FA2">
      <w:trPr>
        <w:trHeight w:val="227"/>
      </w:trPr>
      <w:tc>
        <w:tcPr>
          <w:tcW w:w="1134" w:type="dxa"/>
        </w:tcPr>
        <w:p w14:paraId="16790688" w14:textId="74465A41" w:rsidR="00596440" w:rsidRDefault="00596440" w:rsidP="000B182B">
          <w:pPr>
            <w:pStyle w:val="InfoBlocklinks"/>
          </w:pPr>
          <w:r>
            <w:t>Datum</w:t>
          </w:r>
        </w:p>
      </w:tc>
      <w:tc>
        <w:tcPr>
          <w:tcW w:w="7937" w:type="dxa"/>
        </w:tcPr>
        <w:p w14:paraId="3BFC5B62" w14:textId="4AB8811E" w:rsidR="00596440" w:rsidRDefault="00596440" w:rsidP="00EB5360">
          <w:pPr>
            <w:pStyle w:val="TabellenText"/>
            <w:rPr>
              <w:noProof/>
            </w:rPr>
          </w:pPr>
          <w:r>
            <w:rPr>
              <w:noProof/>
            </w:rPr>
            <w:t>24.03.2020</w:t>
          </w:r>
        </w:p>
      </w:tc>
    </w:tr>
    <w:tr w:rsidR="00596440" w14:paraId="6FBADA9B" w14:textId="77777777" w:rsidTr="003C6FA2">
      <w:trPr>
        <w:trHeight w:val="227"/>
      </w:trPr>
      <w:tc>
        <w:tcPr>
          <w:tcW w:w="1134" w:type="dxa"/>
        </w:tcPr>
        <w:p w14:paraId="391CD450" w14:textId="03B8D258" w:rsidR="00596440" w:rsidRDefault="00596440" w:rsidP="000B182B">
          <w:pPr>
            <w:pStyle w:val="InfoBlocklinks"/>
          </w:pPr>
          <w:r>
            <w:t>Seite</w:t>
          </w:r>
        </w:p>
      </w:tc>
      <w:tc>
        <w:tcPr>
          <w:tcW w:w="7937" w:type="dxa"/>
        </w:tcPr>
        <w:p w14:paraId="2209DEF3" w14:textId="12861DF9" w:rsidR="00596440" w:rsidRDefault="00596440" w:rsidP="00073355">
          <w:pPr>
            <w:pStyle w:val="TabellenText"/>
            <w:rPr>
              <w:noProof/>
            </w:rPr>
          </w:pPr>
          <w:r>
            <w:rPr>
              <w:noProof/>
            </w:rPr>
            <w:fldChar w:fldCharType="begin"/>
          </w:r>
          <w:r>
            <w:rPr>
              <w:noProof/>
            </w:rPr>
            <w:instrText xml:space="preserve"> PAGE   \* MERGEFORMAT </w:instrText>
          </w:r>
          <w:r>
            <w:rPr>
              <w:noProof/>
            </w:rPr>
            <w:fldChar w:fldCharType="separate"/>
          </w:r>
          <w:r w:rsidR="00323B7B">
            <w:rPr>
              <w:noProof/>
            </w:rPr>
            <w:t>24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323B7B">
            <w:rPr>
              <w:noProof/>
            </w:rPr>
            <w:t>48</w:t>
          </w:r>
          <w:r>
            <w:rPr>
              <w:noProof/>
            </w:rPr>
            <w:fldChar w:fldCharType="end"/>
          </w:r>
        </w:p>
      </w:tc>
    </w:tr>
    <w:tr w:rsidR="00596440" w14:paraId="5A4F00F7" w14:textId="77777777" w:rsidTr="003C6FA2">
      <w:trPr>
        <w:trHeight w:val="227"/>
      </w:trPr>
      <w:tc>
        <w:tcPr>
          <w:tcW w:w="1134" w:type="dxa"/>
        </w:tcPr>
        <w:p w14:paraId="2CE67DAB" w14:textId="77777777" w:rsidR="00596440" w:rsidRDefault="00596440" w:rsidP="000B182B">
          <w:pPr>
            <w:pStyle w:val="InfoBlocklinks"/>
          </w:pPr>
        </w:p>
      </w:tc>
      <w:tc>
        <w:tcPr>
          <w:tcW w:w="7937" w:type="dxa"/>
        </w:tcPr>
        <w:p w14:paraId="216FD51A" w14:textId="77777777" w:rsidR="00596440" w:rsidRDefault="00596440" w:rsidP="00073355">
          <w:pPr>
            <w:pStyle w:val="TabellenText"/>
            <w:rPr>
              <w:noProof/>
            </w:rPr>
          </w:pPr>
        </w:p>
      </w:tc>
    </w:tr>
  </w:tbl>
  <w:p w14:paraId="53204F2C" w14:textId="77777777" w:rsidR="00596440" w:rsidRPr="00EC6232" w:rsidRDefault="0059644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96440" w:rsidRPr="004C1088" w14:paraId="09A0F67B" w14:textId="77777777" w:rsidTr="002B4DB8">
      <w:trPr>
        <w:trHeight w:val="794"/>
      </w:trPr>
      <w:tc>
        <w:tcPr>
          <w:tcW w:w="9071" w:type="dxa"/>
          <w:gridSpan w:val="2"/>
        </w:tcPr>
        <w:p w14:paraId="206E6581" w14:textId="77777777" w:rsidR="00596440" w:rsidRPr="007479FA" w:rsidRDefault="00596440" w:rsidP="00EB5360">
          <w:pPr>
            <w:pStyle w:val="AbsenderFusszeile"/>
          </w:pPr>
          <w:proofErr w:type="spellStart"/>
          <w:r w:rsidRPr="007479FA">
            <w:t>Avectris</w:t>
          </w:r>
          <w:proofErr w:type="spellEnd"/>
          <w:r w:rsidRPr="007479FA">
            <w:t xml:space="preserve"> AG</w:t>
          </w:r>
        </w:p>
        <w:p w14:paraId="4638BC6A" w14:textId="77777777" w:rsidR="00596440" w:rsidRPr="004C1088" w:rsidRDefault="00596440" w:rsidP="00EB5360">
          <w:pPr>
            <w:pStyle w:val="AbsenderFusszeile"/>
          </w:pPr>
          <w:r w:rsidRPr="007479FA">
            <w:t>CH-5401 Baden</w:t>
          </w:r>
        </w:p>
      </w:tc>
    </w:tr>
    <w:tr w:rsidR="00596440" w14:paraId="46BD6A00" w14:textId="77777777" w:rsidTr="002B4DB8">
      <w:trPr>
        <w:trHeight w:val="227"/>
      </w:trPr>
      <w:tc>
        <w:tcPr>
          <w:tcW w:w="1134" w:type="dxa"/>
        </w:tcPr>
        <w:p w14:paraId="7F1C7EE2" w14:textId="77777777" w:rsidR="00596440" w:rsidRDefault="00596440" w:rsidP="00EB5360">
          <w:pPr>
            <w:pStyle w:val="InfoBlocklinks"/>
          </w:pPr>
          <w:r>
            <w:t>Autor</w:t>
          </w:r>
        </w:p>
      </w:tc>
      <w:tc>
        <w:tcPr>
          <w:tcW w:w="7937" w:type="dxa"/>
        </w:tcPr>
        <w:p w14:paraId="033C98C5" w14:textId="77777777" w:rsidR="00596440" w:rsidRDefault="00596440" w:rsidP="00EB5360">
          <w:pPr>
            <w:pStyle w:val="TabellenText"/>
            <w:rPr>
              <w:noProof/>
            </w:rPr>
          </w:pPr>
          <w:r>
            <w:rPr>
              <w:noProof/>
            </w:rPr>
            <w:t>Nils Egger</w:t>
          </w:r>
        </w:p>
      </w:tc>
    </w:tr>
    <w:tr w:rsidR="00596440" w14:paraId="35AF0E34" w14:textId="77777777" w:rsidTr="002B4DB8">
      <w:trPr>
        <w:trHeight w:val="227"/>
      </w:trPr>
      <w:tc>
        <w:tcPr>
          <w:tcW w:w="1134" w:type="dxa"/>
        </w:tcPr>
        <w:p w14:paraId="6B9850D3" w14:textId="77777777" w:rsidR="00596440" w:rsidRDefault="00596440" w:rsidP="00EB5360">
          <w:pPr>
            <w:pStyle w:val="InfoBlocklinks"/>
          </w:pPr>
          <w:r>
            <w:t>Datum</w:t>
          </w:r>
        </w:p>
      </w:tc>
      <w:tc>
        <w:tcPr>
          <w:tcW w:w="7937" w:type="dxa"/>
        </w:tcPr>
        <w:p w14:paraId="4D61A2CA" w14:textId="77777777" w:rsidR="00596440" w:rsidRDefault="00596440" w:rsidP="00EB5360">
          <w:pPr>
            <w:pStyle w:val="TabellenText"/>
            <w:rPr>
              <w:noProof/>
            </w:rPr>
          </w:pPr>
          <w:r>
            <w:rPr>
              <w:noProof/>
            </w:rPr>
            <w:t>24.03.2020</w:t>
          </w:r>
        </w:p>
      </w:tc>
    </w:tr>
    <w:tr w:rsidR="00596440" w14:paraId="46BF5A7D" w14:textId="77777777" w:rsidTr="002B4DB8">
      <w:trPr>
        <w:trHeight w:val="227"/>
      </w:trPr>
      <w:tc>
        <w:tcPr>
          <w:tcW w:w="1134" w:type="dxa"/>
        </w:tcPr>
        <w:p w14:paraId="17C0AD2C" w14:textId="77777777" w:rsidR="00596440" w:rsidRDefault="00596440" w:rsidP="00EB5360">
          <w:pPr>
            <w:pStyle w:val="InfoBlocklinks"/>
          </w:pPr>
          <w:r>
            <w:t>Seite</w:t>
          </w:r>
        </w:p>
      </w:tc>
      <w:tc>
        <w:tcPr>
          <w:tcW w:w="7937" w:type="dxa"/>
        </w:tcPr>
        <w:p w14:paraId="55C02103" w14:textId="65C8D383" w:rsidR="00596440" w:rsidRDefault="00596440" w:rsidP="00EB5360">
          <w:pPr>
            <w:pStyle w:val="TabellenText"/>
            <w:rPr>
              <w:noProof/>
            </w:rPr>
          </w:pPr>
          <w:r>
            <w:rPr>
              <w:noProof/>
            </w:rPr>
            <w:fldChar w:fldCharType="begin"/>
          </w:r>
          <w:r>
            <w:rPr>
              <w:noProof/>
            </w:rPr>
            <w:instrText xml:space="preserve"> PAGE   \* MERGEFORMAT </w:instrText>
          </w:r>
          <w:r>
            <w:rPr>
              <w:noProof/>
            </w:rPr>
            <w:fldChar w:fldCharType="separate"/>
          </w:r>
          <w:r w:rsidR="00323B7B">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323B7B">
            <w:rPr>
              <w:noProof/>
            </w:rPr>
            <w:t>48</w:t>
          </w:r>
          <w:r>
            <w:rPr>
              <w:noProof/>
            </w:rPr>
            <w:fldChar w:fldCharType="end"/>
          </w:r>
        </w:p>
      </w:tc>
    </w:tr>
  </w:tbl>
  <w:p w14:paraId="16322C31" w14:textId="2DE7F301" w:rsidR="00596440" w:rsidRDefault="00596440" w:rsidP="00EB5360">
    <w:pPr>
      <w:pStyle w:val="Kopfzeile"/>
    </w:pPr>
  </w:p>
  <w:p w14:paraId="3662427C" w14:textId="77777777" w:rsidR="00596440" w:rsidRPr="00EB5360" w:rsidRDefault="0059644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62FF4"/>
    <w:rsid w:val="00073355"/>
    <w:rsid w:val="000841FE"/>
    <w:rsid w:val="000B182B"/>
    <w:rsid w:val="000B77A4"/>
    <w:rsid w:val="000E4200"/>
    <w:rsid w:val="000F3A11"/>
    <w:rsid w:val="000F3D5E"/>
    <w:rsid w:val="000F6861"/>
    <w:rsid w:val="0010061F"/>
    <w:rsid w:val="00105E33"/>
    <w:rsid w:val="00122F2F"/>
    <w:rsid w:val="00133871"/>
    <w:rsid w:val="001339B2"/>
    <w:rsid w:val="00143EBD"/>
    <w:rsid w:val="00143EF9"/>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03F1E"/>
    <w:rsid w:val="004174EF"/>
    <w:rsid w:val="00431022"/>
    <w:rsid w:val="004373D2"/>
    <w:rsid w:val="0044720B"/>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064CD"/>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C2B24"/>
    <w:rsid w:val="005C4EF2"/>
    <w:rsid w:val="005D3E12"/>
    <w:rsid w:val="005D51CF"/>
    <w:rsid w:val="005E1964"/>
    <w:rsid w:val="005F2628"/>
    <w:rsid w:val="005F6A75"/>
    <w:rsid w:val="0060716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2C08"/>
    <w:rsid w:val="007854C2"/>
    <w:rsid w:val="00785D98"/>
    <w:rsid w:val="00787450"/>
    <w:rsid w:val="00795B34"/>
    <w:rsid w:val="007A0ACC"/>
    <w:rsid w:val="007A4E09"/>
    <w:rsid w:val="007A61A6"/>
    <w:rsid w:val="007B0374"/>
    <w:rsid w:val="007C0CC4"/>
    <w:rsid w:val="007D1374"/>
    <w:rsid w:val="007E4B48"/>
    <w:rsid w:val="007F11D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B61C6"/>
    <w:rsid w:val="008C003B"/>
    <w:rsid w:val="008D0D15"/>
    <w:rsid w:val="008E2040"/>
    <w:rsid w:val="009019AC"/>
    <w:rsid w:val="00913E6C"/>
    <w:rsid w:val="009155EA"/>
    <w:rsid w:val="00926D5D"/>
    <w:rsid w:val="00932474"/>
    <w:rsid w:val="009354C8"/>
    <w:rsid w:val="009563F3"/>
    <w:rsid w:val="0095788A"/>
    <w:rsid w:val="0096196A"/>
    <w:rsid w:val="009737E1"/>
    <w:rsid w:val="0097783B"/>
    <w:rsid w:val="00981ECC"/>
    <w:rsid w:val="0099023E"/>
    <w:rsid w:val="0099436F"/>
    <w:rsid w:val="00994BCD"/>
    <w:rsid w:val="009969F2"/>
    <w:rsid w:val="009A6BA8"/>
    <w:rsid w:val="009B086F"/>
    <w:rsid w:val="009B1C54"/>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337"/>
    <w:rsid w:val="00C338B7"/>
    <w:rsid w:val="00C45C2D"/>
    <w:rsid w:val="00C66789"/>
    <w:rsid w:val="00C71B6A"/>
    <w:rsid w:val="00C72DE4"/>
    <w:rsid w:val="00C808CC"/>
    <w:rsid w:val="00C816B5"/>
    <w:rsid w:val="00C84570"/>
    <w:rsid w:val="00C85388"/>
    <w:rsid w:val="00C9049D"/>
    <w:rsid w:val="00C91DF6"/>
    <w:rsid w:val="00C928BB"/>
    <w:rsid w:val="00CA072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0703A"/>
    <w:rsid w:val="00F13A74"/>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developer.mozilla.org/en-US/docs/Web/HTTP/Basics_of_HTTP/MIME_types/Common_types" TargetMode="External"/><Relationship Id="rId63" Type="http://schemas.openxmlformats.org/officeDocument/2006/relationships/hyperlink" Target="https://stackoverflow.com/questions/9002901/how-to-import-module-to-sphinx"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https://channels.readthedocs.io/en/latest/asgi.html" TargetMode="External"/><Relationship Id="rId66" Type="http://schemas.openxmlformats.org/officeDocument/2006/relationships/hyperlink" Target="https://stackoverflow.com/questions/1957273/how-do-i-generate-a-random-string-of-length-x-a-z-only-in-python"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gionkunz.github.io/chartist-js/getting-started.html" TargetMode="External"/><Relationship Id="rId61" Type="http://schemas.openxmlformats.org/officeDocument/2006/relationships/hyperlink" Target="https://www.hacksplaining.com/"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iot-shop.de/wp-content/uploads/2020/03/RM_Door-_-Window-Sensor_20200205_v2.pdf" TargetMode="External"/><Relationship Id="rId65" Type="http://schemas.openxmlformats.org/officeDocument/2006/relationships/hyperlink" Target="https://github.com/mozilla/blea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www.slant.co/options/10578/alternatives/~chart-js-alternatives" TargetMode="External"/><Relationship Id="rId64" Type="http://schemas.openxmlformats.org/officeDocument/2006/relationships/hyperlink" Target="https://stackoverflow.com/questions/5464627/how-to-have-same-text-in-two-links-with-restructured-text" TargetMode="External"/><Relationship Id="rId69"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de.wikipedia.org/wiki/Web_Server_Gateway_Interface" TargetMode="External"/><Relationship Id="rId67"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hyperlink" Target="https://www.chartjs.org/docs/latest/charts/line.html" TargetMode="External"/><Relationship Id="rId62" Type="http://schemas.openxmlformats.org/officeDocument/2006/relationships/hyperlink" Target="https://www.postgresql.org/docs/9.2/plpython-data.html"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2932E1FD-B496-4BD5-8F37-90B0131CE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1</Pages>
  <Words>7796</Words>
  <Characters>49117</Characters>
  <Application>Microsoft Office Word</Application>
  <DocSecurity>0</DocSecurity>
  <Lines>409</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163</cp:revision>
  <cp:lastPrinted>2015-06-18T13:08:00Z</cp:lastPrinted>
  <dcterms:created xsi:type="dcterms:W3CDTF">2020-03-23T08:09:00Z</dcterms:created>
  <dcterms:modified xsi:type="dcterms:W3CDTF">2020-03-30T14:26:00Z</dcterms:modified>
</cp:coreProperties>
</file>