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End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DB328A">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DB328A">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DB328A">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DB328A">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DB328A">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DB328A">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DB328A">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DB328A">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DB328A">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DB328A">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DB328A">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DB328A">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DB328A">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DB328A">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DB328A">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DB328A">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DB328A">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DB328A">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DB328A">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DB328A">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DB328A">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DB328A">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DB328A">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DB328A">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DB328A">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DB328A">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DB328A">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DB328A">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DB328A">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DB328A">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DB328A">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DB328A">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DB328A">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DB328A">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DB328A">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DB328A">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DB328A">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DB328A">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DB328A">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DB328A">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DB328A">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DB328A">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DB328A">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DB328A">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DB328A">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DB328A">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DB328A">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DB328A">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DB328A">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DB328A">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DB328A">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DB328A">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DB328A">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DB328A">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DB328A">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DB328A">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DB328A">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DB328A">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DB328A">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DB328A">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DB328A">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DB328A">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DB328A">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DB328A">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DB328A">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DB328A">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DB328A">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DB328A">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DB328A">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DB328A">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DB328A">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DB328A">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DB328A">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DB328A">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DB328A">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DB328A"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DB328A"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w:t>
      </w:r>
      <w:proofErr w:type="spellStart"/>
      <w:r w:rsidRPr="006D4F38">
        <w:t>Docstrings</w:t>
      </w:r>
      <w:bookmarkEnd w:id="49"/>
      <w:proofErr w:type="spellEnd"/>
    </w:p>
    <w:p w14:paraId="583B0ECD" w14:textId="150E02B7" w:rsidR="00981ECC" w:rsidRPr="006D4F38" w:rsidRDefault="002F1216" w:rsidP="002F1216">
      <w:pPr>
        <w:pStyle w:val="berschrift3"/>
      </w:pPr>
      <w:bookmarkStart w:id="50" w:name="_Toc35948512"/>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proofErr w:type="spellStart"/>
      <w:r w:rsidR="00F31BB3" w:rsidRPr="006D4F38">
        <w:t>Firestore</w:t>
      </w:r>
      <w:proofErr w:type="spellEnd"/>
      <w:r w:rsidR="00F31BB3" w:rsidRPr="006D4F38">
        <w:t xml:space="preserv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lastRenderedPageBreak/>
        <w:t>Planen</w:t>
      </w:r>
      <w:bookmarkEnd w:id="54"/>
    </w:p>
    <w:p w14:paraId="501496B5" w14:textId="6D15906C" w:rsidR="007F11DF" w:rsidRPr="006D4F38" w:rsidRDefault="007F11DF" w:rsidP="007F11DF">
      <w:pPr>
        <w:pStyle w:val="berschrift2"/>
      </w:pPr>
      <w:bookmarkStart w:id="55" w:name="_Toc35948516"/>
      <w:proofErr w:type="spellStart"/>
      <w:r w:rsidRPr="006D4F38">
        <w:t>Use</w:t>
      </w:r>
      <w:proofErr w:type="spellEnd"/>
      <w:r w:rsidRPr="006D4F38">
        <w:t xml:space="preserv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w:t>
      </w:r>
      <w:proofErr w:type="spellStart"/>
      <w:r w:rsidRPr="006D4F38">
        <w:t>Use</w:t>
      </w:r>
      <w:proofErr w:type="spellEnd"/>
      <w:r w:rsidRPr="006D4F38">
        <w:t xml:space="preserv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9" w:name="_Toc35948519"/>
      <w:proofErr w:type="spellStart"/>
      <w:r w:rsidRPr="006D4F38">
        <w:t>Uvicorn</w:t>
      </w:r>
      <w:proofErr w:type="spellEnd"/>
      <w:r w:rsidRPr="006D4F38">
        <w:t xml:space="preserve"> Server</w:t>
      </w:r>
      <w:bookmarkEnd w:id="59"/>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60" w:name="_Toc35948520"/>
      <w:proofErr w:type="spellStart"/>
      <w:r w:rsidRPr="006D4F38">
        <w:lastRenderedPageBreak/>
        <w:t>Websockets</w:t>
      </w:r>
      <w:bookmarkEnd w:id="60"/>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proofErr w:type="spellStart"/>
      <w:r w:rsidRPr="006D4F38">
        <w:t>PostgreSQL</w:t>
      </w:r>
      <w:proofErr w:type="spellEnd"/>
      <w:r w:rsidRPr="006D4F38">
        <w:t xml:space="preserve"> Datenbank</w:t>
      </w:r>
      <w:bookmarkEnd w:id="61"/>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DB328A"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DB328A"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DB328A"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B67246">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6E7EE4D6" w14:textId="3DF37262" w:rsidR="00D53D52" w:rsidRPr="006D4F38" w:rsidRDefault="00D53D52" w:rsidP="00A225F3">
      <w:pPr>
        <w:pStyle w:val="berschrift1"/>
      </w:pPr>
      <w:commentRangeStart w:id="95"/>
      <w:r w:rsidRPr="006D4F38">
        <w:t>Glossar</w:t>
      </w:r>
      <w:bookmarkEnd w:id="94"/>
      <w:commentRangeEnd w:id="95"/>
      <w:r w:rsidR="00EB5360">
        <w:rPr>
          <w:rStyle w:val="Kommentarzeichen"/>
          <w:rFonts w:ascii="Simplon Norm" w:eastAsiaTheme="minorHAnsi" w:hAnsi="Simplon Norm" w:cstheme="minorBidi"/>
          <w:bCs w:val="0"/>
        </w:rPr>
        <w:commentReference w:id="95"/>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lastRenderedPageBreak/>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6" w:name="_Toc35948544"/>
      <w:r w:rsidRPr="006D4F38">
        <w:t>Literaturverzeichnis</w:t>
      </w:r>
      <w:bookmarkEnd w:id="96"/>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DB328A"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DB328A"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DB328A"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DB328A"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DB328A"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DB328A"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DB328A"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DB328A"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DB328A"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bookmarkStart w:id="97" w:name="_GoBack"/>
            <w:bookmarkEnd w:id="97"/>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DB328A">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1"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3" w:author="Egger Nils AVECTRIS" w:date="2020-03-24T15:15:00Z" w:initials="ENA">
    <w:p w14:paraId="14503AB5" w14:textId="0B5CC41D" w:rsidR="00455F06" w:rsidRDefault="00455F06">
      <w:pPr>
        <w:pStyle w:val="Kommentartext"/>
      </w:pPr>
      <w:r>
        <w:rPr>
          <w:rStyle w:val="Kommentarzeichen"/>
        </w:rPr>
        <w:annotationRef/>
      </w:r>
      <w:r w:rsidR="00C85388">
        <w:t xml:space="preserve">TODO </w:t>
      </w:r>
      <w:r>
        <w:t>Vorgehen beschreiben</w:t>
      </w:r>
    </w:p>
  </w:comment>
  <w:comment w:id="95"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238D5" w14:textId="77777777" w:rsidR="00DB328A" w:rsidRDefault="00DB328A" w:rsidP="00E42095">
      <w:pPr>
        <w:spacing w:line="240" w:lineRule="auto"/>
      </w:pPr>
      <w:r>
        <w:separator/>
      </w:r>
    </w:p>
  </w:endnote>
  <w:endnote w:type="continuationSeparator" w:id="0">
    <w:p w14:paraId="4D1C9381" w14:textId="77777777" w:rsidR="00DB328A" w:rsidRDefault="00DB328A"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proofErr w:type="spellStart"/>
          <w:r w:rsidRPr="00611FE4">
            <w:t>Avectris</w:t>
          </w:r>
          <w:proofErr w:type="spellEnd"/>
          <w:r w:rsidRPr="00611FE4">
            <w:t xml:space="preserve"> AG</w:t>
          </w:r>
        </w:p>
        <w:p w14:paraId="4525EADA" w14:textId="77777777" w:rsidR="00830700" w:rsidRPr="00611FE4" w:rsidRDefault="00830700" w:rsidP="00611FE4">
          <w:pPr>
            <w:pStyle w:val="AbsenderFusszeile"/>
          </w:pPr>
          <w:proofErr w:type="spellStart"/>
          <w:r w:rsidRPr="00611FE4">
            <w:t>Bruggerstrasse</w:t>
          </w:r>
          <w:proofErr w:type="spellEnd"/>
          <w:r w:rsidRPr="00611FE4">
            <w:t xml:space="preserv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DB328A" w:rsidP="00611FE4">
          <w:pPr>
            <w:pStyle w:val="AbsenderFusszeile"/>
            <w:spacing w:line="360" w:lineRule="auto"/>
          </w:pPr>
          <w:hyperlink r:id="rId1" w:history="1">
            <w:r w:rsidR="00830700"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CB42B" w14:textId="77777777" w:rsidR="00DB328A" w:rsidRDefault="00DB328A" w:rsidP="00E42095">
      <w:pPr>
        <w:spacing w:line="240" w:lineRule="auto"/>
      </w:pPr>
      <w:r>
        <w:separator/>
      </w:r>
    </w:p>
  </w:footnote>
  <w:footnote w:type="continuationSeparator" w:id="0">
    <w:p w14:paraId="4750F77E" w14:textId="77777777" w:rsidR="00DB328A" w:rsidRDefault="00DB328A"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proofErr w:type="spellStart"/>
          <w:r w:rsidRPr="007479FA">
            <w:t>Avectris</w:t>
          </w:r>
          <w:proofErr w:type="spellEnd"/>
          <w:r w:rsidRPr="007479FA">
            <w:t xml:space="preserve">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2E2EE35B"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sidR="00807957">
            <w:rPr>
              <w:noProof/>
            </w:rPr>
            <w:t>42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807957">
            <w:rPr>
              <w:noProof/>
            </w:rPr>
            <w:t>44</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proofErr w:type="spellStart"/>
          <w:r w:rsidRPr="007479FA">
            <w:t>Avectris</w:t>
          </w:r>
          <w:proofErr w:type="spellEnd"/>
          <w:r w:rsidRPr="007479FA">
            <w:t xml:space="preserve">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77106D3E"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sidR="00807957">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807957">
            <w:rPr>
              <w:noProof/>
            </w:rPr>
            <w:t>44</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5412D"/>
    <w:rsid w:val="00255214"/>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37D05"/>
    <w:rsid w:val="0066557C"/>
    <w:rsid w:val="00670A3C"/>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07957"/>
    <w:rsid w:val="00812D87"/>
    <w:rsid w:val="00815180"/>
    <w:rsid w:val="00830700"/>
    <w:rsid w:val="00841FD2"/>
    <w:rsid w:val="00850FED"/>
    <w:rsid w:val="0087197D"/>
    <w:rsid w:val="00885607"/>
    <w:rsid w:val="008A1624"/>
    <w:rsid w:val="008A1FB6"/>
    <w:rsid w:val="008B61C6"/>
    <w:rsid w:val="008D0D15"/>
    <w:rsid w:val="008E2040"/>
    <w:rsid w:val="009019AC"/>
    <w:rsid w:val="00926D5D"/>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F4BFA"/>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B328A"/>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81483"/>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1A85C38-7714-4DFB-8432-6CAA1657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7048</Words>
  <Characters>44407</Characters>
  <Application>Microsoft Office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120</cp:revision>
  <cp:lastPrinted>2015-06-18T13:08:00Z</cp:lastPrinted>
  <dcterms:created xsi:type="dcterms:W3CDTF">2020-03-23T08:09:00Z</dcterms:created>
  <dcterms:modified xsi:type="dcterms:W3CDTF">2020-03-25T07:59:00Z</dcterms:modified>
</cp:coreProperties>
</file>