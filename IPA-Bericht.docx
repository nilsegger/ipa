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2B4DB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2B4DB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2B4DB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2B4DB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2B4DB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2B4DB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2B4DB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2B4DB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2B4DB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2B4DB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2B4DB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2B4DB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2B4DB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2B4DB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2B4DB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2B4DB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2B4DB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2B4DB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2B4DB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2B4DB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2B4DB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2B4DB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2B4DB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2B4DB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2B4DB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2B4DB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2B4DB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2B4DB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2B4DB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2B4DB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2B4DB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2B4DB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2B4DB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2B4DB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2B4DB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2B4DB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2B4DB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2B4DB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2B4DB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2B4DB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2B4DB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2B4DB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2B4DB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2B4DB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2B4DB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2B4DB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2B4DB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2B4DB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2B4DB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2B4DB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2B4DB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2B4DB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2B4DB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2B4DB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2B4DB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2B4DB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2B4DB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2B4DB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2B4DB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2B4DB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2B4DB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2B4DB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2B4DB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2B4DB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2B4DB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2B4DB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2B4DB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2B4DB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2B4DB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2B4DB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2B4DB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2B4DB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2B4DB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2B4DB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2B4DB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2B4DB8"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2B4DB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r w:rsidRPr="006D4F38">
        <w:t>Responsive Design</w:t>
      </w:r>
      <w:bookmarkEnd w:id="45"/>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49"/>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r w:rsidRPr="006D4F38">
        <w:t>Use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9" w:name="_Toc35948519"/>
      <w:r w:rsidRPr="006D4F38">
        <w:t>Uvicorn Server</w:t>
      </w:r>
      <w:bookmarkEnd w:id="59"/>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0" w:name="_Toc35948520"/>
      <w:r w:rsidRPr="006D4F38">
        <w:lastRenderedPageBreak/>
        <w:t>Websockets</w:t>
      </w:r>
      <w:bookmarkEnd w:id="60"/>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r w:rsidRPr="006D4F38">
        <w:t>PostgreSQL Datenbank</w:t>
      </w:r>
      <w:bookmarkEnd w:id="61"/>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2B4DB8"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2B4DB8"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2B4DB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5E9E533C">
            <wp:extent cx="5760083"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SQL Injection</w:t>
      </w:r>
      <w:bookmarkEnd w:id="88"/>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r>
        <w:t>Batterie Status</w:t>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498EF3AC" w14:textId="6A4C8706" w:rsidR="00BD37CB" w:rsidRDefault="00BD37CB" w:rsidP="007536CC">
      <w:r>
        <w:lastRenderedPageBreak/>
        <w:t>In Python kann man einfach einen Hex Wert in eine Nummer umwandeln. Es lässt sich mit «int(‘</w:t>
      </w:r>
      <w:r>
        <w:t>c’, base=16)»</w:t>
      </w:r>
      <w:r>
        <w:t xml:space="preserve"> lösen. Dies ergäbe den Korrekten Wert von 12.</w:t>
      </w:r>
    </w:p>
    <w:p w14:paraId="14E4EACB" w14:textId="39FE99F9" w:rsidR="00876979" w:rsidRDefault="00876979" w:rsidP="00876979">
      <w:pPr>
        <w:pStyle w:val="berschrift2"/>
      </w:pPr>
      <w:r>
        <w:t>Datenbank aufsetzen</w:t>
      </w:r>
    </w:p>
    <w:p w14:paraId="7765B3D4" w14:textId="77777777" w:rsidR="00876979" w:rsidRPr="00876979" w:rsidRDefault="00876979" w:rsidP="00876979"/>
    <w:p w14:paraId="02C0AA01" w14:textId="203E0F95" w:rsidR="00876979" w:rsidRDefault="00876979" w:rsidP="00876979">
      <w:pPr>
        <w:pStyle w:val="berschrift2"/>
      </w:pPr>
      <w:r>
        <w:t>Backend Aufsetzen</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666558BA" w14:textId="2B00D838" w:rsidR="000841FE" w:rsidRPr="000841FE" w:rsidRDefault="000841FE" w:rsidP="000841FE">
      <w:r>
        <w:t>Danach gibt es das «db_setup.py» im Repository unter bbb_iot/ mit welchem man alle Tabellen gemäss dem logischen Modell erstellen lassen kann. Dieses File kann man normal mit Python ausführen.</w:t>
      </w:r>
      <w:bookmarkStart w:id="95" w:name="_GoBack"/>
      <w:bookmarkEnd w:id="95"/>
    </w:p>
    <w:p w14:paraId="6E7EE4D6" w14:textId="3DF37262" w:rsidR="00D53D52" w:rsidRPr="006D4F38" w:rsidRDefault="00D53D52" w:rsidP="00A225F3">
      <w:pPr>
        <w:pStyle w:val="berschrift1"/>
      </w:pPr>
      <w:commentRangeStart w:id="96"/>
      <w:r w:rsidRPr="006D4F38">
        <w:t>Glossar</w:t>
      </w:r>
      <w:bookmarkEnd w:id="94"/>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2B4DB8"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2B4DB8"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2B4DB8"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2B4DB8"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2B4DB8"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2B4DB8"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2B4DB8"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2B4DB8"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2B4DB8"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2B4DB8" w:rsidRDefault="002B4DB8">
      <w:pPr>
        <w:pStyle w:val="Kommentartext"/>
      </w:pPr>
      <w:r>
        <w:rPr>
          <w:rStyle w:val="Kommentarzeichen"/>
        </w:rPr>
        <w:annotationRef/>
      </w:r>
      <w:r>
        <w:t>File verlinke</w:t>
      </w:r>
    </w:p>
  </w:comment>
  <w:comment w:id="51" w:author="Egger Nils AVECTRIS" w:date="2020-03-23T12:09:00Z" w:initials="ENA">
    <w:p w14:paraId="4BDB0607" w14:textId="77777777" w:rsidR="002B4DB8" w:rsidRDefault="002B4DB8">
      <w:pPr>
        <w:pStyle w:val="Kommentartext"/>
      </w:pPr>
      <w:r>
        <w:rPr>
          <w:rStyle w:val="Kommentarzeichen"/>
        </w:rPr>
        <w:annotationRef/>
      </w:r>
      <w:r>
        <w:t>Link hinzufügen</w:t>
      </w:r>
    </w:p>
  </w:comment>
  <w:comment w:id="93" w:author="Egger Nils AVECTRIS" w:date="2020-03-24T15:15:00Z" w:initials="ENA">
    <w:p w14:paraId="14503AB5" w14:textId="0B5CC41D" w:rsidR="002B4DB8" w:rsidRDefault="002B4DB8">
      <w:pPr>
        <w:pStyle w:val="Kommentartext"/>
      </w:pPr>
      <w:r>
        <w:rPr>
          <w:rStyle w:val="Kommentarzeichen"/>
        </w:rPr>
        <w:annotationRef/>
      </w:r>
      <w:r>
        <w:t>TODO Vorgehen beschreiben</w:t>
      </w:r>
    </w:p>
  </w:comment>
  <w:comment w:id="96" w:author="Egger Nils AVECTRIS" w:date="2020-03-24T15:24:00Z" w:initials="ENA">
    <w:p w14:paraId="20B69BA2" w14:textId="72939A60" w:rsidR="002B4DB8" w:rsidRDefault="002B4DB8">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0C84B" w14:textId="77777777" w:rsidR="00511D9E" w:rsidRDefault="00511D9E" w:rsidP="00E42095">
      <w:pPr>
        <w:spacing w:line="240" w:lineRule="auto"/>
      </w:pPr>
      <w:r>
        <w:separator/>
      </w:r>
    </w:p>
  </w:endnote>
  <w:endnote w:type="continuationSeparator" w:id="0">
    <w:p w14:paraId="1BA8A70F" w14:textId="77777777" w:rsidR="00511D9E" w:rsidRDefault="00511D9E"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2B4DB8" w14:paraId="60CAECFA" w14:textId="77777777" w:rsidTr="00611FE4">
      <w:trPr>
        <w:trHeight w:val="1984"/>
      </w:trPr>
      <w:tc>
        <w:tcPr>
          <w:tcW w:w="4545" w:type="dxa"/>
          <w:vAlign w:val="bottom"/>
        </w:tcPr>
        <w:p w14:paraId="670EFDA7" w14:textId="77777777" w:rsidR="002B4DB8" w:rsidRPr="00611FE4" w:rsidRDefault="002B4DB8" w:rsidP="00611FE4">
          <w:pPr>
            <w:pStyle w:val="AbsenderFusszeile"/>
          </w:pPr>
          <w:r w:rsidRPr="00611FE4">
            <w:t>Avectris AG</w:t>
          </w:r>
        </w:p>
        <w:p w14:paraId="4525EADA" w14:textId="77777777" w:rsidR="002B4DB8" w:rsidRPr="00611FE4" w:rsidRDefault="002B4DB8" w:rsidP="00611FE4">
          <w:pPr>
            <w:pStyle w:val="AbsenderFusszeile"/>
          </w:pPr>
          <w:r w:rsidRPr="00611FE4">
            <w:t>Bruggerstrasse 68</w:t>
          </w:r>
        </w:p>
        <w:p w14:paraId="5AAF7859" w14:textId="77777777" w:rsidR="002B4DB8" w:rsidRPr="00611FE4" w:rsidRDefault="002B4DB8" w:rsidP="00611FE4">
          <w:pPr>
            <w:pStyle w:val="AbsenderFusszeile"/>
          </w:pPr>
          <w:r w:rsidRPr="00611FE4">
            <w:t>Postfach</w:t>
          </w:r>
        </w:p>
        <w:p w14:paraId="18A8CF4B" w14:textId="77777777" w:rsidR="002B4DB8" w:rsidRPr="00611FE4" w:rsidRDefault="002B4DB8" w:rsidP="00611FE4">
          <w:pPr>
            <w:pStyle w:val="AbsenderFusszeile"/>
          </w:pPr>
          <w:r w:rsidRPr="00611FE4">
            <w:t>CH-5401 Baden</w:t>
          </w:r>
        </w:p>
        <w:p w14:paraId="1F25255F" w14:textId="77777777" w:rsidR="002B4DB8" w:rsidRPr="00611FE4" w:rsidRDefault="002B4DB8" w:rsidP="00611FE4">
          <w:pPr>
            <w:pStyle w:val="AbsenderFusszeile"/>
          </w:pPr>
          <w:r w:rsidRPr="00611FE4">
            <w:t>T +41 58 411 77 77</w:t>
          </w:r>
        </w:p>
        <w:p w14:paraId="6F177F08" w14:textId="77777777" w:rsidR="002B4DB8" w:rsidRPr="00611FE4" w:rsidRDefault="002B4DB8" w:rsidP="00611FE4">
          <w:pPr>
            <w:pStyle w:val="AbsenderFusszeile"/>
            <w:spacing w:line="360" w:lineRule="auto"/>
          </w:pPr>
          <w:hyperlink r:id="rId1" w:history="1">
            <w:r w:rsidRPr="00611FE4">
              <w:rPr>
                <w:rStyle w:val="Hyperlink"/>
              </w:rPr>
              <w:t>www.avectris.ch</w:t>
            </w:r>
          </w:hyperlink>
        </w:p>
        <w:p w14:paraId="737147B8" w14:textId="77777777" w:rsidR="002B4DB8" w:rsidRPr="00611FE4" w:rsidRDefault="002B4DB8" w:rsidP="00611FE4">
          <w:pPr>
            <w:pStyle w:val="AbsenderFusszeile"/>
            <w:spacing w:line="360" w:lineRule="auto"/>
          </w:pPr>
          <w:r w:rsidRPr="00611FE4">
            <w:t>Standorte: Baden, Wallisellen, Wangen</w:t>
          </w:r>
        </w:p>
        <w:p w14:paraId="5BD95ABF" w14:textId="77777777" w:rsidR="002B4DB8" w:rsidRPr="00611FE4" w:rsidRDefault="002B4DB8" w:rsidP="00611FE4">
          <w:pPr>
            <w:pStyle w:val="AbsenderFusszeile"/>
            <w:spacing w:line="20" w:lineRule="exact"/>
            <w:rPr>
              <w:sz w:val="2"/>
              <w:szCs w:val="2"/>
            </w:rPr>
          </w:pPr>
        </w:p>
      </w:tc>
      <w:tc>
        <w:tcPr>
          <w:tcW w:w="4526" w:type="dxa"/>
          <w:vAlign w:val="bottom"/>
          <w:hideMark/>
        </w:tcPr>
        <w:p w14:paraId="3C7B49CC" w14:textId="77777777" w:rsidR="002B4DB8" w:rsidRDefault="002B4DB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2B4DB8" w:rsidRDefault="002B4DB8" w:rsidP="00611FE4">
    <w:pPr>
      <w:pStyle w:val="Fuzeile"/>
      <w:rPr>
        <w:szCs w:val="2"/>
      </w:rPr>
    </w:pPr>
  </w:p>
  <w:p w14:paraId="58C83676" w14:textId="77777777" w:rsidR="002B4DB8" w:rsidRDefault="002B4DB8" w:rsidP="00611FE4">
    <w:pPr>
      <w:pStyle w:val="Fuzeile"/>
    </w:pPr>
  </w:p>
  <w:p w14:paraId="13DE2D9A" w14:textId="77777777" w:rsidR="002B4DB8" w:rsidRDefault="002B4DB8" w:rsidP="00611FE4">
    <w:pPr>
      <w:pStyle w:val="Fuzeile"/>
    </w:pPr>
  </w:p>
  <w:p w14:paraId="4D883387" w14:textId="77777777" w:rsidR="002B4DB8" w:rsidRPr="00611FE4" w:rsidRDefault="002B4DB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2B4DB8" w:rsidRPr="002E429C" w:rsidRDefault="002B4DB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EE9FF" w14:textId="77777777" w:rsidR="00511D9E" w:rsidRDefault="00511D9E" w:rsidP="00E42095">
      <w:pPr>
        <w:spacing w:line="240" w:lineRule="auto"/>
      </w:pPr>
      <w:r>
        <w:separator/>
      </w:r>
    </w:p>
  </w:footnote>
  <w:footnote w:type="continuationSeparator" w:id="0">
    <w:p w14:paraId="10C2C99D" w14:textId="77777777" w:rsidR="00511D9E" w:rsidRDefault="00511D9E"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14:paraId="58CC4CEB" w14:textId="77777777" w:rsidTr="000B182B">
      <w:trPr>
        <w:trHeight w:val="794"/>
      </w:trPr>
      <w:tc>
        <w:tcPr>
          <w:tcW w:w="9071" w:type="dxa"/>
          <w:gridSpan w:val="2"/>
        </w:tcPr>
        <w:p w14:paraId="38D81D62" w14:textId="77777777" w:rsidR="002B4DB8" w:rsidRPr="007479FA" w:rsidRDefault="002B4DB8" w:rsidP="000B182B">
          <w:pPr>
            <w:pStyle w:val="AbsenderFusszeile"/>
          </w:pPr>
          <w:r w:rsidRPr="007479FA">
            <w:t>Avectris AG</w:t>
          </w:r>
        </w:p>
        <w:p w14:paraId="55EBF96A" w14:textId="77777777" w:rsidR="002B4DB8" w:rsidRPr="004C1088" w:rsidRDefault="002B4DB8" w:rsidP="000B182B">
          <w:pPr>
            <w:pStyle w:val="AbsenderFusszeile"/>
          </w:pPr>
          <w:r w:rsidRPr="007479FA">
            <w:t>CH-5401 Baden</w:t>
          </w:r>
        </w:p>
      </w:tc>
    </w:tr>
    <w:tr w:rsidR="002B4DB8" w14:paraId="2E0AAF60" w14:textId="77777777" w:rsidTr="003C6FA2">
      <w:trPr>
        <w:trHeight w:val="227"/>
      </w:trPr>
      <w:tc>
        <w:tcPr>
          <w:tcW w:w="1134" w:type="dxa"/>
        </w:tcPr>
        <w:p w14:paraId="3A5588F2" w14:textId="7F6693AD" w:rsidR="002B4DB8" w:rsidRDefault="002B4DB8" w:rsidP="000B182B">
          <w:pPr>
            <w:pStyle w:val="InfoBlocklinks"/>
          </w:pPr>
          <w:r>
            <w:t>Autor</w:t>
          </w:r>
        </w:p>
      </w:tc>
      <w:tc>
        <w:tcPr>
          <w:tcW w:w="7937" w:type="dxa"/>
        </w:tcPr>
        <w:p w14:paraId="7E7372DE" w14:textId="6A58945C" w:rsidR="002B4DB8" w:rsidRDefault="002B4DB8" w:rsidP="00073355">
          <w:pPr>
            <w:pStyle w:val="TabellenText"/>
            <w:rPr>
              <w:noProof/>
            </w:rPr>
          </w:pPr>
          <w:r>
            <w:rPr>
              <w:noProof/>
            </w:rPr>
            <w:t>Nils Egger</w:t>
          </w:r>
        </w:p>
      </w:tc>
    </w:tr>
    <w:tr w:rsidR="002B4DB8" w14:paraId="5B4A9F7C" w14:textId="77777777" w:rsidTr="003C6FA2">
      <w:trPr>
        <w:trHeight w:val="227"/>
      </w:trPr>
      <w:tc>
        <w:tcPr>
          <w:tcW w:w="1134" w:type="dxa"/>
        </w:tcPr>
        <w:p w14:paraId="16790688" w14:textId="74465A41" w:rsidR="002B4DB8" w:rsidRDefault="002B4DB8" w:rsidP="000B182B">
          <w:pPr>
            <w:pStyle w:val="InfoBlocklinks"/>
          </w:pPr>
          <w:r>
            <w:t>Datum</w:t>
          </w:r>
        </w:p>
      </w:tc>
      <w:tc>
        <w:tcPr>
          <w:tcW w:w="7937" w:type="dxa"/>
        </w:tcPr>
        <w:p w14:paraId="3BFC5B62" w14:textId="4AB8811E" w:rsidR="002B4DB8" w:rsidRDefault="002B4DB8" w:rsidP="00EB5360">
          <w:pPr>
            <w:pStyle w:val="TabellenText"/>
            <w:rPr>
              <w:noProof/>
            </w:rPr>
          </w:pPr>
          <w:r>
            <w:rPr>
              <w:noProof/>
            </w:rPr>
            <w:t>24.03.2020</w:t>
          </w:r>
        </w:p>
      </w:tc>
    </w:tr>
    <w:tr w:rsidR="002B4DB8" w14:paraId="6FBADA9B" w14:textId="77777777" w:rsidTr="003C6FA2">
      <w:trPr>
        <w:trHeight w:val="227"/>
      </w:trPr>
      <w:tc>
        <w:tcPr>
          <w:tcW w:w="1134" w:type="dxa"/>
        </w:tcPr>
        <w:p w14:paraId="391CD450" w14:textId="03B8D258" w:rsidR="002B4DB8" w:rsidRDefault="002B4DB8" w:rsidP="000B182B">
          <w:pPr>
            <w:pStyle w:val="InfoBlocklinks"/>
          </w:pPr>
          <w:r>
            <w:t>Seite</w:t>
          </w:r>
        </w:p>
      </w:tc>
      <w:tc>
        <w:tcPr>
          <w:tcW w:w="7937" w:type="dxa"/>
        </w:tcPr>
        <w:p w14:paraId="2209DEF3" w14:textId="6ACB1095" w:rsidR="002B4DB8" w:rsidRDefault="002B4DB8" w:rsidP="00073355">
          <w:pPr>
            <w:pStyle w:val="TabellenText"/>
            <w:rPr>
              <w:noProof/>
            </w:rPr>
          </w:pPr>
          <w:r>
            <w:rPr>
              <w:noProof/>
            </w:rPr>
            <w:fldChar w:fldCharType="begin"/>
          </w:r>
          <w:r>
            <w:rPr>
              <w:noProof/>
            </w:rPr>
            <w:instrText xml:space="preserve"> PAGE   \* MERGEFORMAT </w:instrText>
          </w:r>
          <w:r>
            <w:rPr>
              <w:noProof/>
            </w:rPr>
            <w:fldChar w:fldCharType="separate"/>
          </w:r>
          <w:r w:rsidR="000841FE">
            <w:rPr>
              <w:noProof/>
            </w:rPr>
            <w:t>43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841FE">
            <w:rPr>
              <w:noProof/>
            </w:rPr>
            <w:t>45</w:t>
          </w:r>
          <w:r>
            <w:rPr>
              <w:noProof/>
            </w:rPr>
            <w:fldChar w:fldCharType="end"/>
          </w:r>
        </w:p>
      </w:tc>
    </w:tr>
    <w:tr w:rsidR="002B4DB8" w14:paraId="5A4F00F7" w14:textId="77777777" w:rsidTr="003C6FA2">
      <w:trPr>
        <w:trHeight w:val="227"/>
      </w:trPr>
      <w:tc>
        <w:tcPr>
          <w:tcW w:w="1134" w:type="dxa"/>
        </w:tcPr>
        <w:p w14:paraId="2CE67DAB" w14:textId="77777777" w:rsidR="002B4DB8" w:rsidRDefault="002B4DB8" w:rsidP="000B182B">
          <w:pPr>
            <w:pStyle w:val="InfoBlocklinks"/>
          </w:pPr>
        </w:p>
      </w:tc>
      <w:tc>
        <w:tcPr>
          <w:tcW w:w="7937" w:type="dxa"/>
        </w:tcPr>
        <w:p w14:paraId="216FD51A" w14:textId="77777777" w:rsidR="002B4DB8" w:rsidRDefault="002B4DB8" w:rsidP="00073355">
          <w:pPr>
            <w:pStyle w:val="TabellenText"/>
            <w:rPr>
              <w:noProof/>
            </w:rPr>
          </w:pPr>
        </w:p>
      </w:tc>
    </w:tr>
  </w:tbl>
  <w:p w14:paraId="53204F2C" w14:textId="77777777" w:rsidR="002B4DB8" w:rsidRPr="00EC6232" w:rsidRDefault="002B4DB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rsidRPr="004C1088" w14:paraId="09A0F67B" w14:textId="77777777" w:rsidTr="002B4DB8">
      <w:trPr>
        <w:trHeight w:val="794"/>
      </w:trPr>
      <w:tc>
        <w:tcPr>
          <w:tcW w:w="9071" w:type="dxa"/>
          <w:gridSpan w:val="2"/>
        </w:tcPr>
        <w:p w14:paraId="206E6581" w14:textId="77777777" w:rsidR="002B4DB8" w:rsidRPr="007479FA" w:rsidRDefault="002B4DB8" w:rsidP="00EB5360">
          <w:pPr>
            <w:pStyle w:val="AbsenderFusszeile"/>
          </w:pPr>
          <w:r w:rsidRPr="007479FA">
            <w:t>Avectris AG</w:t>
          </w:r>
        </w:p>
        <w:p w14:paraId="4638BC6A" w14:textId="77777777" w:rsidR="002B4DB8" w:rsidRPr="004C1088" w:rsidRDefault="002B4DB8" w:rsidP="00EB5360">
          <w:pPr>
            <w:pStyle w:val="AbsenderFusszeile"/>
          </w:pPr>
          <w:r w:rsidRPr="007479FA">
            <w:t>CH-5401 Baden</w:t>
          </w:r>
        </w:p>
      </w:tc>
    </w:tr>
    <w:tr w:rsidR="002B4DB8" w14:paraId="46BD6A00" w14:textId="77777777" w:rsidTr="002B4DB8">
      <w:trPr>
        <w:trHeight w:val="227"/>
      </w:trPr>
      <w:tc>
        <w:tcPr>
          <w:tcW w:w="1134" w:type="dxa"/>
        </w:tcPr>
        <w:p w14:paraId="7F1C7EE2" w14:textId="77777777" w:rsidR="002B4DB8" w:rsidRDefault="002B4DB8" w:rsidP="00EB5360">
          <w:pPr>
            <w:pStyle w:val="InfoBlocklinks"/>
          </w:pPr>
          <w:r>
            <w:t>Autor</w:t>
          </w:r>
        </w:p>
      </w:tc>
      <w:tc>
        <w:tcPr>
          <w:tcW w:w="7937" w:type="dxa"/>
        </w:tcPr>
        <w:p w14:paraId="033C98C5" w14:textId="77777777" w:rsidR="002B4DB8" w:rsidRDefault="002B4DB8" w:rsidP="00EB5360">
          <w:pPr>
            <w:pStyle w:val="TabellenText"/>
            <w:rPr>
              <w:noProof/>
            </w:rPr>
          </w:pPr>
          <w:r>
            <w:rPr>
              <w:noProof/>
            </w:rPr>
            <w:t>Nils Egger</w:t>
          </w:r>
        </w:p>
      </w:tc>
    </w:tr>
    <w:tr w:rsidR="002B4DB8" w14:paraId="35AF0E34" w14:textId="77777777" w:rsidTr="002B4DB8">
      <w:trPr>
        <w:trHeight w:val="227"/>
      </w:trPr>
      <w:tc>
        <w:tcPr>
          <w:tcW w:w="1134" w:type="dxa"/>
        </w:tcPr>
        <w:p w14:paraId="6B9850D3" w14:textId="77777777" w:rsidR="002B4DB8" w:rsidRDefault="002B4DB8" w:rsidP="00EB5360">
          <w:pPr>
            <w:pStyle w:val="InfoBlocklinks"/>
          </w:pPr>
          <w:r>
            <w:t>Datum</w:t>
          </w:r>
        </w:p>
      </w:tc>
      <w:tc>
        <w:tcPr>
          <w:tcW w:w="7937" w:type="dxa"/>
        </w:tcPr>
        <w:p w14:paraId="4D61A2CA" w14:textId="77777777" w:rsidR="002B4DB8" w:rsidRDefault="002B4DB8" w:rsidP="00EB5360">
          <w:pPr>
            <w:pStyle w:val="TabellenText"/>
            <w:rPr>
              <w:noProof/>
            </w:rPr>
          </w:pPr>
          <w:r>
            <w:rPr>
              <w:noProof/>
            </w:rPr>
            <w:t>24.03.2020</w:t>
          </w:r>
        </w:p>
      </w:tc>
    </w:tr>
    <w:tr w:rsidR="002B4DB8" w14:paraId="46BF5A7D" w14:textId="77777777" w:rsidTr="002B4DB8">
      <w:trPr>
        <w:trHeight w:val="227"/>
      </w:trPr>
      <w:tc>
        <w:tcPr>
          <w:tcW w:w="1134" w:type="dxa"/>
        </w:tcPr>
        <w:p w14:paraId="17C0AD2C" w14:textId="77777777" w:rsidR="002B4DB8" w:rsidRDefault="002B4DB8" w:rsidP="00EB5360">
          <w:pPr>
            <w:pStyle w:val="InfoBlocklinks"/>
          </w:pPr>
          <w:r>
            <w:t>Seite</w:t>
          </w:r>
        </w:p>
      </w:tc>
      <w:tc>
        <w:tcPr>
          <w:tcW w:w="7937" w:type="dxa"/>
        </w:tcPr>
        <w:p w14:paraId="55C02103" w14:textId="1C6372AB" w:rsidR="002B4DB8" w:rsidRDefault="002B4DB8" w:rsidP="00EB5360">
          <w:pPr>
            <w:pStyle w:val="TabellenText"/>
            <w:rPr>
              <w:noProof/>
            </w:rPr>
          </w:pPr>
          <w:r>
            <w:rPr>
              <w:noProof/>
            </w:rPr>
            <w:fldChar w:fldCharType="begin"/>
          </w:r>
          <w:r>
            <w:rPr>
              <w:noProof/>
            </w:rPr>
            <w:instrText xml:space="preserve"> PAGE   \* MERGEFORMAT </w:instrText>
          </w:r>
          <w:r>
            <w:rPr>
              <w:noProof/>
            </w:rPr>
            <w:fldChar w:fldCharType="separate"/>
          </w:r>
          <w:r w:rsidR="00EE24F3">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E24F3">
            <w:rPr>
              <w:noProof/>
            </w:rPr>
            <w:t>45</w:t>
          </w:r>
          <w:r>
            <w:rPr>
              <w:noProof/>
            </w:rPr>
            <w:fldChar w:fldCharType="end"/>
          </w:r>
        </w:p>
      </w:tc>
    </w:tr>
  </w:tbl>
  <w:p w14:paraId="16322C31" w14:textId="2DE7F301" w:rsidR="002B4DB8" w:rsidRDefault="002B4DB8" w:rsidP="00EB5360">
    <w:pPr>
      <w:pStyle w:val="Kopfzeile"/>
    </w:pPr>
  </w:p>
  <w:p w14:paraId="3662427C" w14:textId="77777777" w:rsidR="002B4DB8" w:rsidRPr="00EB5360" w:rsidRDefault="002B4DB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9ED84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0734B"/>
    <w:rsid w:val="00241630"/>
    <w:rsid w:val="0024717D"/>
    <w:rsid w:val="0025412D"/>
    <w:rsid w:val="00255214"/>
    <w:rsid w:val="002640BB"/>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11D9E"/>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07957"/>
    <w:rsid w:val="00812D87"/>
    <w:rsid w:val="00815180"/>
    <w:rsid w:val="00830700"/>
    <w:rsid w:val="00841FD2"/>
    <w:rsid w:val="00850FED"/>
    <w:rsid w:val="0087197D"/>
    <w:rsid w:val="00876979"/>
    <w:rsid w:val="00885607"/>
    <w:rsid w:val="008A1624"/>
    <w:rsid w:val="008A1FB6"/>
    <w:rsid w:val="008B61C6"/>
    <w:rsid w:val="008D0D15"/>
    <w:rsid w:val="008E2040"/>
    <w:rsid w:val="009019AC"/>
    <w:rsid w:val="00926D5D"/>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647E2BC-F858-48D4-B1CC-A1A217F8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45</Pages>
  <Words>7256</Words>
  <Characters>45720</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126</cp:revision>
  <cp:lastPrinted>2015-06-18T13:08:00Z</cp:lastPrinted>
  <dcterms:created xsi:type="dcterms:W3CDTF">2020-03-23T08:09:00Z</dcterms:created>
  <dcterms:modified xsi:type="dcterms:W3CDTF">2020-03-25T10:13:00Z</dcterms:modified>
</cp:coreProperties>
</file>