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ellenraster"/>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93"/>
        <w:gridCol w:w="8079"/>
      </w:tblGrid>
      <w:tr w:rsidR="00E248F1" w:rsidRPr="006D4F38" w14:paraId="0C6458B9" w14:textId="77777777" w:rsidTr="008F0FDF">
        <w:trPr>
          <w:trHeight w:val="510"/>
        </w:trPr>
        <w:tc>
          <w:tcPr>
            <w:tcW w:w="9072" w:type="dxa"/>
            <w:gridSpan w:val="2"/>
          </w:tcPr>
          <w:p w14:paraId="6A02E6FD" w14:textId="77777777" w:rsidR="00E248F1" w:rsidRPr="006D4F38" w:rsidRDefault="00E248F1" w:rsidP="008F0FDF">
            <w:pPr>
              <w:spacing w:after="0"/>
            </w:pPr>
            <w:r w:rsidRPr="006D4F38">
              <w:rPr>
                <w:noProof/>
                <w:lang w:eastAsia="de-CH" w:bidi="ar-SA"/>
              </w:rPr>
              <w:drawing>
                <wp:inline distT="0" distB="0" distL="0" distR="0" wp14:anchorId="05E9BECF" wp14:editId="7349C2F1">
                  <wp:extent cx="1423670" cy="262800"/>
                  <wp:effectExtent l="0" t="0" r="5080" b="4445"/>
                  <wp:docPr id="10" name="Bild 9" descr="AVEC_LOGO_R_RGB.pdf"/>
                  <wp:cNvGraphicFramePr/>
                  <a:graphic xmlns:a="http://schemas.openxmlformats.org/drawingml/2006/main">
                    <a:graphicData uri="http://schemas.openxmlformats.org/drawingml/2006/picture">
                      <pic:pic xmlns:pic="http://schemas.openxmlformats.org/drawingml/2006/picture">
                        <pic:nvPicPr>
                          <pic:cNvPr id="10" name="Bild 9" descr="AVEC_LOGO_R_RGB.pd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23670" cy="262800"/>
                          </a:xfrm>
                          <a:prstGeom prst="rect">
                            <a:avLst/>
                          </a:prstGeom>
                          <a:noFill/>
                          <a:ln>
                            <a:noFill/>
                          </a:ln>
                        </pic:spPr>
                      </pic:pic>
                    </a:graphicData>
                  </a:graphic>
                </wp:inline>
              </w:drawing>
            </w:r>
          </w:p>
        </w:tc>
      </w:tr>
      <w:tr w:rsidR="00E248F1" w:rsidRPr="006D4F38" w14:paraId="6EC7F474" w14:textId="77777777" w:rsidTr="008F0FDF">
        <w:trPr>
          <w:trHeight w:val="624"/>
        </w:trPr>
        <w:tc>
          <w:tcPr>
            <w:tcW w:w="9072" w:type="dxa"/>
            <w:gridSpan w:val="2"/>
          </w:tcPr>
          <w:p w14:paraId="00AC5866" w14:textId="77777777" w:rsidR="00E248F1" w:rsidRPr="006D4F38" w:rsidRDefault="00E248F1" w:rsidP="008F0FDF">
            <w:pPr>
              <w:pStyle w:val="Dokument"/>
            </w:pPr>
            <w:r w:rsidRPr="006D4F38">
              <w:t>IPA-Bericht 2020</w:t>
            </w:r>
          </w:p>
        </w:tc>
      </w:tr>
      <w:tr w:rsidR="00E248F1" w:rsidRPr="006D4F38" w14:paraId="1B8D9561" w14:textId="77777777" w:rsidTr="008F0FDF">
        <w:trPr>
          <w:trHeight w:val="964"/>
        </w:trPr>
        <w:tc>
          <w:tcPr>
            <w:tcW w:w="9072" w:type="dxa"/>
            <w:gridSpan w:val="2"/>
          </w:tcPr>
          <w:p w14:paraId="07F9F736" w14:textId="77777777" w:rsidR="00E248F1" w:rsidRPr="006D4F38" w:rsidRDefault="00E248F1" w:rsidP="008F0FDF"/>
        </w:tc>
      </w:tr>
      <w:tr w:rsidR="00E248F1" w:rsidRPr="006D4F38" w14:paraId="57F6EF69" w14:textId="77777777" w:rsidTr="008F0FDF">
        <w:trPr>
          <w:trHeight w:val="1361"/>
        </w:trPr>
        <w:tc>
          <w:tcPr>
            <w:tcW w:w="9072" w:type="dxa"/>
            <w:gridSpan w:val="2"/>
          </w:tcPr>
          <w:p w14:paraId="21A87E03" w14:textId="77777777" w:rsidR="00E248F1" w:rsidRPr="006D4F38" w:rsidRDefault="00E248F1" w:rsidP="008F0FDF">
            <w:pPr>
              <w:pStyle w:val="Untertitel1Fett"/>
            </w:pPr>
            <w:r w:rsidRPr="006D4F38">
              <w:t xml:space="preserve">BBB Gebäude Management </w:t>
            </w:r>
            <w:r>
              <w:t>Pilot Versuch</w:t>
            </w:r>
          </w:p>
        </w:tc>
      </w:tr>
      <w:tr w:rsidR="00E248F1" w:rsidRPr="006D4F38" w14:paraId="66FE0F91" w14:textId="77777777" w:rsidTr="008F0FDF">
        <w:trPr>
          <w:trHeight w:hRule="exact" w:val="7307"/>
        </w:trPr>
        <w:tc>
          <w:tcPr>
            <w:tcW w:w="9072" w:type="dxa"/>
            <w:gridSpan w:val="2"/>
            <w:vAlign w:val="bottom"/>
          </w:tcPr>
          <w:p w14:paraId="374B836F" w14:textId="75C67336" w:rsidR="00E248F1" w:rsidRPr="006D4F38" w:rsidRDefault="002A2D20" w:rsidP="008F0FDF">
            <w:pPr>
              <w:pStyle w:val="TabellenText"/>
            </w:pPr>
            <w:r>
              <w:rPr>
                <w:noProof/>
                <w:lang w:eastAsia="de-CH" w:bidi="ar-SA"/>
              </w:rPr>
              <w:drawing>
                <wp:inline distT="0" distB="0" distL="0" distR="0" wp14:anchorId="593ECE8F" wp14:editId="59872C2C">
                  <wp:extent cx="5760720" cy="3040380"/>
                  <wp:effectExtent l="0" t="0" r="0" b="762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040380"/>
                          </a:xfrm>
                          <a:prstGeom prst="rect">
                            <a:avLst/>
                          </a:prstGeom>
                        </pic:spPr>
                      </pic:pic>
                    </a:graphicData>
                  </a:graphic>
                </wp:inline>
              </w:drawing>
            </w:r>
          </w:p>
        </w:tc>
      </w:tr>
      <w:tr w:rsidR="00E248F1" w:rsidRPr="006D4F38" w14:paraId="3899C019" w14:textId="77777777" w:rsidTr="008F0FDF">
        <w:trPr>
          <w:trHeight w:val="579"/>
        </w:trPr>
        <w:tc>
          <w:tcPr>
            <w:tcW w:w="9072" w:type="dxa"/>
            <w:gridSpan w:val="2"/>
            <w:vAlign w:val="bottom"/>
          </w:tcPr>
          <w:p w14:paraId="3BA80A23" w14:textId="77777777" w:rsidR="00E248F1" w:rsidRPr="006D4F38" w:rsidRDefault="00E248F1" w:rsidP="008F0FDF">
            <w:pPr>
              <w:pStyle w:val="TabellenText"/>
            </w:pPr>
          </w:p>
        </w:tc>
      </w:tr>
      <w:tr w:rsidR="00E248F1" w:rsidRPr="006D4F38" w14:paraId="6A05FF73" w14:textId="77777777" w:rsidTr="008F0FDF">
        <w:trPr>
          <w:trHeight w:val="570"/>
        </w:trPr>
        <w:tc>
          <w:tcPr>
            <w:tcW w:w="9072" w:type="dxa"/>
            <w:gridSpan w:val="2"/>
          </w:tcPr>
          <w:p w14:paraId="7D6B61AF" w14:textId="77777777" w:rsidR="00E248F1" w:rsidRPr="006D4F38" w:rsidRDefault="00E248F1" w:rsidP="008F0FDF">
            <w:pPr>
              <w:pStyle w:val="TabellenText"/>
            </w:pPr>
            <w:r w:rsidRPr="006D4F38">
              <w:t>Nils Egger</w:t>
            </w:r>
          </w:p>
          <w:p w14:paraId="1B8F7847" w14:textId="77777777" w:rsidR="00E248F1" w:rsidRPr="006D4F38" w:rsidRDefault="00E248F1" w:rsidP="008F0FDF">
            <w:pPr>
              <w:pStyle w:val="Tabellentitel1"/>
            </w:pPr>
            <w:r>
              <w:t>Lernender</w:t>
            </w:r>
          </w:p>
        </w:tc>
      </w:tr>
      <w:tr w:rsidR="00E248F1" w:rsidRPr="006D4F38" w14:paraId="457B7BBF" w14:textId="77777777" w:rsidTr="008F0FDF">
        <w:trPr>
          <w:trHeight w:val="454"/>
        </w:trPr>
        <w:sdt>
          <w:sdtPr>
            <w:id w:val="-1139186651"/>
            <w:placeholder>
              <w:docPart w:val="7F7A6ACEDFB24474841E094A9C1ABD69"/>
            </w:placeholder>
            <w:date w:fullDate="2020-03-23T00:00:00Z">
              <w:dateFormat w:val="dd.MM.yyyy"/>
              <w:lid w:val="de-CH"/>
              <w:storeMappedDataAs w:val="dateTime"/>
              <w:calendar w:val="gregorian"/>
            </w:date>
          </w:sdtPr>
          <w:sdtContent>
            <w:tc>
              <w:tcPr>
                <w:tcW w:w="993" w:type="dxa"/>
                <w:vAlign w:val="bottom"/>
              </w:tcPr>
              <w:p w14:paraId="0325DFCF" w14:textId="77777777" w:rsidR="00E248F1" w:rsidRPr="006D4F38" w:rsidRDefault="00E248F1" w:rsidP="008F0FDF">
                <w:pPr>
                  <w:pStyle w:val="TabellenText"/>
                </w:pPr>
                <w:r w:rsidRPr="006D4F38">
                  <w:t>23.03.2020</w:t>
                </w:r>
              </w:p>
            </w:tc>
          </w:sdtContent>
        </w:sdt>
        <w:tc>
          <w:tcPr>
            <w:tcW w:w="8079" w:type="dxa"/>
            <w:vAlign w:val="bottom"/>
          </w:tcPr>
          <w:p w14:paraId="5F07B36E" w14:textId="77777777" w:rsidR="00E248F1" w:rsidRPr="006D4F38" w:rsidRDefault="00E248F1" w:rsidP="008F0FDF">
            <w:pPr>
              <w:pStyle w:val="InfoRechts"/>
            </w:pPr>
          </w:p>
        </w:tc>
      </w:tr>
      <w:tr w:rsidR="00E248F1" w:rsidRPr="006D4F38" w14:paraId="20320FF9" w14:textId="77777777" w:rsidTr="008F0FDF">
        <w:tc>
          <w:tcPr>
            <w:tcW w:w="9072" w:type="dxa"/>
            <w:gridSpan w:val="2"/>
            <w:vAlign w:val="bottom"/>
          </w:tcPr>
          <w:p w14:paraId="2D4737BD" w14:textId="77777777" w:rsidR="00E248F1" w:rsidRPr="006D4F38" w:rsidRDefault="00E248F1" w:rsidP="008F0FDF">
            <w:pPr>
              <w:pStyle w:val="TabellenText"/>
            </w:pPr>
          </w:p>
        </w:tc>
      </w:tr>
    </w:tbl>
    <w:p w14:paraId="3B9B93C8" w14:textId="77777777" w:rsidR="00E248F1" w:rsidRPr="006D4F38" w:rsidRDefault="00E248F1" w:rsidP="00E248F1">
      <w:pPr>
        <w:spacing w:line="240" w:lineRule="auto"/>
        <w:rPr>
          <w:sz w:val="2"/>
          <w:szCs w:val="2"/>
        </w:rPr>
      </w:pPr>
      <w:r w:rsidRPr="006D4F38">
        <w:rPr>
          <w:sz w:val="2"/>
          <w:szCs w:val="2"/>
        </w:rPr>
        <w:br w:type="page"/>
      </w:r>
    </w:p>
    <w:p w14:paraId="5A812EB4" w14:textId="77777777" w:rsidR="00E248F1" w:rsidRPr="006D4F38" w:rsidRDefault="00E248F1" w:rsidP="00E248F1">
      <w:r w:rsidRPr="006D4F38">
        <w:lastRenderedPageBreak/>
        <w:t>Änderungsindex</w:t>
      </w:r>
    </w:p>
    <w:p w14:paraId="3CD67F91" w14:textId="336BF14B" w:rsidR="004D6A63" w:rsidRDefault="004D6A63" w:rsidP="004D6A63">
      <w:pPr>
        <w:pStyle w:val="Beschriftung"/>
        <w:keepNext/>
      </w:pPr>
      <w:bookmarkStart w:id="0" w:name="_Toc37235412"/>
      <w:r>
        <w:t xml:space="preserve">Tabelle </w:t>
      </w:r>
      <w:r>
        <w:fldChar w:fldCharType="begin"/>
      </w:r>
      <w:r>
        <w:instrText xml:space="preserve"> SEQ Tabelle \* ARABIC </w:instrText>
      </w:r>
      <w:r>
        <w:fldChar w:fldCharType="separate"/>
      </w:r>
      <w:r w:rsidR="009D7EC7">
        <w:rPr>
          <w:noProof/>
        </w:rPr>
        <w:t>1</w:t>
      </w:r>
      <w:r>
        <w:fldChar w:fldCharType="end"/>
      </w:r>
      <w:r>
        <w:t xml:space="preserve"> Änderungsindex</w:t>
      </w:r>
      <w:bookmarkEnd w:id="0"/>
    </w:p>
    <w:tbl>
      <w:tblPr>
        <w:tblStyle w:val="AvectrisTabelle"/>
        <w:tblW w:w="0" w:type="auto"/>
        <w:tblInd w:w="0" w:type="dxa"/>
        <w:tblLook w:val="04A0" w:firstRow="1" w:lastRow="0" w:firstColumn="1" w:lastColumn="0" w:noHBand="0" w:noVBand="1"/>
      </w:tblPr>
      <w:tblGrid>
        <w:gridCol w:w="2267"/>
        <w:gridCol w:w="2268"/>
        <w:gridCol w:w="2268"/>
        <w:gridCol w:w="2268"/>
      </w:tblGrid>
      <w:tr w:rsidR="00E248F1" w:rsidRPr="006D4F38" w14:paraId="2703D10E" w14:textId="77777777" w:rsidTr="008F0FDF">
        <w:trPr>
          <w:cnfStyle w:val="100000000000" w:firstRow="1" w:lastRow="0" w:firstColumn="0" w:lastColumn="0" w:oddVBand="0" w:evenVBand="0" w:oddHBand="0" w:evenHBand="0" w:firstRowFirstColumn="0" w:firstRowLastColumn="0" w:lastRowFirstColumn="0" w:lastRowLastColumn="0"/>
        </w:trPr>
        <w:tc>
          <w:tcPr>
            <w:tcW w:w="2267" w:type="dxa"/>
          </w:tcPr>
          <w:p w14:paraId="28E9A16F" w14:textId="77777777" w:rsidR="00E248F1" w:rsidRPr="006D4F38" w:rsidRDefault="00E248F1" w:rsidP="008F0FDF">
            <w:pPr>
              <w:pStyle w:val="Tabellentitel1"/>
            </w:pPr>
            <w:r w:rsidRPr="006D4F38">
              <w:t>Revision</w:t>
            </w:r>
          </w:p>
        </w:tc>
        <w:tc>
          <w:tcPr>
            <w:tcW w:w="2268" w:type="dxa"/>
          </w:tcPr>
          <w:p w14:paraId="25E2E456" w14:textId="77777777" w:rsidR="00E248F1" w:rsidRPr="006D4F38" w:rsidRDefault="00E248F1" w:rsidP="008F0FDF">
            <w:pPr>
              <w:pStyle w:val="Tabellentitel1"/>
            </w:pPr>
            <w:r w:rsidRPr="006D4F38">
              <w:t>Beschreibung</w:t>
            </w:r>
          </w:p>
        </w:tc>
        <w:tc>
          <w:tcPr>
            <w:tcW w:w="2268" w:type="dxa"/>
          </w:tcPr>
          <w:p w14:paraId="0C5E75E3" w14:textId="77777777" w:rsidR="00E248F1" w:rsidRPr="006D4F38" w:rsidRDefault="00E248F1" w:rsidP="008F0FDF">
            <w:pPr>
              <w:pStyle w:val="Tabellentitel1"/>
            </w:pPr>
            <w:r w:rsidRPr="006D4F38">
              <w:t>Erstellt</w:t>
            </w:r>
          </w:p>
        </w:tc>
        <w:tc>
          <w:tcPr>
            <w:tcW w:w="2268" w:type="dxa"/>
          </w:tcPr>
          <w:p w14:paraId="1EDD3340" w14:textId="77777777" w:rsidR="00E248F1" w:rsidRPr="006D4F38" w:rsidRDefault="00E248F1" w:rsidP="008F0FDF">
            <w:pPr>
              <w:pStyle w:val="Tabellentitel1"/>
            </w:pPr>
            <w:r w:rsidRPr="006D4F38">
              <w:t>Datum</w:t>
            </w:r>
          </w:p>
        </w:tc>
      </w:tr>
      <w:tr w:rsidR="00E248F1" w:rsidRPr="006D4F38" w14:paraId="04BD5C0C" w14:textId="77777777" w:rsidTr="008F0FDF">
        <w:tc>
          <w:tcPr>
            <w:tcW w:w="2267" w:type="dxa"/>
          </w:tcPr>
          <w:p w14:paraId="5877BF68" w14:textId="77777777" w:rsidR="00E248F1" w:rsidRPr="006D4F38" w:rsidRDefault="00E248F1" w:rsidP="008F0FDF">
            <w:pPr>
              <w:pStyle w:val="TabellenText"/>
            </w:pPr>
            <w:r w:rsidRPr="006D4F38">
              <w:t>0.1</w:t>
            </w:r>
          </w:p>
        </w:tc>
        <w:tc>
          <w:tcPr>
            <w:tcW w:w="2268" w:type="dxa"/>
          </w:tcPr>
          <w:p w14:paraId="04F6D0E7" w14:textId="77777777" w:rsidR="00E248F1" w:rsidRPr="006D4F38" w:rsidRDefault="00E248F1" w:rsidP="008F0FDF">
            <w:pPr>
              <w:pStyle w:val="TabellenText"/>
            </w:pPr>
            <w:r w:rsidRPr="006D4F38">
              <w:t>Erstellung des Dokumentes</w:t>
            </w:r>
            <w:r>
              <w:t xml:space="preserve"> und dokumentieren der Phasen Informieren, Planen, Entscheiden und Realisieren</w:t>
            </w:r>
          </w:p>
        </w:tc>
        <w:tc>
          <w:tcPr>
            <w:tcW w:w="2268" w:type="dxa"/>
          </w:tcPr>
          <w:p w14:paraId="0BB8D269" w14:textId="77777777" w:rsidR="00E248F1" w:rsidRPr="006D4F38" w:rsidRDefault="00E248F1" w:rsidP="008F0FDF">
            <w:pPr>
              <w:pStyle w:val="TabellenText"/>
            </w:pPr>
            <w:r w:rsidRPr="006D4F38">
              <w:t>Nils Egger</w:t>
            </w:r>
          </w:p>
        </w:tc>
        <w:tc>
          <w:tcPr>
            <w:tcW w:w="2268" w:type="dxa"/>
          </w:tcPr>
          <w:p w14:paraId="4C6CCB3A" w14:textId="77777777" w:rsidR="00E248F1" w:rsidRPr="006D4F38" w:rsidRDefault="00E248F1" w:rsidP="008F0FDF">
            <w:pPr>
              <w:pStyle w:val="TabellenText"/>
            </w:pPr>
            <w:r w:rsidRPr="006D4F38">
              <w:t>23.03.2020</w:t>
            </w:r>
          </w:p>
        </w:tc>
      </w:tr>
      <w:tr w:rsidR="00E248F1" w:rsidRPr="006D4F38" w14:paraId="073026F7" w14:textId="77777777" w:rsidTr="008F0FDF">
        <w:tc>
          <w:tcPr>
            <w:tcW w:w="2267" w:type="dxa"/>
          </w:tcPr>
          <w:p w14:paraId="6F80E204" w14:textId="77777777" w:rsidR="00E248F1" w:rsidRPr="006D4F38" w:rsidRDefault="00E248F1" w:rsidP="008F0FDF">
            <w:pPr>
              <w:pStyle w:val="TabellenText"/>
            </w:pPr>
            <w:r>
              <w:t>0.2</w:t>
            </w:r>
          </w:p>
        </w:tc>
        <w:tc>
          <w:tcPr>
            <w:tcW w:w="2268" w:type="dxa"/>
          </w:tcPr>
          <w:p w14:paraId="3E6BB35B" w14:textId="77777777" w:rsidR="00E248F1" w:rsidRPr="006D4F38" w:rsidRDefault="00E248F1" w:rsidP="008F0FDF">
            <w:pPr>
              <w:pStyle w:val="TabellenText"/>
            </w:pPr>
            <w:r>
              <w:t>Korrektur des aktuellen Standes</w:t>
            </w:r>
          </w:p>
        </w:tc>
        <w:tc>
          <w:tcPr>
            <w:tcW w:w="2268" w:type="dxa"/>
          </w:tcPr>
          <w:p w14:paraId="44CC864C" w14:textId="77777777" w:rsidR="00E248F1" w:rsidRPr="006D4F38" w:rsidRDefault="00E248F1" w:rsidP="008F0FDF">
            <w:pPr>
              <w:pStyle w:val="TabellenText"/>
            </w:pPr>
            <w:r>
              <w:t>Sibylle Rub und Mark Grabner</w:t>
            </w:r>
          </w:p>
        </w:tc>
        <w:tc>
          <w:tcPr>
            <w:tcW w:w="2268" w:type="dxa"/>
          </w:tcPr>
          <w:p w14:paraId="7548DC16" w14:textId="77777777" w:rsidR="00E248F1" w:rsidRPr="006D4F38" w:rsidRDefault="00E248F1" w:rsidP="008F0FDF">
            <w:pPr>
              <w:pStyle w:val="TabellenText"/>
            </w:pPr>
            <w:r>
              <w:t>02.04</w:t>
            </w:r>
          </w:p>
        </w:tc>
      </w:tr>
      <w:tr w:rsidR="00E248F1" w:rsidRPr="006D4F38" w14:paraId="4D016E2E" w14:textId="77777777" w:rsidTr="008F0FDF">
        <w:tc>
          <w:tcPr>
            <w:tcW w:w="2267" w:type="dxa"/>
          </w:tcPr>
          <w:p w14:paraId="5D5385A8" w14:textId="77777777" w:rsidR="00E248F1" w:rsidRPr="006D4F38" w:rsidRDefault="00E248F1" w:rsidP="008F0FDF">
            <w:pPr>
              <w:pStyle w:val="TabellenText"/>
            </w:pPr>
            <w:r>
              <w:t>0.3</w:t>
            </w:r>
          </w:p>
        </w:tc>
        <w:tc>
          <w:tcPr>
            <w:tcW w:w="2268" w:type="dxa"/>
          </w:tcPr>
          <w:p w14:paraId="683B5326" w14:textId="77777777" w:rsidR="00E248F1" w:rsidRPr="006D4F38" w:rsidRDefault="00E248F1" w:rsidP="008F0FDF">
            <w:pPr>
              <w:pStyle w:val="TabellenText"/>
            </w:pPr>
            <w:r>
              <w:t>Fortführung Dokumentation der Phase Realisieren, Kontrollieren und Auswerten</w:t>
            </w:r>
          </w:p>
        </w:tc>
        <w:tc>
          <w:tcPr>
            <w:tcW w:w="2268" w:type="dxa"/>
          </w:tcPr>
          <w:p w14:paraId="46F1BFD5" w14:textId="77777777" w:rsidR="00E248F1" w:rsidRPr="006D4F38" w:rsidRDefault="00E248F1" w:rsidP="008F0FDF">
            <w:pPr>
              <w:pStyle w:val="TabellenText"/>
            </w:pPr>
            <w:r>
              <w:t xml:space="preserve">Nils Egger </w:t>
            </w:r>
          </w:p>
        </w:tc>
        <w:tc>
          <w:tcPr>
            <w:tcW w:w="2268" w:type="dxa"/>
          </w:tcPr>
          <w:p w14:paraId="43591EDA" w14:textId="77777777" w:rsidR="00E248F1" w:rsidRPr="006D4F38" w:rsidRDefault="00E248F1" w:rsidP="008F0FDF">
            <w:pPr>
              <w:pStyle w:val="TabellenText"/>
            </w:pPr>
            <w:r>
              <w:t>03.04</w:t>
            </w:r>
          </w:p>
        </w:tc>
      </w:tr>
      <w:tr w:rsidR="00E248F1" w:rsidRPr="006D4F38" w14:paraId="1C316227" w14:textId="77777777" w:rsidTr="008F0FDF">
        <w:tc>
          <w:tcPr>
            <w:tcW w:w="2267" w:type="dxa"/>
          </w:tcPr>
          <w:p w14:paraId="4AECC482" w14:textId="77777777" w:rsidR="00E248F1" w:rsidRDefault="00E248F1" w:rsidP="008F0FDF">
            <w:pPr>
              <w:pStyle w:val="TabellenText"/>
            </w:pPr>
            <w:r>
              <w:t>0.4</w:t>
            </w:r>
          </w:p>
        </w:tc>
        <w:tc>
          <w:tcPr>
            <w:tcW w:w="2268" w:type="dxa"/>
          </w:tcPr>
          <w:p w14:paraId="783B9B58" w14:textId="77777777" w:rsidR="00E248F1" w:rsidRDefault="00E248F1" w:rsidP="008F0FDF">
            <w:pPr>
              <w:pStyle w:val="TabellenText"/>
            </w:pPr>
            <w:r>
              <w:t>Finaliesierung</w:t>
            </w:r>
          </w:p>
        </w:tc>
        <w:tc>
          <w:tcPr>
            <w:tcW w:w="2268" w:type="dxa"/>
          </w:tcPr>
          <w:p w14:paraId="21C3834B" w14:textId="77777777" w:rsidR="00E248F1" w:rsidRDefault="00E248F1" w:rsidP="008F0FDF">
            <w:pPr>
              <w:pStyle w:val="TabellenText"/>
            </w:pPr>
            <w:r>
              <w:t>Nils Egger</w:t>
            </w:r>
          </w:p>
        </w:tc>
        <w:tc>
          <w:tcPr>
            <w:tcW w:w="2268" w:type="dxa"/>
          </w:tcPr>
          <w:p w14:paraId="6490A5B1" w14:textId="77777777" w:rsidR="00E248F1" w:rsidRDefault="00E248F1" w:rsidP="008F0FDF">
            <w:pPr>
              <w:pStyle w:val="TabellenText"/>
            </w:pPr>
            <w:r>
              <w:t>08.04</w:t>
            </w:r>
          </w:p>
        </w:tc>
      </w:tr>
      <w:tr w:rsidR="00E248F1" w:rsidRPr="006D4F38" w14:paraId="2BBFD719" w14:textId="77777777" w:rsidTr="008F0FDF">
        <w:tc>
          <w:tcPr>
            <w:tcW w:w="2267" w:type="dxa"/>
          </w:tcPr>
          <w:p w14:paraId="2D8F2665" w14:textId="77777777" w:rsidR="00E248F1" w:rsidRDefault="00E248F1" w:rsidP="008F0FDF">
            <w:pPr>
              <w:pStyle w:val="TabellenText"/>
            </w:pPr>
            <w:r>
              <w:t>1.0</w:t>
            </w:r>
          </w:p>
        </w:tc>
        <w:tc>
          <w:tcPr>
            <w:tcW w:w="2268" w:type="dxa"/>
          </w:tcPr>
          <w:p w14:paraId="67C0BB51" w14:textId="77777777" w:rsidR="00E248F1" w:rsidRDefault="00E248F1" w:rsidP="008F0FDF">
            <w:pPr>
              <w:pStyle w:val="TabellenText"/>
            </w:pPr>
            <w:r>
              <w:t>Abgabe IPA-Bericht</w:t>
            </w:r>
          </w:p>
        </w:tc>
        <w:tc>
          <w:tcPr>
            <w:tcW w:w="2268" w:type="dxa"/>
          </w:tcPr>
          <w:p w14:paraId="67DF0F54" w14:textId="77777777" w:rsidR="00E248F1" w:rsidRDefault="00E248F1" w:rsidP="008F0FDF">
            <w:pPr>
              <w:pStyle w:val="TabellenText"/>
            </w:pPr>
            <w:r>
              <w:t>Nils Egger</w:t>
            </w:r>
          </w:p>
        </w:tc>
        <w:tc>
          <w:tcPr>
            <w:tcW w:w="2268" w:type="dxa"/>
          </w:tcPr>
          <w:p w14:paraId="735C01D9" w14:textId="77777777" w:rsidR="00E248F1" w:rsidRDefault="00E248F1" w:rsidP="008F0FDF">
            <w:pPr>
              <w:pStyle w:val="TabellenText"/>
            </w:pPr>
            <w:r>
              <w:t>08.04</w:t>
            </w:r>
          </w:p>
        </w:tc>
      </w:tr>
    </w:tbl>
    <w:p w14:paraId="79AB97E5" w14:textId="77777777" w:rsidR="00E248F1" w:rsidRPr="006D4F38" w:rsidRDefault="00E248F1" w:rsidP="00E248F1">
      <w:pPr>
        <w:sectPr w:rsidR="00E248F1" w:rsidRPr="006D4F38" w:rsidSect="008D0D15">
          <w:headerReference w:type="default" r:id="rId10"/>
          <w:footerReference w:type="first" r:id="rId11"/>
          <w:pgSz w:w="11906" w:h="16838"/>
          <w:pgMar w:top="1021" w:right="1134" w:bottom="1134" w:left="1701" w:header="1020" w:footer="1020" w:gutter="0"/>
          <w:cols w:space="708"/>
          <w:titlePg/>
          <w:docGrid w:linePitch="360"/>
        </w:sectPr>
      </w:pPr>
    </w:p>
    <w:p w14:paraId="46EF26C6" w14:textId="77777777" w:rsidR="00E248F1" w:rsidRPr="006D4F38" w:rsidRDefault="00E248F1" w:rsidP="00E248F1">
      <w:pPr>
        <w:spacing w:after="200" w:line="276" w:lineRule="auto"/>
      </w:pPr>
    </w:p>
    <w:p w14:paraId="5FAF5A10" w14:textId="77777777" w:rsidR="00E248F1" w:rsidRPr="006D4F38" w:rsidRDefault="00E248F1" w:rsidP="00E248F1">
      <w:pPr>
        <w:pStyle w:val="berschriftoNummer"/>
      </w:pPr>
      <w:r w:rsidRPr="006D4F38">
        <w:t>Inhaltsverzeichnis</w:t>
      </w:r>
    </w:p>
    <w:p w14:paraId="37BF2CB6" w14:textId="601F1D1B" w:rsidR="006529C1" w:rsidRDefault="00E248F1">
      <w:pPr>
        <w:pStyle w:val="Verzeichnis1"/>
        <w:rPr>
          <w:rFonts w:asciiTheme="minorHAnsi" w:eastAsiaTheme="minorEastAsia" w:hAnsiTheme="minorHAnsi"/>
          <w:b w:val="0"/>
          <w:sz w:val="22"/>
          <w:lang w:eastAsia="de-CH" w:bidi="ar-SA"/>
        </w:rPr>
      </w:pPr>
      <w:r w:rsidRPr="006D4F38">
        <w:rPr>
          <w:rFonts w:ascii="Simplon Norm Bold" w:hAnsi="Simplon Norm Bold"/>
        </w:rPr>
        <w:fldChar w:fldCharType="begin"/>
      </w:r>
      <w:r w:rsidRPr="006D4F38">
        <w:instrText xml:space="preserve"> TOC \o "1-3" \h \z \u </w:instrText>
      </w:r>
      <w:r w:rsidRPr="006D4F38">
        <w:rPr>
          <w:rFonts w:ascii="Simplon Norm Bold" w:hAnsi="Simplon Norm Bold"/>
        </w:rPr>
        <w:fldChar w:fldCharType="separate"/>
      </w:r>
      <w:hyperlink w:anchor="_Toc37235541" w:history="1">
        <w:r w:rsidR="006529C1" w:rsidRPr="00245D6D">
          <w:rPr>
            <w:rStyle w:val="Hyperlink"/>
          </w:rPr>
          <w:t>1</w:t>
        </w:r>
        <w:r w:rsidR="006529C1">
          <w:rPr>
            <w:rFonts w:asciiTheme="minorHAnsi" w:eastAsiaTheme="minorEastAsia" w:hAnsiTheme="minorHAnsi"/>
            <w:b w:val="0"/>
            <w:sz w:val="22"/>
            <w:lang w:eastAsia="de-CH" w:bidi="ar-SA"/>
          </w:rPr>
          <w:tab/>
        </w:r>
        <w:r w:rsidR="006529C1" w:rsidRPr="00245D6D">
          <w:rPr>
            <w:rStyle w:val="Hyperlink"/>
          </w:rPr>
          <w:t>Aufgabenstellung</w:t>
        </w:r>
        <w:r w:rsidR="006529C1">
          <w:rPr>
            <w:webHidden/>
          </w:rPr>
          <w:tab/>
        </w:r>
        <w:r w:rsidR="006529C1">
          <w:rPr>
            <w:webHidden/>
          </w:rPr>
          <w:fldChar w:fldCharType="begin"/>
        </w:r>
        <w:r w:rsidR="006529C1">
          <w:rPr>
            <w:webHidden/>
          </w:rPr>
          <w:instrText xml:space="preserve"> PAGEREF _Toc37235541 \h </w:instrText>
        </w:r>
        <w:r w:rsidR="006529C1">
          <w:rPr>
            <w:webHidden/>
          </w:rPr>
        </w:r>
        <w:r w:rsidR="006529C1">
          <w:rPr>
            <w:webHidden/>
          </w:rPr>
          <w:fldChar w:fldCharType="separate"/>
        </w:r>
        <w:r w:rsidR="006529C1">
          <w:rPr>
            <w:webHidden/>
          </w:rPr>
          <w:t>7</w:t>
        </w:r>
        <w:r w:rsidR="006529C1">
          <w:rPr>
            <w:webHidden/>
          </w:rPr>
          <w:fldChar w:fldCharType="end"/>
        </w:r>
      </w:hyperlink>
    </w:p>
    <w:p w14:paraId="3C231AAF" w14:textId="49085F80" w:rsidR="006529C1" w:rsidRDefault="006529C1">
      <w:pPr>
        <w:pStyle w:val="Verzeichnis2"/>
        <w:rPr>
          <w:rFonts w:asciiTheme="minorHAnsi" w:eastAsiaTheme="minorEastAsia" w:hAnsiTheme="minorHAnsi"/>
          <w:sz w:val="22"/>
          <w:lang w:eastAsia="de-CH" w:bidi="ar-SA"/>
        </w:rPr>
      </w:pPr>
      <w:hyperlink w:anchor="_Toc37235542" w:history="1">
        <w:r w:rsidRPr="00245D6D">
          <w:rPr>
            <w:rStyle w:val="Hyperlink"/>
          </w:rPr>
          <w:t>1.1</w:t>
        </w:r>
        <w:r>
          <w:rPr>
            <w:rFonts w:asciiTheme="minorHAnsi" w:eastAsiaTheme="minorEastAsia" w:hAnsiTheme="minorHAnsi"/>
            <w:sz w:val="22"/>
            <w:lang w:eastAsia="de-CH" w:bidi="ar-SA"/>
          </w:rPr>
          <w:tab/>
        </w:r>
        <w:r w:rsidRPr="00245D6D">
          <w:rPr>
            <w:rStyle w:val="Hyperlink"/>
          </w:rPr>
          <w:t>Titel der Arbeit</w:t>
        </w:r>
        <w:r>
          <w:rPr>
            <w:webHidden/>
          </w:rPr>
          <w:tab/>
        </w:r>
        <w:r>
          <w:rPr>
            <w:webHidden/>
          </w:rPr>
          <w:fldChar w:fldCharType="begin"/>
        </w:r>
        <w:r>
          <w:rPr>
            <w:webHidden/>
          </w:rPr>
          <w:instrText xml:space="preserve"> PAGEREF _Toc37235542 \h </w:instrText>
        </w:r>
        <w:r>
          <w:rPr>
            <w:webHidden/>
          </w:rPr>
        </w:r>
        <w:r>
          <w:rPr>
            <w:webHidden/>
          </w:rPr>
          <w:fldChar w:fldCharType="separate"/>
        </w:r>
        <w:r>
          <w:rPr>
            <w:webHidden/>
          </w:rPr>
          <w:t>7</w:t>
        </w:r>
        <w:r>
          <w:rPr>
            <w:webHidden/>
          </w:rPr>
          <w:fldChar w:fldCharType="end"/>
        </w:r>
      </w:hyperlink>
    </w:p>
    <w:p w14:paraId="29C379E0" w14:textId="705A399D" w:rsidR="006529C1" w:rsidRDefault="006529C1">
      <w:pPr>
        <w:pStyle w:val="Verzeichnis2"/>
        <w:rPr>
          <w:rFonts w:asciiTheme="minorHAnsi" w:eastAsiaTheme="minorEastAsia" w:hAnsiTheme="minorHAnsi"/>
          <w:sz w:val="22"/>
          <w:lang w:eastAsia="de-CH" w:bidi="ar-SA"/>
        </w:rPr>
      </w:pPr>
      <w:hyperlink w:anchor="_Toc37235543" w:history="1">
        <w:r w:rsidRPr="00245D6D">
          <w:rPr>
            <w:rStyle w:val="Hyperlink"/>
          </w:rPr>
          <w:t>1.2</w:t>
        </w:r>
        <w:r>
          <w:rPr>
            <w:rFonts w:asciiTheme="minorHAnsi" w:eastAsiaTheme="minorEastAsia" w:hAnsiTheme="minorHAnsi"/>
            <w:sz w:val="22"/>
            <w:lang w:eastAsia="de-CH" w:bidi="ar-SA"/>
          </w:rPr>
          <w:tab/>
        </w:r>
        <w:r w:rsidRPr="00245D6D">
          <w:rPr>
            <w:rStyle w:val="Hyperlink"/>
          </w:rPr>
          <w:t>Ausgangslage</w:t>
        </w:r>
        <w:r>
          <w:rPr>
            <w:webHidden/>
          </w:rPr>
          <w:tab/>
        </w:r>
        <w:r>
          <w:rPr>
            <w:webHidden/>
          </w:rPr>
          <w:fldChar w:fldCharType="begin"/>
        </w:r>
        <w:r>
          <w:rPr>
            <w:webHidden/>
          </w:rPr>
          <w:instrText xml:space="preserve"> PAGEREF _Toc37235543 \h </w:instrText>
        </w:r>
        <w:r>
          <w:rPr>
            <w:webHidden/>
          </w:rPr>
        </w:r>
        <w:r>
          <w:rPr>
            <w:webHidden/>
          </w:rPr>
          <w:fldChar w:fldCharType="separate"/>
        </w:r>
        <w:r>
          <w:rPr>
            <w:webHidden/>
          </w:rPr>
          <w:t>7</w:t>
        </w:r>
        <w:r>
          <w:rPr>
            <w:webHidden/>
          </w:rPr>
          <w:fldChar w:fldCharType="end"/>
        </w:r>
      </w:hyperlink>
    </w:p>
    <w:p w14:paraId="4B275918" w14:textId="1F2D43D5" w:rsidR="006529C1" w:rsidRDefault="006529C1">
      <w:pPr>
        <w:pStyle w:val="Verzeichnis2"/>
        <w:rPr>
          <w:rFonts w:asciiTheme="minorHAnsi" w:eastAsiaTheme="minorEastAsia" w:hAnsiTheme="minorHAnsi"/>
          <w:sz w:val="22"/>
          <w:lang w:eastAsia="de-CH" w:bidi="ar-SA"/>
        </w:rPr>
      </w:pPr>
      <w:hyperlink w:anchor="_Toc37235544" w:history="1">
        <w:r w:rsidRPr="00245D6D">
          <w:rPr>
            <w:rStyle w:val="Hyperlink"/>
          </w:rPr>
          <w:t>1.3</w:t>
        </w:r>
        <w:r>
          <w:rPr>
            <w:rFonts w:asciiTheme="minorHAnsi" w:eastAsiaTheme="minorEastAsia" w:hAnsiTheme="minorHAnsi"/>
            <w:sz w:val="22"/>
            <w:lang w:eastAsia="de-CH" w:bidi="ar-SA"/>
          </w:rPr>
          <w:tab/>
        </w:r>
        <w:r w:rsidRPr="00245D6D">
          <w:rPr>
            <w:rStyle w:val="Hyperlink"/>
          </w:rPr>
          <w:t>Detaillierte Aufgabenstellung</w:t>
        </w:r>
        <w:r>
          <w:rPr>
            <w:webHidden/>
          </w:rPr>
          <w:tab/>
        </w:r>
        <w:r>
          <w:rPr>
            <w:webHidden/>
          </w:rPr>
          <w:fldChar w:fldCharType="begin"/>
        </w:r>
        <w:r>
          <w:rPr>
            <w:webHidden/>
          </w:rPr>
          <w:instrText xml:space="preserve"> PAGEREF _Toc37235544 \h </w:instrText>
        </w:r>
        <w:r>
          <w:rPr>
            <w:webHidden/>
          </w:rPr>
        </w:r>
        <w:r>
          <w:rPr>
            <w:webHidden/>
          </w:rPr>
          <w:fldChar w:fldCharType="separate"/>
        </w:r>
        <w:r>
          <w:rPr>
            <w:webHidden/>
          </w:rPr>
          <w:t>7</w:t>
        </w:r>
        <w:r>
          <w:rPr>
            <w:webHidden/>
          </w:rPr>
          <w:fldChar w:fldCharType="end"/>
        </w:r>
      </w:hyperlink>
    </w:p>
    <w:p w14:paraId="3F91DBF0" w14:textId="3D3AD6BE" w:rsidR="006529C1" w:rsidRDefault="006529C1">
      <w:pPr>
        <w:pStyle w:val="Verzeichnis3"/>
        <w:rPr>
          <w:rFonts w:asciiTheme="minorHAnsi" w:eastAsiaTheme="minorEastAsia" w:hAnsiTheme="minorHAnsi"/>
          <w:sz w:val="22"/>
          <w:lang w:eastAsia="de-CH" w:bidi="ar-SA"/>
        </w:rPr>
      </w:pPr>
      <w:hyperlink w:anchor="_Toc37235545" w:history="1">
        <w:r w:rsidRPr="00245D6D">
          <w:rPr>
            <w:rStyle w:val="Hyperlink"/>
          </w:rPr>
          <w:t>1.3.1</w:t>
        </w:r>
        <w:r>
          <w:rPr>
            <w:rFonts w:asciiTheme="minorHAnsi" w:eastAsiaTheme="minorEastAsia" w:hAnsiTheme="minorHAnsi"/>
            <w:sz w:val="22"/>
            <w:lang w:eastAsia="de-CH" w:bidi="ar-SA"/>
          </w:rPr>
          <w:tab/>
        </w:r>
        <w:r w:rsidRPr="00245D6D">
          <w:rPr>
            <w:rStyle w:val="Hyperlink"/>
          </w:rPr>
          <w:t>Beschreibung</w:t>
        </w:r>
        <w:r>
          <w:rPr>
            <w:webHidden/>
          </w:rPr>
          <w:tab/>
        </w:r>
        <w:r>
          <w:rPr>
            <w:webHidden/>
          </w:rPr>
          <w:fldChar w:fldCharType="begin"/>
        </w:r>
        <w:r>
          <w:rPr>
            <w:webHidden/>
          </w:rPr>
          <w:instrText xml:space="preserve"> PAGEREF _Toc37235545 \h </w:instrText>
        </w:r>
        <w:r>
          <w:rPr>
            <w:webHidden/>
          </w:rPr>
        </w:r>
        <w:r>
          <w:rPr>
            <w:webHidden/>
          </w:rPr>
          <w:fldChar w:fldCharType="separate"/>
        </w:r>
        <w:r>
          <w:rPr>
            <w:webHidden/>
          </w:rPr>
          <w:t>7</w:t>
        </w:r>
        <w:r>
          <w:rPr>
            <w:webHidden/>
          </w:rPr>
          <w:fldChar w:fldCharType="end"/>
        </w:r>
      </w:hyperlink>
    </w:p>
    <w:p w14:paraId="59AF6771" w14:textId="7C4D2245" w:rsidR="006529C1" w:rsidRDefault="006529C1">
      <w:pPr>
        <w:pStyle w:val="Verzeichnis3"/>
        <w:rPr>
          <w:rFonts w:asciiTheme="minorHAnsi" w:eastAsiaTheme="minorEastAsia" w:hAnsiTheme="minorHAnsi"/>
          <w:sz w:val="22"/>
          <w:lang w:eastAsia="de-CH" w:bidi="ar-SA"/>
        </w:rPr>
      </w:pPr>
      <w:hyperlink w:anchor="_Toc37235546" w:history="1">
        <w:r w:rsidRPr="00245D6D">
          <w:rPr>
            <w:rStyle w:val="Hyperlink"/>
          </w:rPr>
          <w:t>1.3.2</w:t>
        </w:r>
        <w:r>
          <w:rPr>
            <w:rFonts w:asciiTheme="minorHAnsi" w:eastAsiaTheme="minorEastAsia" w:hAnsiTheme="minorHAnsi"/>
            <w:sz w:val="22"/>
            <w:lang w:eastAsia="de-CH" w:bidi="ar-SA"/>
          </w:rPr>
          <w:tab/>
        </w:r>
        <w:r w:rsidRPr="00245D6D">
          <w:rPr>
            <w:rStyle w:val="Hyperlink"/>
          </w:rPr>
          <w:t>Generelle Eigenschaften</w:t>
        </w:r>
        <w:r>
          <w:rPr>
            <w:webHidden/>
          </w:rPr>
          <w:tab/>
        </w:r>
        <w:r>
          <w:rPr>
            <w:webHidden/>
          </w:rPr>
          <w:fldChar w:fldCharType="begin"/>
        </w:r>
        <w:r>
          <w:rPr>
            <w:webHidden/>
          </w:rPr>
          <w:instrText xml:space="preserve"> PAGEREF _Toc37235546 \h </w:instrText>
        </w:r>
        <w:r>
          <w:rPr>
            <w:webHidden/>
          </w:rPr>
        </w:r>
        <w:r>
          <w:rPr>
            <w:webHidden/>
          </w:rPr>
          <w:fldChar w:fldCharType="separate"/>
        </w:r>
        <w:r>
          <w:rPr>
            <w:webHidden/>
          </w:rPr>
          <w:t>7</w:t>
        </w:r>
        <w:r>
          <w:rPr>
            <w:webHidden/>
          </w:rPr>
          <w:fldChar w:fldCharType="end"/>
        </w:r>
      </w:hyperlink>
    </w:p>
    <w:p w14:paraId="3920516A" w14:textId="50E025A5" w:rsidR="006529C1" w:rsidRDefault="006529C1">
      <w:pPr>
        <w:pStyle w:val="Verzeichnis3"/>
        <w:rPr>
          <w:rFonts w:asciiTheme="minorHAnsi" w:eastAsiaTheme="minorEastAsia" w:hAnsiTheme="minorHAnsi"/>
          <w:sz w:val="22"/>
          <w:lang w:eastAsia="de-CH" w:bidi="ar-SA"/>
        </w:rPr>
      </w:pPr>
      <w:hyperlink w:anchor="_Toc37235547" w:history="1">
        <w:r w:rsidRPr="00245D6D">
          <w:rPr>
            <w:rStyle w:val="Hyperlink"/>
          </w:rPr>
          <w:t>1.3.3</w:t>
        </w:r>
        <w:r>
          <w:rPr>
            <w:rFonts w:asciiTheme="minorHAnsi" w:eastAsiaTheme="minorEastAsia" w:hAnsiTheme="minorHAnsi"/>
            <w:sz w:val="22"/>
            <w:lang w:eastAsia="de-CH" w:bidi="ar-SA"/>
          </w:rPr>
          <w:tab/>
        </w:r>
        <w:r w:rsidRPr="00245D6D">
          <w:rPr>
            <w:rStyle w:val="Hyperlink"/>
          </w:rPr>
          <w:t>Anforderungen an die Webapplikation</w:t>
        </w:r>
        <w:r>
          <w:rPr>
            <w:webHidden/>
          </w:rPr>
          <w:tab/>
        </w:r>
        <w:r>
          <w:rPr>
            <w:webHidden/>
          </w:rPr>
          <w:fldChar w:fldCharType="begin"/>
        </w:r>
        <w:r>
          <w:rPr>
            <w:webHidden/>
          </w:rPr>
          <w:instrText xml:space="preserve"> PAGEREF _Toc37235547 \h </w:instrText>
        </w:r>
        <w:r>
          <w:rPr>
            <w:webHidden/>
          </w:rPr>
        </w:r>
        <w:r>
          <w:rPr>
            <w:webHidden/>
          </w:rPr>
          <w:fldChar w:fldCharType="separate"/>
        </w:r>
        <w:r>
          <w:rPr>
            <w:webHidden/>
          </w:rPr>
          <w:t>7</w:t>
        </w:r>
        <w:r>
          <w:rPr>
            <w:webHidden/>
          </w:rPr>
          <w:fldChar w:fldCharType="end"/>
        </w:r>
      </w:hyperlink>
    </w:p>
    <w:p w14:paraId="27E0108C" w14:textId="0E4714EB" w:rsidR="006529C1" w:rsidRDefault="006529C1">
      <w:pPr>
        <w:pStyle w:val="Verzeichnis2"/>
        <w:rPr>
          <w:rFonts w:asciiTheme="minorHAnsi" w:eastAsiaTheme="minorEastAsia" w:hAnsiTheme="minorHAnsi"/>
          <w:sz w:val="22"/>
          <w:lang w:eastAsia="de-CH" w:bidi="ar-SA"/>
        </w:rPr>
      </w:pPr>
      <w:hyperlink w:anchor="_Toc37235548" w:history="1">
        <w:r w:rsidRPr="00245D6D">
          <w:rPr>
            <w:rStyle w:val="Hyperlink"/>
          </w:rPr>
          <w:t>1.4</w:t>
        </w:r>
        <w:r>
          <w:rPr>
            <w:rFonts w:asciiTheme="minorHAnsi" w:eastAsiaTheme="minorEastAsia" w:hAnsiTheme="minorHAnsi"/>
            <w:sz w:val="22"/>
            <w:lang w:eastAsia="de-CH" w:bidi="ar-SA"/>
          </w:rPr>
          <w:tab/>
        </w:r>
        <w:r w:rsidRPr="00245D6D">
          <w:rPr>
            <w:rStyle w:val="Hyperlink"/>
          </w:rPr>
          <w:t>Mittel und Methoden</w:t>
        </w:r>
        <w:r>
          <w:rPr>
            <w:webHidden/>
          </w:rPr>
          <w:tab/>
        </w:r>
        <w:r>
          <w:rPr>
            <w:webHidden/>
          </w:rPr>
          <w:fldChar w:fldCharType="begin"/>
        </w:r>
        <w:r>
          <w:rPr>
            <w:webHidden/>
          </w:rPr>
          <w:instrText xml:space="preserve"> PAGEREF _Toc37235548 \h </w:instrText>
        </w:r>
        <w:r>
          <w:rPr>
            <w:webHidden/>
          </w:rPr>
        </w:r>
        <w:r>
          <w:rPr>
            <w:webHidden/>
          </w:rPr>
          <w:fldChar w:fldCharType="separate"/>
        </w:r>
        <w:r>
          <w:rPr>
            <w:webHidden/>
          </w:rPr>
          <w:t>9</w:t>
        </w:r>
        <w:r>
          <w:rPr>
            <w:webHidden/>
          </w:rPr>
          <w:fldChar w:fldCharType="end"/>
        </w:r>
      </w:hyperlink>
    </w:p>
    <w:p w14:paraId="59E797CF" w14:textId="0D372DE0" w:rsidR="006529C1" w:rsidRDefault="006529C1">
      <w:pPr>
        <w:pStyle w:val="Verzeichnis2"/>
        <w:rPr>
          <w:rFonts w:asciiTheme="minorHAnsi" w:eastAsiaTheme="minorEastAsia" w:hAnsiTheme="minorHAnsi"/>
          <w:sz w:val="22"/>
          <w:lang w:eastAsia="de-CH" w:bidi="ar-SA"/>
        </w:rPr>
      </w:pPr>
      <w:hyperlink w:anchor="_Toc37235549" w:history="1">
        <w:r w:rsidRPr="00245D6D">
          <w:rPr>
            <w:rStyle w:val="Hyperlink"/>
          </w:rPr>
          <w:t>1.5</w:t>
        </w:r>
        <w:r>
          <w:rPr>
            <w:rFonts w:asciiTheme="minorHAnsi" w:eastAsiaTheme="minorEastAsia" w:hAnsiTheme="minorHAnsi"/>
            <w:sz w:val="22"/>
            <w:lang w:eastAsia="de-CH" w:bidi="ar-SA"/>
          </w:rPr>
          <w:tab/>
        </w:r>
        <w:r w:rsidRPr="00245D6D">
          <w:rPr>
            <w:rStyle w:val="Hyperlink"/>
          </w:rPr>
          <w:t>Vorkenntnisse</w:t>
        </w:r>
        <w:r>
          <w:rPr>
            <w:webHidden/>
          </w:rPr>
          <w:tab/>
        </w:r>
        <w:r>
          <w:rPr>
            <w:webHidden/>
          </w:rPr>
          <w:fldChar w:fldCharType="begin"/>
        </w:r>
        <w:r>
          <w:rPr>
            <w:webHidden/>
          </w:rPr>
          <w:instrText xml:space="preserve"> PAGEREF _Toc37235549 \h </w:instrText>
        </w:r>
        <w:r>
          <w:rPr>
            <w:webHidden/>
          </w:rPr>
        </w:r>
        <w:r>
          <w:rPr>
            <w:webHidden/>
          </w:rPr>
          <w:fldChar w:fldCharType="separate"/>
        </w:r>
        <w:r>
          <w:rPr>
            <w:webHidden/>
          </w:rPr>
          <w:t>9</w:t>
        </w:r>
        <w:r>
          <w:rPr>
            <w:webHidden/>
          </w:rPr>
          <w:fldChar w:fldCharType="end"/>
        </w:r>
      </w:hyperlink>
    </w:p>
    <w:p w14:paraId="24B7CEF2" w14:textId="189DD079" w:rsidR="006529C1" w:rsidRDefault="006529C1">
      <w:pPr>
        <w:pStyle w:val="Verzeichnis2"/>
        <w:rPr>
          <w:rFonts w:asciiTheme="minorHAnsi" w:eastAsiaTheme="minorEastAsia" w:hAnsiTheme="minorHAnsi"/>
          <w:sz w:val="22"/>
          <w:lang w:eastAsia="de-CH" w:bidi="ar-SA"/>
        </w:rPr>
      </w:pPr>
      <w:hyperlink w:anchor="_Toc37235550" w:history="1">
        <w:r w:rsidRPr="00245D6D">
          <w:rPr>
            <w:rStyle w:val="Hyperlink"/>
          </w:rPr>
          <w:t>1.6</w:t>
        </w:r>
        <w:r>
          <w:rPr>
            <w:rFonts w:asciiTheme="minorHAnsi" w:eastAsiaTheme="minorEastAsia" w:hAnsiTheme="minorHAnsi"/>
            <w:sz w:val="22"/>
            <w:lang w:eastAsia="de-CH" w:bidi="ar-SA"/>
          </w:rPr>
          <w:tab/>
        </w:r>
        <w:r w:rsidRPr="00245D6D">
          <w:rPr>
            <w:rStyle w:val="Hyperlink"/>
          </w:rPr>
          <w:t>Vorarbeiten</w:t>
        </w:r>
        <w:r>
          <w:rPr>
            <w:webHidden/>
          </w:rPr>
          <w:tab/>
        </w:r>
        <w:r>
          <w:rPr>
            <w:webHidden/>
          </w:rPr>
          <w:fldChar w:fldCharType="begin"/>
        </w:r>
        <w:r>
          <w:rPr>
            <w:webHidden/>
          </w:rPr>
          <w:instrText xml:space="preserve"> PAGEREF _Toc37235550 \h </w:instrText>
        </w:r>
        <w:r>
          <w:rPr>
            <w:webHidden/>
          </w:rPr>
        </w:r>
        <w:r>
          <w:rPr>
            <w:webHidden/>
          </w:rPr>
          <w:fldChar w:fldCharType="separate"/>
        </w:r>
        <w:r>
          <w:rPr>
            <w:webHidden/>
          </w:rPr>
          <w:t>9</w:t>
        </w:r>
        <w:r>
          <w:rPr>
            <w:webHidden/>
          </w:rPr>
          <w:fldChar w:fldCharType="end"/>
        </w:r>
      </w:hyperlink>
    </w:p>
    <w:p w14:paraId="3A8ADF39" w14:textId="48EB1907" w:rsidR="006529C1" w:rsidRDefault="006529C1">
      <w:pPr>
        <w:pStyle w:val="Verzeichnis2"/>
        <w:rPr>
          <w:rFonts w:asciiTheme="minorHAnsi" w:eastAsiaTheme="minorEastAsia" w:hAnsiTheme="minorHAnsi"/>
          <w:sz w:val="22"/>
          <w:lang w:eastAsia="de-CH" w:bidi="ar-SA"/>
        </w:rPr>
      </w:pPr>
      <w:hyperlink w:anchor="_Toc37235551" w:history="1">
        <w:r w:rsidRPr="00245D6D">
          <w:rPr>
            <w:rStyle w:val="Hyperlink"/>
          </w:rPr>
          <w:t>1.7</w:t>
        </w:r>
        <w:r>
          <w:rPr>
            <w:rFonts w:asciiTheme="minorHAnsi" w:eastAsiaTheme="minorEastAsia" w:hAnsiTheme="minorHAnsi"/>
            <w:sz w:val="22"/>
            <w:lang w:eastAsia="de-CH" w:bidi="ar-SA"/>
          </w:rPr>
          <w:tab/>
        </w:r>
        <w:r w:rsidRPr="00245D6D">
          <w:rPr>
            <w:rStyle w:val="Hyperlink"/>
          </w:rPr>
          <w:t>Neue Lerninhalte</w:t>
        </w:r>
        <w:r>
          <w:rPr>
            <w:webHidden/>
          </w:rPr>
          <w:tab/>
        </w:r>
        <w:r>
          <w:rPr>
            <w:webHidden/>
          </w:rPr>
          <w:fldChar w:fldCharType="begin"/>
        </w:r>
        <w:r>
          <w:rPr>
            <w:webHidden/>
          </w:rPr>
          <w:instrText xml:space="preserve"> PAGEREF _Toc37235551 \h </w:instrText>
        </w:r>
        <w:r>
          <w:rPr>
            <w:webHidden/>
          </w:rPr>
        </w:r>
        <w:r>
          <w:rPr>
            <w:webHidden/>
          </w:rPr>
          <w:fldChar w:fldCharType="separate"/>
        </w:r>
        <w:r>
          <w:rPr>
            <w:webHidden/>
          </w:rPr>
          <w:t>9</w:t>
        </w:r>
        <w:r>
          <w:rPr>
            <w:webHidden/>
          </w:rPr>
          <w:fldChar w:fldCharType="end"/>
        </w:r>
      </w:hyperlink>
    </w:p>
    <w:p w14:paraId="7CA26838" w14:textId="743876CD" w:rsidR="006529C1" w:rsidRDefault="006529C1">
      <w:pPr>
        <w:pStyle w:val="Verzeichnis2"/>
        <w:rPr>
          <w:rFonts w:asciiTheme="minorHAnsi" w:eastAsiaTheme="minorEastAsia" w:hAnsiTheme="minorHAnsi"/>
          <w:sz w:val="22"/>
          <w:lang w:eastAsia="de-CH" w:bidi="ar-SA"/>
        </w:rPr>
      </w:pPr>
      <w:hyperlink w:anchor="_Toc37235552" w:history="1">
        <w:r w:rsidRPr="00245D6D">
          <w:rPr>
            <w:rStyle w:val="Hyperlink"/>
          </w:rPr>
          <w:t>1.8</w:t>
        </w:r>
        <w:r>
          <w:rPr>
            <w:rFonts w:asciiTheme="minorHAnsi" w:eastAsiaTheme="minorEastAsia" w:hAnsiTheme="minorHAnsi"/>
            <w:sz w:val="22"/>
            <w:lang w:eastAsia="de-CH" w:bidi="ar-SA"/>
          </w:rPr>
          <w:tab/>
        </w:r>
        <w:r w:rsidRPr="00245D6D">
          <w:rPr>
            <w:rStyle w:val="Hyperlink"/>
          </w:rPr>
          <w:t>Arbeiten in den letzten 6 Monaten</w:t>
        </w:r>
        <w:r>
          <w:rPr>
            <w:webHidden/>
          </w:rPr>
          <w:tab/>
        </w:r>
        <w:r>
          <w:rPr>
            <w:webHidden/>
          </w:rPr>
          <w:fldChar w:fldCharType="begin"/>
        </w:r>
        <w:r>
          <w:rPr>
            <w:webHidden/>
          </w:rPr>
          <w:instrText xml:space="preserve"> PAGEREF _Toc37235552 \h </w:instrText>
        </w:r>
        <w:r>
          <w:rPr>
            <w:webHidden/>
          </w:rPr>
        </w:r>
        <w:r>
          <w:rPr>
            <w:webHidden/>
          </w:rPr>
          <w:fldChar w:fldCharType="separate"/>
        </w:r>
        <w:r>
          <w:rPr>
            <w:webHidden/>
          </w:rPr>
          <w:t>9</w:t>
        </w:r>
        <w:r>
          <w:rPr>
            <w:webHidden/>
          </w:rPr>
          <w:fldChar w:fldCharType="end"/>
        </w:r>
      </w:hyperlink>
    </w:p>
    <w:p w14:paraId="7D85165D" w14:textId="328062D4" w:rsidR="006529C1" w:rsidRDefault="006529C1">
      <w:pPr>
        <w:pStyle w:val="Verzeichnis2"/>
        <w:rPr>
          <w:rFonts w:asciiTheme="minorHAnsi" w:eastAsiaTheme="minorEastAsia" w:hAnsiTheme="minorHAnsi"/>
          <w:sz w:val="22"/>
          <w:lang w:eastAsia="de-CH" w:bidi="ar-SA"/>
        </w:rPr>
      </w:pPr>
      <w:hyperlink w:anchor="_Toc37235553" w:history="1">
        <w:r w:rsidRPr="00245D6D">
          <w:rPr>
            <w:rStyle w:val="Hyperlink"/>
          </w:rPr>
          <w:t>1.9</w:t>
        </w:r>
        <w:r>
          <w:rPr>
            <w:rFonts w:asciiTheme="minorHAnsi" w:eastAsiaTheme="minorEastAsia" w:hAnsiTheme="minorHAnsi"/>
            <w:sz w:val="22"/>
            <w:lang w:eastAsia="de-CH" w:bidi="ar-SA"/>
          </w:rPr>
          <w:tab/>
        </w:r>
        <w:r w:rsidRPr="00245D6D">
          <w:rPr>
            <w:rStyle w:val="Hyperlink"/>
          </w:rPr>
          <w:t>Individuelle Bewertungskriterien</w:t>
        </w:r>
        <w:r>
          <w:rPr>
            <w:webHidden/>
          </w:rPr>
          <w:tab/>
        </w:r>
        <w:r>
          <w:rPr>
            <w:webHidden/>
          </w:rPr>
          <w:fldChar w:fldCharType="begin"/>
        </w:r>
        <w:r>
          <w:rPr>
            <w:webHidden/>
          </w:rPr>
          <w:instrText xml:space="preserve"> PAGEREF _Toc37235553 \h </w:instrText>
        </w:r>
        <w:r>
          <w:rPr>
            <w:webHidden/>
          </w:rPr>
        </w:r>
        <w:r>
          <w:rPr>
            <w:webHidden/>
          </w:rPr>
          <w:fldChar w:fldCharType="separate"/>
        </w:r>
        <w:r>
          <w:rPr>
            <w:webHidden/>
          </w:rPr>
          <w:t>9</w:t>
        </w:r>
        <w:r>
          <w:rPr>
            <w:webHidden/>
          </w:rPr>
          <w:fldChar w:fldCharType="end"/>
        </w:r>
      </w:hyperlink>
    </w:p>
    <w:p w14:paraId="75B7EEE2" w14:textId="266DF94B" w:rsidR="006529C1" w:rsidRDefault="006529C1">
      <w:pPr>
        <w:pStyle w:val="Verzeichnis3"/>
        <w:rPr>
          <w:rFonts w:asciiTheme="minorHAnsi" w:eastAsiaTheme="minorEastAsia" w:hAnsiTheme="minorHAnsi"/>
          <w:sz w:val="22"/>
          <w:lang w:eastAsia="de-CH" w:bidi="ar-SA"/>
        </w:rPr>
      </w:pPr>
      <w:hyperlink w:anchor="_Toc37235554" w:history="1">
        <w:r w:rsidRPr="00245D6D">
          <w:rPr>
            <w:rStyle w:val="Hyperlink"/>
          </w:rPr>
          <w:t>1.9.1</w:t>
        </w:r>
        <w:r>
          <w:rPr>
            <w:rFonts w:asciiTheme="minorHAnsi" w:eastAsiaTheme="minorEastAsia" w:hAnsiTheme="minorHAnsi"/>
            <w:sz w:val="22"/>
            <w:lang w:eastAsia="de-CH" w:bidi="ar-SA"/>
          </w:rPr>
          <w:tab/>
        </w:r>
        <w:r w:rsidRPr="00245D6D">
          <w:rPr>
            <w:rStyle w:val="Hyperlink"/>
          </w:rPr>
          <w:t>Responsive Design</w:t>
        </w:r>
        <w:r>
          <w:rPr>
            <w:webHidden/>
          </w:rPr>
          <w:tab/>
        </w:r>
        <w:r>
          <w:rPr>
            <w:webHidden/>
          </w:rPr>
          <w:fldChar w:fldCharType="begin"/>
        </w:r>
        <w:r>
          <w:rPr>
            <w:webHidden/>
          </w:rPr>
          <w:instrText xml:space="preserve"> PAGEREF _Toc37235554 \h </w:instrText>
        </w:r>
        <w:r>
          <w:rPr>
            <w:webHidden/>
          </w:rPr>
        </w:r>
        <w:r>
          <w:rPr>
            <w:webHidden/>
          </w:rPr>
          <w:fldChar w:fldCharType="separate"/>
        </w:r>
        <w:r>
          <w:rPr>
            <w:webHidden/>
          </w:rPr>
          <w:t>9</w:t>
        </w:r>
        <w:r>
          <w:rPr>
            <w:webHidden/>
          </w:rPr>
          <w:fldChar w:fldCharType="end"/>
        </w:r>
      </w:hyperlink>
    </w:p>
    <w:p w14:paraId="2C54531B" w14:textId="27640310" w:rsidR="006529C1" w:rsidRDefault="006529C1">
      <w:pPr>
        <w:pStyle w:val="Verzeichnis3"/>
        <w:rPr>
          <w:rFonts w:asciiTheme="minorHAnsi" w:eastAsiaTheme="minorEastAsia" w:hAnsiTheme="minorHAnsi"/>
          <w:sz w:val="22"/>
          <w:lang w:eastAsia="de-CH" w:bidi="ar-SA"/>
        </w:rPr>
      </w:pPr>
      <w:hyperlink w:anchor="_Toc37235555" w:history="1">
        <w:r w:rsidRPr="00245D6D">
          <w:rPr>
            <w:rStyle w:val="Hyperlink"/>
          </w:rPr>
          <w:t>1.9.2</w:t>
        </w:r>
        <w:r>
          <w:rPr>
            <w:rFonts w:asciiTheme="minorHAnsi" w:eastAsiaTheme="minorEastAsia" w:hAnsiTheme="minorHAnsi"/>
            <w:sz w:val="22"/>
            <w:lang w:eastAsia="de-CH" w:bidi="ar-SA"/>
          </w:rPr>
          <w:tab/>
        </w:r>
        <w:r w:rsidRPr="00245D6D">
          <w:rPr>
            <w:rStyle w:val="Hyperlink"/>
          </w:rPr>
          <w:t>Browserkompatibilität</w:t>
        </w:r>
        <w:r>
          <w:rPr>
            <w:webHidden/>
          </w:rPr>
          <w:tab/>
        </w:r>
        <w:r>
          <w:rPr>
            <w:webHidden/>
          </w:rPr>
          <w:fldChar w:fldCharType="begin"/>
        </w:r>
        <w:r>
          <w:rPr>
            <w:webHidden/>
          </w:rPr>
          <w:instrText xml:space="preserve"> PAGEREF _Toc37235555 \h </w:instrText>
        </w:r>
        <w:r>
          <w:rPr>
            <w:webHidden/>
          </w:rPr>
        </w:r>
        <w:r>
          <w:rPr>
            <w:webHidden/>
          </w:rPr>
          <w:fldChar w:fldCharType="separate"/>
        </w:r>
        <w:r>
          <w:rPr>
            <w:webHidden/>
          </w:rPr>
          <w:t>10</w:t>
        </w:r>
        <w:r>
          <w:rPr>
            <w:webHidden/>
          </w:rPr>
          <w:fldChar w:fldCharType="end"/>
        </w:r>
      </w:hyperlink>
    </w:p>
    <w:p w14:paraId="3A050827" w14:textId="620F4D41" w:rsidR="006529C1" w:rsidRDefault="006529C1">
      <w:pPr>
        <w:pStyle w:val="Verzeichnis3"/>
        <w:rPr>
          <w:rFonts w:asciiTheme="minorHAnsi" w:eastAsiaTheme="minorEastAsia" w:hAnsiTheme="minorHAnsi"/>
          <w:sz w:val="22"/>
          <w:lang w:eastAsia="de-CH" w:bidi="ar-SA"/>
        </w:rPr>
      </w:pPr>
      <w:hyperlink w:anchor="_Toc37235556" w:history="1">
        <w:r w:rsidRPr="00245D6D">
          <w:rPr>
            <w:rStyle w:val="Hyperlink"/>
          </w:rPr>
          <w:t>1.9.3</w:t>
        </w:r>
        <w:r>
          <w:rPr>
            <w:rFonts w:asciiTheme="minorHAnsi" w:eastAsiaTheme="minorEastAsia" w:hAnsiTheme="minorHAnsi"/>
            <w:sz w:val="22"/>
            <w:lang w:eastAsia="de-CH" w:bidi="ar-SA"/>
          </w:rPr>
          <w:tab/>
        </w:r>
        <w:r w:rsidRPr="00245D6D">
          <w:rPr>
            <w:rStyle w:val="Hyperlink"/>
          </w:rPr>
          <w:t>Einhaltung Corporate Design</w:t>
        </w:r>
        <w:r>
          <w:rPr>
            <w:webHidden/>
          </w:rPr>
          <w:tab/>
        </w:r>
        <w:r>
          <w:rPr>
            <w:webHidden/>
          </w:rPr>
          <w:fldChar w:fldCharType="begin"/>
        </w:r>
        <w:r>
          <w:rPr>
            <w:webHidden/>
          </w:rPr>
          <w:instrText xml:space="preserve"> PAGEREF _Toc37235556 \h </w:instrText>
        </w:r>
        <w:r>
          <w:rPr>
            <w:webHidden/>
          </w:rPr>
        </w:r>
        <w:r>
          <w:rPr>
            <w:webHidden/>
          </w:rPr>
          <w:fldChar w:fldCharType="separate"/>
        </w:r>
        <w:r>
          <w:rPr>
            <w:webHidden/>
          </w:rPr>
          <w:t>10</w:t>
        </w:r>
        <w:r>
          <w:rPr>
            <w:webHidden/>
          </w:rPr>
          <w:fldChar w:fldCharType="end"/>
        </w:r>
      </w:hyperlink>
    </w:p>
    <w:p w14:paraId="6E1695BC" w14:textId="6A6DB162" w:rsidR="006529C1" w:rsidRDefault="006529C1">
      <w:pPr>
        <w:pStyle w:val="Verzeichnis3"/>
        <w:rPr>
          <w:rFonts w:asciiTheme="minorHAnsi" w:eastAsiaTheme="minorEastAsia" w:hAnsiTheme="minorHAnsi"/>
          <w:sz w:val="22"/>
          <w:lang w:eastAsia="de-CH" w:bidi="ar-SA"/>
        </w:rPr>
      </w:pPr>
      <w:hyperlink w:anchor="_Toc37235557" w:history="1">
        <w:r w:rsidRPr="00245D6D">
          <w:rPr>
            <w:rStyle w:val="Hyperlink"/>
          </w:rPr>
          <w:t>1.9.4</w:t>
        </w:r>
        <w:r>
          <w:rPr>
            <w:rFonts w:asciiTheme="minorHAnsi" w:eastAsiaTheme="minorEastAsia" w:hAnsiTheme="minorHAnsi"/>
            <w:sz w:val="22"/>
            <w:lang w:eastAsia="de-CH" w:bidi="ar-SA"/>
          </w:rPr>
          <w:tab/>
        </w:r>
        <w:r w:rsidRPr="00245D6D">
          <w:rPr>
            <w:rStyle w:val="Hyperlink"/>
          </w:rPr>
          <w:t>Codingstyle – Dokumentation</w:t>
        </w:r>
        <w:r>
          <w:rPr>
            <w:webHidden/>
          </w:rPr>
          <w:tab/>
        </w:r>
        <w:r>
          <w:rPr>
            <w:webHidden/>
          </w:rPr>
          <w:fldChar w:fldCharType="begin"/>
        </w:r>
        <w:r>
          <w:rPr>
            <w:webHidden/>
          </w:rPr>
          <w:instrText xml:space="preserve"> PAGEREF _Toc37235557 \h </w:instrText>
        </w:r>
        <w:r>
          <w:rPr>
            <w:webHidden/>
          </w:rPr>
        </w:r>
        <w:r>
          <w:rPr>
            <w:webHidden/>
          </w:rPr>
          <w:fldChar w:fldCharType="separate"/>
        </w:r>
        <w:r>
          <w:rPr>
            <w:webHidden/>
          </w:rPr>
          <w:t>11</w:t>
        </w:r>
        <w:r>
          <w:rPr>
            <w:webHidden/>
          </w:rPr>
          <w:fldChar w:fldCharType="end"/>
        </w:r>
      </w:hyperlink>
    </w:p>
    <w:p w14:paraId="737B37C4" w14:textId="548B6309" w:rsidR="006529C1" w:rsidRDefault="006529C1">
      <w:pPr>
        <w:pStyle w:val="Verzeichnis3"/>
        <w:rPr>
          <w:rFonts w:asciiTheme="minorHAnsi" w:eastAsiaTheme="minorEastAsia" w:hAnsiTheme="minorHAnsi"/>
          <w:sz w:val="22"/>
          <w:lang w:eastAsia="de-CH" w:bidi="ar-SA"/>
        </w:rPr>
      </w:pPr>
      <w:hyperlink w:anchor="_Toc37235558" w:history="1">
        <w:r w:rsidRPr="00245D6D">
          <w:rPr>
            <w:rStyle w:val="Hyperlink"/>
          </w:rPr>
          <w:t>1.9.5</w:t>
        </w:r>
        <w:r>
          <w:rPr>
            <w:rFonts w:asciiTheme="minorHAnsi" w:eastAsiaTheme="minorEastAsia" w:hAnsiTheme="minorHAnsi"/>
            <w:sz w:val="22"/>
            <w:lang w:eastAsia="de-CH" w:bidi="ar-SA"/>
          </w:rPr>
          <w:tab/>
        </w:r>
        <w:r w:rsidRPr="00245D6D">
          <w:rPr>
            <w:rStyle w:val="Hyperlink"/>
          </w:rPr>
          <w:t>Validierung Eingaben</w:t>
        </w:r>
        <w:r>
          <w:rPr>
            <w:webHidden/>
          </w:rPr>
          <w:tab/>
        </w:r>
        <w:r>
          <w:rPr>
            <w:webHidden/>
          </w:rPr>
          <w:fldChar w:fldCharType="begin"/>
        </w:r>
        <w:r>
          <w:rPr>
            <w:webHidden/>
          </w:rPr>
          <w:instrText xml:space="preserve"> PAGEREF _Toc37235558 \h </w:instrText>
        </w:r>
        <w:r>
          <w:rPr>
            <w:webHidden/>
          </w:rPr>
        </w:r>
        <w:r>
          <w:rPr>
            <w:webHidden/>
          </w:rPr>
          <w:fldChar w:fldCharType="separate"/>
        </w:r>
        <w:r>
          <w:rPr>
            <w:webHidden/>
          </w:rPr>
          <w:t>11</w:t>
        </w:r>
        <w:r>
          <w:rPr>
            <w:webHidden/>
          </w:rPr>
          <w:fldChar w:fldCharType="end"/>
        </w:r>
      </w:hyperlink>
    </w:p>
    <w:p w14:paraId="59175EC0" w14:textId="59DA1A58" w:rsidR="006529C1" w:rsidRDefault="006529C1">
      <w:pPr>
        <w:pStyle w:val="Verzeichnis3"/>
        <w:rPr>
          <w:rFonts w:asciiTheme="minorHAnsi" w:eastAsiaTheme="minorEastAsia" w:hAnsiTheme="minorHAnsi"/>
          <w:sz w:val="22"/>
          <w:lang w:eastAsia="de-CH" w:bidi="ar-SA"/>
        </w:rPr>
      </w:pPr>
      <w:hyperlink w:anchor="_Toc37235559" w:history="1">
        <w:r w:rsidRPr="00245D6D">
          <w:rPr>
            <w:rStyle w:val="Hyperlink"/>
          </w:rPr>
          <w:t>1.9.6</w:t>
        </w:r>
        <w:r>
          <w:rPr>
            <w:rFonts w:asciiTheme="minorHAnsi" w:eastAsiaTheme="minorEastAsia" w:hAnsiTheme="minorHAnsi"/>
            <w:sz w:val="22"/>
            <w:lang w:eastAsia="de-CH" w:bidi="ar-SA"/>
          </w:rPr>
          <w:tab/>
        </w:r>
        <w:r w:rsidRPr="00245D6D">
          <w:rPr>
            <w:rStyle w:val="Hyperlink"/>
          </w:rPr>
          <w:t>Anzeige der Luftqualitäts-Messwerte</w:t>
        </w:r>
        <w:r>
          <w:rPr>
            <w:webHidden/>
          </w:rPr>
          <w:tab/>
        </w:r>
        <w:r>
          <w:rPr>
            <w:webHidden/>
          </w:rPr>
          <w:fldChar w:fldCharType="begin"/>
        </w:r>
        <w:r>
          <w:rPr>
            <w:webHidden/>
          </w:rPr>
          <w:instrText xml:space="preserve"> PAGEREF _Toc37235559 \h </w:instrText>
        </w:r>
        <w:r>
          <w:rPr>
            <w:webHidden/>
          </w:rPr>
        </w:r>
        <w:r>
          <w:rPr>
            <w:webHidden/>
          </w:rPr>
          <w:fldChar w:fldCharType="separate"/>
        </w:r>
        <w:r>
          <w:rPr>
            <w:webHidden/>
          </w:rPr>
          <w:t>11</w:t>
        </w:r>
        <w:r>
          <w:rPr>
            <w:webHidden/>
          </w:rPr>
          <w:fldChar w:fldCharType="end"/>
        </w:r>
      </w:hyperlink>
    </w:p>
    <w:p w14:paraId="709AD206" w14:textId="68413AC4" w:rsidR="006529C1" w:rsidRDefault="006529C1">
      <w:pPr>
        <w:pStyle w:val="Verzeichnis3"/>
        <w:rPr>
          <w:rFonts w:asciiTheme="minorHAnsi" w:eastAsiaTheme="minorEastAsia" w:hAnsiTheme="minorHAnsi"/>
          <w:sz w:val="22"/>
          <w:lang w:eastAsia="de-CH" w:bidi="ar-SA"/>
        </w:rPr>
      </w:pPr>
      <w:hyperlink w:anchor="_Toc37235560" w:history="1">
        <w:r w:rsidRPr="00245D6D">
          <w:rPr>
            <w:rStyle w:val="Hyperlink"/>
          </w:rPr>
          <w:t>1.9.7</w:t>
        </w:r>
        <w:r>
          <w:rPr>
            <w:rFonts w:asciiTheme="minorHAnsi" w:eastAsiaTheme="minorEastAsia" w:hAnsiTheme="minorHAnsi"/>
            <w:sz w:val="22"/>
            <w:lang w:eastAsia="de-CH" w:bidi="ar-SA"/>
          </w:rPr>
          <w:tab/>
        </w:r>
        <w:r w:rsidRPr="00245D6D">
          <w:rPr>
            <w:rStyle w:val="Hyperlink"/>
          </w:rPr>
          <w:t>Grafische Darstellung der Messwerte</w:t>
        </w:r>
        <w:r>
          <w:rPr>
            <w:webHidden/>
          </w:rPr>
          <w:tab/>
        </w:r>
        <w:r>
          <w:rPr>
            <w:webHidden/>
          </w:rPr>
          <w:fldChar w:fldCharType="begin"/>
        </w:r>
        <w:r>
          <w:rPr>
            <w:webHidden/>
          </w:rPr>
          <w:instrText xml:space="preserve"> PAGEREF _Toc37235560 \h </w:instrText>
        </w:r>
        <w:r>
          <w:rPr>
            <w:webHidden/>
          </w:rPr>
        </w:r>
        <w:r>
          <w:rPr>
            <w:webHidden/>
          </w:rPr>
          <w:fldChar w:fldCharType="separate"/>
        </w:r>
        <w:r>
          <w:rPr>
            <w:webHidden/>
          </w:rPr>
          <w:t>12</w:t>
        </w:r>
        <w:r>
          <w:rPr>
            <w:webHidden/>
          </w:rPr>
          <w:fldChar w:fldCharType="end"/>
        </w:r>
      </w:hyperlink>
    </w:p>
    <w:p w14:paraId="7E782E0E" w14:textId="744003E9" w:rsidR="006529C1" w:rsidRDefault="006529C1">
      <w:pPr>
        <w:pStyle w:val="Verzeichnis1"/>
        <w:rPr>
          <w:rFonts w:asciiTheme="minorHAnsi" w:eastAsiaTheme="minorEastAsia" w:hAnsiTheme="minorHAnsi"/>
          <w:b w:val="0"/>
          <w:sz w:val="22"/>
          <w:lang w:eastAsia="de-CH" w:bidi="ar-SA"/>
        </w:rPr>
      </w:pPr>
      <w:hyperlink w:anchor="_Toc37235561" w:history="1">
        <w:r w:rsidRPr="00245D6D">
          <w:rPr>
            <w:rStyle w:val="Hyperlink"/>
          </w:rPr>
          <w:t>2</w:t>
        </w:r>
        <w:r>
          <w:rPr>
            <w:rFonts w:asciiTheme="minorHAnsi" w:eastAsiaTheme="minorEastAsia" w:hAnsiTheme="minorHAnsi"/>
            <w:b w:val="0"/>
            <w:sz w:val="22"/>
            <w:lang w:eastAsia="de-CH" w:bidi="ar-SA"/>
          </w:rPr>
          <w:tab/>
        </w:r>
        <w:r w:rsidRPr="00245D6D">
          <w:rPr>
            <w:rStyle w:val="Hyperlink"/>
          </w:rPr>
          <w:t>Projektaufbauorganisation</w:t>
        </w:r>
        <w:r>
          <w:rPr>
            <w:webHidden/>
          </w:rPr>
          <w:tab/>
        </w:r>
        <w:r>
          <w:rPr>
            <w:webHidden/>
          </w:rPr>
          <w:fldChar w:fldCharType="begin"/>
        </w:r>
        <w:r>
          <w:rPr>
            <w:webHidden/>
          </w:rPr>
          <w:instrText xml:space="preserve"> PAGEREF _Toc37235561 \h </w:instrText>
        </w:r>
        <w:r>
          <w:rPr>
            <w:webHidden/>
          </w:rPr>
        </w:r>
        <w:r>
          <w:rPr>
            <w:webHidden/>
          </w:rPr>
          <w:fldChar w:fldCharType="separate"/>
        </w:r>
        <w:r>
          <w:rPr>
            <w:webHidden/>
          </w:rPr>
          <w:t>12</w:t>
        </w:r>
        <w:r>
          <w:rPr>
            <w:webHidden/>
          </w:rPr>
          <w:fldChar w:fldCharType="end"/>
        </w:r>
      </w:hyperlink>
    </w:p>
    <w:p w14:paraId="638BD548" w14:textId="7F82465E" w:rsidR="006529C1" w:rsidRDefault="006529C1">
      <w:pPr>
        <w:pStyle w:val="Verzeichnis2"/>
        <w:rPr>
          <w:rFonts w:asciiTheme="minorHAnsi" w:eastAsiaTheme="minorEastAsia" w:hAnsiTheme="minorHAnsi"/>
          <w:sz w:val="22"/>
          <w:lang w:eastAsia="de-CH" w:bidi="ar-SA"/>
        </w:rPr>
      </w:pPr>
      <w:hyperlink w:anchor="_Toc37235562" w:history="1">
        <w:r w:rsidRPr="00245D6D">
          <w:rPr>
            <w:rStyle w:val="Hyperlink"/>
          </w:rPr>
          <w:t>2.1</w:t>
        </w:r>
        <w:r>
          <w:rPr>
            <w:rFonts w:asciiTheme="minorHAnsi" w:eastAsiaTheme="minorEastAsia" w:hAnsiTheme="minorHAnsi"/>
            <w:sz w:val="22"/>
            <w:lang w:eastAsia="de-CH" w:bidi="ar-SA"/>
          </w:rPr>
          <w:tab/>
        </w:r>
        <w:r w:rsidRPr="00245D6D">
          <w:rPr>
            <w:rStyle w:val="Hyperlink"/>
          </w:rPr>
          <w:t>Methode</w:t>
        </w:r>
        <w:r>
          <w:rPr>
            <w:webHidden/>
          </w:rPr>
          <w:tab/>
        </w:r>
        <w:r>
          <w:rPr>
            <w:webHidden/>
          </w:rPr>
          <w:fldChar w:fldCharType="begin"/>
        </w:r>
        <w:r>
          <w:rPr>
            <w:webHidden/>
          </w:rPr>
          <w:instrText xml:space="preserve"> PAGEREF _Toc37235562 \h </w:instrText>
        </w:r>
        <w:r>
          <w:rPr>
            <w:webHidden/>
          </w:rPr>
        </w:r>
        <w:r>
          <w:rPr>
            <w:webHidden/>
          </w:rPr>
          <w:fldChar w:fldCharType="separate"/>
        </w:r>
        <w:r>
          <w:rPr>
            <w:webHidden/>
          </w:rPr>
          <w:t>12</w:t>
        </w:r>
        <w:r>
          <w:rPr>
            <w:webHidden/>
          </w:rPr>
          <w:fldChar w:fldCharType="end"/>
        </w:r>
      </w:hyperlink>
    </w:p>
    <w:p w14:paraId="0682114A" w14:textId="4BC15499" w:rsidR="006529C1" w:rsidRDefault="006529C1">
      <w:pPr>
        <w:pStyle w:val="Verzeichnis2"/>
        <w:rPr>
          <w:rFonts w:asciiTheme="minorHAnsi" w:eastAsiaTheme="minorEastAsia" w:hAnsiTheme="minorHAnsi"/>
          <w:sz w:val="22"/>
          <w:lang w:eastAsia="de-CH" w:bidi="ar-SA"/>
        </w:rPr>
      </w:pPr>
      <w:hyperlink w:anchor="_Toc37235563" w:history="1">
        <w:r w:rsidRPr="00245D6D">
          <w:rPr>
            <w:rStyle w:val="Hyperlink"/>
          </w:rPr>
          <w:t>2.2</w:t>
        </w:r>
        <w:r>
          <w:rPr>
            <w:rFonts w:asciiTheme="minorHAnsi" w:eastAsiaTheme="minorEastAsia" w:hAnsiTheme="minorHAnsi"/>
            <w:sz w:val="22"/>
            <w:lang w:eastAsia="de-CH" w:bidi="ar-SA"/>
          </w:rPr>
          <w:tab/>
        </w:r>
        <w:r w:rsidRPr="00245D6D">
          <w:rPr>
            <w:rStyle w:val="Hyperlink"/>
          </w:rPr>
          <w:t>Auftraggeber</w:t>
        </w:r>
        <w:r>
          <w:rPr>
            <w:webHidden/>
          </w:rPr>
          <w:tab/>
        </w:r>
        <w:r>
          <w:rPr>
            <w:webHidden/>
          </w:rPr>
          <w:fldChar w:fldCharType="begin"/>
        </w:r>
        <w:r>
          <w:rPr>
            <w:webHidden/>
          </w:rPr>
          <w:instrText xml:space="preserve"> PAGEREF _Toc37235563 \h </w:instrText>
        </w:r>
        <w:r>
          <w:rPr>
            <w:webHidden/>
          </w:rPr>
        </w:r>
        <w:r>
          <w:rPr>
            <w:webHidden/>
          </w:rPr>
          <w:fldChar w:fldCharType="separate"/>
        </w:r>
        <w:r>
          <w:rPr>
            <w:webHidden/>
          </w:rPr>
          <w:t>12</w:t>
        </w:r>
        <w:r>
          <w:rPr>
            <w:webHidden/>
          </w:rPr>
          <w:fldChar w:fldCharType="end"/>
        </w:r>
      </w:hyperlink>
    </w:p>
    <w:p w14:paraId="46DDE719" w14:textId="21B2E4B2" w:rsidR="006529C1" w:rsidRDefault="006529C1">
      <w:pPr>
        <w:pStyle w:val="Verzeichnis2"/>
        <w:rPr>
          <w:rFonts w:asciiTheme="minorHAnsi" w:eastAsiaTheme="minorEastAsia" w:hAnsiTheme="minorHAnsi"/>
          <w:sz w:val="22"/>
          <w:lang w:eastAsia="de-CH" w:bidi="ar-SA"/>
        </w:rPr>
      </w:pPr>
      <w:hyperlink w:anchor="_Toc37235564" w:history="1">
        <w:r w:rsidRPr="00245D6D">
          <w:rPr>
            <w:rStyle w:val="Hyperlink"/>
          </w:rPr>
          <w:t>2.3</w:t>
        </w:r>
        <w:r>
          <w:rPr>
            <w:rFonts w:asciiTheme="minorHAnsi" w:eastAsiaTheme="minorEastAsia" w:hAnsiTheme="minorHAnsi"/>
            <w:sz w:val="22"/>
            <w:lang w:eastAsia="de-CH" w:bidi="ar-SA"/>
          </w:rPr>
          <w:tab/>
        </w:r>
        <w:r w:rsidRPr="00245D6D">
          <w:rPr>
            <w:rStyle w:val="Hyperlink"/>
          </w:rPr>
          <w:t>Beteiligte Personen</w:t>
        </w:r>
        <w:r>
          <w:rPr>
            <w:webHidden/>
          </w:rPr>
          <w:tab/>
        </w:r>
        <w:r>
          <w:rPr>
            <w:webHidden/>
          </w:rPr>
          <w:fldChar w:fldCharType="begin"/>
        </w:r>
        <w:r>
          <w:rPr>
            <w:webHidden/>
          </w:rPr>
          <w:instrText xml:space="preserve"> PAGEREF _Toc37235564 \h </w:instrText>
        </w:r>
        <w:r>
          <w:rPr>
            <w:webHidden/>
          </w:rPr>
        </w:r>
        <w:r>
          <w:rPr>
            <w:webHidden/>
          </w:rPr>
          <w:fldChar w:fldCharType="separate"/>
        </w:r>
        <w:r>
          <w:rPr>
            <w:webHidden/>
          </w:rPr>
          <w:t>12</w:t>
        </w:r>
        <w:r>
          <w:rPr>
            <w:webHidden/>
          </w:rPr>
          <w:fldChar w:fldCharType="end"/>
        </w:r>
      </w:hyperlink>
    </w:p>
    <w:p w14:paraId="49F79228" w14:textId="62E9095D" w:rsidR="006529C1" w:rsidRDefault="006529C1">
      <w:pPr>
        <w:pStyle w:val="Verzeichnis2"/>
        <w:rPr>
          <w:rFonts w:asciiTheme="minorHAnsi" w:eastAsiaTheme="minorEastAsia" w:hAnsiTheme="minorHAnsi"/>
          <w:sz w:val="22"/>
          <w:lang w:eastAsia="de-CH" w:bidi="ar-SA"/>
        </w:rPr>
      </w:pPr>
      <w:hyperlink w:anchor="_Toc37235565" w:history="1">
        <w:r w:rsidRPr="00245D6D">
          <w:rPr>
            <w:rStyle w:val="Hyperlink"/>
          </w:rPr>
          <w:t>2.4</w:t>
        </w:r>
        <w:r>
          <w:rPr>
            <w:rFonts w:asciiTheme="minorHAnsi" w:eastAsiaTheme="minorEastAsia" w:hAnsiTheme="minorHAnsi"/>
            <w:sz w:val="22"/>
            <w:lang w:eastAsia="de-CH" w:bidi="ar-SA"/>
          </w:rPr>
          <w:tab/>
        </w:r>
        <w:r w:rsidRPr="00245D6D">
          <w:rPr>
            <w:rStyle w:val="Hyperlink"/>
          </w:rPr>
          <w:t>Durchführungsort</w:t>
        </w:r>
        <w:r>
          <w:rPr>
            <w:webHidden/>
          </w:rPr>
          <w:tab/>
        </w:r>
        <w:r>
          <w:rPr>
            <w:webHidden/>
          </w:rPr>
          <w:fldChar w:fldCharType="begin"/>
        </w:r>
        <w:r>
          <w:rPr>
            <w:webHidden/>
          </w:rPr>
          <w:instrText xml:space="preserve"> PAGEREF _Toc37235565 \h </w:instrText>
        </w:r>
        <w:r>
          <w:rPr>
            <w:webHidden/>
          </w:rPr>
        </w:r>
        <w:r>
          <w:rPr>
            <w:webHidden/>
          </w:rPr>
          <w:fldChar w:fldCharType="separate"/>
        </w:r>
        <w:r>
          <w:rPr>
            <w:webHidden/>
          </w:rPr>
          <w:t>13</w:t>
        </w:r>
        <w:r>
          <w:rPr>
            <w:webHidden/>
          </w:rPr>
          <w:fldChar w:fldCharType="end"/>
        </w:r>
      </w:hyperlink>
    </w:p>
    <w:p w14:paraId="39AEEDD6" w14:textId="4A0B776F" w:rsidR="006529C1" w:rsidRDefault="006529C1">
      <w:pPr>
        <w:pStyle w:val="Verzeichnis1"/>
        <w:rPr>
          <w:rFonts w:asciiTheme="minorHAnsi" w:eastAsiaTheme="minorEastAsia" w:hAnsiTheme="minorHAnsi"/>
          <w:b w:val="0"/>
          <w:sz w:val="22"/>
          <w:lang w:eastAsia="de-CH" w:bidi="ar-SA"/>
        </w:rPr>
      </w:pPr>
      <w:hyperlink w:anchor="_Toc37235566" w:history="1">
        <w:r w:rsidRPr="00245D6D">
          <w:rPr>
            <w:rStyle w:val="Hyperlink"/>
          </w:rPr>
          <w:t>3</w:t>
        </w:r>
        <w:r>
          <w:rPr>
            <w:rFonts w:asciiTheme="minorHAnsi" w:eastAsiaTheme="minorEastAsia" w:hAnsiTheme="minorHAnsi"/>
            <w:b w:val="0"/>
            <w:sz w:val="22"/>
            <w:lang w:eastAsia="de-CH" w:bidi="ar-SA"/>
          </w:rPr>
          <w:tab/>
        </w:r>
        <w:r w:rsidRPr="00245D6D">
          <w:rPr>
            <w:rStyle w:val="Hyperlink"/>
          </w:rPr>
          <w:t>Deklaration der Vorkenntnisse</w:t>
        </w:r>
        <w:r>
          <w:rPr>
            <w:webHidden/>
          </w:rPr>
          <w:tab/>
        </w:r>
        <w:r>
          <w:rPr>
            <w:webHidden/>
          </w:rPr>
          <w:fldChar w:fldCharType="begin"/>
        </w:r>
        <w:r>
          <w:rPr>
            <w:webHidden/>
          </w:rPr>
          <w:instrText xml:space="preserve"> PAGEREF _Toc37235566 \h </w:instrText>
        </w:r>
        <w:r>
          <w:rPr>
            <w:webHidden/>
          </w:rPr>
        </w:r>
        <w:r>
          <w:rPr>
            <w:webHidden/>
          </w:rPr>
          <w:fldChar w:fldCharType="separate"/>
        </w:r>
        <w:r>
          <w:rPr>
            <w:webHidden/>
          </w:rPr>
          <w:t>13</w:t>
        </w:r>
        <w:r>
          <w:rPr>
            <w:webHidden/>
          </w:rPr>
          <w:fldChar w:fldCharType="end"/>
        </w:r>
      </w:hyperlink>
    </w:p>
    <w:p w14:paraId="06E6F467" w14:textId="0E0B3B35" w:rsidR="006529C1" w:rsidRDefault="006529C1">
      <w:pPr>
        <w:pStyle w:val="Verzeichnis1"/>
        <w:rPr>
          <w:rFonts w:asciiTheme="minorHAnsi" w:eastAsiaTheme="minorEastAsia" w:hAnsiTheme="minorHAnsi"/>
          <w:b w:val="0"/>
          <w:sz w:val="22"/>
          <w:lang w:eastAsia="de-CH" w:bidi="ar-SA"/>
        </w:rPr>
      </w:pPr>
      <w:hyperlink w:anchor="_Toc37235567" w:history="1">
        <w:r w:rsidRPr="00245D6D">
          <w:rPr>
            <w:rStyle w:val="Hyperlink"/>
          </w:rPr>
          <w:t>4</w:t>
        </w:r>
        <w:r>
          <w:rPr>
            <w:rFonts w:asciiTheme="minorHAnsi" w:eastAsiaTheme="minorEastAsia" w:hAnsiTheme="minorHAnsi"/>
            <w:b w:val="0"/>
            <w:sz w:val="22"/>
            <w:lang w:eastAsia="de-CH" w:bidi="ar-SA"/>
          </w:rPr>
          <w:tab/>
        </w:r>
        <w:r w:rsidRPr="00245D6D">
          <w:rPr>
            <w:rStyle w:val="Hyperlink"/>
          </w:rPr>
          <w:t>Deklaration der Vorarbeiten</w:t>
        </w:r>
        <w:r>
          <w:rPr>
            <w:webHidden/>
          </w:rPr>
          <w:tab/>
        </w:r>
        <w:r>
          <w:rPr>
            <w:webHidden/>
          </w:rPr>
          <w:fldChar w:fldCharType="begin"/>
        </w:r>
        <w:r>
          <w:rPr>
            <w:webHidden/>
          </w:rPr>
          <w:instrText xml:space="preserve"> PAGEREF _Toc37235567 \h </w:instrText>
        </w:r>
        <w:r>
          <w:rPr>
            <w:webHidden/>
          </w:rPr>
        </w:r>
        <w:r>
          <w:rPr>
            <w:webHidden/>
          </w:rPr>
          <w:fldChar w:fldCharType="separate"/>
        </w:r>
        <w:r>
          <w:rPr>
            <w:webHidden/>
          </w:rPr>
          <w:t>13</w:t>
        </w:r>
        <w:r>
          <w:rPr>
            <w:webHidden/>
          </w:rPr>
          <w:fldChar w:fldCharType="end"/>
        </w:r>
      </w:hyperlink>
    </w:p>
    <w:p w14:paraId="653AB5BC" w14:textId="66114625" w:rsidR="006529C1" w:rsidRDefault="006529C1">
      <w:pPr>
        <w:pStyle w:val="Verzeichnis1"/>
        <w:rPr>
          <w:rFonts w:asciiTheme="minorHAnsi" w:eastAsiaTheme="minorEastAsia" w:hAnsiTheme="minorHAnsi"/>
          <w:b w:val="0"/>
          <w:sz w:val="22"/>
          <w:lang w:eastAsia="de-CH" w:bidi="ar-SA"/>
        </w:rPr>
      </w:pPr>
      <w:hyperlink w:anchor="_Toc37235568" w:history="1">
        <w:r w:rsidRPr="00245D6D">
          <w:rPr>
            <w:rStyle w:val="Hyperlink"/>
          </w:rPr>
          <w:t>5</w:t>
        </w:r>
        <w:r>
          <w:rPr>
            <w:rFonts w:asciiTheme="minorHAnsi" w:eastAsiaTheme="minorEastAsia" w:hAnsiTheme="minorHAnsi"/>
            <w:b w:val="0"/>
            <w:sz w:val="22"/>
            <w:lang w:eastAsia="de-CH" w:bidi="ar-SA"/>
          </w:rPr>
          <w:tab/>
        </w:r>
        <w:r w:rsidRPr="00245D6D">
          <w:rPr>
            <w:rStyle w:val="Hyperlink"/>
          </w:rPr>
          <w:t>Deklaration der benützten Firmenstandards</w:t>
        </w:r>
        <w:r>
          <w:rPr>
            <w:webHidden/>
          </w:rPr>
          <w:tab/>
        </w:r>
        <w:r>
          <w:rPr>
            <w:webHidden/>
          </w:rPr>
          <w:fldChar w:fldCharType="begin"/>
        </w:r>
        <w:r>
          <w:rPr>
            <w:webHidden/>
          </w:rPr>
          <w:instrText xml:space="preserve"> PAGEREF _Toc37235568 \h </w:instrText>
        </w:r>
        <w:r>
          <w:rPr>
            <w:webHidden/>
          </w:rPr>
        </w:r>
        <w:r>
          <w:rPr>
            <w:webHidden/>
          </w:rPr>
          <w:fldChar w:fldCharType="separate"/>
        </w:r>
        <w:r>
          <w:rPr>
            <w:webHidden/>
          </w:rPr>
          <w:t>14</w:t>
        </w:r>
        <w:r>
          <w:rPr>
            <w:webHidden/>
          </w:rPr>
          <w:fldChar w:fldCharType="end"/>
        </w:r>
      </w:hyperlink>
    </w:p>
    <w:p w14:paraId="185ACE7B" w14:textId="4CDF4C24" w:rsidR="006529C1" w:rsidRDefault="006529C1">
      <w:pPr>
        <w:pStyle w:val="Verzeichnis1"/>
        <w:rPr>
          <w:rFonts w:asciiTheme="minorHAnsi" w:eastAsiaTheme="minorEastAsia" w:hAnsiTheme="minorHAnsi"/>
          <w:b w:val="0"/>
          <w:sz w:val="22"/>
          <w:lang w:eastAsia="de-CH" w:bidi="ar-SA"/>
        </w:rPr>
      </w:pPr>
      <w:hyperlink w:anchor="_Toc37235569" w:history="1">
        <w:r w:rsidRPr="00245D6D">
          <w:rPr>
            <w:rStyle w:val="Hyperlink"/>
          </w:rPr>
          <w:t>6</w:t>
        </w:r>
        <w:r>
          <w:rPr>
            <w:rFonts w:asciiTheme="minorHAnsi" w:eastAsiaTheme="minorEastAsia" w:hAnsiTheme="minorHAnsi"/>
            <w:b w:val="0"/>
            <w:sz w:val="22"/>
            <w:lang w:eastAsia="de-CH" w:bidi="ar-SA"/>
          </w:rPr>
          <w:tab/>
        </w:r>
        <w:r w:rsidRPr="00245D6D">
          <w:rPr>
            <w:rStyle w:val="Hyperlink"/>
          </w:rPr>
          <w:t>Zeitplan</w:t>
        </w:r>
        <w:r>
          <w:rPr>
            <w:webHidden/>
          </w:rPr>
          <w:tab/>
        </w:r>
        <w:r>
          <w:rPr>
            <w:webHidden/>
          </w:rPr>
          <w:fldChar w:fldCharType="begin"/>
        </w:r>
        <w:r>
          <w:rPr>
            <w:webHidden/>
          </w:rPr>
          <w:instrText xml:space="preserve"> PAGEREF _Toc37235569 \h </w:instrText>
        </w:r>
        <w:r>
          <w:rPr>
            <w:webHidden/>
          </w:rPr>
        </w:r>
        <w:r>
          <w:rPr>
            <w:webHidden/>
          </w:rPr>
          <w:fldChar w:fldCharType="separate"/>
        </w:r>
        <w:r>
          <w:rPr>
            <w:webHidden/>
          </w:rPr>
          <w:t>14</w:t>
        </w:r>
        <w:r>
          <w:rPr>
            <w:webHidden/>
          </w:rPr>
          <w:fldChar w:fldCharType="end"/>
        </w:r>
      </w:hyperlink>
    </w:p>
    <w:p w14:paraId="6EB00EB6" w14:textId="2361D2DF" w:rsidR="006529C1" w:rsidRDefault="006529C1">
      <w:pPr>
        <w:pStyle w:val="Verzeichnis2"/>
        <w:rPr>
          <w:rFonts w:asciiTheme="minorHAnsi" w:eastAsiaTheme="minorEastAsia" w:hAnsiTheme="minorHAnsi"/>
          <w:sz w:val="22"/>
          <w:lang w:eastAsia="de-CH" w:bidi="ar-SA"/>
        </w:rPr>
      </w:pPr>
      <w:hyperlink w:anchor="_Toc37235570" w:history="1">
        <w:r w:rsidRPr="00245D6D">
          <w:rPr>
            <w:rStyle w:val="Hyperlink"/>
          </w:rPr>
          <w:t>6.1</w:t>
        </w:r>
        <w:r>
          <w:rPr>
            <w:rFonts w:asciiTheme="minorHAnsi" w:eastAsiaTheme="minorEastAsia" w:hAnsiTheme="minorHAnsi"/>
            <w:sz w:val="22"/>
            <w:lang w:eastAsia="de-CH" w:bidi="ar-SA"/>
          </w:rPr>
          <w:tab/>
        </w:r>
        <w:r w:rsidRPr="00245D6D">
          <w:rPr>
            <w:rStyle w:val="Hyperlink"/>
          </w:rPr>
          <w:t>Bemerkungen</w:t>
        </w:r>
        <w:r>
          <w:rPr>
            <w:webHidden/>
          </w:rPr>
          <w:tab/>
        </w:r>
        <w:r>
          <w:rPr>
            <w:webHidden/>
          </w:rPr>
          <w:fldChar w:fldCharType="begin"/>
        </w:r>
        <w:r>
          <w:rPr>
            <w:webHidden/>
          </w:rPr>
          <w:instrText xml:space="preserve"> PAGEREF _Toc37235570 \h </w:instrText>
        </w:r>
        <w:r>
          <w:rPr>
            <w:webHidden/>
          </w:rPr>
        </w:r>
        <w:r>
          <w:rPr>
            <w:webHidden/>
          </w:rPr>
          <w:fldChar w:fldCharType="separate"/>
        </w:r>
        <w:r>
          <w:rPr>
            <w:webHidden/>
          </w:rPr>
          <w:t>14</w:t>
        </w:r>
        <w:r>
          <w:rPr>
            <w:webHidden/>
          </w:rPr>
          <w:fldChar w:fldCharType="end"/>
        </w:r>
      </w:hyperlink>
    </w:p>
    <w:p w14:paraId="733147A3" w14:textId="72DBDD6A" w:rsidR="006529C1" w:rsidRDefault="006529C1">
      <w:pPr>
        <w:pStyle w:val="Verzeichnis2"/>
        <w:rPr>
          <w:rFonts w:asciiTheme="minorHAnsi" w:eastAsiaTheme="minorEastAsia" w:hAnsiTheme="minorHAnsi"/>
          <w:sz w:val="22"/>
          <w:lang w:eastAsia="de-CH" w:bidi="ar-SA"/>
        </w:rPr>
      </w:pPr>
      <w:hyperlink w:anchor="_Toc37235571" w:history="1">
        <w:r w:rsidRPr="00245D6D">
          <w:rPr>
            <w:rStyle w:val="Hyperlink"/>
          </w:rPr>
          <w:t>6.2</w:t>
        </w:r>
        <w:r>
          <w:rPr>
            <w:rFonts w:asciiTheme="minorHAnsi" w:eastAsiaTheme="minorEastAsia" w:hAnsiTheme="minorHAnsi"/>
            <w:sz w:val="22"/>
            <w:lang w:eastAsia="de-CH" w:bidi="ar-SA"/>
          </w:rPr>
          <w:tab/>
        </w:r>
        <w:r w:rsidRPr="00245D6D">
          <w:rPr>
            <w:rStyle w:val="Hyperlink"/>
          </w:rPr>
          <w:t>Legende</w:t>
        </w:r>
        <w:r>
          <w:rPr>
            <w:webHidden/>
          </w:rPr>
          <w:tab/>
        </w:r>
        <w:r>
          <w:rPr>
            <w:webHidden/>
          </w:rPr>
          <w:fldChar w:fldCharType="begin"/>
        </w:r>
        <w:r>
          <w:rPr>
            <w:webHidden/>
          </w:rPr>
          <w:instrText xml:space="preserve"> PAGEREF _Toc37235571 \h </w:instrText>
        </w:r>
        <w:r>
          <w:rPr>
            <w:webHidden/>
          </w:rPr>
        </w:r>
        <w:r>
          <w:rPr>
            <w:webHidden/>
          </w:rPr>
          <w:fldChar w:fldCharType="separate"/>
        </w:r>
        <w:r>
          <w:rPr>
            <w:webHidden/>
          </w:rPr>
          <w:t>14</w:t>
        </w:r>
        <w:r>
          <w:rPr>
            <w:webHidden/>
          </w:rPr>
          <w:fldChar w:fldCharType="end"/>
        </w:r>
      </w:hyperlink>
    </w:p>
    <w:p w14:paraId="44962B3B" w14:textId="37F07CCB" w:rsidR="006529C1" w:rsidRDefault="006529C1">
      <w:pPr>
        <w:pStyle w:val="Verzeichnis2"/>
        <w:rPr>
          <w:rFonts w:asciiTheme="minorHAnsi" w:eastAsiaTheme="minorEastAsia" w:hAnsiTheme="minorHAnsi"/>
          <w:sz w:val="22"/>
          <w:lang w:eastAsia="de-CH" w:bidi="ar-SA"/>
        </w:rPr>
      </w:pPr>
      <w:hyperlink w:anchor="_Toc37235572" w:history="1">
        <w:r w:rsidRPr="00245D6D">
          <w:rPr>
            <w:rStyle w:val="Hyperlink"/>
          </w:rPr>
          <w:t>6.3</w:t>
        </w:r>
        <w:r>
          <w:rPr>
            <w:rFonts w:asciiTheme="minorHAnsi" w:eastAsiaTheme="minorEastAsia" w:hAnsiTheme="minorHAnsi"/>
            <w:sz w:val="22"/>
            <w:lang w:eastAsia="de-CH" w:bidi="ar-SA"/>
          </w:rPr>
          <w:tab/>
        </w:r>
        <w:r w:rsidRPr="00245D6D">
          <w:rPr>
            <w:rStyle w:val="Hyperlink"/>
          </w:rPr>
          <w:t>Meilensteine</w:t>
        </w:r>
        <w:r>
          <w:rPr>
            <w:webHidden/>
          </w:rPr>
          <w:tab/>
        </w:r>
        <w:r>
          <w:rPr>
            <w:webHidden/>
          </w:rPr>
          <w:fldChar w:fldCharType="begin"/>
        </w:r>
        <w:r>
          <w:rPr>
            <w:webHidden/>
          </w:rPr>
          <w:instrText xml:space="preserve"> PAGEREF _Toc37235572 \h </w:instrText>
        </w:r>
        <w:r>
          <w:rPr>
            <w:webHidden/>
          </w:rPr>
        </w:r>
        <w:r>
          <w:rPr>
            <w:webHidden/>
          </w:rPr>
          <w:fldChar w:fldCharType="separate"/>
        </w:r>
        <w:r>
          <w:rPr>
            <w:webHidden/>
          </w:rPr>
          <w:t>14</w:t>
        </w:r>
        <w:r>
          <w:rPr>
            <w:webHidden/>
          </w:rPr>
          <w:fldChar w:fldCharType="end"/>
        </w:r>
      </w:hyperlink>
    </w:p>
    <w:p w14:paraId="50054961" w14:textId="3171130F" w:rsidR="006529C1" w:rsidRDefault="006529C1">
      <w:pPr>
        <w:pStyle w:val="Verzeichnis1"/>
        <w:rPr>
          <w:rFonts w:asciiTheme="minorHAnsi" w:eastAsiaTheme="minorEastAsia" w:hAnsiTheme="minorHAnsi"/>
          <w:b w:val="0"/>
          <w:sz w:val="22"/>
          <w:lang w:eastAsia="de-CH" w:bidi="ar-SA"/>
        </w:rPr>
      </w:pPr>
      <w:hyperlink w:anchor="_Toc37235573" w:history="1">
        <w:r w:rsidRPr="00245D6D">
          <w:rPr>
            <w:rStyle w:val="Hyperlink"/>
          </w:rPr>
          <w:t>7</w:t>
        </w:r>
        <w:r>
          <w:rPr>
            <w:rFonts w:asciiTheme="minorHAnsi" w:eastAsiaTheme="minorEastAsia" w:hAnsiTheme="minorHAnsi"/>
            <w:b w:val="0"/>
            <w:sz w:val="22"/>
            <w:lang w:eastAsia="de-CH" w:bidi="ar-SA"/>
          </w:rPr>
          <w:tab/>
        </w:r>
        <w:r w:rsidRPr="00245D6D">
          <w:rPr>
            <w:rStyle w:val="Hyperlink"/>
          </w:rPr>
          <w:t>Organisation der Arbeitsergebnisse</w:t>
        </w:r>
        <w:r>
          <w:rPr>
            <w:webHidden/>
          </w:rPr>
          <w:tab/>
        </w:r>
        <w:r>
          <w:rPr>
            <w:webHidden/>
          </w:rPr>
          <w:fldChar w:fldCharType="begin"/>
        </w:r>
        <w:r>
          <w:rPr>
            <w:webHidden/>
          </w:rPr>
          <w:instrText xml:space="preserve"> PAGEREF _Toc37235573 \h </w:instrText>
        </w:r>
        <w:r>
          <w:rPr>
            <w:webHidden/>
          </w:rPr>
        </w:r>
        <w:r>
          <w:rPr>
            <w:webHidden/>
          </w:rPr>
          <w:fldChar w:fldCharType="separate"/>
        </w:r>
        <w:r>
          <w:rPr>
            <w:webHidden/>
          </w:rPr>
          <w:t>16</w:t>
        </w:r>
        <w:r>
          <w:rPr>
            <w:webHidden/>
          </w:rPr>
          <w:fldChar w:fldCharType="end"/>
        </w:r>
      </w:hyperlink>
    </w:p>
    <w:p w14:paraId="75DCEAFF" w14:textId="5F26BD8E" w:rsidR="006529C1" w:rsidRDefault="006529C1">
      <w:pPr>
        <w:pStyle w:val="Verzeichnis1"/>
        <w:rPr>
          <w:rFonts w:asciiTheme="minorHAnsi" w:eastAsiaTheme="minorEastAsia" w:hAnsiTheme="minorHAnsi"/>
          <w:b w:val="0"/>
          <w:sz w:val="22"/>
          <w:lang w:eastAsia="de-CH" w:bidi="ar-SA"/>
        </w:rPr>
      </w:pPr>
      <w:hyperlink w:anchor="_Toc37235574" w:history="1">
        <w:r w:rsidRPr="00245D6D">
          <w:rPr>
            <w:rStyle w:val="Hyperlink"/>
          </w:rPr>
          <w:t>8</w:t>
        </w:r>
        <w:r>
          <w:rPr>
            <w:rFonts w:asciiTheme="minorHAnsi" w:eastAsiaTheme="minorEastAsia" w:hAnsiTheme="minorHAnsi"/>
            <w:b w:val="0"/>
            <w:sz w:val="22"/>
            <w:lang w:eastAsia="de-CH" w:bidi="ar-SA"/>
          </w:rPr>
          <w:tab/>
        </w:r>
        <w:r w:rsidRPr="00245D6D">
          <w:rPr>
            <w:rStyle w:val="Hyperlink"/>
          </w:rPr>
          <w:t>Management Summary</w:t>
        </w:r>
        <w:r>
          <w:rPr>
            <w:webHidden/>
          </w:rPr>
          <w:tab/>
        </w:r>
        <w:r>
          <w:rPr>
            <w:webHidden/>
          </w:rPr>
          <w:fldChar w:fldCharType="begin"/>
        </w:r>
        <w:r>
          <w:rPr>
            <w:webHidden/>
          </w:rPr>
          <w:instrText xml:space="preserve"> PAGEREF _Toc37235574 \h </w:instrText>
        </w:r>
        <w:r>
          <w:rPr>
            <w:webHidden/>
          </w:rPr>
        </w:r>
        <w:r>
          <w:rPr>
            <w:webHidden/>
          </w:rPr>
          <w:fldChar w:fldCharType="separate"/>
        </w:r>
        <w:r>
          <w:rPr>
            <w:webHidden/>
          </w:rPr>
          <w:t>16</w:t>
        </w:r>
        <w:r>
          <w:rPr>
            <w:webHidden/>
          </w:rPr>
          <w:fldChar w:fldCharType="end"/>
        </w:r>
      </w:hyperlink>
    </w:p>
    <w:p w14:paraId="373033E5" w14:textId="53B108AA" w:rsidR="006529C1" w:rsidRDefault="006529C1">
      <w:pPr>
        <w:pStyle w:val="Verzeichnis2"/>
        <w:rPr>
          <w:rFonts w:asciiTheme="minorHAnsi" w:eastAsiaTheme="minorEastAsia" w:hAnsiTheme="minorHAnsi"/>
          <w:sz w:val="22"/>
          <w:lang w:eastAsia="de-CH" w:bidi="ar-SA"/>
        </w:rPr>
      </w:pPr>
      <w:hyperlink w:anchor="_Toc37235575" w:history="1">
        <w:r w:rsidRPr="00245D6D">
          <w:rPr>
            <w:rStyle w:val="Hyperlink"/>
          </w:rPr>
          <w:t>8.1</w:t>
        </w:r>
        <w:r>
          <w:rPr>
            <w:rFonts w:asciiTheme="minorHAnsi" w:eastAsiaTheme="minorEastAsia" w:hAnsiTheme="minorHAnsi"/>
            <w:sz w:val="22"/>
            <w:lang w:eastAsia="de-CH" w:bidi="ar-SA"/>
          </w:rPr>
          <w:tab/>
        </w:r>
        <w:r w:rsidRPr="00245D6D">
          <w:rPr>
            <w:rStyle w:val="Hyperlink"/>
          </w:rPr>
          <w:t>Ausgangslage</w:t>
        </w:r>
        <w:r>
          <w:rPr>
            <w:webHidden/>
          </w:rPr>
          <w:tab/>
        </w:r>
        <w:r>
          <w:rPr>
            <w:webHidden/>
          </w:rPr>
          <w:fldChar w:fldCharType="begin"/>
        </w:r>
        <w:r>
          <w:rPr>
            <w:webHidden/>
          </w:rPr>
          <w:instrText xml:space="preserve"> PAGEREF _Toc37235575 \h </w:instrText>
        </w:r>
        <w:r>
          <w:rPr>
            <w:webHidden/>
          </w:rPr>
        </w:r>
        <w:r>
          <w:rPr>
            <w:webHidden/>
          </w:rPr>
          <w:fldChar w:fldCharType="separate"/>
        </w:r>
        <w:r>
          <w:rPr>
            <w:webHidden/>
          </w:rPr>
          <w:t>16</w:t>
        </w:r>
        <w:r>
          <w:rPr>
            <w:webHidden/>
          </w:rPr>
          <w:fldChar w:fldCharType="end"/>
        </w:r>
      </w:hyperlink>
    </w:p>
    <w:p w14:paraId="4F43AA63" w14:textId="4A1B2D5B" w:rsidR="006529C1" w:rsidRDefault="006529C1">
      <w:pPr>
        <w:pStyle w:val="Verzeichnis2"/>
        <w:rPr>
          <w:rFonts w:asciiTheme="minorHAnsi" w:eastAsiaTheme="minorEastAsia" w:hAnsiTheme="minorHAnsi"/>
          <w:sz w:val="22"/>
          <w:lang w:eastAsia="de-CH" w:bidi="ar-SA"/>
        </w:rPr>
      </w:pPr>
      <w:hyperlink w:anchor="_Toc37235576" w:history="1">
        <w:r w:rsidRPr="00245D6D">
          <w:rPr>
            <w:rStyle w:val="Hyperlink"/>
          </w:rPr>
          <w:t>8.2</w:t>
        </w:r>
        <w:r>
          <w:rPr>
            <w:rFonts w:asciiTheme="minorHAnsi" w:eastAsiaTheme="minorEastAsia" w:hAnsiTheme="minorHAnsi"/>
            <w:sz w:val="22"/>
            <w:lang w:eastAsia="de-CH" w:bidi="ar-SA"/>
          </w:rPr>
          <w:tab/>
        </w:r>
        <w:r w:rsidRPr="00245D6D">
          <w:rPr>
            <w:rStyle w:val="Hyperlink"/>
          </w:rPr>
          <w:t>Vorgehen</w:t>
        </w:r>
        <w:r>
          <w:rPr>
            <w:webHidden/>
          </w:rPr>
          <w:tab/>
        </w:r>
        <w:r>
          <w:rPr>
            <w:webHidden/>
          </w:rPr>
          <w:fldChar w:fldCharType="begin"/>
        </w:r>
        <w:r>
          <w:rPr>
            <w:webHidden/>
          </w:rPr>
          <w:instrText xml:space="preserve"> PAGEREF _Toc37235576 \h </w:instrText>
        </w:r>
        <w:r>
          <w:rPr>
            <w:webHidden/>
          </w:rPr>
        </w:r>
        <w:r>
          <w:rPr>
            <w:webHidden/>
          </w:rPr>
          <w:fldChar w:fldCharType="separate"/>
        </w:r>
        <w:r>
          <w:rPr>
            <w:webHidden/>
          </w:rPr>
          <w:t>16</w:t>
        </w:r>
        <w:r>
          <w:rPr>
            <w:webHidden/>
          </w:rPr>
          <w:fldChar w:fldCharType="end"/>
        </w:r>
      </w:hyperlink>
    </w:p>
    <w:p w14:paraId="71EC7BC4" w14:textId="11B48135" w:rsidR="006529C1" w:rsidRDefault="006529C1">
      <w:pPr>
        <w:pStyle w:val="Verzeichnis2"/>
        <w:rPr>
          <w:rFonts w:asciiTheme="minorHAnsi" w:eastAsiaTheme="minorEastAsia" w:hAnsiTheme="minorHAnsi"/>
          <w:sz w:val="22"/>
          <w:lang w:eastAsia="de-CH" w:bidi="ar-SA"/>
        </w:rPr>
      </w:pPr>
      <w:hyperlink w:anchor="_Toc37235577" w:history="1">
        <w:r w:rsidRPr="00245D6D">
          <w:rPr>
            <w:rStyle w:val="Hyperlink"/>
          </w:rPr>
          <w:t>8.3</w:t>
        </w:r>
        <w:r>
          <w:rPr>
            <w:rFonts w:asciiTheme="minorHAnsi" w:eastAsiaTheme="minorEastAsia" w:hAnsiTheme="minorHAnsi"/>
            <w:sz w:val="22"/>
            <w:lang w:eastAsia="de-CH" w:bidi="ar-SA"/>
          </w:rPr>
          <w:tab/>
        </w:r>
        <w:r w:rsidRPr="00245D6D">
          <w:rPr>
            <w:rStyle w:val="Hyperlink"/>
          </w:rPr>
          <w:t>Ergebnis</w:t>
        </w:r>
        <w:r>
          <w:rPr>
            <w:webHidden/>
          </w:rPr>
          <w:tab/>
        </w:r>
        <w:r>
          <w:rPr>
            <w:webHidden/>
          </w:rPr>
          <w:fldChar w:fldCharType="begin"/>
        </w:r>
        <w:r>
          <w:rPr>
            <w:webHidden/>
          </w:rPr>
          <w:instrText xml:space="preserve"> PAGEREF _Toc37235577 \h </w:instrText>
        </w:r>
        <w:r>
          <w:rPr>
            <w:webHidden/>
          </w:rPr>
        </w:r>
        <w:r>
          <w:rPr>
            <w:webHidden/>
          </w:rPr>
          <w:fldChar w:fldCharType="separate"/>
        </w:r>
        <w:r>
          <w:rPr>
            <w:webHidden/>
          </w:rPr>
          <w:t>16</w:t>
        </w:r>
        <w:r>
          <w:rPr>
            <w:webHidden/>
          </w:rPr>
          <w:fldChar w:fldCharType="end"/>
        </w:r>
      </w:hyperlink>
    </w:p>
    <w:p w14:paraId="18550C4F" w14:textId="27BCA9F7" w:rsidR="006529C1" w:rsidRDefault="006529C1">
      <w:pPr>
        <w:pStyle w:val="Verzeichnis1"/>
        <w:rPr>
          <w:rFonts w:asciiTheme="minorHAnsi" w:eastAsiaTheme="minorEastAsia" w:hAnsiTheme="minorHAnsi"/>
          <w:b w:val="0"/>
          <w:sz w:val="22"/>
          <w:lang w:eastAsia="de-CH" w:bidi="ar-SA"/>
        </w:rPr>
      </w:pPr>
      <w:hyperlink w:anchor="_Toc37235578" w:history="1">
        <w:r w:rsidRPr="00245D6D">
          <w:rPr>
            <w:rStyle w:val="Hyperlink"/>
          </w:rPr>
          <w:t>9</w:t>
        </w:r>
        <w:r>
          <w:rPr>
            <w:rFonts w:asciiTheme="minorHAnsi" w:eastAsiaTheme="minorEastAsia" w:hAnsiTheme="minorHAnsi"/>
            <w:b w:val="0"/>
            <w:sz w:val="22"/>
            <w:lang w:eastAsia="de-CH" w:bidi="ar-SA"/>
          </w:rPr>
          <w:tab/>
        </w:r>
        <w:r w:rsidRPr="00245D6D">
          <w:rPr>
            <w:rStyle w:val="Hyperlink"/>
          </w:rPr>
          <w:t>Informieren</w:t>
        </w:r>
        <w:r>
          <w:rPr>
            <w:webHidden/>
          </w:rPr>
          <w:tab/>
        </w:r>
        <w:r>
          <w:rPr>
            <w:webHidden/>
          </w:rPr>
          <w:fldChar w:fldCharType="begin"/>
        </w:r>
        <w:r>
          <w:rPr>
            <w:webHidden/>
          </w:rPr>
          <w:instrText xml:space="preserve"> PAGEREF _Toc37235578 \h </w:instrText>
        </w:r>
        <w:r>
          <w:rPr>
            <w:webHidden/>
          </w:rPr>
        </w:r>
        <w:r>
          <w:rPr>
            <w:webHidden/>
          </w:rPr>
          <w:fldChar w:fldCharType="separate"/>
        </w:r>
        <w:r>
          <w:rPr>
            <w:webHidden/>
          </w:rPr>
          <w:t>17</w:t>
        </w:r>
        <w:r>
          <w:rPr>
            <w:webHidden/>
          </w:rPr>
          <w:fldChar w:fldCharType="end"/>
        </w:r>
      </w:hyperlink>
    </w:p>
    <w:p w14:paraId="11C60127" w14:textId="049E18BB" w:rsidR="006529C1" w:rsidRDefault="006529C1">
      <w:pPr>
        <w:pStyle w:val="Verzeichnis2"/>
        <w:rPr>
          <w:rFonts w:asciiTheme="minorHAnsi" w:eastAsiaTheme="minorEastAsia" w:hAnsiTheme="minorHAnsi"/>
          <w:sz w:val="22"/>
          <w:lang w:eastAsia="de-CH" w:bidi="ar-SA"/>
        </w:rPr>
      </w:pPr>
      <w:hyperlink w:anchor="_Toc37235579" w:history="1">
        <w:r w:rsidRPr="00245D6D">
          <w:rPr>
            <w:rStyle w:val="Hyperlink"/>
          </w:rPr>
          <w:t>9.1</w:t>
        </w:r>
        <w:r>
          <w:rPr>
            <w:rFonts w:asciiTheme="minorHAnsi" w:eastAsiaTheme="minorEastAsia" w:hAnsiTheme="minorHAnsi"/>
            <w:sz w:val="22"/>
            <w:lang w:eastAsia="de-CH" w:bidi="ar-SA"/>
          </w:rPr>
          <w:tab/>
        </w:r>
        <w:r w:rsidRPr="00245D6D">
          <w:rPr>
            <w:rStyle w:val="Hyperlink"/>
          </w:rPr>
          <w:t>Ziel</w:t>
        </w:r>
        <w:r>
          <w:rPr>
            <w:webHidden/>
          </w:rPr>
          <w:tab/>
        </w:r>
        <w:r>
          <w:rPr>
            <w:webHidden/>
          </w:rPr>
          <w:fldChar w:fldCharType="begin"/>
        </w:r>
        <w:r>
          <w:rPr>
            <w:webHidden/>
          </w:rPr>
          <w:instrText xml:space="preserve"> PAGEREF _Toc37235579 \h </w:instrText>
        </w:r>
        <w:r>
          <w:rPr>
            <w:webHidden/>
          </w:rPr>
        </w:r>
        <w:r>
          <w:rPr>
            <w:webHidden/>
          </w:rPr>
          <w:fldChar w:fldCharType="separate"/>
        </w:r>
        <w:r>
          <w:rPr>
            <w:webHidden/>
          </w:rPr>
          <w:t>17</w:t>
        </w:r>
        <w:r>
          <w:rPr>
            <w:webHidden/>
          </w:rPr>
          <w:fldChar w:fldCharType="end"/>
        </w:r>
      </w:hyperlink>
    </w:p>
    <w:p w14:paraId="7426EF76" w14:textId="6910DEA1" w:rsidR="006529C1" w:rsidRDefault="006529C1">
      <w:pPr>
        <w:pStyle w:val="Verzeichnis2"/>
        <w:rPr>
          <w:rFonts w:asciiTheme="minorHAnsi" w:eastAsiaTheme="minorEastAsia" w:hAnsiTheme="minorHAnsi"/>
          <w:sz w:val="22"/>
          <w:lang w:eastAsia="de-CH" w:bidi="ar-SA"/>
        </w:rPr>
      </w:pPr>
      <w:hyperlink w:anchor="_Toc37235580" w:history="1">
        <w:r w:rsidRPr="00245D6D">
          <w:rPr>
            <w:rStyle w:val="Hyperlink"/>
          </w:rPr>
          <w:t>9.2</w:t>
        </w:r>
        <w:r>
          <w:rPr>
            <w:rFonts w:asciiTheme="minorHAnsi" w:eastAsiaTheme="minorEastAsia" w:hAnsiTheme="minorHAnsi"/>
            <w:sz w:val="22"/>
            <w:lang w:eastAsia="de-CH" w:bidi="ar-SA"/>
          </w:rPr>
          <w:tab/>
        </w:r>
        <w:r w:rsidRPr="00245D6D">
          <w:rPr>
            <w:rStyle w:val="Hyperlink"/>
          </w:rPr>
          <w:t>Absicht</w:t>
        </w:r>
        <w:r>
          <w:rPr>
            <w:webHidden/>
          </w:rPr>
          <w:tab/>
        </w:r>
        <w:r>
          <w:rPr>
            <w:webHidden/>
          </w:rPr>
          <w:fldChar w:fldCharType="begin"/>
        </w:r>
        <w:r>
          <w:rPr>
            <w:webHidden/>
          </w:rPr>
          <w:instrText xml:space="preserve"> PAGEREF _Toc37235580 \h </w:instrText>
        </w:r>
        <w:r>
          <w:rPr>
            <w:webHidden/>
          </w:rPr>
        </w:r>
        <w:r>
          <w:rPr>
            <w:webHidden/>
          </w:rPr>
          <w:fldChar w:fldCharType="separate"/>
        </w:r>
        <w:r>
          <w:rPr>
            <w:webHidden/>
          </w:rPr>
          <w:t>17</w:t>
        </w:r>
        <w:r>
          <w:rPr>
            <w:webHidden/>
          </w:rPr>
          <w:fldChar w:fldCharType="end"/>
        </w:r>
      </w:hyperlink>
    </w:p>
    <w:p w14:paraId="14BD67D9" w14:textId="6ED429A2" w:rsidR="006529C1" w:rsidRDefault="006529C1">
      <w:pPr>
        <w:pStyle w:val="Verzeichnis2"/>
        <w:rPr>
          <w:rFonts w:asciiTheme="minorHAnsi" w:eastAsiaTheme="minorEastAsia" w:hAnsiTheme="minorHAnsi"/>
          <w:sz w:val="22"/>
          <w:lang w:eastAsia="de-CH" w:bidi="ar-SA"/>
        </w:rPr>
      </w:pPr>
      <w:hyperlink w:anchor="_Toc37235581" w:history="1">
        <w:r w:rsidRPr="00245D6D">
          <w:rPr>
            <w:rStyle w:val="Hyperlink"/>
          </w:rPr>
          <w:t>9.3</w:t>
        </w:r>
        <w:r>
          <w:rPr>
            <w:rFonts w:asciiTheme="minorHAnsi" w:eastAsiaTheme="minorEastAsia" w:hAnsiTheme="minorHAnsi"/>
            <w:sz w:val="22"/>
            <w:lang w:eastAsia="de-CH" w:bidi="ar-SA"/>
          </w:rPr>
          <w:tab/>
        </w:r>
        <w:r w:rsidRPr="00245D6D">
          <w:rPr>
            <w:rStyle w:val="Hyperlink"/>
          </w:rPr>
          <w:t>Anforderungen</w:t>
        </w:r>
        <w:r>
          <w:rPr>
            <w:webHidden/>
          </w:rPr>
          <w:tab/>
        </w:r>
        <w:r>
          <w:rPr>
            <w:webHidden/>
          </w:rPr>
          <w:fldChar w:fldCharType="begin"/>
        </w:r>
        <w:r>
          <w:rPr>
            <w:webHidden/>
          </w:rPr>
          <w:instrText xml:space="preserve"> PAGEREF _Toc37235581 \h </w:instrText>
        </w:r>
        <w:r>
          <w:rPr>
            <w:webHidden/>
          </w:rPr>
        </w:r>
        <w:r>
          <w:rPr>
            <w:webHidden/>
          </w:rPr>
          <w:fldChar w:fldCharType="separate"/>
        </w:r>
        <w:r>
          <w:rPr>
            <w:webHidden/>
          </w:rPr>
          <w:t>17</w:t>
        </w:r>
        <w:r>
          <w:rPr>
            <w:webHidden/>
          </w:rPr>
          <w:fldChar w:fldCharType="end"/>
        </w:r>
      </w:hyperlink>
    </w:p>
    <w:p w14:paraId="4145AB8D" w14:textId="2EC41672" w:rsidR="006529C1" w:rsidRDefault="006529C1">
      <w:pPr>
        <w:pStyle w:val="Verzeichnis2"/>
        <w:rPr>
          <w:rFonts w:asciiTheme="minorHAnsi" w:eastAsiaTheme="minorEastAsia" w:hAnsiTheme="minorHAnsi"/>
          <w:sz w:val="22"/>
          <w:lang w:eastAsia="de-CH" w:bidi="ar-SA"/>
        </w:rPr>
      </w:pPr>
      <w:hyperlink w:anchor="_Toc37235582" w:history="1">
        <w:r w:rsidRPr="00245D6D">
          <w:rPr>
            <w:rStyle w:val="Hyperlink"/>
          </w:rPr>
          <w:t>9.4</w:t>
        </w:r>
        <w:r>
          <w:rPr>
            <w:rFonts w:asciiTheme="minorHAnsi" w:eastAsiaTheme="minorEastAsia" w:hAnsiTheme="minorHAnsi"/>
            <w:sz w:val="22"/>
            <w:lang w:eastAsia="de-CH" w:bidi="ar-SA"/>
          </w:rPr>
          <w:tab/>
        </w:r>
        <w:r w:rsidRPr="00245D6D">
          <w:rPr>
            <w:rStyle w:val="Hyperlink"/>
          </w:rPr>
          <w:t>Ressourcen</w:t>
        </w:r>
        <w:r>
          <w:rPr>
            <w:webHidden/>
          </w:rPr>
          <w:tab/>
        </w:r>
        <w:r>
          <w:rPr>
            <w:webHidden/>
          </w:rPr>
          <w:fldChar w:fldCharType="begin"/>
        </w:r>
        <w:r>
          <w:rPr>
            <w:webHidden/>
          </w:rPr>
          <w:instrText xml:space="preserve"> PAGEREF _Toc37235582 \h </w:instrText>
        </w:r>
        <w:r>
          <w:rPr>
            <w:webHidden/>
          </w:rPr>
        </w:r>
        <w:r>
          <w:rPr>
            <w:webHidden/>
          </w:rPr>
          <w:fldChar w:fldCharType="separate"/>
        </w:r>
        <w:r>
          <w:rPr>
            <w:webHidden/>
          </w:rPr>
          <w:t>17</w:t>
        </w:r>
        <w:r>
          <w:rPr>
            <w:webHidden/>
          </w:rPr>
          <w:fldChar w:fldCharType="end"/>
        </w:r>
      </w:hyperlink>
    </w:p>
    <w:p w14:paraId="28D31126" w14:textId="01AFE5F8" w:rsidR="006529C1" w:rsidRDefault="006529C1">
      <w:pPr>
        <w:pStyle w:val="Verzeichnis2"/>
        <w:rPr>
          <w:rFonts w:asciiTheme="minorHAnsi" w:eastAsiaTheme="minorEastAsia" w:hAnsiTheme="minorHAnsi"/>
          <w:sz w:val="22"/>
          <w:lang w:eastAsia="de-CH" w:bidi="ar-SA"/>
        </w:rPr>
      </w:pPr>
      <w:hyperlink w:anchor="_Toc37235583" w:history="1">
        <w:r w:rsidRPr="00245D6D">
          <w:rPr>
            <w:rStyle w:val="Hyperlink"/>
          </w:rPr>
          <w:t>9.5</w:t>
        </w:r>
        <w:r>
          <w:rPr>
            <w:rFonts w:asciiTheme="minorHAnsi" w:eastAsiaTheme="minorEastAsia" w:hAnsiTheme="minorHAnsi"/>
            <w:sz w:val="22"/>
            <w:lang w:eastAsia="de-CH" w:bidi="ar-SA"/>
          </w:rPr>
          <w:tab/>
        </w:r>
        <w:r w:rsidRPr="00245D6D">
          <w:rPr>
            <w:rStyle w:val="Hyperlink"/>
          </w:rPr>
          <w:t>Deadline</w:t>
        </w:r>
        <w:r>
          <w:rPr>
            <w:webHidden/>
          </w:rPr>
          <w:tab/>
        </w:r>
        <w:r>
          <w:rPr>
            <w:webHidden/>
          </w:rPr>
          <w:fldChar w:fldCharType="begin"/>
        </w:r>
        <w:r>
          <w:rPr>
            <w:webHidden/>
          </w:rPr>
          <w:instrText xml:space="preserve"> PAGEREF _Toc37235583 \h </w:instrText>
        </w:r>
        <w:r>
          <w:rPr>
            <w:webHidden/>
          </w:rPr>
        </w:r>
        <w:r>
          <w:rPr>
            <w:webHidden/>
          </w:rPr>
          <w:fldChar w:fldCharType="separate"/>
        </w:r>
        <w:r>
          <w:rPr>
            <w:webHidden/>
          </w:rPr>
          <w:t>17</w:t>
        </w:r>
        <w:r>
          <w:rPr>
            <w:webHidden/>
          </w:rPr>
          <w:fldChar w:fldCharType="end"/>
        </w:r>
      </w:hyperlink>
    </w:p>
    <w:p w14:paraId="444598E0" w14:textId="7D60E2A2" w:rsidR="006529C1" w:rsidRDefault="006529C1">
      <w:pPr>
        <w:pStyle w:val="Verzeichnis2"/>
        <w:rPr>
          <w:rFonts w:asciiTheme="minorHAnsi" w:eastAsiaTheme="minorEastAsia" w:hAnsiTheme="minorHAnsi"/>
          <w:sz w:val="22"/>
          <w:lang w:eastAsia="de-CH" w:bidi="ar-SA"/>
        </w:rPr>
      </w:pPr>
      <w:hyperlink w:anchor="_Toc37235584" w:history="1">
        <w:r w:rsidRPr="00245D6D">
          <w:rPr>
            <w:rStyle w:val="Hyperlink"/>
          </w:rPr>
          <w:t>9.6</w:t>
        </w:r>
        <w:r>
          <w:rPr>
            <w:rFonts w:asciiTheme="minorHAnsi" w:eastAsiaTheme="minorEastAsia" w:hAnsiTheme="minorHAnsi"/>
            <w:sz w:val="22"/>
            <w:lang w:eastAsia="de-CH" w:bidi="ar-SA"/>
          </w:rPr>
          <w:tab/>
        </w:r>
        <w:r w:rsidRPr="00245D6D">
          <w:rPr>
            <w:rStyle w:val="Hyperlink"/>
          </w:rPr>
          <w:t>Herausforderungen</w:t>
        </w:r>
        <w:r>
          <w:rPr>
            <w:webHidden/>
          </w:rPr>
          <w:tab/>
        </w:r>
        <w:r>
          <w:rPr>
            <w:webHidden/>
          </w:rPr>
          <w:fldChar w:fldCharType="begin"/>
        </w:r>
        <w:r>
          <w:rPr>
            <w:webHidden/>
          </w:rPr>
          <w:instrText xml:space="preserve"> PAGEREF _Toc37235584 \h </w:instrText>
        </w:r>
        <w:r>
          <w:rPr>
            <w:webHidden/>
          </w:rPr>
        </w:r>
        <w:r>
          <w:rPr>
            <w:webHidden/>
          </w:rPr>
          <w:fldChar w:fldCharType="separate"/>
        </w:r>
        <w:r>
          <w:rPr>
            <w:webHidden/>
          </w:rPr>
          <w:t>17</w:t>
        </w:r>
        <w:r>
          <w:rPr>
            <w:webHidden/>
          </w:rPr>
          <w:fldChar w:fldCharType="end"/>
        </w:r>
      </w:hyperlink>
    </w:p>
    <w:p w14:paraId="3D069A73" w14:textId="4C5D0331" w:rsidR="006529C1" w:rsidRDefault="006529C1">
      <w:pPr>
        <w:pStyle w:val="Verzeichnis3"/>
        <w:rPr>
          <w:rFonts w:asciiTheme="minorHAnsi" w:eastAsiaTheme="minorEastAsia" w:hAnsiTheme="minorHAnsi"/>
          <w:sz w:val="22"/>
          <w:lang w:eastAsia="de-CH" w:bidi="ar-SA"/>
        </w:rPr>
      </w:pPr>
      <w:hyperlink w:anchor="_Toc37235585" w:history="1">
        <w:r w:rsidRPr="00245D6D">
          <w:rPr>
            <w:rStyle w:val="Hyperlink"/>
          </w:rPr>
          <w:t>9.6.1</w:t>
        </w:r>
        <w:r>
          <w:rPr>
            <w:rFonts w:asciiTheme="minorHAnsi" w:eastAsiaTheme="minorEastAsia" w:hAnsiTheme="minorHAnsi"/>
            <w:sz w:val="22"/>
            <w:lang w:eastAsia="de-CH" w:bidi="ar-SA"/>
          </w:rPr>
          <w:tab/>
        </w:r>
        <w:r w:rsidRPr="00245D6D">
          <w:rPr>
            <w:rStyle w:val="Hyperlink"/>
          </w:rPr>
          <w:t>JavaScript Diagramme</w:t>
        </w:r>
        <w:r>
          <w:rPr>
            <w:webHidden/>
          </w:rPr>
          <w:tab/>
        </w:r>
        <w:r>
          <w:rPr>
            <w:webHidden/>
          </w:rPr>
          <w:fldChar w:fldCharType="begin"/>
        </w:r>
        <w:r>
          <w:rPr>
            <w:webHidden/>
          </w:rPr>
          <w:instrText xml:space="preserve"> PAGEREF _Toc37235585 \h </w:instrText>
        </w:r>
        <w:r>
          <w:rPr>
            <w:webHidden/>
          </w:rPr>
        </w:r>
        <w:r>
          <w:rPr>
            <w:webHidden/>
          </w:rPr>
          <w:fldChar w:fldCharType="separate"/>
        </w:r>
        <w:r>
          <w:rPr>
            <w:webHidden/>
          </w:rPr>
          <w:t>17</w:t>
        </w:r>
        <w:r>
          <w:rPr>
            <w:webHidden/>
          </w:rPr>
          <w:fldChar w:fldCharType="end"/>
        </w:r>
      </w:hyperlink>
    </w:p>
    <w:p w14:paraId="415FF5C9" w14:textId="4BB801C9" w:rsidR="006529C1" w:rsidRDefault="006529C1">
      <w:pPr>
        <w:pStyle w:val="Verzeichnis3"/>
        <w:rPr>
          <w:rFonts w:asciiTheme="minorHAnsi" w:eastAsiaTheme="minorEastAsia" w:hAnsiTheme="minorHAnsi"/>
          <w:sz w:val="22"/>
          <w:lang w:eastAsia="de-CH" w:bidi="ar-SA"/>
        </w:rPr>
      </w:pPr>
      <w:hyperlink w:anchor="_Toc37235586" w:history="1">
        <w:r w:rsidRPr="00245D6D">
          <w:rPr>
            <w:rStyle w:val="Hyperlink"/>
          </w:rPr>
          <w:t>9.6.2</w:t>
        </w:r>
        <w:r>
          <w:rPr>
            <w:rFonts w:asciiTheme="minorHAnsi" w:eastAsiaTheme="minorEastAsia" w:hAnsiTheme="minorHAnsi"/>
            <w:sz w:val="22"/>
            <w:lang w:eastAsia="de-CH" w:bidi="ar-SA"/>
          </w:rPr>
          <w:tab/>
        </w:r>
        <w:r w:rsidRPr="00245D6D">
          <w:rPr>
            <w:rStyle w:val="Hyperlink"/>
          </w:rPr>
          <w:t>Sensor Wert Beobachter</w:t>
        </w:r>
        <w:r>
          <w:rPr>
            <w:webHidden/>
          </w:rPr>
          <w:tab/>
        </w:r>
        <w:r>
          <w:rPr>
            <w:webHidden/>
          </w:rPr>
          <w:fldChar w:fldCharType="begin"/>
        </w:r>
        <w:r>
          <w:rPr>
            <w:webHidden/>
          </w:rPr>
          <w:instrText xml:space="preserve"> PAGEREF _Toc37235586 \h </w:instrText>
        </w:r>
        <w:r>
          <w:rPr>
            <w:webHidden/>
          </w:rPr>
        </w:r>
        <w:r>
          <w:rPr>
            <w:webHidden/>
          </w:rPr>
          <w:fldChar w:fldCharType="separate"/>
        </w:r>
        <w:r>
          <w:rPr>
            <w:webHidden/>
          </w:rPr>
          <w:t>19</w:t>
        </w:r>
        <w:r>
          <w:rPr>
            <w:webHidden/>
          </w:rPr>
          <w:fldChar w:fldCharType="end"/>
        </w:r>
      </w:hyperlink>
    </w:p>
    <w:p w14:paraId="1964E8DA" w14:textId="582CEF7F" w:rsidR="006529C1" w:rsidRDefault="006529C1">
      <w:pPr>
        <w:pStyle w:val="Verzeichnis3"/>
        <w:rPr>
          <w:rFonts w:asciiTheme="minorHAnsi" w:eastAsiaTheme="minorEastAsia" w:hAnsiTheme="minorHAnsi"/>
          <w:sz w:val="22"/>
          <w:lang w:eastAsia="de-CH" w:bidi="ar-SA"/>
        </w:rPr>
      </w:pPr>
      <w:hyperlink w:anchor="_Toc37235587" w:history="1">
        <w:r w:rsidRPr="00245D6D">
          <w:rPr>
            <w:rStyle w:val="Hyperlink"/>
          </w:rPr>
          <w:t>9.6.3</w:t>
        </w:r>
        <w:r>
          <w:rPr>
            <w:rFonts w:asciiTheme="minorHAnsi" w:eastAsiaTheme="minorEastAsia" w:hAnsiTheme="minorHAnsi"/>
            <w:sz w:val="22"/>
            <w:lang w:eastAsia="de-CH" w:bidi="ar-SA"/>
          </w:rPr>
          <w:tab/>
        </w:r>
        <w:r w:rsidRPr="00245D6D">
          <w:rPr>
            <w:rStyle w:val="Hyperlink"/>
          </w:rPr>
          <w:t>Responsive Design</w:t>
        </w:r>
        <w:r>
          <w:rPr>
            <w:webHidden/>
          </w:rPr>
          <w:tab/>
        </w:r>
        <w:r>
          <w:rPr>
            <w:webHidden/>
          </w:rPr>
          <w:fldChar w:fldCharType="begin"/>
        </w:r>
        <w:r>
          <w:rPr>
            <w:webHidden/>
          </w:rPr>
          <w:instrText xml:space="preserve"> PAGEREF _Toc37235587 \h </w:instrText>
        </w:r>
        <w:r>
          <w:rPr>
            <w:webHidden/>
          </w:rPr>
        </w:r>
        <w:r>
          <w:rPr>
            <w:webHidden/>
          </w:rPr>
          <w:fldChar w:fldCharType="separate"/>
        </w:r>
        <w:r>
          <w:rPr>
            <w:webHidden/>
          </w:rPr>
          <w:t>19</w:t>
        </w:r>
        <w:r>
          <w:rPr>
            <w:webHidden/>
          </w:rPr>
          <w:fldChar w:fldCharType="end"/>
        </w:r>
      </w:hyperlink>
    </w:p>
    <w:p w14:paraId="4F45BBF3" w14:textId="59891B8C" w:rsidR="006529C1" w:rsidRDefault="006529C1">
      <w:pPr>
        <w:pStyle w:val="Verzeichnis3"/>
        <w:rPr>
          <w:rFonts w:asciiTheme="minorHAnsi" w:eastAsiaTheme="minorEastAsia" w:hAnsiTheme="minorHAnsi"/>
          <w:sz w:val="22"/>
          <w:lang w:eastAsia="de-CH" w:bidi="ar-SA"/>
        </w:rPr>
      </w:pPr>
      <w:hyperlink w:anchor="_Toc37235588" w:history="1">
        <w:r w:rsidRPr="00245D6D">
          <w:rPr>
            <w:rStyle w:val="Hyperlink"/>
          </w:rPr>
          <w:t>9.6.4</w:t>
        </w:r>
        <w:r>
          <w:rPr>
            <w:rFonts w:asciiTheme="minorHAnsi" w:eastAsiaTheme="minorEastAsia" w:hAnsiTheme="minorHAnsi"/>
            <w:sz w:val="22"/>
            <w:lang w:eastAsia="de-CH" w:bidi="ar-SA"/>
          </w:rPr>
          <w:tab/>
        </w:r>
        <w:r w:rsidRPr="00245D6D">
          <w:rPr>
            <w:rStyle w:val="Hyperlink"/>
          </w:rPr>
          <w:t>Sphinx Dokumentation</w:t>
        </w:r>
        <w:r>
          <w:rPr>
            <w:webHidden/>
          </w:rPr>
          <w:tab/>
        </w:r>
        <w:r>
          <w:rPr>
            <w:webHidden/>
          </w:rPr>
          <w:fldChar w:fldCharType="begin"/>
        </w:r>
        <w:r>
          <w:rPr>
            <w:webHidden/>
          </w:rPr>
          <w:instrText xml:space="preserve"> PAGEREF _Toc37235588 \h </w:instrText>
        </w:r>
        <w:r>
          <w:rPr>
            <w:webHidden/>
          </w:rPr>
        </w:r>
        <w:r>
          <w:rPr>
            <w:webHidden/>
          </w:rPr>
          <w:fldChar w:fldCharType="separate"/>
        </w:r>
        <w:r>
          <w:rPr>
            <w:webHidden/>
          </w:rPr>
          <w:t>20</w:t>
        </w:r>
        <w:r>
          <w:rPr>
            <w:webHidden/>
          </w:rPr>
          <w:fldChar w:fldCharType="end"/>
        </w:r>
      </w:hyperlink>
    </w:p>
    <w:p w14:paraId="4148416E" w14:textId="60BF36FE" w:rsidR="006529C1" w:rsidRDefault="006529C1">
      <w:pPr>
        <w:pStyle w:val="Verzeichnis3"/>
        <w:rPr>
          <w:rFonts w:asciiTheme="minorHAnsi" w:eastAsiaTheme="minorEastAsia" w:hAnsiTheme="minorHAnsi"/>
          <w:sz w:val="22"/>
          <w:lang w:eastAsia="de-CH" w:bidi="ar-SA"/>
        </w:rPr>
      </w:pPr>
      <w:hyperlink w:anchor="_Toc37235589" w:history="1">
        <w:r w:rsidRPr="00245D6D">
          <w:rPr>
            <w:rStyle w:val="Hyperlink"/>
          </w:rPr>
          <w:t>9.6.5</w:t>
        </w:r>
        <w:r>
          <w:rPr>
            <w:rFonts w:asciiTheme="minorHAnsi" w:eastAsiaTheme="minorEastAsia" w:hAnsiTheme="minorHAnsi"/>
            <w:sz w:val="22"/>
            <w:lang w:eastAsia="de-CH" w:bidi="ar-SA"/>
          </w:rPr>
          <w:tab/>
        </w:r>
        <w:r w:rsidRPr="00245D6D">
          <w:rPr>
            <w:rStyle w:val="Hyperlink"/>
          </w:rPr>
          <w:t>HTML Präprozessor</w:t>
        </w:r>
        <w:r>
          <w:rPr>
            <w:webHidden/>
          </w:rPr>
          <w:tab/>
        </w:r>
        <w:r>
          <w:rPr>
            <w:webHidden/>
          </w:rPr>
          <w:fldChar w:fldCharType="begin"/>
        </w:r>
        <w:r>
          <w:rPr>
            <w:webHidden/>
          </w:rPr>
          <w:instrText xml:space="preserve"> PAGEREF _Toc37235589 \h </w:instrText>
        </w:r>
        <w:r>
          <w:rPr>
            <w:webHidden/>
          </w:rPr>
        </w:r>
        <w:r>
          <w:rPr>
            <w:webHidden/>
          </w:rPr>
          <w:fldChar w:fldCharType="separate"/>
        </w:r>
        <w:r>
          <w:rPr>
            <w:webHidden/>
          </w:rPr>
          <w:t>20</w:t>
        </w:r>
        <w:r>
          <w:rPr>
            <w:webHidden/>
          </w:rPr>
          <w:fldChar w:fldCharType="end"/>
        </w:r>
      </w:hyperlink>
    </w:p>
    <w:p w14:paraId="0C02DEDF" w14:textId="1109AD2E" w:rsidR="006529C1" w:rsidRDefault="006529C1">
      <w:pPr>
        <w:pStyle w:val="Verzeichnis3"/>
        <w:rPr>
          <w:rFonts w:asciiTheme="minorHAnsi" w:eastAsiaTheme="minorEastAsia" w:hAnsiTheme="minorHAnsi"/>
          <w:sz w:val="22"/>
          <w:lang w:eastAsia="de-CH" w:bidi="ar-SA"/>
        </w:rPr>
      </w:pPr>
      <w:hyperlink w:anchor="_Toc37235590" w:history="1">
        <w:r w:rsidRPr="00245D6D">
          <w:rPr>
            <w:rStyle w:val="Hyperlink"/>
          </w:rPr>
          <w:t>9.6.6</w:t>
        </w:r>
        <w:r>
          <w:rPr>
            <w:rFonts w:asciiTheme="minorHAnsi" w:eastAsiaTheme="minorEastAsia" w:hAnsiTheme="minorHAnsi"/>
            <w:sz w:val="22"/>
            <w:lang w:eastAsia="de-CH" w:bidi="ar-SA"/>
          </w:rPr>
          <w:tab/>
        </w:r>
        <w:r w:rsidRPr="00245D6D">
          <w:rPr>
            <w:rStyle w:val="Hyperlink"/>
          </w:rPr>
          <w:t>Tür Schaltungssensor Wert</w:t>
        </w:r>
        <w:r>
          <w:rPr>
            <w:webHidden/>
          </w:rPr>
          <w:tab/>
        </w:r>
        <w:r>
          <w:rPr>
            <w:webHidden/>
          </w:rPr>
          <w:fldChar w:fldCharType="begin"/>
        </w:r>
        <w:r>
          <w:rPr>
            <w:webHidden/>
          </w:rPr>
          <w:instrText xml:space="preserve"> PAGEREF _Toc37235590 \h </w:instrText>
        </w:r>
        <w:r>
          <w:rPr>
            <w:webHidden/>
          </w:rPr>
        </w:r>
        <w:r>
          <w:rPr>
            <w:webHidden/>
          </w:rPr>
          <w:fldChar w:fldCharType="separate"/>
        </w:r>
        <w:r>
          <w:rPr>
            <w:webHidden/>
          </w:rPr>
          <w:t>20</w:t>
        </w:r>
        <w:r>
          <w:rPr>
            <w:webHidden/>
          </w:rPr>
          <w:fldChar w:fldCharType="end"/>
        </w:r>
      </w:hyperlink>
    </w:p>
    <w:p w14:paraId="652CD68B" w14:textId="013E0D05" w:rsidR="006529C1" w:rsidRDefault="006529C1">
      <w:pPr>
        <w:pStyle w:val="Verzeichnis1"/>
        <w:rPr>
          <w:rFonts w:asciiTheme="minorHAnsi" w:eastAsiaTheme="minorEastAsia" w:hAnsiTheme="minorHAnsi"/>
          <w:b w:val="0"/>
          <w:sz w:val="22"/>
          <w:lang w:eastAsia="de-CH" w:bidi="ar-SA"/>
        </w:rPr>
      </w:pPr>
      <w:hyperlink w:anchor="_Toc37235591" w:history="1">
        <w:r w:rsidRPr="00245D6D">
          <w:rPr>
            <w:rStyle w:val="Hyperlink"/>
          </w:rPr>
          <w:t>10</w:t>
        </w:r>
        <w:r>
          <w:rPr>
            <w:rFonts w:asciiTheme="minorHAnsi" w:eastAsiaTheme="minorEastAsia" w:hAnsiTheme="minorHAnsi"/>
            <w:b w:val="0"/>
            <w:sz w:val="22"/>
            <w:lang w:eastAsia="de-CH" w:bidi="ar-SA"/>
          </w:rPr>
          <w:tab/>
        </w:r>
        <w:r w:rsidRPr="00245D6D">
          <w:rPr>
            <w:rStyle w:val="Hyperlink"/>
          </w:rPr>
          <w:t>Planen</w:t>
        </w:r>
        <w:r>
          <w:rPr>
            <w:webHidden/>
          </w:rPr>
          <w:tab/>
        </w:r>
        <w:r>
          <w:rPr>
            <w:webHidden/>
          </w:rPr>
          <w:fldChar w:fldCharType="begin"/>
        </w:r>
        <w:r>
          <w:rPr>
            <w:webHidden/>
          </w:rPr>
          <w:instrText xml:space="preserve"> PAGEREF _Toc37235591 \h </w:instrText>
        </w:r>
        <w:r>
          <w:rPr>
            <w:webHidden/>
          </w:rPr>
        </w:r>
        <w:r>
          <w:rPr>
            <w:webHidden/>
          </w:rPr>
          <w:fldChar w:fldCharType="separate"/>
        </w:r>
        <w:r>
          <w:rPr>
            <w:webHidden/>
          </w:rPr>
          <w:t>22</w:t>
        </w:r>
        <w:r>
          <w:rPr>
            <w:webHidden/>
          </w:rPr>
          <w:fldChar w:fldCharType="end"/>
        </w:r>
      </w:hyperlink>
    </w:p>
    <w:p w14:paraId="042F81EB" w14:textId="164298B4" w:rsidR="006529C1" w:rsidRDefault="006529C1">
      <w:pPr>
        <w:pStyle w:val="Verzeichnis2"/>
        <w:rPr>
          <w:rFonts w:asciiTheme="minorHAnsi" w:eastAsiaTheme="minorEastAsia" w:hAnsiTheme="minorHAnsi"/>
          <w:sz w:val="22"/>
          <w:lang w:eastAsia="de-CH" w:bidi="ar-SA"/>
        </w:rPr>
      </w:pPr>
      <w:hyperlink w:anchor="_Toc37235592" w:history="1">
        <w:r w:rsidRPr="00245D6D">
          <w:rPr>
            <w:rStyle w:val="Hyperlink"/>
          </w:rPr>
          <w:t>10.1</w:t>
        </w:r>
        <w:r>
          <w:rPr>
            <w:rFonts w:asciiTheme="minorHAnsi" w:eastAsiaTheme="minorEastAsia" w:hAnsiTheme="minorHAnsi"/>
            <w:sz w:val="22"/>
            <w:lang w:eastAsia="de-CH" w:bidi="ar-SA"/>
          </w:rPr>
          <w:tab/>
        </w:r>
        <w:r w:rsidRPr="00245D6D">
          <w:rPr>
            <w:rStyle w:val="Hyperlink"/>
          </w:rPr>
          <w:t>Use Case</w:t>
        </w:r>
        <w:r>
          <w:rPr>
            <w:webHidden/>
          </w:rPr>
          <w:tab/>
        </w:r>
        <w:r>
          <w:rPr>
            <w:webHidden/>
          </w:rPr>
          <w:fldChar w:fldCharType="begin"/>
        </w:r>
        <w:r>
          <w:rPr>
            <w:webHidden/>
          </w:rPr>
          <w:instrText xml:space="preserve"> PAGEREF _Toc37235592 \h </w:instrText>
        </w:r>
        <w:r>
          <w:rPr>
            <w:webHidden/>
          </w:rPr>
        </w:r>
        <w:r>
          <w:rPr>
            <w:webHidden/>
          </w:rPr>
          <w:fldChar w:fldCharType="separate"/>
        </w:r>
        <w:r>
          <w:rPr>
            <w:webHidden/>
          </w:rPr>
          <w:t>22</w:t>
        </w:r>
        <w:r>
          <w:rPr>
            <w:webHidden/>
          </w:rPr>
          <w:fldChar w:fldCharType="end"/>
        </w:r>
      </w:hyperlink>
    </w:p>
    <w:p w14:paraId="2D97CBAB" w14:textId="27FAD92D" w:rsidR="006529C1" w:rsidRDefault="006529C1">
      <w:pPr>
        <w:pStyle w:val="Verzeichnis2"/>
        <w:rPr>
          <w:rFonts w:asciiTheme="minorHAnsi" w:eastAsiaTheme="minorEastAsia" w:hAnsiTheme="minorHAnsi"/>
          <w:sz w:val="22"/>
          <w:lang w:eastAsia="de-CH" w:bidi="ar-SA"/>
        </w:rPr>
      </w:pPr>
      <w:hyperlink w:anchor="_Toc37235593" w:history="1">
        <w:r w:rsidRPr="00245D6D">
          <w:rPr>
            <w:rStyle w:val="Hyperlink"/>
          </w:rPr>
          <w:t>10.2</w:t>
        </w:r>
        <w:r>
          <w:rPr>
            <w:rFonts w:asciiTheme="minorHAnsi" w:eastAsiaTheme="minorEastAsia" w:hAnsiTheme="minorHAnsi"/>
            <w:sz w:val="22"/>
            <w:lang w:eastAsia="de-CH" w:bidi="ar-SA"/>
          </w:rPr>
          <w:tab/>
        </w:r>
        <w:r w:rsidRPr="00245D6D">
          <w:rPr>
            <w:rStyle w:val="Hyperlink"/>
          </w:rPr>
          <w:t>System</w:t>
        </w:r>
        <w:r>
          <w:rPr>
            <w:webHidden/>
          </w:rPr>
          <w:tab/>
        </w:r>
        <w:r>
          <w:rPr>
            <w:webHidden/>
          </w:rPr>
          <w:fldChar w:fldCharType="begin"/>
        </w:r>
        <w:r>
          <w:rPr>
            <w:webHidden/>
          </w:rPr>
          <w:instrText xml:space="preserve"> PAGEREF _Toc37235593 \h </w:instrText>
        </w:r>
        <w:r>
          <w:rPr>
            <w:webHidden/>
          </w:rPr>
        </w:r>
        <w:r>
          <w:rPr>
            <w:webHidden/>
          </w:rPr>
          <w:fldChar w:fldCharType="separate"/>
        </w:r>
        <w:r>
          <w:rPr>
            <w:webHidden/>
          </w:rPr>
          <w:t>22</w:t>
        </w:r>
        <w:r>
          <w:rPr>
            <w:webHidden/>
          </w:rPr>
          <w:fldChar w:fldCharType="end"/>
        </w:r>
      </w:hyperlink>
    </w:p>
    <w:p w14:paraId="336D3AE9" w14:textId="7180FE79" w:rsidR="006529C1" w:rsidRDefault="006529C1">
      <w:pPr>
        <w:pStyle w:val="Verzeichnis3"/>
        <w:rPr>
          <w:rFonts w:asciiTheme="minorHAnsi" w:eastAsiaTheme="minorEastAsia" w:hAnsiTheme="minorHAnsi"/>
          <w:sz w:val="22"/>
          <w:lang w:eastAsia="de-CH" w:bidi="ar-SA"/>
        </w:rPr>
      </w:pPr>
      <w:hyperlink w:anchor="_Toc37235594" w:history="1">
        <w:r w:rsidRPr="00245D6D">
          <w:rPr>
            <w:rStyle w:val="Hyperlink"/>
          </w:rPr>
          <w:t>10.2.1</w:t>
        </w:r>
        <w:r>
          <w:rPr>
            <w:rFonts w:asciiTheme="minorHAnsi" w:eastAsiaTheme="minorEastAsia" w:hAnsiTheme="minorHAnsi"/>
            <w:sz w:val="22"/>
            <w:lang w:eastAsia="de-CH" w:bidi="ar-SA"/>
          </w:rPr>
          <w:tab/>
        </w:r>
        <w:r w:rsidRPr="00245D6D">
          <w:rPr>
            <w:rStyle w:val="Hyperlink"/>
          </w:rPr>
          <w:t>Allgemein</w:t>
        </w:r>
        <w:r>
          <w:rPr>
            <w:webHidden/>
          </w:rPr>
          <w:tab/>
        </w:r>
        <w:r>
          <w:rPr>
            <w:webHidden/>
          </w:rPr>
          <w:fldChar w:fldCharType="begin"/>
        </w:r>
        <w:r>
          <w:rPr>
            <w:webHidden/>
          </w:rPr>
          <w:instrText xml:space="preserve"> PAGEREF _Toc37235594 \h </w:instrText>
        </w:r>
        <w:r>
          <w:rPr>
            <w:webHidden/>
          </w:rPr>
        </w:r>
        <w:r>
          <w:rPr>
            <w:webHidden/>
          </w:rPr>
          <w:fldChar w:fldCharType="separate"/>
        </w:r>
        <w:r>
          <w:rPr>
            <w:webHidden/>
          </w:rPr>
          <w:t>22</w:t>
        </w:r>
        <w:r>
          <w:rPr>
            <w:webHidden/>
          </w:rPr>
          <w:fldChar w:fldCharType="end"/>
        </w:r>
      </w:hyperlink>
    </w:p>
    <w:p w14:paraId="0079C3AE" w14:textId="771219D6" w:rsidR="006529C1" w:rsidRDefault="006529C1">
      <w:pPr>
        <w:pStyle w:val="Verzeichnis3"/>
        <w:rPr>
          <w:rFonts w:asciiTheme="minorHAnsi" w:eastAsiaTheme="minorEastAsia" w:hAnsiTheme="minorHAnsi"/>
          <w:sz w:val="22"/>
          <w:lang w:eastAsia="de-CH" w:bidi="ar-SA"/>
        </w:rPr>
      </w:pPr>
      <w:hyperlink w:anchor="_Toc37235595" w:history="1">
        <w:r w:rsidRPr="00245D6D">
          <w:rPr>
            <w:rStyle w:val="Hyperlink"/>
          </w:rPr>
          <w:t>10.2.2</w:t>
        </w:r>
        <w:r>
          <w:rPr>
            <w:rFonts w:asciiTheme="minorHAnsi" w:eastAsiaTheme="minorEastAsia" w:hAnsiTheme="minorHAnsi"/>
            <w:sz w:val="22"/>
            <w:lang w:eastAsia="de-CH" w:bidi="ar-SA"/>
          </w:rPr>
          <w:tab/>
        </w:r>
        <w:r w:rsidRPr="00245D6D">
          <w:rPr>
            <w:rStyle w:val="Hyperlink"/>
          </w:rPr>
          <w:t>Uvicorn Server</w:t>
        </w:r>
        <w:r>
          <w:rPr>
            <w:webHidden/>
          </w:rPr>
          <w:tab/>
        </w:r>
        <w:r>
          <w:rPr>
            <w:webHidden/>
          </w:rPr>
          <w:fldChar w:fldCharType="begin"/>
        </w:r>
        <w:r>
          <w:rPr>
            <w:webHidden/>
          </w:rPr>
          <w:instrText xml:space="preserve"> PAGEREF _Toc37235595 \h </w:instrText>
        </w:r>
        <w:r>
          <w:rPr>
            <w:webHidden/>
          </w:rPr>
        </w:r>
        <w:r>
          <w:rPr>
            <w:webHidden/>
          </w:rPr>
          <w:fldChar w:fldCharType="separate"/>
        </w:r>
        <w:r>
          <w:rPr>
            <w:webHidden/>
          </w:rPr>
          <w:t>22</w:t>
        </w:r>
        <w:r>
          <w:rPr>
            <w:webHidden/>
          </w:rPr>
          <w:fldChar w:fldCharType="end"/>
        </w:r>
      </w:hyperlink>
    </w:p>
    <w:p w14:paraId="5A54A52E" w14:textId="62EDD770" w:rsidR="006529C1" w:rsidRDefault="006529C1">
      <w:pPr>
        <w:pStyle w:val="Verzeichnis3"/>
        <w:rPr>
          <w:rFonts w:asciiTheme="minorHAnsi" w:eastAsiaTheme="minorEastAsia" w:hAnsiTheme="minorHAnsi"/>
          <w:sz w:val="22"/>
          <w:lang w:eastAsia="de-CH" w:bidi="ar-SA"/>
        </w:rPr>
      </w:pPr>
      <w:hyperlink w:anchor="_Toc37235596" w:history="1">
        <w:r w:rsidRPr="00245D6D">
          <w:rPr>
            <w:rStyle w:val="Hyperlink"/>
          </w:rPr>
          <w:t>10.2.3</w:t>
        </w:r>
        <w:r>
          <w:rPr>
            <w:rFonts w:asciiTheme="minorHAnsi" w:eastAsiaTheme="minorEastAsia" w:hAnsiTheme="minorHAnsi"/>
            <w:sz w:val="22"/>
            <w:lang w:eastAsia="de-CH" w:bidi="ar-SA"/>
          </w:rPr>
          <w:tab/>
        </w:r>
        <w:r w:rsidRPr="00245D6D">
          <w:rPr>
            <w:rStyle w:val="Hyperlink"/>
          </w:rPr>
          <w:t>Websockets</w:t>
        </w:r>
        <w:r>
          <w:rPr>
            <w:webHidden/>
          </w:rPr>
          <w:tab/>
        </w:r>
        <w:r>
          <w:rPr>
            <w:webHidden/>
          </w:rPr>
          <w:fldChar w:fldCharType="begin"/>
        </w:r>
        <w:r>
          <w:rPr>
            <w:webHidden/>
          </w:rPr>
          <w:instrText xml:space="preserve"> PAGEREF _Toc37235596 \h </w:instrText>
        </w:r>
        <w:r>
          <w:rPr>
            <w:webHidden/>
          </w:rPr>
        </w:r>
        <w:r>
          <w:rPr>
            <w:webHidden/>
          </w:rPr>
          <w:fldChar w:fldCharType="separate"/>
        </w:r>
        <w:r>
          <w:rPr>
            <w:webHidden/>
          </w:rPr>
          <w:t>23</w:t>
        </w:r>
        <w:r>
          <w:rPr>
            <w:webHidden/>
          </w:rPr>
          <w:fldChar w:fldCharType="end"/>
        </w:r>
      </w:hyperlink>
    </w:p>
    <w:p w14:paraId="7C51ADAD" w14:textId="5593F2B4" w:rsidR="006529C1" w:rsidRDefault="006529C1">
      <w:pPr>
        <w:pStyle w:val="Verzeichnis3"/>
        <w:rPr>
          <w:rFonts w:asciiTheme="minorHAnsi" w:eastAsiaTheme="minorEastAsia" w:hAnsiTheme="minorHAnsi"/>
          <w:sz w:val="22"/>
          <w:lang w:eastAsia="de-CH" w:bidi="ar-SA"/>
        </w:rPr>
      </w:pPr>
      <w:hyperlink w:anchor="_Toc37235597" w:history="1">
        <w:r w:rsidRPr="00245D6D">
          <w:rPr>
            <w:rStyle w:val="Hyperlink"/>
          </w:rPr>
          <w:t>10.2.4</w:t>
        </w:r>
        <w:r>
          <w:rPr>
            <w:rFonts w:asciiTheme="minorHAnsi" w:eastAsiaTheme="minorEastAsia" w:hAnsiTheme="minorHAnsi"/>
            <w:sz w:val="22"/>
            <w:lang w:eastAsia="de-CH" w:bidi="ar-SA"/>
          </w:rPr>
          <w:tab/>
        </w:r>
        <w:r w:rsidRPr="00245D6D">
          <w:rPr>
            <w:rStyle w:val="Hyperlink"/>
          </w:rPr>
          <w:t>PostgreSQL Datenbank</w:t>
        </w:r>
        <w:r>
          <w:rPr>
            <w:webHidden/>
          </w:rPr>
          <w:tab/>
        </w:r>
        <w:r>
          <w:rPr>
            <w:webHidden/>
          </w:rPr>
          <w:fldChar w:fldCharType="begin"/>
        </w:r>
        <w:r>
          <w:rPr>
            <w:webHidden/>
          </w:rPr>
          <w:instrText xml:space="preserve"> PAGEREF _Toc37235597 \h </w:instrText>
        </w:r>
        <w:r>
          <w:rPr>
            <w:webHidden/>
          </w:rPr>
        </w:r>
        <w:r>
          <w:rPr>
            <w:webHidden/>
          </w:rPr>
          <w:fldChar w:fldCharType="separate"/>
        </w:r>
        <w:r>
          <w:rPr>
            <w:webHidden/>
          </w:rPr>
          <w:t>23</w:t>
        </w:r>
        <w:r>
          <w:rPr>
            <w:webHidden/>
          </w:rPr>
          <w:fldChar w:fldCharType="end"/>
        </w:r>
      </w:hyperlink>
    </w:p>
    <w:p w14:paraId="6480B497" w14:textId="7EBBF68B" w:rsidR="006529C1" w:rsidRDefault="006529C1">
      <w:pPr>
        <w:pStyle w:val="Verzeichnis3"/>
        <w:rPr>
          <w:rFonts w:asciiTheme="minorHAnsi" w:eastAsiaTheme="minorEastAsia" w:hAnsiTheme="minorHAnsi"/>
          <w:sz w:val="22"/>
          <w:lang w:eastAsia="de-CH" w:bidi="ar-SA"/>
        </w:rPr>
      </w:pPr>
      <w:hyperlink w:anchor="_Toc37235598" w:history="1">
        <w:r w:rsidRPr="00245D6D">
          <w:rPr>
            <w:rStyle w:val="Hyperlink"/>
          </w:rPr>
          <w:t>10.2.5</w:t>
        </w:r>
        <w:r>
          <w:rPr>
            <w:rFonts w:asciiTheme="minorHAnsi" w:eastAsiaTheme="minorEastAsia" w:hAnsiTheme="minorHAnsi"/>
            <w:sz w:val="22"/>
            <w:lang w:eastAsia="de-CH" w:bidi="ar-SA"/>
          </w:rPr>
          <w:tab/>
        </w:r>
        <w:r w:rsidRPr="00245D6D">
          <w:rPr>
            <w:rStyle w:val="Hyperlink"/>
          </w:rPr>
          <w:t>Visuell</w:t>
        </w:r>
        <w:r>
          <w:rPr>
            <w:webHidden/>
          </w:rPr>
          <w:tab/>
        </w:r>
        <w:r>
          <w:rPr>
            <w:webHidden/>
          </w:rPr>
          <w:fldChar w:fldCharType="begin"/>
        </w:r>
        <w:r>
          <w:rPr>
            <w:webHidden/>
          </w:rPr>
          <w:instrText xml:space="preserve"> PAGEREF _Toc37235598 \h </w:instrText>
        </w:r>
        <w:r>
          <w:rPr>
            <w:webHidden/>
          </w:rPr>
        </w:r>
        <w:r>
          <w:rPr>
            <w:webHidden/>
          </w:rPr>
          <w:fldChar w:fldCharType="separate"/>
        </w:r>
        <w:r>
          <w:rPr>
            <w:webHidden/>
          </w:rPr>
          <w:t>23</w:t>
        </w:r>
        <w:r>
          <w:rPr>
            <w:webHidden/>
          </w:rPr>
          <w:fldChar w:fldCharType="end"/>
        </w:r>
      </w:hyperlink>
    </w:p>
    <w:p w14:paraId="389CF0AE" w14:textId="31BAE269" w:rsidR="006529C1" w:rsidRDefault="006529C1">
      <w:pPr>
        <w:pStyle w:val="Verzeichnis2"/>
        <w:rPr>
          <w:rFonts w:asciiTheme="minorHAnsi" w:eastAsiaTheme="minorEastAsia" w:hAnsiTheme="minorHAnsi"/>
          <w:sz w:val="22"/>
          <w:lang w:eastAsia="de-CH" w:bidi="ar-SA"/>
        </w:rPr>
      </w:pPr>
      <w:hyperlink w:anchor="_Toc37235599" w:history="1">
        <w:r w:rsidRPr="00245D6D">
          <w:rPr>
            <w:rStyle w:val="Hyperlink"/>
          </w:rPr>
          <w:t>10.3</w:t>
        </w:r>
        <w:r>
          <w:rPr>
            <w:rFonts w:asciiTheme="minorHAnsi" w:eastAsiaTheme="minorEastAsia" w:hAnsiTheme="minorHAnsi"/>
            <w:sz w:val="22"/>
            <w:lang w:eastAsia="de-CH" w:bidi="ar-SA"/>
          </w:rPr>
          <w:tab/>
        </w:r>
        <w:r w:rsidRPr="00245D6D">
          <w:rPr>
            <w:rStyle w:val="Hyperlink"/>
          </w:rPr>
          <w:t>Sensoren</w:t>
        </w:r>
        <w:r>
          <w:rPr>
            <w:webHidden/>
          </w:rPr>
          <w:tab/>
        </w:r>
        <w:r>
          <w:rPr>
            <w:webHidden/>
          </w:rPr>
          <w:fldChar w:fldCharType="begin"/>
        </w:r>
        <w:r>
          <w:rPr>
            <w:webHidden/>
          </w:rPr>
          <w:instrText xml:space="preserve"> PAGEREF _Toc37235599 \h </w:instrText>
        </w:r>
        <w:r>
          <w:rPr>
            <w:webHidden/>
          </w:rPr>
        </w:r>
        <w:r>
          <w:rPr>
            <w:webHidden/>
          </w:rPr>
          <w:fldChar w:fldCharType="separate"/>
        </w:r>
        <w:r>
          <w:rPr>
            <w:webHidden/>
          </w:rPr>
          <w:t>24</w:t>
        </w:r>
        <w:r>
          <w:rPr>
            <w:webHidden/>
          </w:rPr>
          <w:fldChar w:fldCharType="end"/>
        </w:r>
      </w:hyperlink>
    </w:p>
    <w:p w14:paraId="77CA054B" w14:textId="45039B84" w:rsidR="006529C1" w:rsidRDefault="006529C1">
      <w:pPr>
        <w:pStyle w:val="Verzeichnis2"/>
        <w:rPr>
          <w:rFonts w:asciiTheme="minorHAnsi" w:eastAsiaTheme="minorEastAsia" w:hAnsiTheme="minorHAnsi"/>
          <w:sz w:val="22"/>
          <w:lang w:eastAsia="de-CH" w:bidi="ar-SA"/>
        </w:rPr>
      </w:pPr>
      <w:hyperlink w:anchor="_Toc37235600" w:history="1">
        <w:r w:rsidRPr="00245D6D">
          <w:rPr>
            <w:rStyle w:val="Hyperlink"/>
          </w:rPr>
          <w:t>10.4</w:t>
        </w:r>
        <w:r>
          <w:rPr>
            <w:rFonts w:asciiTheme="minorHAnsi" w:eastAsiaTheme="minorEastAsia" w:hAnsiTheme="minorHAnsi"/>
            <w:sz w:val="22"/>
            <w:lang w:eastAsia="de-CH" w:bidi="ar-SA"/>
          </w:rPr>
          <w:tab/>
        </w:r>
        <w:r w:rsidRPr="00245D6D">
          <w:rPr>
            <w:rStyle w:val="Hyperlink"/>
          </w:rPr>
          <w:t>Wert Beobachter</w:t>
        </w:r>
        <w:r>
          <w:rPr>
            <w:webHidden/>
          </w:rPr>
          <w:tab/>
        </w:r>
        <w:r>
          <w:rPr>
            <w:webHidden/>
          </w:rPr>
          <w:fldChar w:fldCharType="begin"/>
        </w:r>
        <w:r>
          <w:rPr>
            <w:webHidden/>
          </w:rPr>
          <w:instrText xml:space="preserve"> PAGEREF _Toc37235600 \h </w:instrText>
        </w:r>
        <w:r>
          <w:rPr>
            <w:webHidden/>
          </w:rPr>
        </w:r>
        <w:r>
          <w:rPr>
            <w:webHidden/>
          </w:rPr>
          <w:fldChar w:fldCharType="separate"/>
        </w:r>
        <w:r>
          <w:rPr>
            <w:webHidden/>
          </w:rPr>
          <w:t>25</w:t>
        </w:r>
        <w:r>
          <w:rPr>
            <w:webHidden/>
          </w:rPr>
          <w:fldChar w:fldCharType="end"/>
        </w:r>
      </w:hyperlink>
    </w:p>
    <w:p w14:paraId="1C3A1665" w14:textId="5086912E" w:rsidR="006529C1" w:rsidRDefault="006529C1">
      <w:pPr>
        <w:pStyle w:val="Verzeichnis2"/>
        <w:rPr>
          <w:rFonts w:asciiTheme="minorHAnsi" w:eastAsiaTheme="minorEastAsia" w:hAnsiTheme="minorHAnsi"/>
          <w:sz w:val="22"/>
          <w:lang w:eastAsia="de-CH" w:bidi="ar-SA"/>
        </w:rPr>
      </w:pPr>
      <w:hyperlink w:anchor="_Toc37235601" w:history="1">
        <w:r w:rsidRPr="00245D6D">
          <w:rPr>
            <w:rStyle w:val="Hyperlink"/>
          </w:rPr>
          <w:t>10.5</w:t>
        </w:r>
        <w:r>
          <w:rPr>
            <w:rFonts w:asciiTheme="minorHAnsi" w:eastAsiaTheme="minorEastAsia" w:hAnsiTheme="minorHAnsi"/>
            <w:sz w:val="22"/>
            <w:lang w:eastAsia="de-CH" w:bidi="ar-SA"/>
          </w:rPr>
          <w:tab/>
        </w:r>
        <w:r w:rsidRPr="00245D6D">
          <w:rPr>
            <w:rStyle w:val="Hyperlink"/>
          </w:rPr>
          <w:t>Authentifizierung</w:t>
        </w:r>
        <w:r>
          <w:rPr>
            <w:webHidden/>
          </w:rPr>
          <w:tab/>
        </w:r>
        <w:r>
          <w:rPr>
            <w:webHidden/>
          </w:rPr>
          <w:fldChar w:fldCharType="begin"/>
        </w:r>
        <w:r>
          <w:rPr>
            <w:webHidden/>
          </w:rPr>
          <w:instrText xml:space="preserve"> PAGEREF _Toc37235601 \h </w:instrText>
        </w:r>
        <w:r>
          <w:rPr>
            <w:webHidden/>
          </w:rPr>
        </w:r>
        <w:r>
          <w:rPr>
            <w:webHidden/>
          </w:rPr>
          <w:fldChar w:fldCharType="separate"/>
        </w:r>
        <w:r>
          <w:rPr>
            <w:webHidden/>
          </w:rPr>
          <w:t>25</w:t>
        </w:r>
        <w:r>
          <w:rPr>
            <w:webHidden/>
          </w:rPr>
          <w:fldChar w:fldCharType="end"/>
        </w:r>
      </w:hyperlink>
    </w:p>
    <w:p w14:paraId="7B79D5D0" w14:textId="3B9B1DD9" w:rsidR="006529C1" w:rsidRDefault="006529C1">
      <w:pPr>
        <w:pStyle w:val="Verzeichnis2"/>
        <w:rPr>
          <w:rFonts w:asciiTheme="minorHAnsi" w:eastAsiaTheme="minorEastAsia" w:hAnsiTheme="minorHAnsi"/>
          <w:sz w:val="22"/>
          <w:lang w:eastAsia="de-CH" w:bidi="ar-SA"/>
        </w:rPr>
      </w:pPr>
      <w:hyperlink w:anchor="_Toc37235602" w:history="1">
        <w:r w:rsidRPr="00245D6D">
          <w:rPr>
            <w:rStyle w:val="Hyperlink"/>
          </w:rPr>
          <w:t>10.6</w:t>
        </w:r>
        <w:r>
          <w:rPr>
            <w:rFonts w:asciiTheme="minorHAnsi" w:eastAsiaTheme="minorEastAsia" w:hAnsiTheme="minorHAnsi"/>
            <w:sz w:val="22"/>
            <w:lang w:eastAsia="de-CH" w:bidi="ar-SA"/>
          </w:rPr>
          <w:tab/>
        </w:r>
        <w:r w:rsidRPr="00245D6D">
          <w:rPr>
            <w:rStyle w:val="Hyperlink"/>
          </w:rPr>
          <w:t>Frontend</w:t>
        </w:r>
        <w:r>
          <w:rPr>
            <w:webHidden/>
          </w:rPr>
          <w:tab/>
        </w:r>
        <w:r>
          <w:rPr>
            <w:webHidden/>
          </w:rPr>
          <w:fldChar w:fldCharType="begin"/>
        </w:r>
        <w:r>
          <w:rPr>
            <w:webHidden/>
          </w:rPr>
          <w:instrText xml:space="preserve"> PAGEREF _Toc37235602 \h </w:instrText>
        </w:r>
        <w:r>
          <w:rPr>
            <w:webHidden/>
          </w:rPr>
        </w:r>
        <w:r>
          <w:rPr>
            <w:webHidden/>
          </w:rPr>
          <w:fldChar w:fldCharType="separate"/>
        </w:r>
        <w:r>
          <w:rPr>
            <w:webHidden/>
          </w:rPr>
          <w:t>26</w:t>
        </w:r>
        <w:r>
          <w:rPr>
            <w:webHidden/>
          </w:rPr>
          <w:fldChar w:fldCharType="end"/>
        </w:r>
      </w:hyperlink>
    </w:p>
    <w:p w14:paraId="0C0C8474" w14:textId="27087487" w:rsidR="006529C1" w:rsidRDefault="006529C1">
      <w:pPr>
        <w:pStyle w:val="Verzeichnis3"/>
        <w:rPr>
          <w:rFonts w:asciiTheme="minorHAnsi" w:eastAsiaTheme="minorEastAsia" w:hAnsiTheme="minorHAnsi"/>
          <w:sz w:val="22"/>
          <w:lang w:eastAsia="de-CH" w:bidi="ar-SA"/>
        </w:rPr>
      </w:pPr>
      <w:hyperlink w:anchor="_Toc37235603" w:history="1">
        <w:r w:rsidRPr="00245D6D">
          <w:rPr>
            <w:rStyle w:val="Hyperlink"/>
          </w:rPr>
          <w:t>10.6.1</w:t>
        </w:r>
        <w:r>
          <w:rPr>
            <w:rFonts w:asciiTheme="minorHAnsi" w:eastAsiaTheme="minorEastAsia" w:hAnsiTheme="minorHAnsi"/>
            <w:sz w:val="22"/>
            <w:lang w:eastAsia="de-CH" w:bidi="ar-SA"/>
          </w:rPr>
          <w:tab/>
        </w:r>
        <w:r w:rsidRPr="00245D6D">
          <w:rPr>
            <w:rStyle w:val="Hyperlink"/>
          </w:rPr>
          <w:t>Admin Dashboard</w:t>
        </w:r>
        <w:r>
          <w:rPr>
            <w:webHidden/>
          </w:rPr>
          <w:tab/>
        </w:r>
        <w:r>
          <w:rPr>
            <w:webHidden/>
          </w:rPr>
          <w:fldChar w:fldCharType="begin"/>
        </w:r>
        <w:r>
          <w:rPr>
            <w:webHidden/>
          </w:rPr>
          <w:instrText xml:space="preserve"> PAGEREF _Toc37235603 \h </w:instrText>
        </w:r>
        <w:r>
          <w:rPr>
            <w:webHidden/>
          </w:rPr>
        </w:r>
        <w:r>
          <w:rPr>
            <w:webHidden/>
          </w:rPr>
          <w:fldChar w:fldCharType="separate"/>
        </w:r>
        <w:r>
          <w:rPr>
            <w:webHidden/>
          </w:rPr>
          <w:t>26</w:t>
        </w:r>
        <w:r>
          <w:rPr>
            <w:webHidden/>
          </w:rPr>
          <w:fldChar w:fldCharType="end"/>
        </w:r>
      </w:hyperlink>
    </w:p>
    <w:p w14:paraId="5741FB3B" w14:textId="5324728C" w:rsidR="006529C1" w:rsidRDefault="006529C1">
      <w:pPr>
        <w:pStyle w:val="Verzeichnis3"/>
        <w:rPr>
          <w:rFonts w:asciiTheme="minorHAnsi" w:eastAsiaTheme="minorEastAsia" w:hAnsiTheme="minorHAnsi"/>
          <w:sz w:val="22"/>
          <w:lang w:eastAsia="de-CH" w:bidi="ar-SA"/>
        </w:rPr>
      </w:pPr>
      <w:hyperlink w:anchor="_Toc37235604" w:history="1">
        <w:r w:rsidRPr="00245D6D">
          <w:rPr>
            <w:rStyle w:val="Hyperlink"/>
          </w:rPr>
          <w:t>10.6.2</w:t>
        </w:r>
        <w:r>
          <w:rPr>
            <w:rFonts w:asciiTheme="minorHAnsi" w:eastAsiaTheme="minorEastAsia" w:hAnsiTheme="minorHAnsi"/>
            <w:sz w:val="22"/>
            <w:lang w:eastAsia="de-CH" w:bidi="ar-SA"/>
          </w:rPr>
          <w:tab/>
        </w:r>
        <w:r w:rsidRPr="00245D6D">
          <w:rPr>
            <w:rStyle w:val="Hyperlink"/>
          </w:rPr>
          <w:t>Personal Verwaltung</w:t>
        </w:r>
        <w:r>
          <w:rPr>
            <w:webHidden/>
          </w:rPr>
          <w:tab/>
        </w:r>
        <w:r>
          <w:rPr>
            <w:webHidden/>
          </w:rPr>
          <w:fldChar w:fldCharType="begin"/>
        </w:r>
        <w:r>
          <w:rPr>
            <w:webHidden/>
          </w:rPr>
          <w:instrText xml:space="preserve"> PAGEREF _Toc37235604 \h </w:instrText>
        </w:r>
        <w:r>
          <w:rPr>
            <w:webHidden/>
          </w:rPr>
        </w:r>
        <w:r>
          <w:rPr>
            <w:webHidden/>
          </w:rPr>
          <w:fldChar w:fldCharType="separate"/>
        </w:r>
        <w:r>
          <w:rPr>
            <w:webHidden/>
          </w:rPr>
          <w:t>27</w:t>
        </w:r>
        <w:r>
          <w:rPr>
            <w:webHidden/>
          </w:rPr>
          <w:fldChar w:fldCharType="end"/>
        </w:r>
      </w:hyperlink>
    </w:p>
    <w:p w14:paraId="194FDCE7" w14:textId="502D4742" w:rsidR="006529C1" w:rsidRDefault="006529C1">
      <w:pPr>
        <w:pStyle w:val="Verzeichnis3"/>
        <w:rPr>
          <w:rFonts w:asciiTheme="minorHAnsi" w:eastAsiaTheme="minorEastAsia" w:hAnsiTheme="minorHAnsi"/>
          <w:sz w:val="22"/>
          <w:lang w:eastAsia="de-CH" w:bidi="ar-SA"/>
        </w:rPr>
      </w:pPr>
      <w:hyperlink w:anchor="_Toc37235605" w:history="1">
        <w:r w:rsidRPr="00245D6D">
          <w:rPr>
            <w:rStyle w:val="Hyperlink"/>
          </w:rPr>
          <w:t>10.6.3</w:t>
        </w:r>
        <w:r>
          <w:rPr>
            <w:rFonts w:asciiTheme="minorHAnsi" w:eastAsiaTheme="minorEastAsia" w:hAnsiTheme="minorHAnsi"/>
            <w:sz w:val="22"/>
            <w:lang w:eastAsia="de-CH" w:bidi="ar-SA"/>
          </w:rPr>
          <w:tab/>
        </w:r>
        <w:r w:rsidRPr="00245D6D">
          <w:rPr>
            <w:rStyle w:val="Hyperlink"/>
          </w:rPr>
          <w:t>Räume Verwaltung</w:t>
        </w:r>
        <w:r>
          <w:rPr>
            <w:webHidden/>
          </w:rPr>
          <w:tab/>
        </w:r>
        <w:r>
          <w:rPr>
            <w:webHidden/>
          </w:rPr>
          <w:fldChar w:fldCharType="begin"/>
        </w:r>
        <w:r>
          <w:rPr>
            <w:webHidden/>
          </w:rPr>
          <w:instrText xml:space="preserve"> PAGEREF _Toc37235605 \h </w:instrText>
        </w:r>
        <w:r>
          <w:rPr>
            <w:webHidden/>
          </w:rPr>
        </w:r>
        <w:r>
          <w:rPr>
            <w:webHidden/>
          </w:rPr>
          <w:fldChar w:fldCharType="separate"/>
        </w:r>
        <w:r>
          <w:rPr>
            <w:webHidden/>
          </w:rPr>
          <w:t>27</w:t>
        </w:r>
        <w:r>
          <w:rPr>
            <w:webHidden/>
          </w:rPr>
          <w:fldChar w:fldCharType="end"/>
        </w:r>
      </w:hyperlink>
    </w:p>
    <w:p w14:paraId="27DA54EC" w14:textId="4BBA519C" w:rsidR="006529C1" w:rsidRDefault="006529C1">
      <w:pPr>
        <w:pStyle w:val="Verzeichnis3"/>
        <w:rPr>
          <w:rFonts w:asciiTheme="minorHAnsi" w:eastAsiaTheme="minorEastAsia" w:hAnsiTheme="minorHAnsi"/>
          <w:sz w:val="22"/>
          <w:lang w:eastAsia="de-CH" w:bidi="ar-SA"/>
        </w:rPr>
      </w:pPr>
      <w:hyperlink w:anchor="_Toc37235606" w:history="1">
        <w:r w:rsidRPr="00245D6D">
          <w:rPr>
            <w:rStyle w:val="Hyperlink"/>
          </w:rPr>
          <w:t>10.6.4</w:t>
        </w:r>
        <w:r>
          <w:rPr>
            <w:rFonts w:asciiTheme="minorHAnsi" w:eastAsiaTheme="minorEastAsia" w:hAnsiTheme="minorHAnsi"/>
            <w:sz w:val="22"/>
            <w:lang w:eastAsia="de-CH" w:bidi="ar-SA"/>
          </w:rPr>
          <w:tab/>
        </w:r>
        <w:r w:rsidRPr="00245D6D">
          <w:rPr>
            <w:rStyle w:val="Hyperlink"/>
          </w:rPr>
          <w:t>Raum Ansicht</w:t>
        </w:r>
        <w:r>
          <w:rPr>
            <w:webHidden/>
          </w:rPr>
          <w:tab/>
        </w:r>
        <w:r>
          <w:rPr>
            <w:webHidden/>
          </w:rPr>
          <w:fldChar w:fldCharType="begin"/>
        </w:r>
        <w:r>
          <w:rPr>
            <w:webHidden/>
          </w:rPr>
          <w:instrText xml:space="preserve"> PAGEREF _Toc37235606 \h </w:instrText>
        </w:r>
        <w:r>
          <w:rPr>
            <w:webHidden/>
          </w:rPr>
        </w:r>
        <w:r>
          <w:rPr>
            <w:webHidden/>
          </w:rPr>
          <w:fldChar w:fldCharType="separate"/>
        </w:r>
        <w:r>
          <w:rPr>
            <w:webHidden/>
          </w:rPr>
          <w:t>29</w:t>
        </w:r>
        <w:r>
          <w:rPr>
            <w:webHidden/>
          </w:rPr>
          <w:fldChar w:fldCharType="end"/>
        </w:r>
      </w:hyperlink>
    </w:p>
    <w:p w14:paraId="7DF8B4C0" w14:textId="43CBE58F" w:rsidR="006529C1" w:rsidRDefault="006529C1">
      <w:pPr>
        <w:pStyle w:val="Verzeichnis3"/>
        <w:rPr>
          <w:rFonts w:asciiTheme="minorHAnsi" w:eastAsiaTheme="minorEastAsia" w:hAnsiTheme="minorHAnsi"/>
          <w:sz w:val="22"/>
          <w:lang w:eastAsia="de-CH" w:bidi="ar-SA"/>
        </w:rPr>
      </w:pPr>
      <w:hyperlink w:anchor="_Toc37235607" w:history="1">
        <w:r w:rsidRPr="00245D6D">
          <w:rPr>
            <w:rStyle w:val="Hyperlink"/>
          </w:rPr>
          <w:t>10.6.5</w:t>
        </w:r>
        <w:r>
          <w:rPr>
            <w:rFonts w:asciiTheme="minorHAnsi" w:eastAsiaTheme="minorEastAsia" w:hAnsiTheme="minorHAnsi"/>
            <w:sz w:val="22"/>
            <w:lang w:eastAsia="de-CH" w:bidi="ar-SA"/>
          </w:rPr>
          <w:tab/>
        </w:r>
        <w:r w:rsidRPr="00245D6D">
          <w:rPr>
            <w:rStyle w:val="Hyperlink"/>
          </w:rPr>
          <w:t>Sensoren Verwaltung</w:t>
        </w:r>
        <w:r>
          <w:rPr>
            <w:webHidden/>
          </w:rPr>
          <w:tab/>
        </w:r>
        <w:r>
          <w:rPr>
            <w:webHidden/>
          </w:rPr>
          <w:fldChar w:fldCharType="begin"/>
        </w:r>
        <w:r>
          <w:rPr>
            <w:webHidden/>
          </w:rPr>
          <w:instrText xml:space="preserve"> PAGEREF _Toc37235607 \h </w:instrText>
        </w:r>
        <w:r>
          <w:rPr>
            <w:webHidden/>
          </w:rPr>
        </w:r>
        <w:r>
          <w:rPr>
            <w:webHidden/>
          </w:rPr>
          <w:fldChar w:fldCharType="separate"/>
        </w:r>
        <w:r>
          <w:rPr>
            <w:webHidden/>
          </w:rPr>
          <w:t>29</w:t>
        </w:r>
        <w:r>
          <w:rPr>
            <w:webHidden/>
          </w:rPr>
          <w:fldChar w:fldCharType="end"/>
        </w:r>
      </w:hyperlink>
    </w:p>
    <w:p w14:paraId="493B33D8" w14:textId="43033DEB" w:rsidR="006529C1" w:rsidRDefault="006529C1">
      <w:pPr>
        <w:pStyle w:val="Verzeichnis2"/>
        <w:rPr>
          <w:rFonts w:asciiTheme="minorHAnsi" w:eastAsiaTheme="minorEastAsia" w:hAnsiTheme="minorHAnsi"/>
          <w:sz w:val="22"/>
          <w:lang w:eastAsia="de-CH" w:bidi="ar-SA"/>
        </w:rPr>
      </w:pPr>
      <w:hyperlink w:anchor="_Toc37235608" w:history="1">
        <w:r w:rsidRPr="00245D6D">
          <w:rPr>
            <w:rStyle w:val="Hyperlink"/>
          </w:rPr>
          <w:t>10.7</w:t>
        </w:r>
        <w:r>
          <w:rPr>
            <w:rFonts w:asciiTheme="minorHAnsi" w:eastAsiaTheme="minorEastAsia" w:hAnsiTheme="minorHAnsi"/>
            <w:sz w:val="22"/>
            <w:lang w:eastAsia="de-CH" w:bidi="ar-SA"/>
          </w:rPr>
          <w:tab/>
        </w:r>
        <w:r w:rsidRPr="00245D6D">
          <w:rPr>
            <w:rStyle w:val="Hyperlink"/>
          </w:rPr>
          <w:t>Sensor Ansicht</w:t>
        </w:r>
        <w:r>
          <w:rPr>
            <w:webHidden/>
          </w:rPr>
          <w:tab/>
        </w:r>
        <w:r>
          <w:rPr>
            <w:webHidden/>
          </w:rPr>
          <w:fldChar w:fldCharType="begin"/>
        </w:r>
        <w:r>
          <w:rPr>
            <w:webHidden/>
          </w:rPr>
          <w:instrText xml:space="preserve"> PAGEREF _Toc37235608 \h </w:instrText>
        </w:r>
        <w:r>
          <w:rPr>
            <w:webHidden/>
          </w:rPr>
        </w:r>
        <w:r>
          <w:rPr>
            <w:webHidden/>
          </w:rPr>
          <w:fldChar w:fldCharType="separate"/>
        </w:r>
        <w:r>
          <w:rPr>
            <w:webHidden/>
          </w:rPr>
          <w:t>30</w:t>
        </w:r>
        <w:r>
          <w:rPr>
            <w:webHidden/>
          </w:rPr>
          <w:fldChar w:fldCharType="end"/>
        </w:r>
      </w:hyperlink>
    </w:p>
    <w:p w14:paraId="7F40B650" w14:textId="6A22CB50" w:rsidR="006529C1" w:rsidRDefault="006529C1">
      <w:pPr>
        <w:pStyle w:val="Verzeichnis3"/>
        <w:rPr>
          <w:rFonts w:asciiTheme="minorHAnsi" w:eastAsiaTheme="minorEastAsia" w:hAnsiTheme="minorHAnsi"/>
          <w:sz w:val="22"/>
          <w:lang w:eastAsia="de-CH" w:bidi="ar-SA"/>
        </w:rPr>
      </w:pPr>
      <w:hyperlink w:anchor="_Toc37235609" w:history="1">
        <w:r w:rsidRPr="00245D6D">
          <w:rPr>
            <w:rStyle w:val="Hyperlink"/>
          </w:rPr>
          <w:t>10.7.1</w:t>
        </w:r>
        <w:r>
          <w:rPr>
            <w:rFonts w:asciiTheme="minorHAnsi" w:eastAsiaTheme="minorEastAsia" w:hAnsiTheme="minorHAnsi"/>
            <w:sz w:val="22"/>
            <w:lang w:eastAsia="de-CH" w:bidi="ar-SA"/>
          </w:rPr>
          <w:tab/>
        </w:r>
        <w:r w:rsidRPr="00245D6D">
          <w:rPr>
            <w:rStyle w:val="Hyperlink"/>
          </w:rPr>
          <w:t>Reinigungspersonal Dashboard</w:t>
        </w:r>
        <w:r>
          <w:rPr>
            <w:webHidden/>
          </w:rPr>
          <w:tab/>
        </w:r>
        <w:r>
          <w:rPr>
            <w:webHidden/>
          </w:rPr>
          <w:fldChar w:fldCharType="begin"/>
        </w:r>
        <w:r>
          <w:rPr>
            <w:webHidden/>
          </w:rPr>
          <w:instrText xml:space="preserve"> PAGEREF _Toc37235609 \h </w:instrText>
        </w:r>
        <w:r>
          <w:rPr>
            <w:webHidden/>
          </w:rPr>
        </w:r>
        <w:r>
          <w:rPr>
            <w:webHidden/>
          </w:rPr>
          <w:fldChar w:fldCharType="separate"/>
        </w:r>
        <w:r>
          <w:rPr>
            <w:webHidden/>
          </w:rPr>
          <w:t>31</w:t>
        </w:r>
        <w:r>
          <w:rPr>
            <w:webHidden/>
          </w:rPr>
          <w:fldChar w:fldCharType="end"/>
        </w:r>
      </w:hyperlink>
    </w:p>
    <w:p w14:paraId="709F1AE3" w14:textId="10D181B3" w:rsidR="006529C1" w:rsidRDefault="006529C1">
      <w:pPr>
        <w:pStyle w:val="Verzeichnis2"/>
        <w:rPr>
          <w:rFonts w:asciiTheme="minorHAnsi" w:eastAsiaTheme="minorEastAsia" w:hAnsiTheme="minorHAnsi"/>
          <w:sz w:val="22"/>
          <w:lang w:eastAsia="de-CH" w:bidi="ar-SA"/>
        </w:rPr>
      </w:pPr>
      <w:hyperlink w:anchor="_Toc37235610" w:history="1">
        <w:r w:rsidRPr="00245D6D">
          <w:rPr>
            <w:rStyle w:val="Hyperlink"/>
          </w:rPr>
          <w:t>10.8</w:t>
        </w:r>
        <w:r>
          <w:rPr>
            <w:rFonts w:asciiTheme="minorHAnsi" w:eastAsiaTheme="minorEastAsia" w:hAnsiTheme="minorHAnsi"/>
            <w:sz w:val="22"/>
            <w:lang w:eastAsia="de-CH" w:bidi="ar-SA"/>
          </w:rPr>
          <w:tab/>
        </w:r>
        <w:r w:rsidRPr="00245D6D">
          <w:rPr>
            <w:rStyle w:val="Hyperlink"/>
          </w:rPr>
          <w:t>Konzeptionelles Modell</w:t>
        </w:r>
        <w:r>
          <w:rPr>
            <w:webHidden/>
          </w:rPr>
          <w:tab/>
        </w:r>
        <w:r>
          <w:rPr>
            <w:webHidden/>
          </w:rPr>
          <w:fldChar w:fldCharType="begin"/>
        </w:r>
        <w:r>
          <w:rPr>
            <w:webHidden/>
          </w:rPr>
          <w:instrText xml:space="preserve"> PAGEREF _Toc37235610 \h </w:instrText>
        </w:r>
        <w:r>
          <w:rPr>
            <w:webHidden/>
          </w:rPr>
        </w:r>
        <w:r>
          <w:rPr>
            <w:webHidden/>
          </w:rPr>
          <w:fldChar w:fldCharType="separate"/>
        </w:r>
        <w:r>
          <w:rPr>
            <w:webHidden/>
          </w:rPr>
          <w:t>33</w:t>
        </w:r>
        <w:r>
          <w:rPr>
            <w:webHidden/>
          </w:rPr>
          <w:fldChar w:fldCharType="end"/>
        </w:r>
      </w:hyperlink>
    </w:p>
    <w:p w14:paraId="22D7722C" w14:textId="7DFAABA9" w:rsidR="006529C1" w:rsidRDefault="006529C1">
      <w:pPr>
        <w:pStyle w:val="Verzeichnis2"/>
        <w:rPr>
          <w:rFonts w:asciiTheme="minorHAnsi" w:eastAsiaTheme="minorEastAsia" w:hAnsiTheme="minorHAnsi"/>
          <w:sz w:val="22"/>
          <w:lang w:eastAsia="de-CH" w:bidi="ar-SA"/>
        </w:rPr>
      </w:pPr>
      <w:hyperlink w:anchor="_Toc37235611" w:history="1">
        <w:r w:rsidRPr="00245D6D">
          <w:rPr>
            <w:rStyle w:val="Hyperlink"/>
          </w:rPr>
          <w:t>10.9</w:t>
        </w:r>
        <w:r>
          <w:rPr>
            <w:rFonts w:asciiTheme="minorHAnsi" w:eastAsiaTheme="minorEastAsia" w:hAnsiTheme="minorHAnsi"/>
            <w:sz w:val="22"/>
            <w:lang w:eastAsia="de-CH" w:bidi="ar-SA"/>
          </w:rPr>
          <w:tab/>
        </w:r>
        <w:r w:rsidRPr="00245D6D">
          <w:rPr>
            <w:rStyle w:val="Hyperlink"/>
          </w:rPr>
          <w:t>Logisches Modell</w:t>
        </w:r>
        <w:r>
          <w:rPr>
            <w:webHidden/>
          </w:rPr>
          <w:tab/>
        </w:r>
        <w:r>
          <w:rPr>
            <w:webHidden/>
          </w:rPr>
          <w:fldChar w:fldCharType="begin"/>
        </w:r>
        <w:r>
          <w:rPr>
            <w:webHidden/>
          </w:rPr>
          <w:instrText xml:space="preserve"> PAGEREF _Toc37235611 \h </w:instrText>
        </w:r>
        <w:r>
          <w:rPr>
            <w:webHidden/>
          </w:rPr>
        </w:r>
        <w:r>
          <w:rPr>
            <w:webHidden/>
          </w:rPr>
          <w:fldChar w:fldCharType="separate"/>
        </w:r>
        <w:r>
          <w:rPr>
            <w:webHidden/>
          </w:rPr>
          <w:t>34</w:t>
        </w:r>
        <w:r>
          <w:rPr>
            <w:webHidden/>
          </w:rPr>
          <w:fldChar w:fldCharType="end"/>
        </w:r>
      </w:hyperlink>
    </w:p>
    <w:p w14:paraId="3E43D7A1" w14:textId="77332D2B" w:rsidR="006529C1" w:rsidRDefault="006529C1">
      <w:pPr>
        <w:pStyle w:val="Verzeichnis2"/>
        <w:rPr>
          <w:rFonts w:asciiTheme="minorHAnsi" w:eastAsiaTheme="minorEastAsia" w:hAnsiTheme="minorHAnsi"/>
          <w:sz w:val="22"/>
          <w:lang w:eastAsia="de-CH" w:bidi="ar-SA"/>
        </w:rPr>
      </w:pPr>
      <w:hyperlink w:anchor="_Toc37235612" w:history="1">
        <w:r w:rsidRPr="00245D6D">
          <w:rPr>
            <w:rStyle w:val="Hyperlink"/>
          </w:rPr>
          <w:t>10.10</w:t>
        </w:r>
        <w:r>
          <w:rPr>
            <w:rFonts w:asciiTheme="minorHAnsi" w:eastAsiaTheme="minorEastAsia" w:hAnsiTheme="minorHAnsi"/>
            <w:sz w:val="22"/>
            <w:lang w:eastAsia="de-CH" w:bidi="ar-SA"/>
          </w:rPr>
          <w:tab/>
        </w:r>
        <w:r w:rsidRPr="00245D6D">
          <w:rPr>
            <w:rStyle w:val="Hyperlink"/>
          </w:rPr>
          <w:t>API Struktur</w:t>
        </w:r>
        <w:r>
          <w:rPr>
            <w:webHidden/>
          </w:rPr>
          <w:tab/>
        </w:r>
        <w:r>
          <w:rPr>
            <w:webHidden/>
          </w:rPr>
          <w:fldChar w:fldCharType="begin"/>
        </w:r>
        <w:r>
          <w:rPr>
            <w:webHidden/>
          </w:rPr>
          <w:instrText xml:space="preserve"> PAGEREF _Toc37235612 \h </w:instrText>
        </w:r>
        <w:r>
          <w:rPr>
            <w:webHidden/>
          </w:rPr>
        </w:r>
        <w:r>
          <w:rPr>
            <w:webHidden/>
          </w:rPr>
          <w:fldChar w:fldCharType="separate"/>
        </w:r>
        <w:r>
          <w:rPr>
            <w:webHidden/>
          </w:rPr>
          <w:t>34</w:t>
        </w:r>
        <w:r>
          <w:rPr>
            <w:webHidden/>
          </w:rPr>
          <w:fldChar w:fldCharType="end"/>
        </w:r>
      </w:hyperlink>
    </w:p>
    <w:p w14:paraId="4BB40691" w14:textId="6F3FF315" w:rsidR="006529C1" w:rsidRDefault="006529C1">
      <w:pPr>
        <w:pStyle w:val="Verzeichnis2"/>
        <w:rPr>
          <w:rFonts w:asciiTheme="minorHAnsi" w:eastAsiaTheme="minorEastAsia" w:hAnsiTheme="minorHAnsi"/>
          <w:sz w:val="22"/>
          <w:lang w:eastAsia="de-CH" w:bidi="ar-SA"/>
        </w:rPr>
      </w:pPr>
      <w:hyperlink w:anchor="_Toc37235613" w:history="1">
        <w:r w:rsidRPr="00245D6D">
          <w:rPr>
            <w:rStyle w:val="Hyperlink"/>
          </w:rPr>
          <w:t>10.11</w:t>
        </w:r>
        <w:r>
          <w:rPr>
            <w:rFonts w:asciiTheme="minorHAnsi" w:eastAsiaTheme="minorEastAsia" w:hAnsiTheme="minorHAnsi"/>
            <w:sz w:val="22"/>
            <w:lang w:eastAsia="de-CH" w:bidi="ar-SA"/>
          </w:rPr>
          <w:tab/>
        </w:r>
        <w:r w:rsidRPr="00245D6D">
          <w:rPr>
            <w:rStyle w:val="Hyperlink"/>
          </w:rPr>
          <w:t>Sicherheit</w:t>
        </w:r>
        <w:r>
          <w:rPr>
            <w:webHidden/>
          </w:rPr>
          <w:tab/>
        </w:r>
        <w:r>
          <w:rPr>
            <w:webHidden/>
          </w:rPr>
          <w:fldChar w:fldCharType="begin"/>
        </w:r>
        <w:r>
          <w:rPr>
            <w:webHidden/>
          </w:rPr>
          <w:instrText xml:space="preserve"> PAGEREF _Toc37235613 \h </w:instrText>
        </w:r>
        <w:r>
          <w:rPr>
            <w:webHidden/>
          </w:rPr>
        </w:r>
        <w:r>
          <w:rPr>
            <w:webHidden/>
          </w:rPr>
          <w:fldChar w:fldCharType="separate"/>
        </w:r>
        <w:r>
          <w:rPr>
            <w:webHidden/>
          </w:rPr>
          <w:t>36</w:t>
        </w:r>
        <w:r>
          <w:rPr>
            <w:webHidden/>
          </w:rPr>
          <w:fldChar w:fldCharType="end"/>
        </w:r>
      </w:hyperlink>
    </w:p>
    <w:p w14:paraId="546CC2AA" w14:textId="0E3DF976" w:rsidR="006529C1" w:rsidRDefault="006529C1">
      <w:pPr>
        <w:pStyle w:val="Verzeichnis3"/>
        <w:rPr>
          <w:rFonts w:asciiTheme="minorHAnsi" w:eastAsiaTheme="minorEastAsia" w:hAnsiTheme="minorHAnsi"/>
          <w:sz w:val="22"/>
          <w:lang w:eastAsia="de-CH" w:bidi="ar-SA"/>
        </w:rPr>
      </w:pPr>
      <w:hyperlink w:anchor="_Toc37235614" w:history="1">
        <w:r w:rsidRPr="00245D6D">
          <w:rPr>
            <w:rStyle w:val="Hyperlink"/>
          </w:rPr>
          <w:t>10.11.1</w:t>
        </w:r>
        <w:r>
          <w:rPr>
            <w:rFonts w:asciiTheme="minorHAnsi" w:eastAsiaTheme="minorEastAsia" w:hAnsiTheme="minorHAnsi"/>
            <w:sz w:val="22"/>
            <w:lang w:eastAsia="de-CH" w:bidi="ar-SA"/>
          </w:rPr>
          <w:tab/>
        </w:r>
        <w:r w:rsidRPr="00245D6D">
          <w:rPr>
            <w:rStyle w:val="Hyperlink"/>
          </w:rPr>
          <w:t>Feld Validierung</w:t>
        </w:r>
        <w:r>
          <w:rPr>
            <w:webHidden/>
          </w:rPr>
          <w:tab/>
        </w:r>
        <w:r>
          <w:rPr>
            <w:webHidden/>
          </w:rPr>
          <w:fldChar w:fldCharType="begin"/>
        </w:r>
        <w:r>
          <w:rPr>
            <w:webHidden/>
          </w:rPr>
          <w:instrText xml:space="preserve"> PAGEREF _Toc37235614 \h </w:instrText>
        </w:r>
        <w:r>
          <w:rPr>
            <w:webHidden/>
          </w:rPr>
        </w:r>
        <w:r>
          <w:rPr>
            <w:webHidden/>
          </w:rPr>
          <w:fldChar w:fldCharType="separate"/>
        </w:r>
        <w:r>
          <w:rPr>
            <w:webHidden/>
          </w:rPr>
          <w:t>36</w:t>
        </w:r>
        <w:r>
          <w:rPr>
            <w:webHidden/>
          </w:rPr>
          <w:fldChar w:fldCharType="end"/>
        </w:r>
      </w:hyperlink>
    </w:p>
    <w:p w14:paraId="6B74D35D" w14:textId="4E77BF5D" w:rsidR="006529C1" w:rsidRDefault="006529C1">
      <w:pPr>
        <w:pStyle w:val="Verzeichnis3"/>
        <w:rPr>
          <w:rFonts w:asciiTheme="minorHAnsi" w:eastAsiaTheme="minorEastAsia" w:hAnsiTheme="minorHAnsi"/>
          <w:sz w:val="22"/>
          <w:lang w:eastAsia="de-CH" w:bidi="ar-SA"/>
        </w:rPr>
      </w:pPr>
      <w:hyperlink w:anchor="_Toc37235615" w:history="1">
        <w:r w:rsidRPr="00245D6D">
          <w:rPr>
            <w:rStyle w:val="Hyperlink"/>
          </w:rPr>
          <w:t>10.11.2</w:t>
        </w:r>
        <w:r>
          <w:rPr>
            <w:rFonts w:asciiTheme="minorHAnsi" w:eastAsiaTheme="minorEastAsia" w:hAnsiTheme="minorHAnsi"/>
            <w:sz w:val="22"/>
            <w:lang w:eastAsia="de-CH" w:bidi="ar-SA"/>
          </w:rPr>
          <w:tab/>
        </w:r>
        <w:r w:rsidRPr="00245D6D">
          <w:rPr>
            <w:rStyle w:val="Hyperlink"/>
          </w:rPr>
          <w:t>SQL Injection</w:t>
        </w:r>
        <w:r>
          <w:rPr>
            <w:webHidden/>
          </w:rPr>
          <w:tab/>
        </w:r>
        <w:r>
          <w:rPr>
            <w:webHidden/>
          </w:rPr>
          <w:fldChar w:fldCharType="begin"/>
        </w:r>
        <w:r>
          <w:rPr>
            <w:webHidden/>
          </w:rPr>
          <w:instrText xml:space="preserve"> PAGEREF _Toc37235615 \h </w:instrText>
        </w:r>
        <w:r>
          <w:rPr>
            <w:webHidden/>
          </w:rPr>
        </w:r>
        <w:r>
          <w:rPr>
            <w:webHidden/>
          </w:rPr>
          <w:fldChar w:fldCharType="separate"/>
        </w:r>
        <w:r>
          <w:rPr>
            <w:webHidden/>
          </w:rPr>
          <w:t>37</w:t>
        </w:r>
        <w:r>
          <w:rPr>
            <w:webHidden/>
          </w:rPr>
          <w:fldChar w:fldCharType="end"/>
        </w:r>
      </w:hyperlink>
    </w:p>
    <w:p w14:paraId="7BDD8E4B" w14:textId="63449388" w:rsidR="006529C1" w:rsidRDefault="006529C1">
      <w:pPr>
        <w:pStyle w:val="Verzeichnis3"/>
        <w:rPr>
          <w:rFonts w:asciiTheme="minorHAnsi" w:eastAsiaTheme="minorEastAsia" w:hAnsiTheme="minorHAnsi"/>
          <w:sz w:val="22"/>
          <w:lang w:eastAsia="de-CH" w:bidi="ar-SA"/>
        </w:rPr>
      </w:pPr>
      <w:hyperlink w:anchor="_Toc37235616" w:history="1">
        <w:r w:rsidRPr="00245D6D">
          <w:rPr>
            <w:rStyle w:val="Hyperlink"/>
          </w:rPr>
          <w:t>10.11.3</w:t>
        </w:r>
        <w:r>
          <w:rPr>
            <w:rFonts w:asciiTheme="minorHAnsi" w:eastAsiaTheme="minorEastAsia" w:hAnsiTheme="minorHAnsi"/>
            <w:sz w:val="22"/>
            <w:lang w:eastAsia="de-CH" w:bidi="ar-SA"/>
          </w:rPr>
          <w:tab/>
        </w:r>
        <w:r w:rsidRPr="00245D6D">
          <w:rPr>
            <w:rStyle w:val="Hyperlink"/>
          </w:rPr>
          <w:t>Cross Site Scripting</w:t>
        </w:r>
        <w:r>
          <w:rPr>
            <w:webHidden/>
          </w:rPr>
          <w:tab/>
        </w:r>
        <w:r>
          <w:rPr>
            <w:webHidden/>
          </w:rPr>
          <w:fldChar w:fldCharType="begin"/>
        </w:r>
        <w:r>
          <w:rPr>
            <w:webHidden/>
          </w:rPr>
          <w:instrText xml:space="preserve"> PAGEREF _Toc37235616 \h </w:instrText>
        </w:r>
        <w:r>
          <w:rPr>
            <w:webHidden/>
          </w:rPr>
        </w:r>
        <w:r>
          <w:rPr>
            <w:webHidden/>
          </w:rPr>
          <w:fldChar w:fldCharType="separate"/>
        </w:r>
        <w:r>
          <w:rPr>
            <w:webHidden/>
          </w:rPr>
          <w:t>37</w:t>
        </w:r>
        <w:r>
          <w:rPr>
            <w:webHidden/>
          </w:rPr>
          <w:fldChar w:fldCharType="end"/>
        </w:r>
      </w:hyperlink>
    </w:p>
    <w:p w14:paraId="7DA8C8A8" w14:textId="2D5D8C0C" w:rsidR="006529C1" w:rsidRDefault="006529C1">
      <w:pPr>
        <w:pStyle w:val="Verzeichnis2"/>
        <w:rPr>
          <w:rFonts w:asciiTheme="minorHAnsi" w:eastAsiaTheme="minorEastAsia" w:hAnsiTheme="minorHAnsi"/>
          <w:sz w:val="22"/>
          <w:lang w:eastAsia="de-CH" w:bidi="ar-SA"/>
        </w:rPr>
      </w:pPr>
      <w:hyperlink w:anchor="_Toc37235617" w:history="1">
        <w:r w:rsidRPr="00245D6D">
          <w:rPr>
            <w:rStyle w:val="Hyperlink"/>
          </w:rPr>
          <w:t>10.12</w:t>
        </w:r>
        <w:r>
          <w:rPr>
            <w:rFonts w:asciiTheme="minorHAnsi" w:eastAsiaTheme="minorEastAsia" w:hAnsiTheme="minorHAnsi"/>
            <w:sz w:val="22"/>
            <w:lang w:eastAsia="de-CH" w:bidi="ar-SA"/>
          </w:rPr>
          <w:tab/>
        </w:r>
        <w:r w:rsidRPr="00245D6D">
          <w:rPr>
            <w:rStyle w:val="Hyperlink"/>
          </w:rPr>
          <w:t>Testen</w:t>
        </w:r>
        <w:r>
          <w:rPr>
            <w:webHidden/>
          </w:rPr>
          <w:tab/>
        </w:r>
        <w:r>
          <w:rPr>
            <w:webHidden/>
          </w:rPr>
          <w:fldChar w:fldCharType="begin"/>
        </w:r>
        <w:r>
          <w:rPr>
            <w:webHidden/>
          </w:rPr>
          <w:instrText xml:space="preserve"> PAGEREF _Toc37235617 \h </w:instrText>
        </w:r>
        <w:r>
          <w:rPr>
            <w:webHidden/>
          </w:rPr>
        </w:r>
        <w:r>
          <w:rPr>
            <w:webHidden/>
          </w:rPr>
          <w:fldChar w:fldCharType="separate"/>
        </w:r>
        <w:r>
          <w:rPr>
            <w:webHidden/>
          </w:rPr>
          <w:t>37</w:t>
        </w:r>
        <w:r>
          <w:rPr>
            <w:webHidden/>
          </w:rPr>
          <w:fldChar w:fldCharType="end"/>
        </w:r>
      </w:hyperlink>
    </w:p>
    <w:p w14:paraId="4F26C725" w14:textId="0C24C8CF" w:rsidR="006529C1" w:rsidRDefault="006529C1">
      <w:pPr>
        <w:pStyle w:val="Verzeichnis3"/>
        <w:rPr>
          <w:rFonts w:asciiTheme="minorHAnsi" w:eastAsiaTheme="minorEastAsia" w:hAnsiTheme="minorHAnsi"/>
          <w:sz w:val="22"/>
          <w:lang w:eastAsia="de-CH" w:bidi="ar-SA"/>
        </w:rPr>
      </w:pPr>
      <w:hyperlink w:anchor="_Toc37235618" w:history="1">
        <w:r w:rsidRPr="00245D6D">
          <w:rPr>
            <w:rStyle w:val="Hyperlink"/>
          </w:rPr>
          <w:t>10.12.1</w:t>
        </w:r>
        <w:r>
          <w:rPr>
            <w:rFonts w:asciiTheme="minorHAnsi" w:eastAsiaTheme="minorEastAsia" w:hAnsiTheme="minorHAnsi"/>
            <w:sz w:val="22"/>
            <w:lang w:eastAsia="de-CH" w:bidi="ar-SA"/>
          </w:rPr>
          <w:tab/>
        </w:r>
        <w:r w:rsidRPr="00245D6D">
          <w:rPr>
            <w:rStyle w:val="Hyperlink"/>
          </w:rPr>
          <w:t>Testmethoden</w:t>
        </w:r>
        <w:r>
          <w:rPr>
            <w:webHidden/>
          </w:rPr>
          <w:tab/>
        </w:r>
        <w:r>
          <w:rPr>
            <w:webHidden/>
          </w:rPr>
          <w:fldChar w:fldCharType="begin"/>
        </w:r>
        <w:r>
          <w:rPr>
            <w:webHidden/>
          </w:rPr>
          <w:instrText xml:space="preserve"> PAGEREF _Toc37235618 \h </w:instrText>
        </w:r>
        <w:r>
          <w:rPr>
            <w:webHidden/>
          </w:rPr>
        </w:r>
        <w:r>
          <w:rPr>
            <w:webHidden/>
          </w:rPr>
          <w:fldChar w:fldCharType="separate"/>
        </w:r>
        <w:r>
          <w:rPr>
            <w:webHidden/>
          </w:rPr>
          <w:t>37</w:t>
        </w:r>
        <w:r>
          <w:rPr>
            <w:webHidden/>
          </w:rPr>
          <w:fldChar w:fldCharType="end"/>
        </w:r>
      </w:hyperlink>
    </w:p>
    <w:p w14:paraId="1DB2C8DC" w14:textId="14E323EB" w:rsidR="006529C1" w:rsidRDefault="006529C1">
      <w:pPr>
        <w:pStyle w:val="Verzeichnis3"/>
        <w:rPr>
          <w:rFonts w:asciiTheme="minorHAnsi" w:eastAsiaTheme="minorEastAsia" w:hAnsiTheme="minorHAnsi"/>
          <w:sz w:val="22"/>
          <w:lang w:eastAsia="de-CH" w:bidi="ar-SA"/>
        </w:rPr>
      </w:pPr>
      <w:hyperlink w:anchor="_Toc37235619" w:history="1">
        <w:r w:rsidRPr="00245D6D">
          <w:rPr>
            <w:rStyle w:val="Hyperlink"/>
          </w:rPr>
          <w:t>10.12.2</w:t>
        </w:r>
        <w:r>
          <w:rPr>
            <w:rFonts w:asciiTheme="minorHAnsi" w:eastAsiaTheme="minorEastAsia" w:hAnsiTheme="minorHAnsi"/>
            <w:sz w:val="22"/>
            <w:lang w:eastAsia="de-CH" w:bidi="ar-SA"/>
          </w:rPr>
          <w:tab/>
        </w:r>
        <w:r w:rsidRPr="00245D6D">
          <w:rPr>
            <w:rStyle w:val="Hyperlink"/>
          </w:rPr>
          <w:t>Testkonzept</w:t>
        </w:r>
        <w:r>
          <w:rPr>
            <w:webHidden/>
          </w:rPr>
          <w:tab/>
        </w:r>
        <w:r>
          <w:rPr>
            <w:webHidden/>
          </w:rPr>
          <w:fldChar w:fldCharType="begin"/>
        </w:r>
        <w:r>
          <w:rPr>
            <w:webHidden/>
          </w:rPr>
          <w:instrText xml:space="preserve"> PAGEREF _Toc37235619 \h </w:instrText>
        </w:r>
        <w:r>
          <w:rPr>
            <w:webHidden/>
          </w:rPr>
        </w:r>
        <w:r>
          <w:rPr>
            <w:webHidden/>
          </w:rPr>
          <w:fldChar w:fldCharType="separate"/>
        </w:r>
        <w:r>
          <w:rPr>
            <w:webHidden/>
          </w:rPr>
          <w:t>37</w:t>
        </w:r>
        <w:r>
          <w:rPr>
            <w:webHidden/>
          </w:rPr>
          <w:fldChar w:fldCharType="end"/>
        </w:r>
      </w:hyperlink>
    </w:p>
    <w:p w14:paraId="6ED06168" w14:textId="231EE180" w:rsidR="006529C1" w:rsidRDefault="006529C1">
      <w:pPr>
        <w:pStyle w:val="Verzeichnis3"/>
        <w:rPr>
          <w:rFonts w:asciiTheme="minorHAnsi" w:eastAsiaTheme="minorEastAsia" w:hAnsiTheme="minorHAnsi"/>
          <w:sz w:val="22"/>
          <w:lang w:eastAsia="de-CH" w:bidi="ar-SA"/>
        </w:rPr>
      </w:pPr>
      <w:hyperlink w:anchor="_Toc37235620" w:history="1">
        <w:r w:rsidRPr="00245D6D">
          <w:rPr>
            <w:rStyle w:val="Hyperlink"/>
          </w:rPr>
          <w:t>10.12.3</w:t>
        </w:r>
        <w:r>
          <w:rPr>
            <w:rFonts w:asciiTheme="minorHAnsi" w:eastAsiaTheme="minorEastAsia" w:hAnsiTheme="minorHAnsi"/>
            <w:sz w:val="22"/>
            <w:lang w:eastAsia="de-CH" w:bidi="ar-SA"/>
          </w:rPr>
          <w:tab/>
        </w:r>
        <w:r w:rsidRPr="00245D6D">
          <w:rPr>
            <w:rStyle w:val="Hyperlink"/>
          </w:rPr>
          <w:t>Testfallspezifikationen</w:t>
        </w:r>
        <w:r>
          <w:rPr>
            <w:webHidden/>
          </w:rPr>
          <w:tab/>
        </w:r>
        <w:r>
          <w:rPr>
            <w:webHidden/>
          </w:rPr>
          <w:fldChar w:fldCharType="begin"/>
        </w:r>
        <w:r>
          <w:rPr>
            <w:webHidden/>
          </w:rPr>
          <w:instrText xml:space="preserve"> PAGEREF _Toc37235620 \h </w:instrText>
        </w:r>
        <w:r>
          <w:rPr>
            <w:webHidden/>
          </w:rPr>
        </w:r>
        <w:r>
          <w:rPr>
            <w:webHidden/>
          </w:rPr>
          <w:fldChar w:fldCharType="separate"/>
        </w:r>
        <w:r>
          <w:rPr>
            <w:webHidden/>
          </w:rPr>
          <w:t>37</w:t>
        </w:r>
        <w:r>
          <w:rPr>
            <w:webHidden/>
          </w:rPr>
          <w:fldChar w:fldCharType="end"/>
        </w:r>
      </w:hyperlink>
    </w:p>
    <w:p w14:paraId="4B35C98B" w14:textId="3E1BBCAE" w:rsidR="006529C1" w:rsidRDefault="006529C1">
      <w:pPr>
        <w:pStyle w:val="Verzeichnis2"/>
        <w:rPr>
          <w:rFonts w:asciiTheme="minorHAnsi" w:eastAsiaTheme="minorEastAsia" w:hAnsiTheme="minorHAnsi"/>
          <w:sz w:val="22"/>
          <w:lang w:eastAsia="de-CH" w:bidi="ar-SA"/>
        </w:rPr>
      </w:pPr>
      <w:hyperlink w:anchor="_Toc37235621" w:history="1">
        <w:r w:rsidRPr="00245D6D">
          <w:rPr>
            <w:rStyle w:val="Hyperlink"/>
          </w:rPr>
          <w:t>10.13</w:t>
        </w:r>
        <w:r>
          <w:rPr>
            <w:rFonts w:asciiTheme="minorHAnsi" w:eastAsiaTheme="minorEastAsia" w:hAnsiTheme="minorHAnsi"/>
            <w:sz w:val="22"/>
            <w:lang w:eastAsia="de-CH" w:bidi="ar-SA"/>
          </w:rPr>
          <w:tab/>
        </w:r>
        <w:r w:rsidRPr="00245D6D">
          <w:rPr>
            <w:rStyle w:val="Hyperlink"/>
          </w:rPr>
          <w:t>Vorgehen</w:t>
        </w:r>
        <w:r>
          <w:rPr>
            <w:webHidden/>
          </w:rPr>
          <w:tab/>
        </w:r>
        <w:r>
          <w:rPr>
            <w:webHidden/>
          </w:rPr>
          <w:fldChar w:fldCharType="begin"/>
        </w:r>
        <w:r>
          <w:rPr>
            <w:webHidden/>
          </w:rPr>
          <w:instrText xml:space="preserve"> PAGEREF _Toc37235621 \h </w:instrText>
        </w:r>
        <w:r>
          <w:rPr>
            <w:webHidden/>
          </w:rPr>
        </w:r>
        <w:r>
          <w:rPr>
            <w:webHidden/>
          </w:rPr>
          <w:fldChar w:fldCharType="separate"/>
        </w:r>
        <w:r>
          <w:rPr>
            <w:webHidden/>
          </w:rPr>
          <w:t>42</w:t>
        </w:r>
        <w:r>
          <w:rPr>
            <w:webHidden/>
          </w:rPr>
          <w:fldChar w:fldCharType="end"/>
        </w:r>
      </w:hyperlink>
    </w:p>
    <w:p w14:paraId="6981AF96" w14:textId="4890D389" w:rsidR="006529C1" w:rsidRDefault="006529C1">
      <w:pPr>
        <w:pStyle w:val="Verzeichnis1"/>
        <w:rPr>
          <w:rFonts w:asciiTheme="minorHAnsi" w:eastAsiaTheme="minorEastAsia" w:hAnsiTheme="minorHAnsi"/>
          <w:b w:val="0"/>
          <w:sz w:val="22"/>
          <w:lang w:eastAsia="de-CH" w:bidi="ar-SA"/>
        </w:rPr>
      </w:pPr>
      <w:hyperlink w:anchor="_Toc37235622" w:history="1">
        <w:r w:rsidRPr="00245D6D">
          <w:rPr>
            <w:rStyle w:val="Hyperlink"/>
          </w:rPr>
          <w:t>11</w:t>
        </w:r>
        <w:r>
          <w:rPr>
            <w:rFonts w:asciiTheme="minorHAnsi" w:eastAsiaTheme="minorEastAsia" w:hAnsiTheme="minorHAnsi"/>
            <w:b w:val="0"/>
            <w:sz w:val="22"/>
            <w:lang w:eastAsia="de-CH" w:bidi="ar-SA"/>
          </w:rPr>
          <w:tab/>
        </w:r>
        <w:r w:rsidRPr="00245D6D">
          <w:rPr>
            <w:rStyle w:val="Hyperlink"/>
          </w:rPr>
          <w:t>Entscheiden</w:t>
        </w:r>
        <w:r>
          <w:rPr>
            <w:webHidden/>
          </w:rPr>
          <w:tab/>
        </w:r>
        <w:r>
          <w:rPr>
            <w:webHidden/>
          </w:rPr>
          <w:fldChar w:fldCharType="begin"/>
        </w:r>
        <w:r>
          <w:rPr>
            <w:webHidden/>
          </w:rPr>
          <w:instrText xml:space="preserve"> PAGEREF _Toc37235622 \h </w:instrText>
        </w:r>
        <w:r>
          <w:rPr>
            <w:webHidden/>
          </w:rPr>
        </w:r>
        <w:r>
          <w:rPr>
            <w:webHidden/>
          </w:rPr>
          <w:fldChar w:fldCharType="separate"/>
        </w:r>
        <w:r>
          <w:rPr>
            <w:webHidden/>
          </w:rPr>
          <w:t>42</w:t>
        </w:r>
        <w:r>
          <w:rPr>
            <w:webHidden/>
          </w:rPr>
          <w:fldChar w:fldCharType="end"/>
        </w:r>
      </w:hyperlink>
    </w:p>
    <w:p w14:paraId="2F3A0262" w14:textId="1531ECE7" w:rsidR="006529C1" w:rsidRDefault="006529C1">
      <w:pPr>
        <w:pStyle w:val="Verzeichnis2"/>
        <w:rPr>
          <w:rFonts w:asciiTheme="minorHAnsi" w:eastAsiaTheme="minorEastAsia" w:hAnsiTheme="minorHAnsi"/>
          <w:sz w:val="22"/>
          <w:lang w:eastAsia="de-CH" w:bidi="ar-SA"/>
        </w:rPr>
      </w:pPr>
      <w:hyperlink w:anchor="_Toc37235623" w:history="1">
        <w:r w:rsidRPr="00245D6D">
          <w:rPr>
            <w:rStyle w:val="Hyperlink"/>
          </w:rPr>
          <w:t>11.1</w:t>
        </w:r>
        <w:r>
          <w:rPr>
            <w:rFonts w:asciiTheme="minorHAnsi" w:eastAsiaTheme="minorEastAsia" w:hAnsiTheme="minorHAnsi"/>
            <w:sz w:val="22"/>
            <w:lang w:eastAsia="de-CH" w:bidi="ar-SA"/>
          </w:rPr>
          <w:tab/>
        </w:r>
        <w:r w:rsidRPr="00245D6D">
          <w:rPr>
            <w:rStyle w:val="Hyperlink"/>
          </w:rPr>
          <w:t>Allgemein</w:t>
        </w:r>
        <w:r>
          <w:rPr>
            <w:webHidden/>
          </w:rPr>
          <w:tab/>
        </w:r>
        <w:r>
          <w:rPr>
            <w:webHidden/>
          </w:rPr>
          <w:fldChar w:fldCharType="begin"/>
        </w:r>
        <w:r>
          <w:rPr>
            <w:webHidden/>
          </w:rPr>
          <w:instrText xml:space="preserve"> PAGEREF _Toc37235623 \h </w:instrText>
        </w:r>
        <w:r>
          <w:rPr>
            <w:webHidden/>
          </w:rPr>
        </w:r>
        <w:r>
          <w:rPr>
            <w:webHidden/>
          </w:rPr>
          <w:fldChar w:fldCharType="separate"/>
        </w:r>
        <w:r>
          <w:rPr>
            <w:webHidden/>
          </w:rPr>
          <w:t>42</w:t>
        </w:r>
        <w:r>
          <w:rPr>
            <w:webHidden/>
          </w:rPr>
          <w:fldChar w:fldCharType="end"/>
        </w:r>
      </w:hyperlink>
    </w:p>
    <w:p w14:paraId="5F7A2ADD" w14:textId="1E22DCAD" w:rsidR="006529C1" w:rsidRDefault="006529C1">
      <w:pPr>
        <w:pStyle w:val="Verzeichnis2"/>
        <w:rPr>
          <w:rFonts w:asciiTheme="minorHAnsi" w:eastAsiaTheme="minorEastAsia" w:hAnsiTheme="minorHAnsi"/>
          <w:sz w:val="22"/>
          <w:lang w:eastAsia="de-CH" w:bidi="ar-SA"/>
        </w:rPr>
      </w:pPr>
      <w:hyperlink w:anchor="_Toc37235624" w:history="1">
        <w:r w:rsidRPr="00245D6D">
          <w:rPr>
            <w:rStyle w:val="Hyperlink"/>
          </w:rPr>
          <w:t>11.2</w:t>
        </w:r>
        <w:r>
          <w:rPr>
            <w:rFonts w:asciiTheme="minorHAnsi" w:eastAsiaTheme="minorEastAsia" w:hAnsiTheme="minorHAnsi"/>
            <w:sz w:val="22"/>
            <w:lang w:eastAsia="de-CH" w:bidi="ar-SA"/>
          </w:rPr>
          <w:tab/>
        </w:r>
        <w:r w:rsidRPr="00245D6D">
          <w:rPr>
            <w:rStyle w:val="Hyperlink"/>
          </w:rPr>
          <w:t>Kriterien</w:t>
        </w:r>
        <w:r>
          <w:rPr>
            <w:webHidden/>
          </w:rPr>
          <w:tab/>
        </w:r>
        <w:r>
          <w:rPr>
            <w:webHidden/>
          </w:rPr>
          <w:fldChar w:fldCharType="begin"/>
        </w:r>
        <w:r>
          <w:rPr>
            <w:webHidden/>
          </w:rPr>
          <w:instrText xml:space="preserve"> PAGEREF _Toc37235624 \h </w:instrText>
        </w:r>
        <w:r>
          <w:rPr>
            <w:webHidden/>
          </w:rPr>
        </w:r>
        <w:r>
          <w:rPr>
            <w:webHidden/>
          </w:rPr>
          <w:fldChar w:fldCharType="separate"/>
        </w:r>
        <w:r>
          <w:rPr>
            <w:webHidden/>
          </w:rPr>
          <w:t>42</w:t>
        </w:r>
        <w:r>
          <w:rPr>
            <w:webHidden/>
          </w:rPr>
          <w:fldChar w:fldCharType="end"/>
        </w:r>
      </w:hyperlink>
    </w:p>
    <w:p w14:paraId="6CCB4224" w14:textId="4C43601F" w:rsidR="006529C1" w:rsidRDefault="006529C1">
      <w:pPr>
        <w:pStyle w:val="Verzeichnis2"/>
        <w:rPr>
          <w:rFonts w:asciiTheme="minorHAnsi" w:eastAsiaTheme="minorEastAsia" w:hAnsiTheme="minorHAnsi"/>
          <w:sz w:val="22"/>
          <w:lang w:eastAsia="de-CH" w:bidi="ar-SA"/>
        </w:rPr>
      </w:pPr>
      <w:hyperlink w:anchor="_Toc37235625" w:history="1">
        <w:r w:rsidRPr="00245D6D">
          <w:rPr>
            <w:rStyle w:val="Hyperlink"/>
          </w:rPr>
          <w:t>11.3</w:t>
        </w:r>
        <w:r>
          <w:rPr>
            <w:rFonts w:asciiTheme="minorHAnsi" w:eastAsiaTheme="minorEastAsia" w:hAnsiTheme="minorHAnsi"/>
            <w:sz w:val="22"/>
            <w:lang w:eastAsia="de-CH" w:bidi="ar-SA"/>
          </w:rPr>
          <w:tab/>
        </w:r>
        <w:r w:rsidRPr="00245D6D">
          <w:rPr>
            <w:rStyle w:val="Hyperlink"/>
          </w:rPr>
          <w:t>Nutzwertanalyse</w:t>
        </w:r>
        <w:r>
          <w:rPr>
            <w:webHidden/>
          </w:rPr>
          <w:tab/>
        </w:r>
        <w:r>
          <w:rPr>
            <w:webHidden/>
          </w:rPr>
          <w:fldChar w:fldCharType="begin"/>
        </w:r>
        <w:r>
          <w:rPr>
            <w:webHidden/>
          </w:rPr>
          <w:instrText xml:space="preserve"> PAGEREF _Toc37235625 \h </w:instrText>
        </w:r>
        <w:r>
          <w:rPr>
            <w:webHidden/>
          </w:rPr>
        </w:r>
        <w:r>
          <w:rPr>
            <w:webHidden/>
          </w:rPr>
          <w:fldChar w:fldCharType="separate"/>
        </w:r>
        <w:r>
          <w:rPr>
            <w:webHidden/>
          </w:rPr>
          <w:t>43</w:t>
        </w:r>
        <w:r>
          <w:rPr>
            <w:webHidden/>
          </w:rPr>
          <w:fldChar w:fldCharType="end"/>
        </w:r>
      </w:hyperlink>
    </w:p>
    <w:p w14:paraId="4CB54175" w14:textId="6DD2B331" w:rsidR="006529C1" w:rsidRDefault="006529C1">
      <w:pPr>
        <w:pStyle w:val="Verzeichnis1"/>
        <w:rPr>
          <w:rFonts w:asciiTheme="minorHAnsi" w:eastAsiaTheme="minorEastAsia" w:hAnsiTheme="minorHAnsi"/>
          <w:b w:val="0"/>
          <w:sz w:val="22"/>
          <w:lang w:eastAsia="de-CH" w:bidi="ar-SA"/>
        </w:rPr>
      </w:pPr>
      <w:hyperlink w:anchor="_Toc37235626" w:history="1">
        <w:r w:rsidRPr="00245D6D">
          <w:rPr>
            <w:rStyle w:val="Hyperlink"/>
          </w:rPr>
          <w:t>12</w:t>
        </w:r>
        <w:r>
          <w:rPr>
            <w:rFonts w:asciiTheme="minorHAnsi" w:eastAsiaTheme="minorEastAsia" w:hAnsiTheme="minorHAnsi"/>
            <w:b w:val="0"/>
            <w:sz w:val="22"/>
            <w:lang w:eastAsia="de-CH" w:bidi="ar-SA"/>
          </w:rPr>
          <w:tab/>
        </w:r>
        <w:r w:rsidRPr="00245D6D">
          <w:rPr>
            <w:rStyle w:val="Hyperlink"/>
          </w:rPr>
          <w:t>Realisieren</w:t>
        </w:r>
        <w:r>
          <w:rPr>
            <w:webHidden/>
          </w:rPr>
          <w:tab/>
        </w:r>
        <w:r>
          <w:rPr>
            <w:webHidden/>
          </w:rPr>
          <w:fldChar w:fldCharType="begin"/>
        </w:r>
        <w:r>
          <w:rPr>
            <w:webHidden/>
          </w:rPr>
          <w:instrText xml:space="preserve"> PAGEREF _Toc37235626 \h </w:instrText>
        </w:r>
        <w:r>
          <w:rPr>
            <w:webHidden/>
          </w:rPr>
        </w:r>
        <w:r>
          <w:rPr>
            <w:webHidden/>
          </w:rPr>
          <w:fldChar w:fldCharType="separate"/>
        </w:r>
        <w:r>
          <w:rPr>
            <w:webHidden/>
          </w:rPr>
          <w:t>43</w:t>
        </w:r>
        <w:r>
          <w:rPr>
            <w:webHidden/>
          </w:rPr>
          <w:fldChar w:fldCharType="end"/>
        </w:r>
      </w:hyperlink>
    </w:p>
    <w:p w14:paraId="609D1260" w14:textId="765FDDB1" w:rsidR="006529C1" w:rsidRDefault="006529C1">
      <w:pPr>
        <w:pStyle w:val="Verzeichnis2"/>
        <w:rPr>
          <w:rFonts w:asciiTheme="minorHAnsi" w:eastAsiaTheme="minorEastAsia" w:hAnsiTheme="minorHAnsi"/>
          <w:sz w:val="22"/>
          <w:lang w:eastAsia="de-CH" w:bidi="ar-SA"/>
        </w:rPr>
      </w:pPr>
      <w:hyperlink w:anchor="_Toc37235627" w:history="1">
        <w:r w:rsidRPr="00245D6D">
          <w:rPr>
            <w:rStyle w:val="Hyperlink"/>
          </w:rPr>
          <w:t>12.1</w:t>
        </w:r>
        <w:r>
          <w:rPr>
            <w:rFonts w:asciiTheme="minorHAnsi" w:eastAsiaTheme="minorEastAsia" w:hAnsiTheme="minorHAnsi"/>
            <w:sz w:val="22"/>
            <w:lang w:eastAsia="de-CH" w:bidi="ar-SA"/>
          </w:rPr>
          <w:tab/>
        </w:r>
        <w:r w:rsidRPr="00245D6D">
          <w:rPr>
            <w:rStyle w:val="Hyperlink"/>
          </w:rPr>
          <w:t>Backend</w:t>
        </w:r>
        <w:r>
          <w:rPr>
            <w:webHidden/>
          </w:rPr>
          <w:tab/>
        </w:r>
        <w:r>
          <w:rPr>
            <w:webHidden/>
          </w:rPr>
          <w:fldChar w:fldCharType="begin"/>
        </w:r>
        <w:r>
          <w:rPr>
            <w:webHidden/>
          </w:rPr>
          <w:instrText xml:space="preserve"> PAGEREF _Toc37235627 \h </w:instrText>
        </w:r>
        <w:r>
          <w:rPr>
            <w:webHidden/>
          </w:rPr>
        </w:r>
        <w:r>
          <w:rPr>
            <w:webHidden/>
          </w:rPr>
          <w:fldChar w:fldCharType="separate"/>
        </w:r>
        <w:r>
          <w:rPr>
            <w:webHidden/>
          </w:rPr>
          <w:t>43</w:t>
        </w:r>
        <w:r>
          <w:rPr>
            <w:webHidden/>
          </w:rPr>
          <w:fldChar w:fldCharType="end"/>
        </w:r>
      </w:hyperlink>
    </w:p>
    <w:p w14:paraId="04D6C3CC" w14:textId="040233D3" w:rsidR="006529C1" w:rsidRDefault="006529C1">
      <w:pPr>
        <w:pStyle w:val="Verzeichnis3"/>
        <w:rPr>
          <w:rFonts w:asciiTheme="minorHAnsi" w:eastAsiaTheme="minorEastAsia" w:hAnsiTheme="minorHAnsi"/>
          <w:sz w:val="22"/>
          <w:lang w:eastAsia="de-CH" w:bidi="ar-SA"/>
        </w:rPr>
      </w:pPr>
      <w:hyperlink w:anchor="_Toc37235628" w:history="1">
        <w:r w:rsidRPr="00245D6D">
          <w:rPr>
            <w:rStyle w:val="Hyperlink"/>
          </w:rPr>
          <w:t>12.1.1</w:t>
        </w:r>
        <w:r>
          <w:rPr>
            <w:rFonts w:asciiTheme="minorHAnsi" w:eastAsiaTheme="minorEastAsia" w:hAnsiTheme="minorHAnsi"/>
            <w:sz w:val="22"/>
            <w:lang w:eastAsia="de-CH" w:bidi="ar-SA"/>
          </w:rPr>
          <w:tab/>
        </w:r>
        <w:r w:rsidRPr="00245D6D">
          <w:rPr>
            <w:rStyle w:val="Hyperlink"/>
          </w:rPr>
          <w:t>Backend Aufsetzen</w:t>
        </w:r>
        <w:r>
          <w:rPr>
            <w:webHidden/>
          </w:rPr>
          <w:tab/>
        </w:r>
        <w:r>
          <w:rPr>
            <w:webHidden/>
          </w:rPr>
          <w:fldChar w:fldCharType="begin"/>
        </w:r>
        <w:r>
          <w:rPr>
            <w:webHidden/>
          </w:rPr>
          <w:instrText xml:space="preserve"> PAGEREF _Toc37235628 \h </w:instrText>
        </w:r>
        <w:r>
          <w:rPr>
            <w:webHidden/>
          </w:rPr>
        </w:r>
        <w:r>
          <w:rPr>
            <w:webHidden/>
          </w:rPr>
          <w:fldChar w:fldCharType="separate"/>
        </w:r>
        <w:r>
          <w:rPr>
            <w:webHidden/>
          </w:rPr>
          <w:t>43</w:t>
        </w:r>
        <w:r>
          <w:rPr>
            <w:webHidden/>
          </w:rPr>
          <w:fldChar w:fldCharType="end"/>
        </w:r>
      </w:hyperlink>
    </w:p>
    <w:p w14:paraId="3E221132" w14:textId="34ADB83F" w:rsidR="006529C1" w:rsidRDefault="006529C1">
      <w:pPr>
        <w:pStyle w:val="Verzeichnis3"/>
        <w:rPr>
          <w:rFonts w:asciiTheme="minorHAnsi" w:eastAsiaTheme="minorEastAsia" w:hAnsiTheme="minorHAnsi"/>
          <w:sz w:val="22"/>
          <w:lang w:eastAsia="de-CH" w:bidi="ar-SA"/>
        </w:rPr>
      </w:pPr>
      <w:hyperlink w:anchor="_Toc37235629" w:history="1">
        <w:r w:rsidRPr="00245D6D">
          <w:rPr>
            <w:rStyle w:val="Hyperlink"/>
          </w:rPr>
          <w:t>12.1.2</w:t>
        </w:r>
        <w:r>
          <w:rPr>
            <w:rFonts w:asciiTheme="minorHAnsi" w:eastAsiaTheme="minorEastAsia" w:hAnsiTheme="minorHAnsi"/>
            <w:sz w:val="22"/>
            <w:lang w:eastAsia="de-CH" w:bidi="ar-SA"/>
          </w:rPr>
          <w:tab/>
        </w:r>
        <w:r w:rsidRPr="00245D6D">
          <w:rPr>
            <w:rStyle w:val="Hyperlink"/>
          </w:rPr>
          <w:t>Konfiguration</w:t>
        </w:r>
        <w:r>
          <w:rPr>
            <w:webHidden/>
          </w:rPr>
          <w:tab/>
        </w:r>
        <w:r>
          <w:rPr>
            <w:webHidden/>
          </w:rPr>
          <w:fldChar w:fldCharType="begin"/>
        </w:r>
        <w:r>
          <w:rPr>
            <w:webHidden/>
          </w:rPr>
          <w:instrText xml:space="preserve"> PAGEREF _Toc37235629 \h </w:instrText>
        </w:r>
        <w:r>
          <w:rPr>
            <w:webHidden/>
          </w:rPr>
        </w:r>
        <w:r>
          <w:rPr>
            <w:webHidden/>
          </w:rPr>
          <w:fldChar w:fldCharType="separate"/>
        </w:r>
        <w:r>
          <w:rPr>
            <w:webHidden/>
          </w:rPr>
          <w:t>44</w:t>
        </w:r>
        <w:r>
          <w:rPr>
            <w:webHidden/>
          </w:rPr>
          <w:fldChar w:fldCharType="end"/>
        </w:r>
      </w:hyperlink>
    </w:p>
    <w:p w14:paraId="3BFA8BD2" w14:textId="17F66E6D" w:rsidR="006529C1" w:rsidRDefault="006529C1">
      <w:pPr>
        <w:pStyle w:val="Verzeichnis3"/>
        <w:rPr>
          <w:rFonts w:asciiTheme="minorHAnsi" w:eastAsiaTheme="minorEastAsia" w:hAnsiTheme="minorHAnsi"/>
          <w:sz w:val="22"/>
          <w:lang w:eastAsia="de-CH" w:bidi="ar-SA"/>
        </w:rPr>
      </w:pPr>
      <w:hyperlink w:anchor="_Toc37235630" w:history="1">
        <w:r w:rsidRPr="00245D6D">
          <w:rPr>
            <w:rStyle w:val="Hyperlink"/>
          </w:rPr>
          <w:t>12.1.3</w:t>
        </w:r>
        <w:r>
          <w:rPr>
            <w:rFonts w:asciiTheme="minorHAnsi" w:eastAsiaTheme="minorEastAsia" w:hAnsiTheme="minorHAnsi"/>
            <w:sz w:val="22"/>
            <w:lang w:eastAsia="de-CH" w:bidi="ar-SA"/>
          </w:rPr>
          <w:tab/>
        </w:r>
        <w:r w:rsidRPr="00245D6D">
          <w:rPr>
            <w:rStyle w:val="Hyperlink"/>
          </w:rPr>
          <w:t>Tabs Sensor Dekodierung</w:t>
        </w:r>
        <w:r>
          <w:rPr>
            <w:webHidden/>
          </w:rPr>
          <w:tab/>
        </w:r>
        <w:r>
          <w:rPr>
            <w:webHidden/>
          </w:rPr>
          <w:fldChar w:fldCharType="begin"/>
        </w:r>
        <w:r>
          <w:rPr>
            <w:webHidden/>
          </w:rPr>
          <w:instrText xml:space="preserve"> PAGEREF _Toc37235630 \h </w:instrText>
        </w:r>
        <w:r>
          <w:rPr>
            <w:webHidden/>
          </w:rPr>
        </w:r>
        <w:r>
          <w:rPr>
            <w:webHidden/>
          </w:rPr>
          <w:fldChar w:fldCharType="separate"/>
        </w:r>
        <w:r>
          <w:rPr>
            <w:webHidden/>
          </w:rPr>
          <w:t>46</w:t>
        </w:r>
        <w:r>
          <w:rPr>
            <w:webHidden/>
          </w:rPr>
          <w:fldChar w:fldCharType="end"/>
        </w:r>
      </w:hyperlink>
    </w:p>
    <w:p w14:paraId="15D2DD45" w14:textId="2B555E96" w:rsidR="006529C1" w:rsidRDefault="006529C1">
      <w:pPr>
        <w:pStyle w:val="Verzeichnis3"/>
        <w:rPr>
          <w:rFonts w:asciiTheme="minorHAnsi" w:eastAsiaTheme="minorEastAsia" w:hAnsiTheme="minorHAnsi"/>
          <w:sz w:val="22"/>
          <w:lang w:eastAsia="de-CH" w:bidi="ar-SA"/>
        </w:rPr>
      </w:pPr>
      <w:hyperlink w:anchor="_Toc37235631" w:history="1">
        <w:r w:rsidRPr="00245D6D">
          <w:rPr>
            <w:rStyle w:val="Hyperlink"/>
          </w:rPr>
          <w:t>12.1.4</w:t>
        </w:r>
        <w:r>
          <w:rPr>
            <w:rFonts w:asciiTheme="minorHAnsi" w:eastAsiaTheme="minorEastAsia" w:hAnsiTheme="minorHAnsi"/>
            <w:sz w:val="22"/>
            <w:lang w:eastAsia="de-CH" w:bidi="ar-SA"/>
          </w:rPr>
          <w:tab/>
        </w:r>
        <w:r w:rsidRPr="00245D6D">
          <w:rPr>
            <w:rStyle w:val="Hyperlink"/>
          </w:rPr>
          <w:t>Loriot Listener</w:t>
        </w:r>
        <w:r>
          <w:rPr>
            <w:webHidden/>
          </w:rPr>
          <w:tab/>
        </w:r>
        <w:r>
          <w:rPr>
            <w:webHidden/>
          </w:rPr>
          <w:fldChar w:fldCharType="begin"/>
        </w:r>
        <w:r>
          <w:rPr>
            <w:webHidden/>
          </w:rPr>
          <w:instrText xml:space="preserve"> PAGEREF _Toc37235631 \h </w:instrText>
        </w:r>
        <w:r>
          <w:rPr>
            <w:webHidden/>
          </w:rPr>
        </w:r>
        <w:r>
          <w:rPr>
            <w:webHidden/>
          </w:rPr>
          <w:fldChar w:fldCharType="separate"/>
        </w:r>
        <w:r>
          <w:rPr>
            <w:webHidden/>
          </w:rPr>
          <w:t>46</w:t>
        </w:r>
        <w:r>
          <w:rPr>
            <w:webHidden/>
          </w:rPr>
          <w:fldChar w:fldCharType="end"/>
        </w:r>
      </w:hyperlink>
    </w:p>
    <w:p w14:paraId="557F5BB5" w14:textId="03F9DD80" w:rsidR="006529C1" w:rsidRDefault="006529C1">
      <w:pPr>
        <w:pStyle w:val="Verzeichnis3"/>
        <w:rPr>
          <w:rFonts w:asciiTheme="minorHAnsi" w:eastAsiaTheme="minorEastAsia" w:hAnsiTheme="minorHAnsi"/>
          <w:sz w:val="22"/>
          <w:lang w:eastAsia="de-CH" w:bidi="ar-SA"/>
        </w:rPr>
      </w:pPr>
      <w:hyperlink w:anchor="_Toc37235632" w:history="1">
        <w:r w:rsidRPr="00245D6D">
          <w:rPr>
            <w:rStyle w:val="Hyperlink"/>
          </w:rPr>
          <w:t>12.1.5</w:t>
        </w:r>
        <w:r>
          <w:rPr>
            <w:rFonts w:asciiTheme="minorHAnsi" w:eastAsiaTheme="minorEastAsia" w:hAnsiTheme="minorHAnsi"/>
            <w:sz w:val="22"/>
            <w:lang w:eastAsia="de-CH" w:bidi="ar-SA"/>
          </w:rPr>
          <w:tab/>
        </w:r>
        <w:r w:rsidRPr="00245D6D">
          <w:rPr>
            <w:rStyle w:val="Hyperlink"/>
          </w:rPr>
          <w:t>Modelle</w:t>
        </w:r>
        <w:r>
          <w:rPr>
            <w:webHidden/>
          </w:rPr>
          <w:tab/>
        </w:r>
        <w:r>
          <w:rPr>
            <w:webHidden/>
          </w:rPr>
          <w:fldChar w:fldCharType="begin"/>
        </w:r>
        <w:r>
          <w:rPr>
            <w:webHidden/>
          </w:rPr>
          <w:instrText xml:space="preserve"> PAGEREF _Toc37235632 \h </w:instrText>
        </w:r>
        <w:r>
          <w:rPr>
            <w:webHidden/>
          </w:rPr>
        </w:r>
        <w:r>
          <w:rPr>
            <w:webHidden/>
          </w:rPr>
          <w:fldChar w:fldCharType="separate"/>
        </w:r>
        <w:r>
          <w:rPr>
            <w:webHidden/>
          </w:rPr>
          <w:t>47</w:t>
        </w:r>
        <w:r>
          <w:rPr>
            <w:webHidden/>
          </w:rPr>
          <w:fldChar w:fldCharType="end"/>
        </w:r>
      </w:hyperlink>
    </w:p>
    <w:p w14:paraId="11EE1F13" w14:textId="4BA60A17" w:rsidR="006529C1" w:rsidRDefault="006529C1">
      <w:pPr>
        <w:pStyle w:val="Verzeichnis3"/>
        <w:rPr>
          <w:rFonts w:asciiTheme="minorHAnsi" w:eastAsiaTheme="minorEastAsia" w:hAnsiTheme="minorHAnsi"/>
          <w:sz w:val="22"/>
          <w:lang w:eastAsia="de-CH" w:bidi="ar-SA"/>
        </w:rPr>
      </w:pPr>
      <w:hyperlink w:anchor="_Toc37235633" w:history="1">
        <w:r w:rsidRPr="00245D6D">
          <w:rPr>
            <w:rStyle w:val="Hyperlink"/>
          </w:rPr>
          <w:t>12.1.6</w:t>
        </w:r>
        <w:r>
          <w:rPr>
            <w:rFonts w:asciiTheme="minorHAnsi" w:eastAsiaTheme="minorEastAsia" w:hAnsiTheme="minorHAnsi"/>
            <w:sz w:val="22"/>
            <w:lang w:eastAsia="de-CH" w:bidi="ar-SA"/>
          </w:rPr>
          <w:tab/>
        </w:r>
        <w:r w:rsidRPr="00245D6D">
          <w:rPr>
            <w:rStyle w:val="Hyperlink"/>
          </w:rPr>
          <w:t>Modell Controller</w:t>
        </w:r>
        <w:r>
          <w:rPr>
            <w:webHidden/>
          </w:rPr>
          <w:tab/>
        </w:r>
        <w:r>
          <w:rPr>
            <w:webHidden/>
          </w:rPr>
          <w:fldChar w:fldCharType="begin"/>
        </w:r>
        <w:r>
          <w:rPr>
            <w:webHidden/>
          </w:rPr>
          <w:instrText xml:space="preserve"> PAGEREF _Toc37235633 \h </w:instrText>
        </w:r>
        <w:r>
          <w:rPr>
            <w:webHidden/>
          </w:rPr>
        </w:r>
        <w:r>
          <w:rPr>
            <w:webHidden/>
          </w:rPr>
          <w:fldChar w:fldCharType="separate"/>
        </w:r>
        <w:r>
          <w:rPr>
            <w:webHidden/>
          </w:rPr>
          <w:t>49</w:t>
        </w:r>
        <w:r>
          <w:rPr>
            <w:webHidden/>
          </w:rPr>
          <w:fldChar w:fldCharType="end"/>
        </w:r>
      </w:hyperlink>
    </w:p>
    <w:p w14:paraId="772ADA17" w14:textId="663C59AB" w:rsidR="006529C1" w:rsidRDefault="006529C1">
      <w:pPr>
        <w:pStyle w:val="Verzeichnis3"/>
        <w:rPr>
          <w:rFonts w:asciiTheme="minorHAnsi" w:eastAsiaTheme="minorEastAsia" w:hAnsiTheme="minorHAnsi"/>
          <w:sz w:val="22"/>
          <w:lang w:eastAsia="de-CH" w:bidi="ar-SA"/>
        </w:rPr>
      </w:pPr>
      <w:hyperlink w:anchor="_Toc37235634" w:history="1">
        <w:r w:rsidRPr="00245D6D">
          <w:rPr>
            <w:rStyle w:val="Hyperlink"/>
          </w:rPr>
          <w:t>12.1.7</w:t>
        </w:r>
        <w:r>
          <w:rPr>
            <w:rFonts w:asciiTheme="minorHAnsi" w:eastAsiaTheme="minorEastAsia" w:hAnsiTheme="minorHAnsi"/>
            <w:sz w:val="22"/>
            <w:lang w:eastAsia="de-CH" w:bidi="ar-SA"/>
          </w:rPr>
          <w:tab/>
        </w:r>
        <w:r w:rsidRPr="00245D6D">
          <w:rPr>
            <w:rStyle w:val="Hyperlink"/>
          </w:rPr>
          <w:t>Auflistungen</w:t>
        </w:r>
        <w:r>
          <w:rPr>
            <w:webHidden/>
          </w:rPr>
          <w:tab/>
        </w:r>
        <w:r>
          <w:rPr>
            <w:webHidden/>
          </w:rPr>
          <w:fldChar w:fldCharType="begin"/>
        </w:r>
        <w:r>
          <w:rPr>
            <w:webHidden/>
          </w:rPr>
          <w:instrText xml:space="preserve"> PAGEREF _Toc37235634 \h </w:instrText>
        </w:r>
        <w:r>
          <w:rPr>
            <w:webHidden/>
          </w:rPr>
        </w:r>
        <w:r>
          <w:rPr>
            <w:webHidden/>
          </w:rPr>
          <w:fldChar w:fldCharType="separate"/>
        </w:r>
        <w:r>
          <w:rPr>
            <w:webHidden/>
          </w:rPr>
          <w:t>50</w:t>
        </w:r>
        <w:r>
          <w:rPr>
            <w:webHidden/>
          </w:rPr>
          <w:fldChar w:fldCharType="end"/>
        </w:r>
      </w:hyperlink>
    </w:p>
    <w:p w14:paraId="41FD9B6B" w14:textId="43636CA6" w:rsidR="006529C1" w:rsidRDefault="006529C1">
      <w:pPr>
        <w:pStyle w:val="Verzeichnis3"/>
        <w:rPr>
          <w:rFonts w:asciiTheme="minorHAnsi" w:eastAsiaTheme="minorEastAsia" w:hAnsiTheme="minorHAnsi"/>
          <w:sz w:val="22"/>
          <w:lang w:eastAsia="de-CH" w:bidi="ar-SA"/>
        </w:rPr>
      </w:pPr>
      <w:hyperlink w:anchor="_Toc37235635" w:history="1">
        <w:r w:rsidRPr="00245D6D">
          <w:rPr>
            <w:rStyle w:val="Hyperlink"/>
          </w:rPr>
          <w:t>12.1.8</w:t>
        </w:r>
        <w:r>
          <w:rPr>
            <w:rFonts w:asciiTheme="minorHAnsi" w:eastAsiaTheme="minorEastAsia" w:hAnsiTheme="minorHAnsi"/>
            <w:sz w:val="22"/>
            <w:lang w:eastAsia="de-CH" w:bidi="ar-SA"/>
          </w:rPr>
          <w:tab/>
        </w:r>
        <w:r w:rsidRPr="00245D6D">
          <w:rPr>
            <w:rStyle w:val="Hyperlink"/>
          </w:rPr>
          <w:t>Beobachter</w:t>
        </w:r>
        <w:r>
          <w:rPr>
            <w:webHidden/>
          </w:rPr>
          <w:tab/>
        </w:r>
        <w:r>
          <w:rPr>
            <w:webHidden/>
          </w:rPr>
          <w:fldChar w:fldCharType="begin"/>
        </w:r>
        <w:r>
          <w:rPr>
            <w:webHidden/>
          </w:rPr>
          <w:instrText xml:space="preserve"> PAGEREF _Toc37235635 \h </w:instrText>
        </w:r>
        <w:r>
          <w:rPr>
            <w:webHidden/>
          </w:rPr>
        </w:r>
        <w:r>
          <w:rPr>
            <w:webHidden/>
          </w:rPr>
          <w:fldChar w:fldCharType="separate"/>
        </w:r>
        <w:r>
          <w:rPr>
            <w:webHidden/>
          </w:rPr>
          <w:t>50</w:t>
        </w:r>
        <w:r>
          <w:rPr>
            <w:webHidden/>
          </w:rPr>
          <w:fldChar w:fldCharType="end"/>
        </w:r>
      </w:hyperlink>
    </w:p>
    <w:p w14:paraId="39402379" w14:textId="2CA7DCEE" w:rsidR="006529C1" w:rsidRDefault="006529C1">
      <w:pPr>
        <w:pStyle w:val="Verzeichnis3"/>
        <w:rPr>
          <w:rFonts w:asciiTheme="minorHAnsi" w:eastAsiaTheme="minorEastAsia" w:hAnsiTheme="minorHAnsi"/>
          <w:sz w:val="22"/>
          <w:lang w:eastAsia="de-CH" w:bidi="ar-SA"/>
        </w:rPr>
      </w:pPr>
      <w:hyperlink w:anchor="_Toc37235636" w:history="1">
        <w:r w:rsidRPr="00245D6D">
          <w:rPr>
            <w:rStyle w:val="Hyperlink"/>
          </w:rPr>
          <w:t>12.1.9</w:t>
        </w:r>
        <w:r>
          <w:rPr>
            <w:rFonts w:asciiTheme="minorHAnsi" w:eastAsiaTheme="minorEastAsia" w:hAnsiTheme="minorHAnsi"/>
            <w:sz w:val="22"/>
            <w:lang w:eastAsia="de-CH" w:bidi="ar-SA"/>
          </w:rPr>
          <w:tab/>
        </w:r>
        <w:r w:rsidRPr="00245D6D">
          <w:rPr>
            <w:rStyle w:val="Hyperlink"/>
          </w:rPr>
          <w:t>Resources</w:t>
        </w:r>
        <w:r>
          <w:rPr>
            <w:webHidden/>
          </w:rPr>
          <w:tab/>
        </w:r>
        <w:r>
          <w:rPr>
            <w:webHidden/>
          </w:rPr>
          <w:fldChar w:fldCharType="begin"/>
        </w:r>
        <w:r>
          <w:rPr>
            <w:webHidden/>
          </w:rPr>
          <w:instrText xml:space="preserve"> PAGEREF _Toc37235636 \h </w:instrText>
        </w:r>
        <w:r>
          <w:rPr>
            <w:webHidden/>
          </w:rPr>
        </w:r>
        <w:r>
          <w:rPr>
            <w:webHidden/>
          </w:rPr>
          <w:fldChar w:fldCharType="separate"/>
        </w:r>
        <w:r>
          <w:rPr>
            <w:webHidden/>
          </w:rPr>
          <w:t>52</w:t>
        </w:r>
        <w:r>
          <w:rPr>
            <w:webHidden/>
          </w:rPr>
          <w:fldChar w:fldCharType="end"/>
        </w:r>
      </w:hyperlink>
    </w:p>
    <w:p w14:paraId="6C9DBD5C" w14:textId="21366144" w:rsidR="006529C1" w:rsidRDefault="006529C1">
      <w:pPr>
        <w:pStyle w:val="Verzeichnis3"/>
        <w:rPr>
          <w:rFonts w:asciiTheme="minorHAnsi" w:eastAsiaTheme="minorEastAsia" w:hAnsiTheme="minorHAnsi"/>
          <w:sz w:val="22"/>
          <w:lang w:eastAsia="de-CH" w:bidi="ar-SA"/>
        </w:rPr>
      </w:pPr>
      <w:hyperlink w:anchor="_Toc37235637" w:history="1">
        <w:r w:rsidRPr="00245D6D">
          <w:rPr>
            <w:rStyle w:val="Hyperlink"/>
          </w:rPr>
          <w:t>12.1.10</w:t>
        </w:r>
        <w:r>
          <w:rPr>
            <w:rFonts w:asciiTheme="minorHAnsi" w:eastAsiaTheme="minorEastAsia" w:hAnsiTheme="minorHAnsi"/>
            <w:sz w:val="22"/>
            <w:lang w:eastAsia="de-CH" w:bidi="ar-SA"/>
          </w:rPr>
          <w:tab/>
        </w:r>
        <w:r w:rsidRPr="00245D6D">
          <w:rPr>
            <w:rStyle w:val="Hyperlink"/>
          </w:rPr>
          <w:t>Benutzer Eingaben Validierung</w:t>
        </w:r>
        <w:r>
          <w:rPr>
            <w:webHidden/>
          </w:rPr>
          <w:tab/>
        </w:r>
        <w:r>
          <w:rPr>
            <w:webHidden/>
          </w:rPr>
          <w:fldChar w:fldCharType="begin"/>
        </w:r>
        <w:r>
          <w:rPr>
            <w:webHidden/>
          </w:rPr>
          <w:instrText xml:space="preserve"> PAGEREF _Toc37235637 \h </w:instrText>
        </w:r>
        <w:r>
          <w:rPr>
            <w:webHidden/>
          </w:rPr>
        </w:r>
        <w:r>
          <w:rPr>
            <w:webHidden/>
          </w:rPr>
          <w:fldChar w:fldCharType="separate"/>
        </w:r>
        <w:r>
          <w:rPr>
            <w:webHidden/>
          </w:rPr>
          <w:t>52</w:t>
        </w:r>
        <w:r>
          <w:rPr>
            <w:webHidden/>
          </w:rPr>
          <w:fldChar w:fldCharType="end"/>
        </w:r>
      </w:hyperlink>
    </w:p>
    <w:p w14:paraId="7A765B8B" w14:textId="325756F7" w:rsidR="006529C1" w:rsidRDefault="006529C1">
      <w:pPr>
        <w:pStyle w:val="Verzeichnis2"/>
        <w:rPr>
          <w:rFonts w:asciiTheme="minorHAnsi" w:eastAsiaTheme="minorEastAsia" w:hAnsiTheme="minorHAnsi"/>
          <w:sz w:val="22"/>
          <w:lang w:eastAsia="de-CH" w:bidi="ar-SA"/>
        </w:rPr>
      </w:pPr>
      <w:hyperlink w:anchor="_Toc37235638" w:history="1">
        <w:r w:rsidRPr="00245D6D">
          <w:rPr>
            <w:rStyle w:val="Hyperlink"/>
          </w:rPr>
          <w:t>12.2</w:t>
        </w:r>
        <w:r>
          <w:rPr>
            <w:rFonts w:asciiTheme="minorHAnsi" w:eastAsiaTheme="minorEastAsia" w:hAnsiTheme="minorHAnsi"/>
            <w:sz w:val="22"/>
            <w:lang w:eastAsia="de-CH" w:bidi="ar-SA"/>
          </w:rPr>
          <w:tab/>
        </w:r>
        <w:r w:rsidRPr="00245D6D">
          <w:rPr>
            <w:rStyle w:val="Hyperlink"/>
          </w:rPr>
          <w:t>Frontend</w:t>
        </w:r>
        <w:r>
          <w:rPr>
            <w:webHidden/>
          </w:rPr>
          <w:tab/>
        </w:r>
        <w:r>
          <w:rPr>
            <w:webHidden/>
          </w:rPr>
          <w:fldChar w:fldCharType="begin"/>
        </w:r>
        <w:r>
          <w:rPr>
            <w:webHidden/>
          </w:rPr>
          <w:instrText xml:space="preserve"> PAGEREF _Toc37235638 \h </w:instrText>
        </w:r>
        <w:r>
          <w:rPr>
            <w:webHidden/>
          </w:rPr>
        </w:r>
        <w:r>
          <w:rPr>
            <w:webHidden/>
          </w:rPr>
          <w:fldChar w:fldCharType="separate"/>
        </w:r>
        <w:r>
          <w:rPr>
            <w:webHidden/>
          </w:rPr>
          <w:t>53</w:t>
        </w:r>
        <w:r>
          <w:rPr>
            <w:webHidden/>
          </w:rPr>
          <w:fldChar w:fldCharType="end"/>
        </w:r>
      </w:hyperlink>
    </w:p>
    <w:p w14:paraId="29A2DDB5" w14:textId="60F78B26" w:rsidR="006529C1" w:rsidRDefault="006529C1">
      <w:pPr>
        <w:pStyle w:val="Verzeichnis3"/>
        <w:rPr>
          <w:rFonts w:asciiTheme="minorHAnsi" w:eastAsiaTheme="minorEastAsia" w:hAnsiTheme="minorHAnsi"/>
          <w:sz w:val="22"/>
          <w:lang w:eastAsia="de-CH" w:bidi="ar-SA"/>
        </w:rPr>
      </w:pPr>
      <w:hyperlink w:anchor="_Toc37235639" w:history="1">
        <w:r w:rsidRPr="00245D6D">
          <w:rPr>
            <w:rStyle w:val="Hyperlink"/>
          </w:rPr>
          <w:t>12.2.1</w:t>
        </w:r>
        <w:r>
          <w:rPr>
            <w:rFonts w:asciiTheme="minorHAnsi" w:eastAsiaTheme="minorEastAsia" w:hAnsiTheme="minorHAnsi"/>
            <w:sz w:val="22"/>
            <w:lang w:eastAsia="de-CH" w:bidi="ar-SA"/>
          </w:rPr>
          <w:tab/>
        </w:r>
        <w:r w:rsidRPr="00245D6D">
          <w:rPr>
            <w:rStyle w:val="Hyperlink"/>
          </w:rPr>
          <w:t>Auth</w:t>
        </w:r>
        <w:r>
          <w:rPr>
            <w:webHidden/>
          </w:rPr>
          <w:tab/>
        </w:r>
        <w:r>
          <w:rPr>
            <w:webHidden/>
          </w:rPr>
          <w:fldChar w:fldCharType="begin"/>
        </w:r>
        <w:r>
          <w:rPr>
            <w:webHidden/>
          </w:rPr>
          <w:instrText xml:space="preserve"> PAGEREF _Toc37235639 \h </w:instrText>
        </w:r>
        <w:r>
          <w:rPr>
            <w:webHidden/>
          </w:rPr>
        </w:r>
        <w:r>
          <w:rPr>
            <w:webHidden/>
          </w:rPr>
          <w:fldChar w:fldCharType="separate"/>
        </w:r>
        <w:r>
          <w:rPr>
            <w:webHidden/>
          </w:rPr>
          <w:t>53</w:t>
        </w:r>
        <w:r>
          <w:rPr>
            <w:webHidden/>
          </w:rPr>
          <w:fldChar w:fldCharType="end"/>
        </w:r>
      </w:hyperlink>
    </w:p>
    <w:p w14:paraId="6820261E" w14:textId="5EA7FA06" w:rsidR="006529C1" w:rsidRDefault="006529C1">
      <w:pPr>
        <w:pStyle w:val="Verzeichnis3"/>
        <w:rPr>
          <w:rFonts w:asciiTheme="minorHAnsi" w:eastAsiaTheme="minorEastAsia" w:hAnsiTheme="minorHAnsi"/>
          <w:sz w:val="22"/>
          <w:lang w:eastAsia="de-CH" w:bidi="ar-SA"/>
        </w:rPr>
      </w:pPr>
      <w:hyperlink w:anchor="_Toc37235640" w:history="1">
        <w:r w:rsidRPr="00245D6D">
          <w:rPr>
            <w:rStyle w:val="Hyperlink"/>
          </w:rPr>
          <w:t>12.2.2</w:t>
        </w:r>
        <w:r>
          <w:rPr>
            <w:rFonts w:asciiTheme="minorHAnsi" w:eastAsiaTheme="minorEastAsia" w:hAnsiTheme="minorHAnsi"/>
            <w:sz w:val="22"/>
            <w:lang w:eastAsia="de-CH" w:bidi="ar-SA"/>
          </w:rPr>
          <w:tab/>
        </w:r>
        <w:r w:rsidRPr="00245D6D">
          <w:rPr>
            <w:rStyle w:val="Hyperlink"/>
          </w:rPr>
          <w:t>Verbindung zum Backend</w:t>
        </w:r>
        <w:r>
          <w:rPr>
            <w:webHidden/>
          </w:rPr>
          <w:tab/>
        </w:r>
        <w:r>
          <w:rPr>
            <w:webHidden/>
          </w:rPr>
          <w:fldChar w:fldCharType="begin"/>
        </w:r>
        <w:r>
          <w:rPr>
            <w:webHidden/>
          </w:rPr>
          <w:instrText xml:space="preserve"> PAGEREF _Toc37235640 \h </w:instrText>
        </w:r>
        <w:r>
          <w:rPr>
            <w:webHidden/>
          </w:rPr>
        </w:r>
        <w:r>
          <w:rPr>
            <w:webHidden/>
          </w:rPr>
          <w:fldChar w:fldCharType="separate"/>
        </w:r>
        <w:r>
          <w:rPr>
            <w:webHidden/>
          </w:rPr>
          <w:t>54</w:t>
        </w:r>
        <w:r>
          <w:rPr>
            <w:webHidden/>
          </w:rPr>
          <w:fldChar w:fldCharType="end"/>
        </w:r>
      </w:hyperlink>
    </w:p>
    <w:p w14:paraId="34634409" w14:textId="17F1C90B" w:rsidR="006529C1" w:rsidRDefault="006529C1">
      <w:pPr>
        <w:pStyle w:val="Verzeichnis3"/>
        <w:rPr>
          <w:rFonts w:asciiTheme="minorHAnsi" w:eastAsiaTheme="minorEastAsia" w:hAnsiTheme="minorHAnsi"/>
          <w:sz w:val="22"/>
          <w:lang w:eastAsia="de-CH" w:bidi="ar-SA"/>
        </w:rPr>
      </w:pPr>
      <w:hyperlink w:anchor="_Toc37235641" w:history="1">
        <w:r w:rsidRPr="00245D6D">
          <w:rPr>
            <w:rStyle w:val="Hyperlink"/>
          </w:rPr>
          <w:t>12.2.3</w:t>
        </w:r>
        <w:r>
          <w:rPr>
            <w:rFonts w:asciiTheme="minorHAnsi" w:eastAsiaTheme="minorEastAsia" w:hAnsiTheme="minorHAnsi"/>
            <w:sz w:val="22"/>
            <w:lang w:eastAsia="de-CH" w:bidi="ar-SA"/>
          </w:rPr>
          <w:tab/>
        </w:r>
        <w:r w:rsidRPr="00245D6D">
          <w:rPr>
            <w:rStyle w:val="Hyperlink"/>
          </w:rPr>
          <w:t>Listen</w:t>
        </w:r>
        <w:r>
          <w:rPr>
            <w:webHidden/>
          </w:rPr>
          <w:tab/>
        </w:r>
        <w:r>
          <w:rPr>
            <w:webHidden/>
          </w:rPr>
          <w:fldChar w:fldCharType="begin"/>
        </w:r>
        <w:r>
          <w:rPr>
            <w:webHidden/>
          </w:rPr>
          <w:instrText xml:space="preserve"> PAGEREF _Toc37235641 \h </w:instrText>
        </w:r>
        <w:r>
          <w:rPr>
            <w:webHidden/>
          </w:rPr>
        </w:r>
        <w:r>
          <w:rPr>
            <w:webHidden/>
          </w:rPr>
          <w:fldChar w:fldCharType="separate"/>
        </w:r>
        <w:r>
          <w:rPr>
            <w:webHidden/>
          </w:rPr>
          <w:t>55</w:t>
        </w:r>
        <w:r>
          <w:rPr>
            <w:webHidden/>
          </w:rPr>
          <w:fldChar w:fldCharType="end"/>
        </w:r>
      </w:hyperlink>
    </w:p>
    <w:p w14:paraId="5F35DFC4" w14:textId="12EE1285" w:rsidR="006529C1" w:rsidRDefault="006529C1">
      <w:pPr>
        <w:pStyle w:val="Verzeichnis3"/>
        <w:rPr>
          <w:rFonts w:asciiTheme="minorHAnsi" w:eastAsiaTheme="minorEastAsia" w:hAnsiTheme="minorHAnsi"/>
          <w:sz w:val="22"/>
          <w:lang w:eastAsia="de-CH" w:bidi="ar-SA"/>
        </w:rPr>
      </w:pPr>
      <w:hyperlink w:anchor="_Toc37235642" w:history="1">
        <w:r w:rsidRPr="00245D6D">
          <w:rPr>
            <w:rStyle w:val="Hyperlink"/>
          </w:rPr>
          <w:t>12.2.4</w:t>
        </w:r>
        <w:r>
          <w:rPr>
            <w:rFonts w:asciiTheme="minorHAnsi" w:eastAsiaTheme="minorEastAsia" w:hAnsiTheme="minorHAnsi"/>
            <w:sz w:val="22"/>
            <w:lang w:eastAsia="de-CH" w:bidi="ar-SA"/>
          </w:rPr>
          <w:tab/>
        </w:r>
        <w:r w:rsidRPr="00245D6D">
          <w:rPr>
            <w:rStyle w:val="Hyperlink"/>
          </w:rPr>
          <w:t>Formen</w:t>
        </w:r>
        <w:r>
          <w:rPr>
            <w:webHidden/>
          </w:rPr>
          <w:tab/>
        </w:r>
        <w:r>
          <w:rPr>
            <w:webHidden/>
          </w:rPr>
          <w:fldChar w:fldCharType="begin"/>
        </w:r>
        <w:r>
          <w:rPr>
            <w:webHidden/>
          </w:rPr>
          <w:instrText xml:space="preserve"> PAGEREF _Toc37235642 \h </w:instrText>
        </w:r>
        <w:r>
          <w:rPr>
            <w:webHidden/>
          </w:rPr>
        </w:r>
        <w:r>
          <w:rPr>
            <w:webHidden/>
          </w:rPr>
          <w:fldChar w:fldCharType="separate"/>
        </w:r>
        <w:r>
          <w:rPr>
            <w:webHidden/>
          </w:rPr>
          <w:t>55</w:t>
        </w:r>
        <w:r>
          <w:rPr>
            <w:webHidden/>
          </w:rPr>
          <w:fldChar w:fldCharType="end"/>
        </w:r>
      </w:hyperlink>
    </w:p>
    <w:p w14:paraId="30D63B85" w14:textId="7519D4DA" w:rsidR="006529C1" w:rsidRDefault="006529C1">
      <w:pPr>
        <w:pStyle w:val="Verzeichnis3"/>
        <w:rPr>
          <w:rFonts w:asciiTheme="minorHAnsi" w:eastAsiaTheme="minorEastAsia" w:hAnsiTheme="minorHAnsi"/>
          <w:sz w:val="22"/>
          <w:lang w:eastAsia="de-CH" w:bidi="ar-SA"/>
        </w:rPr>
      </w:pPr>
      <w:hyperlink w:anchor="_Toc37235643" w:history="1">
        <w:r w:rsidRPr="00245D6D">
          <w:rPr>
            <w:rStyle w:val="Hyperlink"/>
          </w:rPr>
          <w:t>12.2.5</w:t>
        </w:r>
        <w:r>
          <w:rPr>
            <w:rFonts w:asciiTheme="minorHAnsi" w:eastAsiaTheme="minorEastAsia" w:hAnsiTheme="minorHAnsi"/>
            <w:sz w:val="22"/>
            <w:lang w:eastAsia="de-CH" w:bidi="ar-SA"/>
          </w:rPr>
          <w:tab/>
        </w:r>
        <w:r w:rsidRPr="00245D6D">
          <w:rPr>
            <w:rStyle w:val="Hyperlink"/>
          </w:rPr>
          <w:t>Reinigungspersonal Ansicht</w:t>
        </w:r>
        <w:r>
          <w:rPr>
            <w:webHidden/>
          </w:rPr>
          <w:tab/>
        </w:r>
        <w:r>
          <w:rPr>
            <w:webHidden/>
          </w:rPr>
          <w:fldChar w:fldCharType="begin"/>
        </w:r>
        <w:r>
          <w:rPr>
            <w:webHidden/>
          </w:rPr>
          <w:instrText xml:space="preserve"> PAGEREF _Toc37235643 \h </w:instrText>
        </w:r>
        <w:r>
          <w:rPr>
            <w:webHidden/>
          </w:rPr>
        </w:r>
        <w:r>
          <w:rPr>
            <w:webHidden/>
          </w:rPr>
          <w:fldChar w:fldCharType="separate"/>
        </w:r>
        <w:r>
          <w:rPr>
            <w:webHidden/>
          </w:rPr>
          <w:t>57</w:t>
        </w:r>
        <w:r>
          <w:rPr>
            <w:webHidden/>
          </w:rPr>
          <w:fldChar w:fldCharType="end"/>
        </w:r>
      </w:hyperlink>
    </w:p>
    <w:p w14:paraId="25B62493" w14:textId="5E01BEAB" w:rsidR="006529C1" w:rsidRDefault="006529C1">
      <w:pPr>
        <w:pStyle w:val="Verzeichnis3"/>
        <w:rPr>
          <w:rFonts w:asciiTheme="minorHAnsi" w:eastAsiaTheme="minorEastAsia" w:hAnsiTheme="minorHAnsi"/>
          <w:sz w:val="22"/>
          <w:lang w:eastAsia="de-CH" w:bidi="ar-SA"/>
        </w:rPr>
      </w:pPr>
      <w:hyperlink w:anchor="_Toc37235644" w:history="1">
        <w:r w:rsidRPr="00245D6D">
          <w:rPr>
            <w:rStyle w:val="Hyperlink"/>
          </w:rPr>
          <w:t>12.2.6</w:t>
        </w:r>
        <w:r>
          <w:rPr>
            <w:rFonts w:asciiTheme="minorHAnsi" w:eastAsiaTheme="minorEastAsia" w:hAnsiTheme="minorHAnsi"/>
            <w:sz w:val="22"/>
            <w:lang w:eastAsia="de-CH" w:bidi="ar-SA"/>
          </w:rPr>
          <w:tab/>
        </w:r>
        <w:r w:rsidRPr="00245D6D">
          <w:rPr>
            <w:rStyle w:val="Hyperlink"/>
          </w:rPr>
          <w:t>Darstellung der Sensor Daten</w:t>
        </w:r>
        <w:r>
          <w:rPr>
            <w:webHidden/>
          </w:rPr>
          <w:tab/>
        </w:r>
        <w:r>
          <w:rPr>
            <w:webHidden/>
          </w:rPr>
          <w:fldChar w:fldCharType="begin"/>
        </w:r>
        <w:r>
          <w:rPr>
            <w:webHidden/>
          </w:rPr>
          <w:instrText xml:space="preserve"> PAGEREF _Toc37235644 \h </w:instrText>
        </w:r>
        <w:r>
          <w:rPr>
            <w:webHidden/>
          </w:rPr>
        </w:r>
        <w:r>
          <w:rPr>
            <w:webHidden/>
          </w:rPr>
          <w:fldChar w:fldCharType="separate"/>
        </w:r>
        <w:r>
          <w:rPr>
            <w:webHidden/>
          </w:rPr>
          <w:t>59</w:t>
        </w:r>
        <w:r>
          <w:rPr>
            <w:webHidden/>
          </w:rPr>
          <w:fldChar w:fldCharType="end"/>
        </w:r>
      </w:hyperlink>
    </w:p>
    <w:p w14:paraId="57A5EB46" w14:textId="71C3D537" w:rsidR="006529C1" w:rsidRDefault="006529C1">
      <w:pPr>
        <w:pStyle w:val="Verzeichnis3"/>
        <w:rPr>
          <w:rFonts w:asciiTheme="minorHAnsi" w:eastAsiaTheme="minorEastAsia" w:hAnsiTheme="minorHAnsi"/>
          <w:sz w:val="22"/>
          <w:lang w:eastAsia="de-CH" w:bidi="ar-SA"/>
        </w:rPr>
      </w:pPr>
      <w:hyperlink w:anchor="_Toc37235645" w:history="1">
        <w:r w:rsidRPr="00245D6D">
          <w:rPr>
            <w:rStyle w:val="Hyperlink"/>
          </w:rPr>
          <w:t>12.2.7</w:t>
        </w:r>
        <w:r>
          <w:rPr>
            <w:rFonts w:asciiTheme="minorHAnsi" w:eastAsiaTheme="minorEastAsia" w:hAnsiTheme="minorHAnsi"/>
            <w:sz w:val="22"/>
            <w:lang w:eastAsia="de-CH" w:bidi="ar-SA"/>
          </w:rPr>
          <w:tab/>
        </w:r>
        <w:r w:rsidRPr="00245D6D">
          <w:rPr>
            <w:rStyle w:val="Hyperlink"/>
          </w:rPr>
          <w:t>Corporate Design</w:t>
        </w:r>
        <w:r>
          <w:rPr>
            <w:webHidden/>
          </w:rPr>
          <w:tab/>
        </w:r>
        <w:r>
          <w:rPr>
            <w:webHidden/>
          </w:rPr>
          <w:fldChar w:fldCharType="begin"/>
        </w:r>
        <w:r>
          <w:rPr>
            <w:webHidden/>
          </w:rPr>
          <w:instrText xml:space="preserve"> PAGEREF _Toc37235645 \h </w:instrText>
        </w:r>
        <w:r>
          <w:rPr>
            <w:webHidden/>
          </w:rPr>
        </w:r>
        <w:r>
          <w:rPr>
            <w:webHidden/>
          </w:rPr>
          <w:fldChar w:fldCharType="separate"/>
        </w:r>
        <w:r>
          <w:rPr>
            <w:webHidden/>
          </w:rPr>
          <w:t>61</w:t>
        </w:r>
        <w:r>
          <w:rPr>
            <w:webHidden/>
          </w:rPr>
          <w:fldChar w:fldCharType="end"/>
        </w:r>
      </w:hyperlink>
    </w:p>
    <w:p w14:paraId="133FCE66" w14:textId="76E4A090" w:rsidR="006529C1" w:rsidRDefault="006529C1">
      <w:pPr>
        <w:pStyle w:val="Verzeichnis1"/>
        <w:rPr>
          <w:rFonts w:asciiTheme="minorHAnsi" w:eastAsiaTheme="minorEastAsia" w:hAnsiTheme="minorHAnsi"/>
          <w:b w:val="0"/>
          <w:sz w:val="22"/>
          <w:lang w:eastAsia="de-CH" w:bidi="ar-SA"/>
        </w:rPr>
      </w:pPr>
      <w:hyperlink w:anchor="_Toc37235646" w:history="1">
        <w:r w:rsidRPr="00245D6D">
          <w:rPr>
            <w:rStyle w:val="Hyperlink"/>
          </w:rPr>
          <w:t>13</w:t>
        </w:r>
        <w:r>
          <w:rPr>
            <w:rFonts w:asciiTheme="minorHAnsi" w:eastAsiaTheme="minorEastAsia" w:hAnsiTheme="minorHAnsi"/>
            <w:b w:val="0"/>
            <w:sz w:val="22"/>
            <w:lang w:eastAsia="de-CH" w:bidi="ar-SA"/>
          </w:rPr>
          <w:tab/>
        </w:r>
        <w:r w:rsidRPr="00245D6D">
          <w:rPr>
            <w:rStyle w:val="Hyperlink"/>
          </w:rPr>
          <w:t>Kontrollieren</w:t>
        </w:r>
        <w:r>
          <w:rPr>
            <w:webHidden/>
          </w:rPr>
          <w:tab/>
        </w:r>
        <w:r>
          <w:rPr>
            <w:webHidden/>
          </w:rPr>
          <w:fldChar w:fldCharType="begin"/>
        </w:r>
        <w:r>
          <w:rPr>
            <w:webHidden/>
          </w:rPr>
          <w:instrText xml:space="preserve"> PAGEREF _Toc37235646 \h </w:instrText>
        </w:r>
        <w:r>
          <w:rPr>
            <w:webHidden/>
          </w:rPr>
        </w:r>
        <w:r>
          <w:rPr>
            <w:webHidden/>
          </w:rPr>
          <w:fldChar w:fldCharType="separate"/>
        </w:r>
        <w:r>
          <w:rPr>
            <w:webHidden/>
          </w:rPr>
          <w:t>62</w:t>
        </w:r>
        <w:r>
          <w:rPr>
            <w:webHidden/>
          </w:rPr>
          <w:fldChar w:fldCharType="end"/>
        </w:r>
      </w:hyperlink>
    </w:p>
    <w:p w14:paraId="11DDDD19" w14:textId="26145F39" w:rsidR="006529C1" w:rsidRDefault="006529C1">
      <w:pPr>
        <w:pStyle w:val="Verzeichnis2"/>
        <w:rPr>
          <w:rFonts w:asciiTheme="minorHAnsi" w:eastAsiaTheme="minorEastAsia" w:hAnsiTheme="minorHAnsi"/>
          <w:sz w:val="22"/>
          <w:lang w:eastAsia="de-CH" w:bidi="ar-SA"/>
        </w:rPr>
      </w:pPr>
      <w:hyperlink w:anchor="_Toc37235647" w:history="1">
        <w:r w:rsidRPr="00245D6D">
          <w:rPr>
            <w:rStyle w:val="Hyperlink"/>
          </w:rPr>
          <w:t>13.1</w:t>
        </w:r>
        <w:r>
          <w:rPr>
            <w:rFonts w:asciiTheme="minorHAnsi" w:eastAsiaTheme="minorEastAsia" w:hAnsiTheme="minorHAnsi"/>
            <w:sz w:val="22"/>
            <w:lang w:eastAsia="de-CH" w:bidi="ar-SA"/>
          </w:rPr>
          <w:tab/>
        </w:r>
        <w:r w:rsidRPr="00245D6D">
          <w:rPr>
            <w:rStyle w:val="Hyperlink"/>
          </w:rPr>
          <w:t>Testanlage</w:t>
        </w:r>
        <w:r>
          <w:rPr>
            <w:webHidden/>
          </w:rPr>
          <w:tab/>
        </w:r>
        <w:r>
          <w:rPr>
            <w:webHidden/>
          </w:rPr>
          <w:fldChar w:fldCharType="begin"/>
        </w:r>
        <w:r>
          <w:rPr>
            <w:webHidden/>
          </w:rPr>
          <w:instrText xml:space="preserve"> PAGEREF _Toc37235647 \h </w:instrText>
        </w:r>
        <w:r>
          <w:rPr>
            <w:webHidden/>
          </w:rPr>
        </w:r>
        <w:r>
          <w:rPr>
            <w:webHidden/>
          </w:rPr>
          <w:fldChar w:fldCharType="separate"/>
        </w:r>
        <w:r>
          <w:rPr>
            <w:webHidden/>
          </w:rPr>
          <w:t>62</w:t>
        </w:r>
        <w:r>
          <w:rPr>
            <w:webHidden/>
          </w:rPr>
          <w:fldChar w:fldCharType="end"/>
        </w:r>
      </w:hyperlink>
    </w:p>
    <w:p w14:paraId="0777CAD9" w14:textId="39D39718" w:rsidR="006529C1" w:rsidRDefault="006529C1">
      <w:pPr>
        <w:pStyle w:val="Verzeichnis2"/>
        <w:rPr>
          <w:rFonts w:asciiTheme="minorHAnsi" w:eastAsiaTheme="minorEastAsia" w:hAnsiTheme="minorHAnsi"/>
          <w:sz w:val="22"/>
          <w:lang w:eastAsia="de-CH" w:bidi="ar-SA"/>
        </w:rPr>
      </w:pPr>
      <w:hyperlink w:anchor="_Toc37235648" w:history="1">
        <w:r w:rsidRPr="00245D6D">
          <w:rPr>
            <w:rStyle w:val="Hyperlink"/>
          </w:rPr>
          <w:t>13.2</w:t>
        </w:r>
        <w:r>
          <w:rPr>
            <w:rFonts w:asciiTheme="minorHAnsi" w:eastAsiaTheme="minorEastAsia" w:hAnsiTheme="minorHAnsi"/>
            <w:sz w:val="22"/>
            <w:lang w:eastAsia="de-CH" w:bidi="ar-SA"/>
          </w:rPr>
          <w:tab/>
        </w:r>
        <w:r w:rsidRPr="00245D6D">
          <w:rPr>
            <w:rStyle w:val="Hyperlink"/>
          </w:rPr>
          <w:t>Testmethoden</w:t>
        </w:r>
        <w:r>
          <w:rPr>
            <w:webHidden/>
          </w:rPr>
          <w:tab/>
        </w:r>
        <w:r>
          <w:rPr>
            <w:webHidden/>
          </w:rPr>
          <w:fldChar w:fldCharType="begin"/>
        </w:r>
        <w:r>
          <w:rPr>
            <w:webHidden/>
          </w:rPr>
          <w:instrText xml:space="preserve"> PAGEREF _Toc37235648 \h </w:instrText>
        </w:r>
        <w:r>
          <w:rPr>
            <w:webHidden/>
          </w:rPr>
        </w:r>
        <w:r>
          <w:rPr>
            <w:webHidden/>
          </w:rPr>
          <w:fldChar w:fldCharType="separate"/>
        </w:r>
        <w:r>
          <w:rPr>
            <w:webHidden/>
          </w:rPr>
          <w:t>62</w:t>
        </w:r>
        <w:r>
          <w:rPr>
            <w:webHidden/>
          </w:rPr>
          <w:fldChar w:fldCharType="end"/>
        </w:r>
      </w:hyperlink>
    </w:p>
    <w:p w14:paraId="19AD943E" w14:textId="5D49B656" w:rsidR="006529C1" w:rsidRDefault="006529C1">
      <w:pPr>
        <w:pStyle w:val="Verzeichnis2"/>
        <w:rPr>
          <w:rFonts w:asciiTheme="minorHAnsi" w:eastAsiaTheme="minorEastAsia" w:hAnsiTheme="minorHAnsi"/>
          <w:sz w:val="22"/>
          <w:lang w:eastAsia="de-CH" w:bidi="ar-SA"/>
        </w:rPr>
      </w:pPr>
      <w:hyperlink w:anchor="_Toc37235649" w:history="1">
        <w:r w:rsidRPr="00245D6D">
          <w:rPr>
            <w:rStyle w:val="Hyperlink"/>
          </w:rPr>
          <w:t>13.3</w:t>
        </w:r>
        <w:r>
          <w:rPr>
            <w:rFonts w:asciiTheme="minorHAnsi" w:eastAsiaTheme="minorEastAsia" w:hAnsiTheme="minorHAnsi"/>
            <w:sz w:val="22"/>
            <w:lang w:eastAsia="de-CH" w:bidi="ar-SA"/>
          </w:rPr>
          <w:tab/>
        </w:r>
        <w:r w:rsidRPr="00245D6D">
          <w:rPr>
            <w:rStyle w:val="Hyperlink"/>
          </w:rPr>
          <w:t>Testprotokoll</w:t>
        </w:r>
        <w:r>
          <w:rPr>
            <w:webHidden/>
          </w:rPr>
          <w:tab/>
        </w:r>
        <w:r>
          <w:rPr>
            <w:webHidden/>
          </w:rPr>
          <w:fldChar w:fldCharType="begin"/>
        </w:r>
        <w:r>
          <w:rPr>
            <w:webHidden/>
          </w:rPr>
          <w:instrText xml:space="preserve"> PAGEREF _Toc37235649 \h </w:instrText>
        </w:r>
        <w:r>
          <w:rPr>
            <w:webHidden/>
          </w:rPr>
        </w:r>
        <w:r>
          <w:rPr>
            <w:webHidden/>
          </w:rPr>
          <w:fldChar w:fldCharType="separate"/>
        </w:r>
        <w:r>
          <w:rPr>
            <w:webHidden/>
          </w:rPr>
          <w:t>62</w:t>
        </w:r>
        <w:r>
          <w:rPr>
            <w:webHidden/>
          </w:rPr>
          <w:fldChar w:fldCharType="end"/>
        </w:r>
      </w:hyperlink>
    </w:p>
    <w:p w14:paraId="331CC4D9" w14:textId="767B24A4" w:rsidR="006529C1" w:rsidRDefault="006529C1">
      <w:pPr>
        <w:pStyle w:val="Verzeichnis2"/>
        <w:rPr>
          <w:rFonts w:asciiTheme="minorHAnsi" w:eastAsiaTheme="minorEastAsia" w:hAnsiTheme="minorHAnsi"/>
          <w:sz w:val="22"/>
          <w:lang w:eastAsia="de-CH" w:bidi="ar-SA"/>
        </w:rPr>
      </w:pPr>
      <w:hyperlink w:anchor="_Toc37235650" w:history="1">
        <w:r w:rsidRPr="00245D6D">
          <w:rPr>
            <w:rStyle w:val="Hyperlink"/>
          </w:rPr>
          <w:t>13.4</w:t>
        </w:r>
        <w:r>
          <w:rPr>
            <w:rFonts w:asciiTheme="minorHAnsi" w:eastAsiaTheme="minorEastAsia" w:hAnsiTheme="minorHAnsi"/>
            <w:sz w:val="22"/>
            <w:lang w:eastAsia="de-CH" w:bidi="ar-SA"/>
          </w:rPr>
          <w:tab/>
        </w:r>
        <w:r w:rsidRPr="00245D6D">
          <w:rPr>
            <w:rStyle w:val="Hyperlink"/>
          </w:rPr>
          <w:t>Testbericht</w:t>
        </w:r>
        <w:r>
          <w:rPr>
            <w:webHidden/>
          </w:rPr>
          <w:tab/>
        </w:r>
        <w:r>
          <w:rPr>
            <w:webHidden/>
          </w:rPr>
          <w:fldChar w:fldCharType="begin"/>
        </w:r>
        <w:r>
          <w:rPr>
            <w:webHidden/>
          </w:rPr>
          <w:instrText xml:space="preserve"> PAGEREF _Toc37235650 \h </w:instrText>
        </w:r>
        <w:r>
          <w:rPr>
            <w:webHidden/>
          </w:rPr>
        </w:r>
        <w:r>
          <w:rPr>
            <w:webHidden/>
          </w:rPr>
          <w:fldChar w:fldCharType="separate"/>
        </w:r>
        <w:r>
          <w:rPr>
            <w:webHidden/>
          </w:rPr>
          <w:t>67</w:t>
        </w:r>
        <w:r>
          <w:rPr>
            <w:webHidden/>
          </w:rPr>
          <w:fldChar w:fldCharType="end"/>
        </w:r>
      </w:hyperlink>
    </w:p>
    <w:p w14:paraId="71B886C1" w14:textId="04B389BA" w:rsidR="006529C1" w:rsidRDefault="006529C1">
      <w:pPr>
        <w:pStyle w:val="Verzeichnis1"/>
        <w:rPr>
          <w:rFonts w:asciiTheme="minorHAnsi" w:eastAsiaTheme="minorEastAsia" w:hAnsiTheme="minorHAnsi"/>
          <w:b w:val="0"/>
          <w:sz w:val="22"/>
          <w:lang w:eastAsia="de-CH" w:bidi="ar-SA"/>
        </w:rPr>
      </w:pPr>
      <w:hyperlink w:anchor="_Toc37235651" w:history="1">
        <w:r w:rsidRPr="00245D6D">
          <w:rPr>
            <w:rStyle w:val="Hyperlink"/>
          </w:rPr>
          <w:t>14</w:t>
        </w:r>
        <w:r>
          <w:rPr>
            <w:rFonts w:asciiTheme="minorHAnsi" w:eastAsiaTheme="minorEastAsia" w:hAnsiTheme="minorHAnsi"/>
            <w:b w:val="0"/>
            <w:sz w:val="22"/>
            <w:lang w:eastAsia="de-CH" w:bidi="ar-SA"/>
          </w:rPr>
          <w:tab/>
        </w:r>
        <w:r w:rsidRPr="00245D6D">
          <w:rPr>
            <w:rStyle w:val="Hyperlink"/>
          </w:rPr>
          <w:t>Auswerten</w:t>
        </w:r>
        <w:r>
          <w:rPr>
            <w:webHidden/>
          </w:rPr>
          <w:tab/>
        </w:r>
        <w:r>
          <w:rPr>
            <w:webHidden/>
          </w:rPr>
          <w:fldChar w:fldCharType="begin"/>
        </w:r>
        <w:r>
          <w:rPr>
            <w:webHidden/>
          </w:rPr>
          <w:instrText xml:space="preserve"> PAGEREF _Toc37235651 \h </w:instrText>
        </w:r>
        <w:r>
          <w:rPr>
            <w:webHidden/>
          </w:rPr>
        </w:r>
        <w:r>
          <w:rPr>
            <w:webHidden/>
          </w:rPr>
          <w:fldChar w:fldCharType="separate"/>
        </w:r>
        <w:r>
          <w:rPr>
            <w:webHidden/>
          </w:rPr>
          <w:t>67</w:t>
        </w:r>
        <w:r>
          <w:rPr>
            <w:webHidden/>
          </w:rPr>
          <w:fldChar w:fldCharType="end"/>
        </w:r>
      </w:hyperlink>
    </w:p>
    <w:p w14:paraId="4F1696B8" w14:textId="0BEE567C" w:rsidR="006529C1" w:rsidRDefault="006529C1">
      <w:pPr>
        <w:pStyle w:val="Verzeichnis2"/>
        <w:rPr>
          <w:rFonts w:asciiTheme="minorHAnsi" w:eastAsiaTheme="minorEastAsia" w:hAnsiTheme="minorHAnsi"/>
          <w:sz w:val="22"/>
          <w:lang w:eastAsia="de-CH" w:bidi="ar-SA"/>
        </w:rPr>
      </w:pPr>
      <w:hyperlink w:anchor="_Toc37235652" w:history="1">
        <w:r w:rsidRPr="00245D6D">
          <w:rPr>
            <w:rStyle w:val="Hyperlink"/>
          </w:rPr>
          <w:t>14.1</w:t>
        </w:r>
        <w:r>
          <w:rPr>
            <w:rFonts w:asciiTheme="minorHAnsi" w:eastAsiaTheme="minorEastAsia" w:hAnsiTheme="minorHAnsi"/>
            <w:sz w:val="22"/>
            <w:lang w:eastAsia="de-CH" w:bidi="ar-SA"/>
          </w:rPr>
          <w:tab/>
        </w:r>
        <w:r w:rsidRPr="00245D6D">
          <w:rPr>
            <w:rStyle w:val="Hyperlink"/>
          </w:rPr>
          <w:t>Reflexion</w:t>
        </w:r>
        <w:r>
          <w:rPr>
            <w:webHidden/>
          </w:rPr>
          <w:tab/>
        </w:r>
        <w:r>
          <w:rPr>
            <w:webHidden/>
          </w:rPr>
          <w:fldChar w:fldCharType="begin"/>
        </w:r>
        <w:r>
          <w:rPr>
            <w:webHidden/>
          </w:rPr>
          <w:instrText xml:space="preserve"> PAGEREF _Toc37235652 \h </w:instrText>
        </w:r>
        <w:r>
          <w:rPr>
            <w:webHidden/>
          </w:rPr>
        </w:r>
        <w:r>
          <w:rPr>
            <w:webHidden/>
          </w:rPr>
          <w:fldChar w:fldCharType="separate"/>
        </w:r>
        <w:r>
          <w:rPr>
            <w:webHidden/>
          </w:rPr>
          <w:t>67</w:t>
        </w:r>
        <w:r>
          <w:rPr>
            <w:webHidden/>
          </w:rPr>
          <w:fldChar w:fldCharType="end"/>
        </w:r>
      </w:hyperlink>
    </w:p>
    <w:p w14:paraId="30A0ED62" w14:textId="460AD77F" w:rsidR="006529C1" w:rsidRDefault="006529C1">
      <w:pPr>
        <w:pStyle w:val="Verzeichnis2"/>
        <w:rPr>
          <w:rFonts w:asciiTheme="minorHAnsi" w:eastAsiaTheme="minorEastAsia" w:hAnsiTheme="minorHAnsi"/>
          <w:sz w:val="22"/>
          <w:lang w:eastAsia="de-CH" w:bidi="ar-SA"/>
        </w:rPr>
      </w:pPr>
      <w:hyperlink w:anchor="_Toc37235653" w:history="1">
        <w:r w:rsidRPr="00245D6D">
          <w:rPr>
            <w:rStyle w:val="Hyperlink"/>
          </w:rPr>
          <w:t>14.2</w:t>
        </w:r>
        <w:r>
          <w:rPr>
            <w:rFonts w:asciiTheme="minorHAnsi" w:eastAsiaTheme="minorEastAsia" w:hAnsiTheme="minorHAnsi"/>
            <w:sz w:val="22"/>
            <w:lang w:eastAsia="de-CH" w:bidi="ar-SA"/>
          </w:rPr>
          <w:tab/>
        </w:r>
        <w:r w:rsidRPr="00245D6D">
          <w:rPr>
            <w:rStyle w:val="Hyperlink"/>
          </w:rPr>
          <w:t>Fazit</w:t>
        </w:r>
        <w:r>
          <w:rPr>
            <w:webHidden/>
          </w:rPr>
          <w:tab/>
        </w:r>
        <w:r>
          <w:rPr>
            <w:webHidden/>
          </w:rPr>
          <w:fldChar w:fldCharType="begin"/>
        </w:r>
        <w:r>
          <w:rPr>
            <w:webHidden/>
          </w:rPr>
          <w:instrText xml:space="preserve"> PAGEREF _Toc37235653 \h </w:instrText>
        </w:r>
        <w:r>
          <w:rPr>
            <w:webHidden/>
          </w:rPr>
        </w:r>
        <w:r>
          <w:rPr>
            <w:webHidden/>
          </w:rPr>
          <w:fldChar w:fldCharType="separate"/>
        </w:r>
        <w:r>
          <w:rPr>
            <w:webHidden/>
          </w:rPr>
          <w:t>67</w:t>
        </w:r>
        <w:r>
          <w:rPr>
            <w:webHidden/>
          </w:rPr>
          <w:fldChar w:fldCharType="end"/>
        </w:r>
      </w:hyperlink>
    </w:p>
    <w:p w14:paraId="28BF8898" w14:textId="2E86BF0D" w:rsidR="006529C1" w:rsidRDefault="006529C1">
      <w:pPr>
        <w:pStyle w:val="Verzeichnis2"/>
        <w:rPr>
          <w:rFonts w:asciiTheme="minorHAnsi" w:eastAsiaTheme="minorEastAsia" w:hAnsiTheme="minorHAnsi"/>
          <w:sz w:val="22"/>
          <w:lang w:eastAsia="de-CH" w:bidi="ar-SA"/>
        </w:rPr>
      </w:pPr>
      <w:hyperlink w:anchor="_Toc37235654" w:history="1">
        <w:r w:rsidRPr="00245D6D">
          <w:rPr>
            <w:rStyle w:val="Hyperlink"/>
          </w:rPr>
          <w:t>14.3</w:t>
        </w:r>
        <w:r>
          <w:rPr>
            <w:rFonts w:asciiTheme="minorHAnsi" w:eastAsiaTheme="minorEastAsia" w:hAnsiTheme="minorHAnsi"/>
            <w:sz w:val="22"/>
            <w:lang w:eastAsia="de-CH" w:bidi="ar-SA"/>
          </w:rPr>
          <w:tab/>
        </w:r>
        <w:r w:rsidRPr="00245D6D">
          <w:rPr>
            <w:rStyle w:val="Hyperlink"/>
          </w:rPr>
          <w:t>Vergleich mit dem Zeitplan</w:t>
        </w:r>
        <w:r>
          <w:rPr>
            <w:webHidden/>
          </w:rPr>
          <w:tab/>
        </w:r>
        <w:r>
          <w:rPr>
            <w:webHidden/>
          </w:rPr>
          <w:fldChar w:fldCharType="begin"/>
        </w:r>
        <w:r>
          <w:rPr>
            <w:webHidden/>
          </w:rPr>
          <w:instrText xml:space="preserve"> PAGEREF _Toc37235654 \h </w:instrText>
        </w:r>
        <w:r>
          <w:rPr>
            <w:webHidden/>
          </w:rPr>
        </w:r>
        <w:r>
          <w:rPr>
            <w:webHidden/>
          </w:rPr>
          <w:fldChar w:fldCharType="separate"/>
        </w:r>
        <w:r>
          <w:rPr>
            <w:webHidden/>
          </w:rPr>
          <w:t>68</w:t>
        </w:r>
        <w:r>
          <w:rPr>
            <w:webHidden/>
          </w:rPr>
          <w:fldChar w:fldCharType="end"/>
        </w:r>
      </w:hyperlink>
    </w:p>
    <w:p w14:paraId="56E7E757" w14:textId="6AB971E5" w:rsidR="006529C1" w:rsidRDefault="006529C1">
      <w:pPr>
        <w:pStyle w:val="Verzeichnis1"/>
        <w:rPr>
          <w:rFonts w:asciiTheme="minorHAnsi" w:eastAsiaTheme="minorEastAsia" w:hAnsiTheme="minorHAnsi"/>
          <w:b w:val="0"/>
          <w:sz w:val="22"/>
          <w:lang w:eastAsia="de-CH" w:bidi="ar-SA"/>
        </w:rPr>
      </w:pPr>
      <w:hyperlink w:anchor="_Toc37235655" w:history="1">
        <w:r w:rsidRPr="00245D6D">
          <w:rPr>
            <w:rStyle w:val="Hyperlink"/>
          </w:rPr>
          <w:t>15</w:t>
        </w:r>
        <w:r>
          <w:rPr>
            <w:rFonts w:asciiTheme="minorHAnsi" w:eastAsiaTheme="minorEastAsia" w:hAnsiTheme="minorHAnsi"/>
            <w:b w:val="0"/>
            <w:sz w:val="22"/>
            <w:lang w:eastAsia="de-CH" w:bidi="ar-SA"/>
          </w:rPr>
          <w:tab/>
        </w:r>
        <w:r w:rsidRPr="00245D6D">
          <w:rPr>
            <w:rStyle w:val="Hyperlink"/>
          </w:rPr>
          <w:t>Glossar</w:t>
        </w:r>
        <w:r>
          <w:rPr>
            <w:webHidden/>
          </w:rPr>
          <w:tab/>
        </w:r>
        <w:r>
          <w:rPr>
            <w:webHidden/>
          </w:rPr>
          <w:fldChar w:fldCharType="begin"/>
        </w:r>
        <w:r>
          <w:rPr>
            <w:webHidden/>
          </w:rPr>
          <w:instrText xml:space="preserve"> PAGEREF _Toc37235655 \h </w:instrText>
        </w:r>
        <w:r>
          <w:rPr>
            <w:webHidden/>
          </w:rPr>
        </w:r>
        <w:r>
          <w:rPr>
            <w:webHidden/>
          </w:rPr>
          <w:fldChar w:fldCharType="separate"/>
        </w:r>
        <w:r>
          <w:rPr>
            <w:webHidden/>
          </w:rPr>
          <w:t>68</w:t>
        </w:r>
        <w:r>
          <w:rPr>
            <w:webHidden/>
          </w:rPr>
          <w:fldChar w:fldCharType="end"/>
        </w:r>
      </w:hyperlink>
    </w:p>
    <w:p w14:paraId="19A2D052" w14:textId="24AF5C56" w:rsidR="006529C1" w:rsidRDefault="006529C1">
      <w:pPr>
        <w:pStyle w:val="Verzeichnis1"/>
        <w:rPr>
          <w:rFonts w:asciiTheme="minorHAnsi" w:eastAsiaTheme="minorEastAsia" w:hAnsiTheme="minorHAnsi"/>
          <w:b w:val="0"/>
          <w:sz w:val="22"/>
          <w:lang w:eastAsia="de-CH" w:bidi="ar-SA"/>
        </w:rPr>
      </w:pPr>
      <w:hyperlink w:anchor="_Toc37235656" w:history="1">
        <w:r w:rsidRPr="00245D6D">
          <w:rPr>
            <w:rStyle w:val="Hyperlink"/>
          </w:rPr>
          <w:t>16</w:t>
        </w:r>
        <w:r>
          <w:rPr>
            <w:rFonts w:asciiTheme="minorHAnsi" w:eastAsiaTheme="minorEastAsia" w:hAnsiTheme="minorHAnsi"/>
            <w:b w:val="0"/>
            <w:sz w:val="22"/>
            <w:lang w:eastAsia="de-CH" w:bidi="ar-SA"/>
          </w:rPr>
          <w:tab/>
        </w:r>
        <w:r w:rsidRPr="00245D6D">
          <w:rPr>
            <w:rStyle w:val="Hyperlink"/>
          </w:rPr>
          <w:t>Literaturverzeichnis</w:t>
        </w:r>
        <w:r>
          <w:rPr>
            <w:webHidden/>
          </w:rPr>
          <w:tab/>
        </w:r>
        <w:r>
          <w:rPr>
            <w:webHidden/>
          </w:rPr>
          <w:fldChar w:fldCharType="begin"/>
        </w:r>
        <w:r>
          <w:rPr>
            <w:webHidden/>
          </w:rPr>
          <w:instrText xml:space="preserve"> PAGEREF _Toc37235656 \h </w:instrText>
        </w:r>
        <w:r>
          <w:rPr>
            <w:webHidden/>
          </w:rPr>
        </w:r>
        <w:r>
          <w:rPr>
            <w:webHidden/>
          </w:rPr>
          <w:fldChar w:fldCharType="separate"/>
        </w:r>
        <w:r>
          <w:rPr>
            <w:webHidden/>
          </w:rPr>
          <w:t>69</w:t>
        </w:r>
        <w:r>
          <w:rPr>
            <w:webHidden/>
          </w:rPr>
          <w:fldChar w:fldCharType="end"/>
        </w:r>
      </w:hyperlink>
    </w:p>
    <w:p w14:paraId="161E99DB" w14:textId="34B53A68" w:rsidR="006529C1" w:rsidRDefault="006529C1">
      <w:pPr>
        <w:pStyle w:val="Verzeichnis1"/>
        <w:rPr>
          <w:rFonts w:asciiTheme="minorHAnsi" w:eastAsiaTheme="minorEastAsia" w:hAnsiTheme="minorHAnsi"/>
          <w:b w:val="0"/>
          <w:sz w:val="22"/>
          <w:lang w:eastAsia="de-CH" w:bidi="ar-SA"/>
        </w:rPr>
      </w:pPr>
      <w:hyperlink w:anchor="_Toc37235657" w:history="1">
        <w:r w:rsidRPr="00245D6D">
          <w:rPr>
            <w:rStyle w:val="Hyperlink"/>
          </w:rPr>
          <w:t>17</w:t>
        </w:r>
        <w:r>
          <w:rPr>
            <w:rFonts w:asciiTheme="minorHAnsi" w:eastAsiaTheme="minorEastAsia" w:hAnsiTheme="minorHAnsi"/>
            <w:b w:val="0"/>
            <w:sz w:val="22"/>
            <w:lang w:eastAsia="de-CH" w:bidi="ar-SA"/>
          </w:rPr>
          <w:tab/>
        </w:r>
        <w:r w:rsidRPr="00245D6D">
          <w:rPr>
            <w:rStyle w:val="Hyperlink"/>
          </w:rPr>
          <w:t>Tabellenverzeichnis</w:t>
        </w:r>
        <w:r>
          <w:rPr>
            <w:webHidden/>
          </w:rPr>
          <w:tab/>
        </w:r>
        <w:r>
          <w:rPr>
            <w:webHidden/>
          </w:rPr>
          <w:fldChar w:fldCharType="begin"/>
        </w:r>
        <w:r>
          <w:rPr>
            <w:webHidden/>
          </w:rPr>
          <w:instrText xml:space="preserve"> PAGEREF _Toc37235657 \h </w:instrText>
        </w:r>
        <w:r>
          <w:rPr>
            <w:webHidden/>
          </w:rPr>
        </w:r>
        <w:r>
          <w:rPr>
            <w:webHidden/>
          </w:rPr>
          <w:fldChar w:fldCharType="separate"/>
        </w:r>
        <w:r>
          <w:rPr>
            <w:webHidden/>
          </w:rPr>
          <w:t>70</w:t>
        </w:r>
        <w:r>
          <w:rPr>
            <w:webHidden/>
          </w:rPr>
          <w:fldChar w:fldCharType="end"/>
        </w:r>
      </w:hyperlink>
    </w:p>
    <w:p w14:paraId="2F0125A6" w14:textId="28317BBA" w:rsidR="006529C1" w:rsidRDefault="006529C1">
      <w:pPr>
        <w:pStyle w:val="Verzeichnis1"/>
        <w:rPr>
          <w:rFonts w:asciiTheme="minorHAnsi" w:eastAsiaTheme="minorEastAsia" w:hAnsiTheme="minorHAnsi"/>
          <w:b w:val="0"/>
          <w:sz w:val="22"/>
          <w:lang w:eastAsia="de-CH" w:bidi="ar-SA"/>
        </w:rPr>
      </w:pPr>
      <w:hyperlink w:anchor="_Toc37235658" w:history="1">
        <w:r w:rsidRPr="00245D6D">
          <w:rPr>
            <w:rStyle w:val="Hyperlink"/>
          </w:rPr>
          <w:t>18</w:t>
        </w:r>
        <w:r>
          <w:rPr>
            <w:rFonts w:asciiTheme="minorHAnsi" w:eastAsiaTheme="minorEastAsia" w:hAnsiTheme="minorHAnsi"/>
            <w:b w:val="0"/>
            <w:sz w:val="22"/>
            <w:lang w:eastAsia="de-CH" w:bidi="ar-SA"/>
          </w:rPr>
          <w:tab/>
        </w:r>
        <w:r w:rsidRPr="00245D6D">
          <w:rPr>
            <w:rStyle w:val="Hyperlink"/>
          </w:rPr>
          <w:t>Abbildungsverzeichnis</w:t>
        </w:r>
        <w:r>
          <w:rPr>
            <w:webHidden/>
          </w:rPr>
          <w:tab/>
        </w:r>
        <w:r>
          <w:rPr>
            <w:webHidden/>
          </w:rPr>
          <w:fldChar w:fldCharType="begin"/>
        </w:r>
        <w:r>
          <w:rPr>
            <w:webHidden/>
          </w:rPr>
          <w:instrText xml:space="preserve"> PAGEREF _Toc37235658 \h </w:instrText>
        </w:r>
        <w:r>
          <w:rPr>
            <w:webHidden/>
          </w:rPr>
        </w:r>
        <w:r>
          <w:rPr>
            <w:webHidden/>
          </w:rPr>
          <w:fldChar w:fldCharType="separate"/>
        </w:r>
        <w:r>
          <w:rPr>
            <w:webHidden/>
          </w:rPr>
          <w:t>71</w:t>
        </w:r>
        <w:r>
          <w:rPr>
            <w:webHidden/>
          </w:rPr>
          <w:fldChar w:fldCharType="end"/>
        </w:r>
      </w:hyperlink>
    </w:p>
    <w:p w14:paraId="250F81D8" w14:textId="2E45684D" w:rsidR="00E248F1" w:rsidRPr="006D4F38" w:rsidRDefault="00E248F1" w:rsidP="00E248F1">
      <w:r w:rsidRPr="006D4F38">
        <w:fldChar w:fldCharType="end"/>
      </w:r>
    </w:p>
    <w:p w14:paraId="5EF50D70" w14:textId="77777777" w:rsidR="00E248F1" w:rsidRPr="006D4F38" w:rsidRDefault="00E248F1" w:rsidP="00E248F1">
      <w:pPr>
        <w:spacing w:after="200" w:line="276" w:lineRule="auto"/>
      </w:pPr>
      <w:r w:rsidRPr="006D4F38">
        <w:br w:type="page"/>
      </w:r>
    </w:p>
    <w:p w14:paraId="7A1176F2" w14:textId="77777777" w:rsidR="00E248F1" w:rsidRPr="006D4F38" w:rsidRDefault="00E248F1" w:rsidP="00E248F1">
      <w:pPr>
        <w:pStyle w:val="StandardBold"/>
      </w:pPr>
      <w:r w:rsidRPr="006D4F38">
        <w:lastRenderedPageBreak/>
        <w:t>Teil 1: Umfeld und Ablauf</w:t>
      </w:r>
    </w:p>
    <w:p w14:paraId="0B0D2C63" w14:textId="77777777" w:rsidR="00E248F1" w:rsidRPr="006D4F38" w:rsidRDefault="00E248F1" w:rsidP="00E248F1">
      <w:pPr>
        <w:pStyle w:val="berschrift1"/>
        <w:numPr>
          <w:ilvl w:val="0"/>
          <w:numId w:val="16"/>
        </w:numPr>
      </w:pPr>
      <w:bookmarkStart w:id="1" w:name="_Toc37235541"/>
      <w:r w:rsidRPr="006D4F38">
        <w:t>Aufgabenstellung</w:t>
      </w:r>
      <w:bookmarkEnd w:id="1"/>
    </w:p>
    <w:p w14:paraId="136C78DB" w14:textId="77777777" w:rsidR="00E248F1" w:rsidRPr="006D4F38" w:rsidRDefault="00E248F1" w:rsidP="00E248F1">
      <w:pPr>
        <w:pStyle w:val="berschrift2"/>
        <w:numPr>
          <w:ilvl w:val="1"/>
          <w:numId w:val="16"/>
        </w:numPr>
      </w:pPr>
      <w:bookmarkStart w:id="2" w:name="_Toc37235542"/>
      <w:r w:rsidRPr="006D4F38">
        <w:t>Titel der Arbeit</w:t>
      </w:r>
      <w:bookmarkEnd w:id="2"/>
    </w:p>
    <w:p w14:paraId="43652773" w14:textId="77777777" w:rsidR="00E248F1" w:rsidRPr="006D4F38" w:rsidRDefault="00E248F1" w:rsidP="00E248F1">
      <w:r w:rsidRPr="006D4F38">
        <w:t>Auswertung und Visualisierung von IoT Sensor Daten</w:t>
      </w:r>
    </w:p>
    <w:p w14:paraId="1AA741F8" w14:textId="77777777" w:rsidR="00E248F1" w:rsidRPr="006D4F38" w:rsidRDefault="00E248F1" w:rsidP="00E248F1">
      <w:pPr>
        <w:pStyle w:val="berschrift2"/>
        <w:numPr>
          <w:ilvl w:val="1"/>
          <w:numId w:val="16"/>
        </w:numPr>
      </w:pPr>
      <w:bookmarkStart w:id="3" w:name="_Toc37235543"/>
      <w:r w:rsidRPr="006D4F38">
        <w:t>Ausgangslage</w:t>
      </w:r>
      <w:bookmarkEnd w:id="3"/>
    </w:p>
    <w:p w14:paraId="1D9A7CBF" w14:textId="77777777" w:rsidR="00E248F1" w:rsidRPr="006D4F38" w:rsidRDefault="00E248F1" w:rsidP="00E248F1">
      <w:r w:rsidRPr="006D4F38">
        <w:t>Unsere Kundin die Berufsfachschule Baden (BBB) möchte in einem Pilotversuch erste Funktionen mittels IoT Sensoren für das Gebäudemanagement testen. Als erstes soll die Toiletten-Benutzung gemessen werden. Diese Informationen werden verwendet um den Reinigungsvorgang zu optimieren. Als zweite Messkategorie wird die Luftqualität in den Unterrichtszimmern überwacht. Die Pilotinstallation wird auf das Gebäude Bruggerstrasse der BBB begrenzt.</w:t>
      </w:r>
    </w:p>
    <w:p w14:paraId="4AB060F6" w14:textId="77777777" w:rsidR="00E248F1" w:rsidRPr="006D4F38" w:rsidRDefault="00E248F1" w:rsidP="00E248F1">
      <w:r w:rsidRPr="006D4F38">
        <w:t>Für den Hausdienstleiter sollen die Daten der Sensoren in einem Dashboard angezeigt werden. Für das Reinigungspersonal sind Tablet-PCs vorgesehen, auf welchen die nötigen Informationen für die Reinigungstour angezeigt und Rückmeldungen erfasst werden können.</w:t>
      </w:r>
    </w:p>
    <w:p w14:paraId="6B849255" w14:textId="77777777" w:rsidR="00E248F1" w:rsidRPr="006D4F38" w:rsidRDefault="00E248F1" w:rsidP="00E248F1">
      <w:r w:rsidRPr="006D4F38">
        <w:t>Die Applikation soll bezüglich Sicherheit den gängigen Standards entsprechen und eine unerlaubte Einsicht und Manipulation der Daten verhindern. Für die Umsetzung des GUI kommen die Corporate Design Vorgaben der BBB zum Einsatz.</w:t>
      </w:r>
    </w:p>
    <w:p w14:paraId="57EEC655" w14:textId="77777777" w:rsidR="00E248F1" w:rsidRPr="006D4F38" w:rsidRDefault="00E248F1" w:rsidP="00E248F1">
      <w:pPr>
        <w:pStyle w:val="berschrift2"/>
        <w:numPr>
          <w:ilvl w:val="1"/>
          <w:numId w:val="16"/>
        </w:numPr>
      </w:pPr>
      <w:bookmarkStart w:id="4" w:name="_Toc37235544"/>
      <w:r w:rsidRPr="006D4F38">
        <w:t>Detaillierte Aufgabenstellung</w:t>
      </w:r>
      <w:bookmarkEnd w:id="4"/>
    </w:p>
    <w:p w14:paraId="7E3B83AA" w14:textId="77777777" w:rsidR="00E248F1" w:rsidRPr="006D4F38" w:rsidRDefault="00E248F1" w:rsidP="00E248F1">
      <w:pPr>
        <w:pStyle w:val="berschrift3"/>
        <w:numPr>
          <w:ilvl w:val="2"/>
          <w:numId w:val="16"/>
        </w:numPr>
      </w:pPr>
      <w:bookmarkStart w:id="5" w:name="_Toc37235545"/>
      <w:r w:rsidRPr="006D4F38">
        <w:t>Beschreibung</w:t>
      </w:r>
      <w:bookmarkEnd w:id="5"/>
    </w:p>
    <w:p w14:paraId="4C371A53" w14:textId="77777777" w:rsidR="00E248F1" w:rsidRPr="006D4F38" w:rsidRDefault="00E248F1" w:rsidP="00E248F1">
      <w:r w:rsidRPr="006D4F38">
        <w:t>Die Aufgabe besteht im Groben in der Umsetzung der folgenden Funktionen:</w:t>
      </w:r>
    </w:p>
    <w:p w14:paraId="78F9CEDF" w14:textId="77777777" w:rsidR="00E248F1" w:rsidRPr="006D4F38" w:rsidRDefault="00E248F1" w:rsidP="00E248F1">
      <w:pPr>
        <w:pStyle w:val="Listenabsatz"/>
        <w:numPr>
          <w:ilvl w:val="0"/>
          <w:numId w:val="30"/>
        </w:numPr>
      </w:pPr>
      <w:r w:rsidRPr="006D4F38">
        <w:t>Interpretation und Auswertung der IoT Sensordaten aus der Datenbank.</w:t>
      </w:r>
    </w:p>
    <w:p w14:paraId="2282305B" w14:textId="77777777" w:rsidR="00E248F1" w:rsidRPr="006D4F38" w:rsidRDefault="00E248F1" w:rsidP="00E248F1">
      <w:pPr>
        <w:pStyle w:val="Listenabsatz"/>
        <w:numPr>
          <w:ilvl w:val="0"/>
          <w:numId w:val="30"/>
        </w:numPr>
      </w:pPr>
      <w:r w:rsidRPr="006D4F38">
        <w:t>Programmierung eines Dashboards für das Gebäudemanagement (Reinigung, Luftqualität)</w:t>
      </w:r>
    </w:p>
    <w:p w14:paraId="7785E9E6" w14:textId="77777777" w:rsidR="00E248F1" w:rsidRPr="006D4F38" w:rsidRDefault="00E248F1" w:rsidP="00E248F1">
      <w:pPr>
        <w:pStyle w:val="Listenabsatz"/>
        <w:numPr>
          <w:ilvl w:val="0"/>
          <w:numId w:val="30"/>
        </w:numPr>
      </w:pPr>
      <w:r w:rsidRPr="006D4F38">
        <w:t>Programmierung einer Detailansicht von Sensordaten</w:t>
      </w:r>
    </w:p>
    <w:p w14:paraId="676B0A66" w14:textId="77777777" w:rsidR="00E248F1" w:rsidRPr="006D4F38" w:rsidRDefault="00E248F1" w:rsidP="00E248F1">
      <w:pPr>
        <w:pStyle w:val="Listenabsatz"/>
        <w:numPr>
          <w:ilvl w:val="0"/>
          <w:numId w:val="30"/>
        </w:numPr>
      </w:pPr>
      <w:r w:rsidRPr="006D4F38">
        <w:t>Programmierung einer Übersicht für das Reinigungspersonal. Optimiert für die Benützung auf einem Tablet mit Touch-Bedienung.</w:t>
      </w:r>
    </w:p>
    <w:p w14:paraId="107ACFFC" w14:textId="77777777" w:rsidR="00E248F1" w:rsidRPr="006D4F38" w:rsidRDefault="00E248F1" w:rsidP="00E248F1">
      <w:pPr>
        <w:pStyle w:val="Listenabsatz"/>
        <w:numPr>
          <w:ilvl w:val="0"/>
          <w:numId w:val="30"/>
        </w:numPr>
      </w:pPr>
      <w:r w:rsidRPr="006D4F38">
        <w:t>Programmierung von Notifikationen in der Anwendung bei der Erreichung von vordefinierten Grenzwerten der Toilettenbenutzung und bei der Luftqualität.</w:t>
      </w:r>
    </w:p>
    <w:p w14:paraId="5289C3B9" w14:textId="77777777" w:rsidR="00E248F1" w:rsidRPr="006D4F38" w:rsidRDefault="00E248F1" w:rsidP="00E248F1">
      <w:pPr>
        <w:pStyle w:val="berschrift3"/>
        <w:numPr>
          <w:ilvl w:val="2"/>
          <w:numId w:val="16"/>
        </w:numPr>
      </w:pPr>
      <w:bookmarkStart w:id="6" w:name="_Toc37235546"/>
      <w:r w:rsidRPr="006D4F38">
        <w:t>Generelle Eigenschaften</w:t>
      </w:r>
      <w:bookmarkEnd w:id="6"/>
    </w:p>
    <w:p w14:paraId="0A266D7F" w14:textId="77777777" w:rsidR="00E248F1" w:rsidRPr="006D4F38" w:rsidRDefault="00E248F1" w:rsidP="00E248F1">
      <w:pPr>
        <w:pStyle w:val="Listenabsatz"/>
        <w:numPr>
          <w:ilvl w:val="0"/>
          <w:numId w:val="31"/>
        </w:numPr>
      </w:pPr>
      <w:r w:rsidRPr="006D4F38">
        <w:t>Die Anwendung muss als Webapplikation in der Programmiersprache Python (Backend) und HTML/Javascript/JQuery (Frontend) umgesetzt werden.</w:t>
      </w:r>
    </w:p>
    <w:p w14:paraId="7F435A14" w14:textId="77777777" w:rsidR="00E248F1" w:rsidRPr="006D4F38" w:rsidRDefault="00E248F1" w:rsidP="00E248F1">
      <w:pPr>
        <w:pStyle w:val="Listenabsatz"/>
        <w:numPr>
          <w:ilvl w:val="0"/>
          <w:numId w:val="31"/>
        </w:numPr>
      </w:pPr>
      <w:r w:rsidRPr="006D4F38">
        <w:t>Das GUI soll mit Responsive Design für Desktop, Tablet und Mobile umgesetzt werden. Für Mobile sollen die Standard-Browser der Android und iOS Geräte verwendet werden, respektive während der IPA können entsprechende Emulatoren verwendet werden.</w:t>
      </w:r>
    </w:p>
    <w:p w14:paraId="55E3B344" w14:textId="77777777" w:rsidR="00E248F1" w:rsidRPr="006D4F38" w:rsidRDefault="00E248F1" w:rsidP="00E248F1">
      <w:pPr>
        <w:pStyle w:val="Listenabsatz"/>
        <w:numPr>
          <w:ilvl w:val="0"/>
          <w:numId w:val="31"/>
        </w:numPr>
      </w:pPr>
      <w:r w:rsidRPr="006D4F38">
        <w:t>Die Anwendung soll flexibel und modular umgesetzt werden, so dass weitere durch Sensoren messbare Indikatoren in das Dashboard aufgenommen werden können.</w:t>
      </w:r>
    </w:p>
    <w:p w14:paraId="1B61173D" w14:textId="77777777" w:rsidR="00E248F1" w:rsidRPr="006D4F38" w:rsidRDefault="00E248F1" w:rsidP="00E248F1">
      <w:pPr>
        <w:pStyle w:val="Listenabsatz"/>
        <w:numPr>
          <w:ilvl w:val="0"/>
          <w:numId w:val="31"/>
        </w:numPr>
      </w:pPr>
      <w:r w:rsidRPr="006D4F38">
        <w:t>Die Anwendung soll die folgenden Browser in der aktuellen Version unterstützen: Chrome, Firefox und Edge.</w:t>
      </w:r>
    </w:p>
    <w:p w14:paraId="76C54956" w14:textId="77777777" w:rsidR="00E248F1" w:rsidRPr="006D4F38" w:rsidRDefault="00E248F1" w:rsidP="00E248F1">
      <w:pPr>
        <w:pStyle w:val="berschrift3"/>
        <w:numPr>
          <w:ilvl w:val="2"/>
          <w:numId w:val="16"/>
        </w:numPr>
      </w:pPr>
      <w:bookmarkStart w:id="7" w:name="_Toc37235547"/>
      <w:r w:rsidRPr="006D4F38">
        <w:t>Anforderungen an die Webapplikation</w:t>
      </w:r>
      <w:bookmarkEnd w:id="7"/>
    </w:p>
    <w:p w14:paraId="099B61B4" w14:textId="77777777" w:rsidR="00E248F1" w:rsidRPr="006D4F38" w:rsidRDefault="00E248F1" w:rsidP="00E248F1">
      <w:pPr>
        <w:pStyle w:val="berschrift4"/>
        <w:numPr>
          <w:ilvl w:val="3"/>
          <w:numId w:val="16"/>
        </w:numPr>
      </w:pPr>
      <w:r w:rsidRPr="006D4F38">
        <w:t>Login Funktion</w:t>
      </w:r>
    </w:p>
    <w:p w14:paraId="28FFFACD" w14:textId="77777777" w:rsidR="00E248F1" w:rsidRPr="006D4F38" w:rsidRDefault="00E248F1" w:rsidP="00E248F1">
      <w:r w:rsidRPr="006D4F38">
        <w:t>Der Zugang zur Applikation soll mit Benutzer/Passwort geschützt werden.</w:t>
      </w:r>
    </w:p>
    <w:p w14:paraId="7F455E17" w14:textId="77777777" w:rsidR="00E248F1" w:rsidRPr="006D4F38" w:rsidRDefault="00E248F1" w:rsidP="00E248F1">
      <w:pPr>
        <w:pStyle w:val="berschrift4"/>
        <w:numPr>
          <w:ilvl w:val="3"/>
          <w:numId w:val="16"/>
        </w:numPr>
      </w:pPr>
      <w:r w:rsidRPr="006D4F38">
        <w:lastRenderedPageBreak/>
        <w:t>Dashboard Hausdienst</w:t>
      </w:r>
    </w:p>
    <w:p w14:paraId="23378D78" w14:textId="77777777" w:rsidR="00E248F1" w:rsidRPr="006D4F38" w:rsidRDefault="00E248F1" w:rsidP="00E248F1">
      <w:r w:rsidRPr="006D4F38">
        <w:t>Das Dashboard dient dem Hausdienst als Übersicht über den aktuellen Zustand bezüglich Luftqualität und Reinigungsbedarf im Gebäude.</w:t>
      </w:r>
    </w:p>
    <w:p w14:paraId="253B0AD7" w14:textId="77777777" w:rsidR="00E248F1" w:rsidRPr="006D4F38" w:rsidRDefault="00E248F1" w:rsidP="00E248F1">
      <w:pPr>
        <w:rPr>
          <w:b/>
        </w:rPr>
      </w:pPr>
      <w:r w:rsidRPr="006D4F38">
        <w:rPr>
          <w:b/>
        </w:rPr>
        <w:t>Überblick aktuelle Luftqualität in den einzelnen Räumen</w:t>
      </w:r>
    </w:p>
    <w:p w14:paraId="651B9034" w14:textId="77777777" w:rsidR="00E248F1" w:rsidRPr="004D6A63" w:rsidRDefault="00E248F1" w:rsidP="00E248F1">
      <w:r w:rsidRPr="004D6A63">
        <w:t>In einer Übersicht sollen die aktuellen Messwerte (Temperatur, Luftfeuchtigkeit und CO2) angezeigt werden. Die Darstellung soll übersichtlich z.B. gemäss Aufteilung des Gebäudes angezeigt werden.</w:t>
      </w:r>
    </w:p>
    <w:p w14:paraId="6D77FA46" w14:textId="77777777" w:rsidR="00E248F1" w:rsidRPr="004D6A63" w:rsidRDefault="00E248F1" w:rsidP="00E248F1">
      <w:pPr>
        <w:rPr>
          <w:b/>
        </w:rPr>
      </w:pPr>
      <w:r w:rsidRPr="004D6A63">
        <w:rPr>
          <w:b/>
        </w:rPr>
        <w:t>Zeitlicher Verlauf der Luftqualität</w:t>
      </w:r>
    </w:p>
    <w:p w14:paraId="2EC93209" w14:textId="77777777" w:rsidR="00E248F1" w:rsidRPr="004D6A63" w:rsidRDefault="00E248F1" w:rsidP="00E248F1">
      <w:r w:rsidRPr="004D6A63">
        <w:t>In einer Detailansicht eines Messpunktes sollen die Messwerte in grafischer Form angezeigt werden. Z.B. als Liniengrafik mit der Möglichkeit über einen wählbaren Zeitraum.</w:t>
      </w:r>
    </w:p>
    <w:p w14:paraId="77915E9B" w14:textId="77777777" w:rsidR="00E248F1" w:rsidRPr="006D4F38" w:rsidRDefault="00E248F1" w:rsidP="00E248F1">
      <w:pPr>
        <w:rPr>
          <w:b/>
        </w:rPr>
      </w:pPr>
      <w:r w:rsidRPr="004D6A63">
        <w:rPr>
          <w:b/>
        </w:rPr>
        <w:t>Anzeige Reinigungsbedarf</w:t>
      </w:r>
    </w:p>
    <w:p w14:paraId="1EE74A42" w14:textId="77777777" w:rsidR="00E248F1" w:rsidRPr="004D6A63" w:rsidRDefault="00E248F1" w:rsidP="00E248F1">
      <w:r w:rsidRPr="004D6A63">
        <w:t>In einer separaten Seite sollen die Zählerdaten der Toilettenbenutzung angezeigt werden. Der Reinigungsbedarf soll grafisch sichtbar sein mit einem speziellen Symbol oder mit farblicher Unterscheidung.</w:t>
      </w:r>
    </w:p>
    <w:p w14:paraId="2A1899D3" w14:textId="77777777" w:rsidR="00E248F1" w:rsidRPr="004D6A63" w:rsidRDefault="00E248F1" w:rsidP="00E248F1">
      <w:pPr>
        <w:rPr>
          <w:b/>
        </w:rPr>
      </w:pPr>
      <w:r w:rsidRPr="004D6A63">
        <w:rPr>
          <w:b/>
        </w:rPr>
        <w:t>Administrationsseite</w:t>
      </w:r>
    </w:p>
    <w:p w14:paraId="0CD1F0F2" w14:textId="77777777" w:rsidR="00E248F1" w:rsidRPr="006D4F38" w:rsidRDefault="00E248F1" w:rsidP="00E248F1">
      <w:r w:rsidRPr="006D4F38">
        <w:t>Die Grenzwerte für die Luftqualität wie auch für die Toiletten-Reinigung sollen auf einer Administrationsseite angepasst werden können.</w:t>
      </w:r>
      <w:r w:rsidRPr="006D4F38">
        <w:br/>
        <w:t>Ebenfalls soll eine Reinigung unabhängig des Benutzungs-Zählers ausgelöst werden können.</w:t>
      </w:r>
      <w:r w:rsidRPr="006D4F38">
        <w:br/>
        <w:t>Alternativ kann diese Funktion auch in die Detailansicht der Sensoren eingebaut werden.</w:t>
      </w:r>
      <w:r w:rsidRPr="006D4F38">
        <w:br/>
        <w:t>Einfache Benutzerverwaltung (Benutzer erstellen, Rollen zuweisen, Passwort reset)</w:t>
      </w:r>
    </w:p>
    <w:p w14:paraId="6D153DB7" w14:textId="77777777" w:rsidR="00E248F1" w:rsidRPr="006D4F38" w:rsidRDefault="00E248F1" w:rsidP="00E248F1">
      <w:pPr>
        <w:pStyle w:val="berschrift4"/>
        <w:numPr>
          <w:ilvl w:val="3"/>
          <w:numId w:val="16"/>
        </w:numPr>
      </w:pPr>
      <w:r w:rsidRPr="006D4F38">
        <w:t>Übersicht für Reinigungspersonal</w:t>
      </w:r>
    </w:p>
    <w:p w14:paraId="62ED9276" w14:textId="77777777" w:rsidR="00E248F1" w:rsidRPr="006D4F38" w:rsidRDefault="00E248F1" w:rsidP="00E248F1">
      <w:pPr>
        <w:rPr>
          <w:b/>
        </w:rPr>
      </w:pPr>
      <w:r w:rsidRPr="006D4F38">
        <w:rPr>
          <w:b/>
        </w:rPr>
        <w:t>Liste zu reinigender Stellen</w:t>
      </w:r>
    </w:p>
    <w:p w14:paraId="4F1891CE" w14:textId="77777777" w:rsidR="00E248F1" w:rsidRPr="006D4F38" w:rsidRDefault="00E248F1" w:rsidP="00E248F1">
      <w:r w:rsidRPr="006D4F38">
        <w:t>Die zu Reinigenden Toiletten sollen sortiert nach Stockwerk und Gebäude Seite angezeigt werden, so dass eine Reinigungstour optimiert durchgeführt werden kann.</w:t>
      </w:r>
    </w:p>
    <w:p w14:paraId="7C9E7CF9" w14:textId="77777777" w:rsidR="00E248F1" w:rsidRPr="006D4F38" w:rsidRDefault="00E248F1" w:rsidP="00E248F1">
      <w:pPr>
        <w:rPr>
          <w:b/>
        </w:rPr>
      </w:pPr>
      <w:r w:rsidRPr="006D4F38">
        <w:rPr>
          <w:b/>
        </w:rPr>
        <w:t>Rapportierung nach erfolgter Reinigung</w:t>
      </w:r>
    </w:p>
    <w:p w14:paraId="672D674C" w14:textId="77777777" w:rsidR="00E248F1" w:rsidRPr="006D4F38" w:rsidRDefault="00E248F1" w:rsidP="00E248F1">
      <w:r w:rsidRPr="006D4F38">
        <w:t>Pro Toilette soll eine Funktion zur Rapportierung der Reinigung mit Kommentarfunktion eingebaut werden. Zum Beispiel, wenn die Reinigungsperson einen Defekt feststellt.</w:t>
      </w:r>
      <w:r w:rsidRPr="006D4F38">
        <w:br/>
        <w:t>z.B. Checkbox «Reinigung erledigt», Textfeld «Möchten Sie etwas melden»</w:t>
      </w:r>
      <w:r w:rsidRPr="006D4F38">
        <w:br/>
        <w:t>Nach der Rapportierung startet der Zähler der Toilette automatisch einen neuen Zyklus.</w:t>
      </w:r>
    </w:p>
    <w:p w14:paraId="53E0BEC7" w14:textId="77777777" w:rsidR="00E248F1" w:rsidRPr="006D4F38" w:rsidRDefault="00E248F1" w:rsidP="00E248F1">
      <w:pPr>
        <w:rPr>
          <w:b/>
        </w:rPr>
      </w:pPr>
      <w:r w:rsidRPr="006D4F38">
        <w:rPr>
          <w:b/>
        </w:rPr>
        <w:t>Materialliste zur Vorbereitung der Reinigungstour</w:t>
      </w:r>
    </w:p>
    <w:p w14:paraId="7003AEE8" w14:textId="77777777" w:rsidR="00E248F1" w:rsidRPr="006D4F38" w:rsidRDefault="00E248F1" w:rsidP="00E248F1">
      <w:r w:rsidRPr="006D4F38">
        <w:t>Aufgrund der Anzahl Benutzungen der zu reinigenden Toiletten soll eine Materialliste (WC-Papier, Handtücher, Seife etc.) erstellt werden, so dass das Reinigungspersonal die richtige Menge auf die Reinigungstour mitnehmen kann. Diese Funktion kann mit einer relativ einfachen Formel umgesetzt werden:</w:t>
      </w:r>
    </w:p>
    <w:p w14:paraId="5859F995" w14:textId="77777777" w:rsidR="00E248F1" w:rsidRPr="006D4F38" w:rsidRDefault="00E248F1" w:rsidP="00E248F1">
      <w:r w:rsidRPr="006D4F38">
        <w:t>Anzahl Benutzung x Anzahl Toiletten x Erfahrungswert Material</w:t>
      </w:r>
    </w:p>
    <w:p w14:paraId="0EC8BA59" w14:textId="77777777" w:rsidR="00E248F1" w:rsidRPr="006D4F38" w:rsidRDefault="00E248F1" w:rsidP="00E248F1">
      <w:r w:rsidRPr="006D4F38">
        <w:t>Der Erfahrungswert des benötigten Materials im Bezug zur Benutzung muss noch definiert werden und ist nicht Bestandteil dieser IPA.</w:t>
      </w:r>
    </w:p>
    <w:p w14:paraId="45A1AD6A" w14:textId="77777777" w:rsidR="00E248F1" w:rsidRPr="006D4F38" w:rsidRDefault="00E248F1" w:rsidP="00E248F1">
      <w:pPr>
        <w:pStyle w:val="berschrift2"/>
        <w:numPr>
          <w:ilvl w:val="1"/>
          <w:numId w:val="16"/>
        </w:numPr>
      </w:pPr>
      <w:bookmarkStart w:id="8" w:name="_Toc37235548"/>
      <w:r w:rsidRPr="006D4F38">
        <w:lastRenderedPageBreak/>
        <w:t>Mittel und Methoden</w:t>
      </w:r>
      <w:bookmarkEnd w:id="8"/>
    </w:p>
    <w:p w14:paraId="6686A77A" w14:textId="77777777" w:rsidR="00E248F1" w:rsidRPr="006D4F38" w:rsidRDefault="00E248F1" w:rsidP="00E248F1">
      <w:pPr>
        <w:pStyle w:val="Listenabsatz"/>
        <w:numPr>
          <w:ilvl w:val="0"/>
          <w:numId w:val="32"/>
        </w:numPr>
      </w:pPr>
      <w:r w:rsidRPr="006D4F38">
        <w:t>Python</w:t>
      </w:r>
    </w:p>
    <w:p w14:paraId="56D3E9B5" w14:textId="77777777" w:rsidR="00E248F1" w:rsidRPr="006D4F38" w:rsidRDefault="00E248F1" w:rsidP="00E248F1">
      <w:pPr>
        <w:pStyle w:val="Listenabsatz"/>
        <w:numPr>
          <w:ilvl w:val="0"/>
          <w:numId w:val="32"/>
        </w:numPr>
      </w:pPr>
      <w:r w:rsidRPr="006D4F38">
        <w:t>Javascript + JQuery</w:t>
      </w:r>
    </w:p>
    <w:p w14:paraId="1AB99E4C" w14:textId="77777777" w:rsidR="00E248F1" w:rsidRPr="006D4F38" w:rsidRDefault="00E248F1" w:rsidP="00E248F1">
      <w:pPr>
        <w:pStyle w:val="Listenabsatz"/>
        <w:numPr>
          <w:ilvl w:val="0"/>
          <w:numId w:val="32"/>
        </w:numPr>
      </w:pPr>
      <w:r w:rsidRPr="006D4F38">
        <w:t>IDE: Pycharm &amp; Datalore</w:t>
      </w:r>
    </w:p>
    <w:p w14:paraId="5DFA7F68" w14:textId="77777777" w:rsidR="00E248F1" w:rsidRPr="006D4F38" w:rsidRDefault="00E248F1" w:rsidP="00E248F1">
      <w:pPr>
        <w:pStyle w:val="Listenabsatz"/>
        <w:numPr>
          <w:ilvl w:val="0"/>
          <w:numId w:val="32"/>
        </w:numPr>
      </w:pPr>
      <w:r w:rsidRPr="006D4F38">
        <w:t>Windows Server</w:t>
      </w:r>
    </w:p>
    <w:p w14:paraId="6DF6A2A7" w14:textId="77777777" w:rsidR="00E248F1" w:rsidRPr="006D4F38" w:rsidRDefault="00E248F1" w:rsidP="00E248F1">
      <w:pPr>
        <w:pStyle w:val="Listenabsatz"/>
        <w:numPr>
          <w:ilvl w:val="0"/>
          <w:numId w:val="32"/>
        </w:numPr>
      </w:pPr>
      <w:r w:rsidRPr="006D4F38">
        <w:t>GIT</w:t>
      </w:r>
    </w:p>
    <w:p w14:paraId="29CAD3C2" w14:textId="77777777" w:rsidR="00E248F1" w:rsidRPr="006D4F38" w:rsidRDefault="00E248F1" w:rsidP="00E248F1">
      <w:pPr>
        <w:pStyle w:val="berschrift2"/>
        <w:numPr>
          <w:ilvl w:val="1"/>
          <w:numId w:val="16"/>
        </w:numPr>
      </w:pPr>
      <w:bookmarkStart w:id="9" w:name="_Toc37235549"/>
      <w:r w:rsidRPr="006D4F38">
        <w:t>Vorkenntnisse</w:t>
      </w:r>
      <w:bookmarkEnd w:id="9"/>
    </w:p>
    <w:p w14:paraId="652A9350" w14:textId="77777777" w:rsidR="00E248F1" w:rsidRPr="006D4F38" w:rsidRDefault="00E248F1" w:rsidP="00E248F1">
      <w:pPr>
        <w:pStyle w:val="Listenabsatz"/>
        <w:numPr>
          <w:ilvl w:val="0"/>
          <w:numId w:val="33"/>
        </w:numPr>
      </w:pPr>
      <w:r w:rsidRPr="006D4F38">
        <w:t>HTML/CSS/Javascript (3 Jahre)</w:t>
      </w:r>
    </w:p>
    <w:p w14:paraId="2D625C19" w14:textId="77777777" w:rsidR="00E248F1" w:rsidRPr="006D4F38" w:rsidRDefault="00E248F1" w:rsidP="00E248F1">
      <w:pPr>
        <w:pStyle w:val="Listenabsatz"/>
        <w:numPr>
          <w:ilvl w:val="0"/>
          <w:numId w:val="33"/>
        </w:numPr>
      </w:pPr>
      <w:r w:rsidRPr="006D4F38">
        <w:t>Python Programmierung (1 Jahr)</w:t>
      </w:r>
    </w:p>
    <w:p w14:paraId="31740479" w14:textId="77777777" w:rsidR="00E248F1" w:rsidRPr="006D4F38" w:rsidRDefault="00E248F1" w:rsidP="00E248F1">
      <w:pPr>
        <w:pStyle w:val="Listenabsatz"/>
        <w:numPr>
          <w:ilvl w:val="0"/>
          <w:numId w:val="33"/>
        </w:numPr>
      </w:pPr>
      <w:r w:rsidRPr="006D4F38">
        <w:t>JQuery</w:t>
      </w:r>
    </w:p>
    <w:p w14:paraId="4ADC642F" w14:textId="77777777" w:rsidR="00E248F1" w:rsidRPr="006D4F38" w:rsidRDefault="00E248F1" w:rsidP="00E248F1">
      <w:pPr>
        <w:pStyle w:val="berschrift2"/>
        <w:numPr>
          <w:ilvl w:val="1"/>
          <w:numId w:val="16"/>
        </w:numPr>
      </w:pPr>
      <w:bookmarkStart w:id="10" w:name="_Toc37235550"/>
      <w:r w:rsidRPr="006D4F38">
        <w:t>Vorarbeiten</w:t>
      </w:r>
      <w:bookmarkEnd w:id="10"/>
    </w:p>
    <w:p w14:paraId="03FC2AD5" w14:textId="77777777" w:rsidR="00E248F1" w:rsidRPr="006D4F38" w:rsidRDefault="00E248F1" w:rsidP="00E248F1">
      <w:pPr>
        <w:pStyle w:val="Listenabsatz"/>
        <w:numPr>
          <w:ilvl w:val="0"/>
          <w:numId w:val="34"/>
        </w:numPr>
      </w:pPr>
      <w:r w:rsidRPr="006D4F38">
        <w:t>Planen und Einrichten der Datenbank für die Sensordaten.</w:t>
      </w:r>
    </w:p>
    <w:p w14:paraId="7C03D2FD" w14:textId="77777777" w:rsidR="00E248F1" w:rsidRPr="006D4F38" w:rsidRDefault="00E248F1" w:rsidP="00E248F1">
      <w:pPr>
        <w:pStyle w:val="Listenabsatz"/>
        <w:numPr>
          <w:ilvl w:val="0"/>
          <w:numId w:val="34"/>
        </w:numPr>
      </w:pPr>
      <w:r w:rsidRPr="006D4F38">
        <w:t>Sensordaten erheben und/oder Testdaten erstellen damit genügend Daten für die Validierung der Funktionen vorhanden sind.</w:t>
      </w:r>
    </w:p>
    <w:p w14:paraId="39C23B28" w14:textId="77777777" w:rsidR="00E248F1" w:rsidRPr="006D4F38" w:rsidRDefault="00E248F1" w:rsidP="00E248F1">
      <w:pPr>
        <w:pStyle w:val="Listenabsatz"/>
        <w:numPr>
          <w:ilvl w:val="0"/>
          <w:numId w:val="34"/>
        </w:numPr>
      </w:pPr>
      <w:r w:rsidRPr="006D4F38">
        <w:t>Web Server mit Python einrichten.</w:t>
      </w:r>
    </w:p>
    <w:p w14:paraId="6B64421F" w14:textId="77777777" w:rsidR="00E248F1" w:rsidRPr="006D4F38" w:rsidRDefault="00E248F1" w:rsidP="00E248F1">
      <w:pPr>
        <w:pStyle w:val="Listenabsatz"/>
        <w:numPr>
          <w:ilvl w:val="0"/>
          <w:numId w:val="34"/>
        </w:numPr>
      </w:pPr>
      <w:r w:rsidRPr="006D4F38">
        <w:t>Wireframes für die verschiedenen Screens erstellen.</w:t>
      </w:r>
    </w:p>
    <w:p w14:paraId="0049A23E" w14:textId="77777777" w:rsidR="00E248F1" w:rsidRPr="006D4F38" w:rsidRDefault="00E248F1" w:rsidP="00E248F1">
      <w:pPr>
        <w:pStyle w:val="Listenabsatz"/>
        <w:numPr>
          <w:ilvl w:val="0"/>
          <w:numId w:val="34"/>
        </w:numPr>
      </w:pPr>
      <w:r w:rsidRPr="006D4F38">
        <w:t>HTML Templates vorbereiten.</w:t>
      </w:r>
    </w:p>
    <w:p w14:paraId="23E1C51F" w14:textId="77777777" w:rsidR="00E248F1" w:rsidRPr="006D4F38" w:rsidRDefault="00E248F1" w:rsidP="00E248F1">
      <w:pPr>
        <w:pStyle w:val="Listenabsatz"/>
        <w:numPr>
          <w:ilvl w:val="0"/>
          <w:numId w:val="34"/>
        </w:numPr>
      </w:pPr>
      <w:r w:rsidRPr="006D4F38">
        <w:t>Token Basierte Authentifizierung</w:t>
      </w:r>
    </w:p>
    <w:p w14:paraId="2753EA44" w14:textId="77777777" w:rsidR="00E248F1" w:rsidRPr="006D4F38" w:rsidRDefault="00E248F1" w:rsidP="00E248F1">
      <w:pPr>
        <w:pStyle w:val="Listenabsatz"/>
        <w:numPr>
          <w:ilvl w:val="0"/>
          <w:numId w:val="34"/>
        </w:numPr>
      </w:pPr>
      <w:r w:rsidRPr="006D4F38">
        <w:t>GIT Repository</w:t>
      </w:r>
    </w:p>
    <w:p w14:paraId="594EF6D0" w14:textId="77777777" w:rsidR="00E248F1" w:rsidRPr="006D4F38" w:rsidRDefault="00E248F1" w:rsidP="00E248F1">
      <w:pPr>
        <w:pStyle w:val="Listenabsatz"/>
        <w:numPr>
          <w:ilvl w:val="0"/>
          <w:numId w:val="34"/>
        </w:numPr>
      </w:pPr>
      <w:r w:rsidRPr="006D4F38">
        <w:t>Klassen Diagramm</w:t>
      </w:r>
    </w:p>
    <w:p w14:paraId="455F67AC" w14:textId="77777777" w:rsidR="00E248F1" w:rsidRPr="006D4F38" w:rsidRDefault="00E248F1" w:rsidP="00E248F1">
      <w:pPr>
        <w:pStyle w:val="berschrift2"/>
        <w:numPr>
          <w:ilvl w:val="1"/>
          <w:numId w:val="16"/>
        </w:numPr>
      </w:pPr>
      <w:bookmarkStart w:id="11" w:name="_Toc37235551"/>
      <w:r w:rsidRPr="006D4F38">
        <w:t>Neue Lerninhalte</w:t>
      </w:r>
      <w:bookmarkEnd w:id="11"/>
    </w:p>
    <w:p w14:paraId="781910B7" w14:textId="77777777" w:rsidR="00E248F1" w:rsidRPr="006D4F38" w:rsidRDefault="00E248F1" w:rsidP="00E248F1">
      <w:pPr>
        <w:pStyle w:val="Listenabsatz"/>
        <w:numPr>
          <w:ilvl w:val="0"/>
          <w:numId w:val="35"/>
        </w:numPr>
      </w:pPr>
      <w:r w:rsidRPr="006D4F38">
        <w:t>Web Grafiken</w:t>
      </w:r>
    </w:p>
    <w:p w14:paraId="74A33783" w14:textId="77777777" w:rsidR="00E248F1" w:rsidRPr="006D4F38" w:rsidRDefault="00E248F1" w:rsidP="00E248F1">
      <w:pPr>
        <w:pStyle w:val="Listenabsatz"/>
        <w:numPr>
          <w:ilvl w:val="0"/>
          <w:numId w:val="35"/>
        </w:numPr>
      </w:pPr>
      <w:r w:rsidRPr="006D4F38">
        <w:t>Token Basierte Authentifizierung</w:t>
      </w:r>
    </w:p>
    <w:p w14:paraId="34958052" w14:textId="77777777" w:rsidR="00E248F1" w:rsidRPr="006D4F38" w:rsidRDefault="00E248F1" w:rsidP="00E248F1">
      <w:pPr>
        <w:pStyle w:val="Listenabsatz"/>
        <w:numPr>
          <w:ilvl w:val="0"/>
          <w:numId w:val="35"/>
        </w:numPr>
      </w:pPr>
      <w:r w:rsidRPr="006D4F38">
        <w:t>Sensor Daten auswerten und darstellen</w:t>
      </w:r>
    </w:p>
    <w:p w14:paraId="66689AA2" w14:textId="77777777" w:rsidR="00E248F1" w:rsidRPr="006D4F38" w:rsidRDefault="00E248F1" w:rsidP="00E248F1">
      <w:pPr>
        <w:pStyle w:val="Listenabsatz"/>
        <w:numPr>
          <w:ilvl w:val="0"/>
          <w:numId w:val="35"/>
        </w:numPr>
      </w:pPr>
      <w:r w:rsidRPr="006D4F38">
        <w:t>Darstellung von Echtzeitdaten in einem Web basierten Dashboard</w:t>
      </w:r>
    </w:p>
    <w:p w14:paraId="560138AE" w14:textId="77777777" w:rsidR="00E248F1" w:rsidRPr="006D4F38" w:rsidRDefault="00E248F1" w:rsidP="00E248F1">
      <w:pPr>
        <w:pStyle w:val="berschrift2"/>
        <w:numPr>
          <w:ilvl w:val="1"/>
          <w:numId w:val="16"/>
        </w:numPr>
      </w:pPr>
      <w:bookmarkStart w:id="12" w:name="_Toc37235552"/>
      <w:r w:rsidRPr="006D4F38">
        <w:t>Arbeiten in den letzten 6 Monaten</w:t>
      </w:r>
      <w:bookmarkEnd w:id="12"/>
    </w:p>
    <w:p w14:paraId="07E84068" w14:textId="77777777" w:rsidR="00E248F1" w:rsidRPr="006D4F38" w:rsidRDefault="00E248F1" w:rsidP="00E248F1">
      <w:pPr>
        <w:pStyle w:val="Listenabsatz"/>
        <w:numPr>
          <w:ilvl w:val="0"/>
          <w:numId w:val="36"/>
        </w:numPr>
      </w:pPr>
      <w:r w:rsidRPr="006D4F38">
        <w:t>Python API mit Firebase</w:t>
      </w:r>
    </w:p>
    <w:p w14:paraId="73FB9D69" w14:textId="77777777" w:rsidR="00E248F1" w:rsidRPr="006D4F38" w:rsidRDefault="00E248F1" w:rsidP="00E248F1">
      <w:pPr>
        <w:pStyle w:val="Listenabsatz"/>
        <w:numPr>
          <w:ilvl w:val="0"/>
          <w:numId w:val="36"/>
        </w:numPr>
      </w:pPr>
      <w:r w:rsidRPr="006D4F38">
        <w:t>Webseite mit PHP/Wordpress für BBBaden realisieren</w:t>
      </w:r>
    </w:p>
    <w:p w14:paraId="16D2B7DD" w14:textId="77777777" w:rsidR="00E248F1" w:rsidRPr="006D4F38" w:rsidRDefault="00E248F1" w:rsidP="00E248F1">
      <w:pPr>
        <w:pStyle w:val="Listenabsatz"/>
        <w:numPr>
          <w:ilvl w:val="0"/>
          <w:numId w:val="36"/>
        </w:numPr>
      </w:pPr>
      <w:r w:rsidRPr="006D4F38">
        <w:t>Wordpress Plugins programmieren</w:t>
      </w:r>
    </w:p>
    <w:p w14:paraId="2CE4505C" w14:textId="77777777" w:rsidR="00E248F1" w:rsidRPr="006D4F38" w:rsidRDefault="00E248F1" w:rsidP="00E248F1">
      <w:pPr>
        <w:pStyle w:val="Listenabsatz"/>
        <w:numPr>
          <w:ilvl w:val="0"/>
          <w:numId w:val="36"/>
        </w:numPr>
      </w:pPr>
      <w:r w:rsidRPr="006D4F38">
        <w:t>HTML/CSS/Javascript Templates umsetzen</w:t>
      </w:r>
    </w:p>
    <w:p w14:paraId="4DEBA04E" w14:textId="77777777" w:rsidR="00E248F1" w:rsidRPr="006D4F38" w:rsidRDefault="00E248F1" w:rsidP="00E248F1">
      <w:pPr>
        <w:pStyle w:val="berschrift2"/>
        <w:numPr>
          <w:ilvl w:val="1"/>
          <w:numId w:val="16"/>
        </w:numPr>
      </w:pPr>
      <w:bookmarkStart w:id="13" w:name="_Toc37235553"/>
      <w:r w:rsidRPr="006D4F38">
        <w:t>Individuelle Bewertungskriterien</w:t>
      </w:r>
      <w:bookmarkEnd w:id="13"/>
    </w:p>
    <w:p w14:paraId="6371A3BB" w14:textId="77777777" w:rsidR="00E248F1" w:rsidRPr="006D4F38" w:rsidRDefault="00E248F1" w:rsidP="00E248F1">
      <w:pPr>
        <w:pStyle w:val="berschrift3"/>
        <w:numPr>
          <w:ilvl w:val="2"/>
          <w:numId w:val="16"/>
        </w:numPr>
      </w:pPr>
      <w:bookmarkStart w:id="14" w:name="_Toc37235554"/>
      <w:r w:rsidRPr="006D4F38">
        <w:t>Responsive Design</w:t>
      </w:r>
      <w:bookmarkEnd w:id="14"/>
    </w:p>
    <w:p w14:paraId="19A31D25" w14:textId="77777777" w:rsidR="00E248F1" w:rsidRPr="006D4F38" w:rsidRDefault="00E248F1" w:rsidP="00E248F1">
      <w:pPr>
        <w:rPr>
          <w:b/>
        </w:rPr>
      </w:pPr>
      <w:r w:rsidRPr="006D4F38">
        <w:rPr>
          <w:b/>
        </w:rPr>
        <w:t>Leitfrage</w:t>
      </w:r>
    </w:p>
    <w:p w14:paraId="21A1D09C" w14:textId="77777777" w:rsidR="00E248F1" w:rsidRPr="006D4F38" w:rsidRDefault="00E248F1" w:rsidP="00E248F1">
      <w:pPr>
        <w:rPr>
          <w:b/>
        </w:rPr>
      </w:pPr>
      <w:r w:rsidRPr="006D4F38">
        <w:t>Wird die Webanwendung dynamisch auf verschiedene Bildschirmgrössen für Desktop, Tablet und Mobile angepasst?</w:t>
      </w:r>
    </w:p>
    <w:p w14:paraId="0BA4C509" w14:textId="7C37A407" w:rsidR="004D6A63" w:rsidRDefault="004D6A63" w:rsidP="004D6A63">
      <w:pPr>
        <w:pStyle w:val="Beschriftung"/>
        <w:keepNext/>
      </w:pPr>
      <w:bookmarkStart w:id="15" w:name="_Toc37235413"/>
      <w:r>
        <w:t xml:space="preserve">Tabelle </w:t>
      </w:r>
      <w:r>
        <w:fldChar w:fldCharType="begin"/>
      </w:r>
      <w:r>
        <w:instrText xml:space="preserve"> SEQ Tabelle \* ARABIC </w:instrText>
      </w:r>
      <w:r>
        <w:fldChar w:fldCharType="separate"/>
      </w:r>
      <w:r w:rsidR="009D7EC7">
        <w:rPr>
          <w:noProof/>
        </w:rPr>
        <w:t>2</w:t>
      </w:r>
      <w:r>
        <w:fldChar w:fldCharType="end"/>
      </w:r>
      <w:r>
        <w:t xml:space="preserve"> Responsive Design Bewertungskriterium</w:t>
      </w:r>
      <w:bookmarkEnd w:id="15"/>
    </w:p>
    <w:tbl>
      <w:tblPr>
        <w:tblStyle w:val="AvectrisTabelle"/>
        <w:tblW w:w="0" w:type="auto"/>
        <w:tblInd w:w="0" w:type="dxa"/>
        <w:tblLook w:val="04A0" w:firstRow="1" w:lastRow="0" w:firstColumn="1" w:lastColumn="0" w:noHBand="0" w:noVBand="1"/>
      </w:tblPr>
      <w:tblGrid>
        <w:gridCol w:w="2552"/>
        <w:gridCol w:w="6461"/>
      </w:tblGrid>
      <w:tr w:rsidR="00E248F1" w:rsidRPr="006D4F38" w14:paraId="2BCB12B6" w14:textId="77777777" w:rsidTr="008F0FDF">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57CCC50A" w14:textId="77777777" w:rsidR="00E248F1" w:rsidRPr="006D4F38" w:rsidRDefault="00E248F1" w:rsidP="008F0FDF">
            <w:pPr>
              <w:pStyle w:val="Tabellentitel1"/>
            </w:pPr>
            <w:r w:rsidRPr="006D4F38">
              <w:t>Gütestufe</w:t>
            </w:r>
          </w:p>
        </w:tc>
        <w:tc>
          <w:tcPr>
            <w:tcW w:w="6461" w:type="dxa"/>
          </w:tcPr>
          <w:p w14:paraId="65AFFEB3" w14:textId="77777777" w:rsidR="00E248F1" w:rsidRPr="006D4F38" w:rsidRDefault="00E248F1" w:rsidP="008F0FDF">
            <w:pPr>
              <w:pStyle w:val="Tabellentitel1"/>
            </w:pPr>
            <w:r w:rsidRPr="006D4F38">
              <w:t>Beschreibung</w:t>
            </w:r>
          </w:p>
        </w:tc>
      </w:tr>
      <w:tr w:rsidR="00E248F1" w:rsidRPr="006D4F38" w14:paraId="4D8C901C" w14:textId="77777777" w:rsidTr="008F0FDF">
        <w:trPr>
          <w:trHeight w:val="213"/>
        </w:trPr>
        <w:tc>
          <w:tcPr>
            <w:tcW w:w="2552" w:type="dxa"/>
          </w:tcPr>
          <w:p w14:paraId="2899A95C" w14:textId="77777777" w:rsidR="00E248F1" w:rsidRPr="006D4F38" w:rsidRDefault="00E248F1" w:rsidP="008F0FDF">
            <w:pPr>
              <w:pStyle w:val="TabellenText"/>
            </w:pPr>
            <w:r w:rsidRPr="006D4F38">
              <w:lastRenderedPageBreak/>
              <w:t>3</w:t>
            </w:r>
          </w:p>
        </w:tc>
        <w:tc>
          <w:tcPr>
            <w:tcW w:w="6461" w:type="dxa"/>
          </w:tcPr>
          <w:p w14:paraId="2A02EEB6" w14:textId="77777777" w:rsidR="00E248F1" w:rsidRPr="006D4F38" w:rsidRDefault="00E248F1" w:rsidP="008F0FDF">
            <w:pPr>
              <w:pStyle w:val="TabellenText"/>
            </w:pPr>
            <w:r w:rsidRPr="006D4F38">
              <w:t>Die Webanwendung wird auf allen drei Bildschirmgrössen angepasst angezeigt.</w:t>
            </w:r>
          </w:p>
        </w:tc>
      </w:tr>
      <w:tr w:rsidR="00E248F1" w:rsidRPr="006D4F38" w14:paraId="42C22192" w14:textId="77777777" w:rsidTr="008F0FDF">
        <w:trPr>
          <w:trHeight w:val="213"/>
        </w:trPr>
        <w:tc>
          <w:tcPr>
            <w:tcW w:w="2552" w:type="dxa"/>
          </w:tcPr>
          <w:p w14:paraId="248173C4" w14:textId="77777777" w:rsidR="00E248F1" w:rsidRPr="006D4F38" w:rsidRDefault="00E248F1" w:rsidP="008F0FDF">
            <w:pPr>
              <w:pStyle w:val="TabellenText"/>
            </w:pPr>
            <w:r w:rsidRPr="006D4F38">
              <w:t>2</w:t>
            </w:r>
          </w:p>
        </w:tc>
        <w:tc>
          <w:tcPr>
            <w:tcW w:w="6461" w:type="dxa"/>
          </w:tcPr>
          <w:p w14:paraId="1542E7C5" w14:textId="77777777" w:rsidR="00E248F1" w:rsidRPr="006D4F38" w:rsidRDefault="00E248F1" w:rsidP="008F0FDF">
            <w:pPr>
              <w:pStyle w:val="TabellenText"/>
            </w:pPr>
            <w:r w:rsidRPr="006D4F38">
              <w:t>Zwei Bildschirmgrössen werden angepasst angezeigt.</w:t>
            </w:r>
          </w:p>
        </w:tc>
      </w:tr>
      <w:tr w:rsidR="00E248F1" w:rsidRPr="006D4F38" w14:paraId="1C5B3120" w14:textId="77777777" w:rsidTr="008F0FDF">
        <w:trPr>
          <w:trHeight w:val="213"/>
        </w:trPr>
        <w:tc>
          <w:tcPr>
            <w:tcW w:w="2552" w:type="dxa"/>
          </w:tcPr>
          <w:p w14:paraId="2C8EAFF0" w14:textId="77777777" w:rsidR="00E248F1" w:rsidRPr="006D4F38" w:rsidRDefault="00E248F1" w:rsidP="008F0FDF">
            <w:pPr>
              <w:pStyle w:val="TabellenText"/>
            </w:pPr>
            <w:r w:rsidRPr="006D4F38">
              <w:t>1</w:t>
            </w:r>
          </w:p>
        </w:tc>
        <w:tc>
          <w:tcPr>
            <w:tcW w:w="6461" w:type="dxa"/>
          </w:tcPr>
          <w:p w14:paraId="7900521E" w14:textId="77777777" w:rsidR="00E248F1" w:rsidRPr="006D4F38" w:rsidRDefault="00E248F1" w:rsidP="008F0FDF">
            <w:pPr>
              <w:pStyle w:val="TabellenText"/>
            </w:pPr>
            <w:r w:rsidRPr="006D4F38">
              <w:t>Eine Bildschirmgrösse wird angepasst angezeigt.</w:t>
            </w:r>
          </w:p>
        </w:tc>
      </w:tr>
      <w:tr w:rsidR="00E248F1" w:rsidRPr="006D4F38" w14:paraId="7C622243" w14:textId="77777777" w:rsidTr="008F0FDF">
        <w:trPr>
          <w:trHeight w:val="213"/>
        </w:trPr>
        <w:tc>
          <w:tcPr>
            <w:tcW w:w="2552" w:type="dxa"/>
          </w:tcPr>
          <w:p w14:paraId="71786593" w14:textId="77777777" w:rsidR="00E248F1" w:rsidRPr="006D4F38" w:rsidRDefault="00E248F1" w:rsidP="008F0FDF">
            <w:pPr>
              <w:pStyle w:val="TabellenText"/>
            </w:pPr>
            <w:r w:rsidRPr="006D4F38">
              <w:t>0</w:t>
            </w:r>
          </w:p>
        </w:tc>
        <w:tc>
          <w:tcPr>
            <w:tcW w:w="6461" w:type="dxa"/>
          </w:tcPr>
          <w:p w14:paraId="32DDA726" w14:textId="77777777" w:rsidR="00E248F1" w:rsidRPr="006D4F38" w:rsidRDefault="00E248F1" w:rsidP="008F0FDF">
            <w:pPr>
              <w:pStyle w:val="TabellenText"/>
            </w:pPr>
            <w:r w:rsidRPr="006D4F38">
              <w:t>Bei keiner Bildschirmgrösse wird die Anwendung angepasst angezeigt</w:t>
            </w:r>
          </w:p>
        </w:tc>
      </w:tr>
    </w:tbl>
    <w:p w14:paraId="5BC94CCA" w14:textId="77777777" w:rsidR="00E248F1" w:rsidRPr="006D4F38" w:rsidRDefault="00E248F1" w:rsidP="00E248F1"/>
    <w:p w14:paraId="5493C350" w14:textId="77777777" w:rsidR="00E248F1" w:rsidRPr="006D4F38" w:rsidRDefault="00E248F1" w:rsidP="00E248F1">
      <w:pPr>
        <w:pStyle w:val="berschrift3"/>
        <w:numPr>
          <w:ilvl w:val="2"/>
          <w:numId w:val="16"/>
        </w:numPr>
      </w:pPr>
      <w:bookmarkStart w:id="16" w:name="_Toc37235555"/>
      <w:r w:rsidRPr="006D4F38">
        <w:t>Browserkompatibilität</w:t>
      </w:r>
      <w:bookmarkEnd w:id="16"/>
    </w:p>
    <w:p w14:paraId="43B8BD69" w14:textId="77777777" w:rsidR="00E248F1" w:rsidRPr="006D4F38" w:rsidRDefault="00E248F1" w:rsidP="00E248F1">
      <w:pPr>
        <w:rPr>
          <w:b/>
        </w:rPr>
      </w:pPr>
      <w:r w:rsidRPr="006D4F38">
        <w:rPr>
          <w:b/>
        </w:rPr>
        <w:t>Leitfrage</w:t>
      </w:r>
    </w:p>
    <w:p w14:paraId="21474DD2" w14:textId="77777777" w:rsidR="00E248F1" w:rsidRPr="006D4F38" w:rsidRDefault="00E248F1" w:rsidP="00E248F1">
      <w:r w:rsidRPr="006D4F38">
        <w:t>Unterstützt die Anwendung die drei in der Aufgabenstellung geforderten Browser Edge, Firefox und Chrome bezüglich Funktionen und Design.</w:t>
      </w:r>
    </w:p>
    <w:p w14:paraId="1A169DBE" w14:textId="028A8CA1" w:rsidR="004D6A63" w:rsidRDefault="004D6A63" w:rsidP="004D6A63">
      <w:pPr>
        <w:pStyle w:val="Beschriftung"/>
        <w:keepNext/>
      </w:pPr>
      <w:bookmarkStart w:id="17" w:name="_Toc37235414"/>
      <w:r>
        <w:t xml:space="preserve">Tabelle </w:t>
      </w:r>
      <w:r>
        <w:fldChar w:fldCharType="begin"/>
      </w:r>
      <w:r>
        <w:instrText xml:space="preserve"> SEQ Tabelle \* ARABIC </w:instrText>
      </w:r>
      <w:r>
        <w:fldChar w:fldCharType="separate"/>
      </w:r>
      <w:r w:rsidR="009D7EC7">
        <w:rPr>
          <w:noProof/>
        </w:rPr>
        <w:t>3</w:t>
      </w:r>
      <w:r>
        <w:fldChar w:fldCharType="end"/>
      </w:r>
      <w:r>
        <w:t xml:space="preserve"> Browserkompatibilität </w:t>
      </w:r>
      <w:r w:rsidRPr="00343A5D">
        <w:t>Bewertun</w:t>
      </w:r>
      <w:r>
        <w:t>g</w:t>
      </w:r>
      <w:r w:rsidRPr="00343A5D">
        <w:t>skriterium</w:t>
      </w:r>
      <w:bookmarkEnd w:id="17"/>
    </w:p>
    <w:tbl>
      <w:tblPr>
        <w:tblStyle w:val="AvectrisTabelle"/>
        <w:tblW w:w="0" w:type="auto"/>
        <w:tblInd w:w="0" w:type="dxa"/>
        <w:tblLook w:val="04A0" w:firstRow="1" w:lastRow="0" w:firstColumn="1" w:lastColumn="0" w:noHBand="0" w:noVBand="1"/>
      </w:tblPr>
      <w:tblGrid>
        <w:gridCol w:w="2552"/>
        <w:gridCol w:w="6461"/>
      </w:tblGrid>
      <w:tr w:rsidR="00E248F1" w:rsidRPr="006D4F38" w14:paraId="6C805EAB" w14:textId="77777777" w:rsidTr="008F0FDF">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4781419D" w14:textId="77777777" w:rsidR="00E248F1" w:rsidRPr="006D4F38" w:rsidRDefault="00E248F1" w:rsidP="008F0FDF">
            <w:pPr>
              <w:pStyle w:val="Tabellentitel1"/>
            </w:pPr>
            <w:r w:rsidRPr="006D4F38">
              <w:t>Gütestufe</w:t>
            </w:r>
          </w:p>
        </w:tc>
        <w:tc>
          <w:tcPr>
            <w:tcW w:w="6461" w:type="dxa"/>
          </w:tcPr>
          <w:p w14:paraId="44BEF316" w14:textId="77777777" w:rsidR="00E248F1" w:rsidRPr="006D4F38" w:rsidRDefault="00E248F1" w:rsidP="008F0FDF">
            <w:pPr>
              <w:pStyle w:val="Tabellentitel1"/>
            </w:pPr>
            <w:r w:rsidRPr="006D4F38">
              <w:t>Beschreibung</w:t>
            </w:r>
          </w:p>
        </w:tc>
      </w:tr>
      <w:tr w:rsidR="00E248F1" w:rsidRPr="006D4F38" w14:paraId="09F06D50" w14:textId="77777777" w:rsidTr="008F0FDF">
        <w:trPr>
          <w:trHeight w:val="213"/>
        </w:trPr>
        <w:tc>
          <w:tcPr>
            <w:tcW w:w="2552" w:type="dxa"/>
          </w:tcPr>
          <w:p w14:paraId="13BCB17F" w14:textId="77777777" w:rsidR="00E248F1" w:rsidRPr="006D4F38" w:rsidRDefault="00E248F1" w:rsidP="008F0FDF">
            <w:pPr>
              <w:pStyle w:val="TabellenText"/>
            </w:pPr>
            <w:r w:rsidRPr="006D4F38">
              <w:t>3</w:t>
            </w:r>
          </w:p>
        </w:tc>
        <w:tc>
          <w:tcPr>
            <w:tcW w:w="6461" w:type="dxa"/>
          </w:tcPr>
          <w:p w14:paraId="48F213DA" w14:textId="77777777" w:rsidR="00E248F1" w:rsidRPr="006D4F38" w:rsidRDefault="00E248F1" w:rsidP="008F0FDF">
            <w:pPr>
              <w:pStyle w:val="TabellenText"/>
            </w:pPr>
            <w:r w:rsidRPr="006D4F38">
              <w:t>Alle drei Browser werden bezüglich Funktionen und Design vollständig unterstützt. Es sind höchstens minimale Unterschiede im Design zu erkennen.</w:t>
            </w:r>
          </w:p>
        </w:tc>
      </w:tr>
      <w:tr w:rsidR="00E248F1" w:rsidRPr="006D4F38" w14:paraId="0BC2B33A" w14:textId="77777777" w:rsidTr="008F0FDF">
        <w:trPr>
          <w:trHeight w:val="213"/>
        </w:trPr>
        <w:tc>
          <w:tcPr>
            <w:tcW w:w="2552" w:type="dxa"/>
          </w:tcPr>
          <w:p w14:paraId="679E44BE" w14:textId="77777777" w:rsidR="00E248F1" w:rsidRPr="006D4F38" w:rsidRDefault="00E248F1" w:rsidP="008F0FDF">
            <w:pPr>
              <w:pStyle w:val="TabellenText"/>
            </w:pPr>
            <w:r w:rsidRPr="006D4F38">
              <w:t>2</w:t>
            </w:r>
          </w:p>
        </w:tc>
        <w:tc>
          <w:tcPr>
            <w:tcW w:w="6461" w:type="dxa"/>
          </w:tcPr>
          <w:p w14:paraId="3DC00D15" w14:textId="77777777" w:rsidR="00E248F1" w:rsidRPr="006D4F38" w:rsidRDefault="00E248F1" w:rsidP="008F0FDF">
            <w:pPr>
              <w:pStyle w:val="TabellenText"/>
            </w:pPr>
            <w:r w:rsidRPr="006D4F38">
              <w:t>Zwei der drei in der Leitfrage erwähnten Browser werden vollumfänglich unterstützt.</w:t>
            </w:r>
          </w:p>
        </w:tc>
      </w:tr>
      <w:tr w:rsidR="00E248F1" w:rsidRPr="006D4F38" w14:paraId="7522A7BF" w14:textId="77777777" w:rsidTr="008F0FDF">
        <w:trPr>
          <w:trHeight w:val="213"/>
        </w:trPr>
        <w:tc>
          <w:tcPr>
            <w:tcW w:w="2552" w:type="dxa"/>
          </w:tcPr>
          <w:p w14:paraId="47626E51" w14:textId="77777777" w:rsidR="00E248F1" w:rsidRPr="006D4F38" w:rsidRDefault="00E248F1" w:rsidP="008F0FDF">
            <w:pPr>
              <w:pStyle w:val="TabellenText"/>
            </w:pPr>
            <w:r w:rsidRPr="006D4F38">
              <w:t>1</w:t>
            </w:r>
          </w:p>
        </w:tc>
        <w:tc>
          <w:tcPr>
            <w:tcW w:w="6461" w:type="dxa"/>
          </w:tcPr>
          <w:p w14:paraId="262F06C0" w14:textId="77777777" w:rsidR="00E248F1" w:rsidRPr="006D4F38" w:rsidRDefault="00E248F1" w:rsidP="008F0FDF">
            <w:pPr>
              <w:pStyle w:val="TabellenText"/>
            </w:pPr>
            <w:r w:rsidRPr="006D4F38">
              <w:t>Einer der drei in der Leitfrage erwähnten Browser wird vollumfänglich unterstützt.</w:t>
            </w:r>
          </w:p>
        </w:tc>
      </w:tr>
      <w:tr w:rsidR="00E248F1" w:rsidRPr="006D4F38" w14:paraId="5666E106" w14:textId="77777777" w:rsidTr="004D6A63">
        <w:trPr>
          <w:trHeight w:val="571"/>
        </w:trPr>
        <w:tc>
          <w:tcPr>
            <w:tcW w:w="2552" w:type="dxa"/>
          </w:tcPr>
          <w:p w14:paraId="4D8A4CD6" w14:textId="77777777" w:rsidR="00E248F1" w:rsidRPr="006D4F38" w:rsidRDefault="00E248F1" w:rsidP="008F0FDF">
            <w:pPr>
              <w:pStyle w:val="TabellenText"/>
            </w:pPr>
            <w:r w:rsidRPr="006D4F38">
              <w:t>0</w:t>
            </w:r>
          </w:p>
        </w:tc>
        <w:tc>
          <w:tcPr>
            <w:tcW w:w="6461" w:type="dxa"/>
          </w:tcPr>
          <w:p w14:paraId="4DB290B9" w14:textId="77777777" w:rsidR="00E248F1" w:rsidRPr="006D4F38" w:rsidRDefault="00E248F1" w:rsidP="008F0FDF">
            <w:pPr>
              <w:pStyle w:val="TabellenText"/>
            </w:pPr>
            <w:r w:rsidRPr="006D4F38">
              <w:t>Keiner der drei in der Leitfrage erwähnten Browser wird vollumfänglich unterstützt.</w:t>
            </w:r>
          </w:p>
        </w:tc>
      </w:tr>
    </w:tbl>
    <w:p w14:paraId="43D37886" w14:textId="77777777" w:rsidR="00E248F1" w:rsidRPr="006D4F38" w:rsidRDefault="00E248F1" w:rsidP="00E248F1"/>
    <w:p w14:paraId="22C38240" w14:textId="77777777" w:rsidR="00E248F1" w:rsidRPr="006D4F38" w:rsidRDefault="00E248F1" w:rsidP="00E248F1">
      <w:pPr>
        <w:pStyle w:val="berschrift3"/>
        <w:numPr>
          <w:ilvl w:val="2"/>
          <w:numId w:val="16"/>
        </w:numPr>
      </w:pPr>
      <w:bookmarkStart w:id="18" w:name="_Toc37235556"/>
      <w:r w:rsidRPr="006D4F38">
        <w:t>Einhaltung Corporate Design</w:t>
      </w:r>
      <w:bookmarkEnd w:id="18"/>
    </w:p>
    <w:p w14:paraId="4168955C" w14:textId="77777777" w:rsidR="00E248F1" w:rsidRPr="006D4F38" w:rsidRDefault="00E248F1" w:rsidP="00E248F1">
      <w:pPr>
        <w:rPr>
          <w:b/>
        </w:rPr>
      </w:pPr>
      <w:r w:rsidRPr="006D4F38">
        <w:rPr>
          <w:b/>
        </w:rPr>
        <w:t>Leitfrage</w:t>
      </w:r>
    </w:p>
    <w:p w14:paraId="6436C888" w14:textId="77777777" w:rsidR="00E248F1" w:rsidRPr="006D4F38" w:rsidRDefault="00E248F1" w:rsidP="00E248F1">
      <w:r w:rsidRPr="006D4F38">
        <w:t>Ist bei der Webanwendung das Corporate Design der BBB gemäss BBB_CD_Manual.pdf eingehalten?</w:t>
      </w:r>
    </w:p>
    <w:p w14:paraId="0CBB658D" w14:textId="1781B191" w:rsidR="004D6A63" w:rsidRDefault="004D6A63" w:rsidP="004D6A63">
      <w:pPr>
        <w:pStyle w:val="Beschriftung"/>
        <w:keepNext/>
      </w:pPr>
      <w:bookmarkStart w:id="19" w:name="_Toc37235415"/>
      <w:r>
        <w:t xml:space="preserve">Tabelle </w:t>
      </w:r>
      <w:r>
        <w:fldChar w:fldCharType="begin"/>
      </w:r>
      <w:r>
        <w:instrText xml:space="preserve"> SEQ Tabelle \* ARABIC </w:instrText>
      </w:r>
      <w:r>
        <w:fldChar w:fldCharType="separate"/>
      </w:r>
      <w:r w:rsidR="009D7EC7">
        <w:rPr>
          <w:noProof/>
        </w:rPr>
        <w:t>4</w:t>
      </w:r>
      <w:r>
        <w:fldChar w:fldCharType="end"/>
      </w:r>
      <w:r>
        <w:t xml:space="preserve"> Corporate Design </w:t>
      </w:r>
      <w:r w:rsidRPr="00151F99">
        <w:t>Bewertungskriterium</w:t>
      </w:r>
      <w:bookmarkEnd w:id="19"/>
    </w:p>
    <w:tbl>
      <w:tblPr>
        <w:tblStyle w:val="AvectrisTabelle"/>
        <w:tblW w:w="0" w:type="auto"/>
        <w:tblInd w:w="0" w:type="dxa"/>
        <w:tblLook w:val="04A0" w:firstRow="1" w:lastRow="0" w:firstColumn="1" w:lastColumn="0" w:noHBand="0" w:noVBand="1"/>
      </w:tblPr>
      <w:tblGrid>
        <w:gridCol w:w="2552"/>
        <w:gridCol w:w="6461"/>
      </w:tblGrid>
      <w:tr w:rsidR="00E248F1" w:rsidRPr="006D4F38" w14:paraId="37CA4478" w14:textId="77777777" w:rsidTr="008F0FDF">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24B7E8A4" w14:textId="77777777" w:rsidR="00E248F1" w:rsidRPr="006D4F38" w:rsidRDefault="00E248F1" w:rsidP="008F0FDF">
            <w:pPr>
              <w:pStyle w:val="Tabellentitel1"/>
            </w:pPr>
            <w:r w:rsidRPr="006D4F38">
              <w:t>Gütestufe</w:t>
            </w:r>
          </w:p>
        </w:tc>
        <w:tc>
          <w:tcPr>
            <w:tcW w:w="6461" w:type="dxa"/>
          </w:tcPr>
          <w:p w14:paraId="3E64B03F" w14:textId="77777777" w:rsidR="00E248F1" w:rsidRPr="006D4F38" w:rsidRDefault="00E248F1" w:rsidP="008F0FDF">
            <w:pPr>
              <w:pStyle w:val="Tabellentitel1"/>
            </w:pPr>
            <w:r w:rsidRPr="006D4F38">
              <w:t>Beschreibung</w:t>
            </w:r>
          </w:p>
        </w:tc>
      </w:tr>
      <w:tr w:rsidR="00E248F1" w:rsidRPr="006D4F38" w14:paraId="37106B98" w14:textId="77777777" w:rsidTr="008F0FDF">
        <w:trPr>
          <w:trHeight w:val="213"/>
        </w:trPr>
        <w:tc>
          <w:tcPr>
            <w:tcW w:w="2552" w:type="dxa"/>
          </w:tcPr>
          <w:p w14:paraId="65B1726E" w14:textId="77777777" w:rsidR="00E248F1" w:rsidRPr="006D4F38" w:rsidRDefault="00E248F1" w:rsidP="008F0FDF">
            <w:pPr>
              <w:pStyle w:val="TabellenText"/>
            </w:pPr>
            <w:r w:rsidRPr="006D4F38">
              <w:t>3</w:t>
            </w:r>
          </w:p>
        </w:tc>
        <w:tc>
          <w:tcPr>
            <w:tcW w:w="6461" w:type="dxa"/>
          </w:tcPr>
          <w:p w14:paraId="637FC0B2" w14:textId="77777777" w:rsidR="00E248F1" w:rsidRPr="006D4F38" w:rsidRDefault="00E248F1" w:rsidP="008F0FDF">
            <w:pPr>
              <w:pStyle w:val="TabellenText"/>
            </w:pPr>
            <w:r w:rsidRPr="006D4F38">
              <w:t>Die Grafik-Elemente Schrift, Farben &amp; Logo werden gemäss obenstehenden Vorgaben korrekt verwendet.</w:t>
            </w:r>
          </w:p>
        </w:tc>
      </w:tr>
      <w:tr w:rsidR="00E248F1" w:rsidRPr="006D4F38" w14:paraId="2975787E" w14:textId="77777777" w:rsidTr="008F0FDF">
        <w:trPr>
          <w:trHeight w:val="213"/>
        </w:trPr>
        <w:tc>
          <w:tcPr>
            <w:tcW w:w="2552" w:type="dxa"/>
          </w:tcPr>
          <w:p w14:paraId="0BFC7486" w14:textId="77777777" w:rsidR="00E248F1" w:rsidRPr="006D4F38" w:rsidRDefault="00E248F1" w:rsidP="008F0FDF">
            <w:pPr>
              <w:pStyle w:val="TabellenText"/>
            </w:pPr>
            <w:r w:rsidRPr="006D4F38">
              <w:t>2</w:t>
            </w:r>
          </w:p>
        </w:tc>
        <w:tc>
          <w:tcPr>
            <w:tcW w:w="6461" w:type="dxa"/>
          </w:tcPr>
          <w:p w14:paraId="6F0EE509" w14:textId="77777777" w:rsidR="00E248F1" w:rsidRPr="006D4F38" w:rsidRDefault="00E248F1" w:rsidP="008F0FDF">
            <w:pPr>
              <w:pStyle w:val="TabellenText"/>
            </w:pPr>
            <w:r w:rsidRPr="006D4F38">
              <w:t>Zwei der Grafik-Elemente werden richtig verwendet.</w:t>
            </w:r>
          </w:p>
        </w:tc>
      </w:tr>
      <w:tr w:rsidR="00E248F1" w:rsidRPr="006D4F38" w14:paraId="1E1DB131" w14:textId="77777777" w:rsidTr="008F0FDF">
        <w:trPr>
          <w:trHeight w:val="213"/>
        </w:trPr>
        <w:tc>
          <w:tcPr>
            <w:tcW w:w="2552" w:type="dxa"/>
          </w:tcPr>
          <w:p w14:paraId="1A9C34BF" w14:textId="77777777" w:rsidR="00E248F1" w:rsidRPr="006D4F38" w:rsidRDefault="00E248F1" w:rsidP="008F0FDF">
            <w:pPr>
              <w:pStyle w:val="TabellenText"/>
            </w:pPr>
            <w:r w:rsidRPr="006D4F38">
              <w:t>1</w:t>
            </w:r>
          </w:p>
        </w:tc>
        <w:tc>
          <w:tcPr>
            <w:tcW w:w="6461" w:type="dxa"/>
          </w:tcPr>
          <w:p w14:paraId="75A034FC" w14:textId="77777777" w:rsidR="00E248F1" w:rsidRPr="006D4F38" w:rsidRDefault="00E248F1" w:rsidP="008F0FDF">
            <w:pPr>
              <w:pStyle w:val="TabellenText"/>
            </w:pPr>
            <w:r w:rsidRPr="006D4F38">
              <w:t>Ein Grafik-Element wird korrekt eingesetzt.</w:t>
            </w:r>
          </w:p>
        </w:tc>
      </w:tr>
      <w:tr w:rsidR="00E248F1" w:rsidRPr="006D4F38" w14:paraId="68E565CA" w14:textId="77777777" w:rsidTr="008F0FDF">
        <w:trPr>
          <w:trHeight w:val="213"/>
        </w:trPr>
        <w:tc>
          <w:tcPr>
            <w:tcW w:w="2552" w:type="dxa"/>
          </w:tcPr>
          <w:p w14:paraId="74237233" w14:textId="77777777" w:rsidR="00E248F1" w:rsidRPr="006D4F38" w:rsidRDefault="00E248F1" w:rsidP="008F0FDF">
            <w:pPr>
              <w:pStyle w:val="TabellenText"/>
            </w:pPr>
            <w:r w:rsidRPr="006D4F38">
              <w:t>0</w:t>
            </w:r>
          </w:p>
        </w:tc>
        <w:tc>
          <w:tcPr>
            <w:tcW w:w="6461" w:type="dxa"/>
          </w:tcPr>
          <w:p w14:paraId="0EE100B9" w14:textId="77777777" w:rsidR="00E248F1" w:rsidRPr="006D4F38" w:rsidRDefault="00E248F1" w:rsidP="008F0FDF">
            <w:pPr>
              <w:pStyle w:val="TabellenText"/>
            </w:pPr>
            <w:r w:rsidRPr="006D4F38">
              <w:t>Keines der Grafik Elemente wird korrekt eingesetzt.</w:t>
            </w:r>
          </w:p>
        </w:tc>
      </w:tr>
    </w:tbl>
    <w:p w14:paraId="437ED325" w14:textId="77777777" w:rsidR="00E248F1" w:rsidRPr="006D4F38" w:rsidRDefault="00E248F1" w:rsidP="00E248F1">
      <w:pPr>
        <w:pStyle w:val="berschrift3"/>
        <w:numPr>
          <w:ilvl w:val="2"/>
          <w:numId w:val="16"/>
        </w:numPr>
      </w:pPr>
      <w:bookmarkStart w:id="20" w:name="_Toc37235557"/>
      <w:r w:rsidRPr="006D4F38">
        <w:lastRenderedPageBreak/>
        <w:t>Codingstyle – Dokumentation</w:t>
      </w:r>
      <w:bookmarkEnd w:id="20"/>
    </w:p>
    <w:p w14:paraId="73770755" w14:textId="77777777" w:rsidR="00E248F1" w:rsidRPr="006D4F38" w:rsidRDefault="00E248F1" w:rsidP="00E248F1">
      <w:pPr>
        <w:rPr>
          <w:b/>
        </w:rPr>
      </w:pPr>
      <w:r w:rsidRPr="006D4F38">
        <w:rPr>
          <w:b/>
        </w:rPr>
        <w:t>Leitfrage</w:t>
      </w:r>
    </w:p>
    <w:p w14:paraId="3861405D" w14:textId="77777777" w:rsidR="00E248F1" w:rsidRPr="006D4F38" w:rsidRDefault="00E248F1" w:rsidP="00E248F1">
      <w:r w:rsidRPr="006D4F38">
        <w:t>Ist der Quellcode dokumentiert? Hilft der Text, die Funktionalität zu verstehen und nachzuvollziehen?</w:t>
      </w:r>
    </w:p>
    <w:p w14:paraId="3043FFE3" w14:textId="2D758F46" w:rsidR="004D6A63" w:rsidRDefault="004D6A63" w:rsidP="004D6A63">
      <w:pPr>
        <w:pStyle w:val="Beschriftung"/>
        <w:keepNext/>
      </w:pPr>
      <w:bookmarkStart w:id="21" w:name="_Toc37235416"/>
      <w:r>
        <w:t xml:space="preserve">Tabelle </w:t>
      </w:r>
      <w:r>
        <w:fldChar w:fldCharType="begin"/>
      </w:r>
      <w:r>
        <w:instrText xml:space="preserve"> SEQ Tabelle \* ARABIC </w:instrText>
      </w:r>
      <w:r>
        <w:fldChar w:fldCharType="separate"/>
      </w:r>
      <w:r w:rsidR="009D7EC7">
        <w:rPr>
          <w:noProof/>
        </w:rPr>
        <w:t>5</w:t>
      </w:r>
      <w:r>
        <w:fldChar w:fldCharType="end"/>
      </w:r>
      <w:r>
        <w:t xml:space="preserve"> Codingstyle </w:t>
      </w:r>
      <w:r w:rsidRPr="009473AB">
        <w:t>Bewertungskriterium</w:t>
      </w:r>
      <w:bookmarkEnd w:id="21"/>
    </w:p>
    <w:tbl>
      <w:tblPr>
        <w:tblStyle w:val="AvectrisTabelle"/>
        <w:tblW w:w="0" w:type="auto"/>
        <w:tblInd w:w="0" w:type="dxa"/>
        <w:tblLook w:val="04A0" w:firstRow="1" w:lastRow="0" w:firstColumn="1" w:lastColumn="0" w:noHBand="0" w:noVBand="1"/>
      </w:tblPr>
      <w:tblGrid>
        <w:gridCol w:w="2552"/>
        <w:gridCol w:w="6461"/>
      </w:tblGrid>
      <w:tr w:rsidR="00E248F1" w:rsidRPr="006D4F38" w14:paraId="01FEC721" w14:textId="77777777" w:rsidTr="008F0FDF">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05EF0CA0" w14:textId="77777777" w:rsidR="00E248F1" w:rsidRPr="006D4F38" w:rsidRDefault="00E248F1" w:rsidP="008F0FDF">
            <w:pPr>
              <w:pStyle w:val="Tabellentitel1"/>
            </w:pPr>
            <w:r w:rsidRPr="006D4F38">
              <w:t>Gütestufe</w:t>
            </w:r>
          </w:p>
        </w:tc>
        <w:tc>
          <w:tcPr>
            <w:tcW w:w="6461" w:type="dxa"/>
          </w:tcPr>
          <w:p w14:paraId="3EC40BA0" w14:textId="77777777" w:rsidR="00E248F1" w:rsidRPr="006D4F38" w:rsidRDefault="00E248F1" w:rsidP="008F0FDF">
            <w:pPr>
              <w:pStyle w:val="Tabellentitel1"/>
            </w:pPr>
            <w:r w:rsidRPr="006D4F38">
              <w:t>Beschreibung</w:t>
            </w:r>
          </w:p>
        </w:tc>
      </w:tr>
      <w:tr w:rsidR="00E248F1" w:rsidRPr="006D4F38" w14:paraId="6173E963" w14:textId="77777777" w:rsidTr="008F0FDF">
        <w:trPr>
          <w:trHeight w:val="213"/>
        </w:trPr>
        <w:tc>
          <w:tcPr>
            <w:tcW w:w="2552" w:type="dxa"/>
          </w:tcPr>
          <w:p w14:paraId="2629F3D6" w14:textId="77777777" w:rsidR="00E248F1" w:rsidRPr="006D4F38" w:rsidRDefault="00E248F1" w:rsidP="008F0FDF">
            <w:pPr>
              <w:pStyle w:val="TabellenText"/>
            </w:pPr>
            <w:r w:rsidRPr="006D4F38">
              <w:t>3</w:t>
            </w:r>
          </w:p>
        </w:tc>
        <w:tc>
          <w:tcPr>
            <w:tcW w:w="6461" w:type="dxa"/>
          </w:tcPr>
          <w:p w14:paraId="327C3116" w14:textId="77777777" w:rsidR="00E248F1" w:rsidRPr="006D4F38" w:rsidRDefault="00E248F1" w:rsidP="008F0FDF">
            <w:pPr>
              <w:pStyle w:val="TabellenText"/>
            </w:pPr>
            <w:r w:rsidRPr="006D4F38">
              <w:t>Der Text erklärt was notwendig ist, um die Funktion/Methode besser zu verstehen. Allfällige Richtlinien sind eingehalten.</w:t>
            </w:r>
          </w:p>
        </w:tc>
      </w:tr>
      <w:tr w:rsidR="00E248F1" w:rsidRPr="006D4F38" w14:paraId="5526E836" w14:textId="77777777" w:rsidTr="008F0FDF">
        <w:trPr>
          <w:trHeight w:val="213"/>
        </w:trPr>
        <w:tc>
          <w:tcPr>
            <w:tcW w:w="2552" w:type="dxa"/>
          </w:tcPr>
          <w:p w14:paraId="36CD7759" w14:textId="77777777" w:rsidR="00E248F1" w:rsidRPr="006D4F38" w:rsidRDefault="00E248F1" w:rsidP="008F0FDF">
            <w:pPr>
              <w:pStyle w:val="TabellenText"/>
            </w:pPr>
            <w:r w:rsidRPr="006D4F38">
              <w:t>2</w:t>
            </w:r>
          </w:p>
        </w:tc>
        <w:tc>
          <w:tcPr>
            <w:tcW w:w="6461" w:type="dxa"/>
          </w:tcPr>
          <w:p w14:paraId="036858E4" w14:textId="77777777" w:rsidR="00E248F1" w:rsidRPr="006D4F38" w:rsidRDefault="00E248F1" w:rsidP="008F0FDF">
            <w:pPr>
              <w:pStyle w:val="TabellenText"/>
            </w:pPr>
            <w:r w:rsidRPr="006D4F38">
              <w:t>Der Text hilft nur zum Teil weiter. Allfällige Richtlinien sind teilweise berücksichtigt.</w:t>
            </w:r>
          </w:p>
        </w:tc>
      </w:tr>
      <w:tr w:rsidR="00E248F1" w:rsidRPr="006D4F38" w14:paraId="35E53B96" w14:textId="77777777" w:rsidTr="008F0FDF">
        <w:trPr>
          <w:trHeight w:val="213"/>
        </w:trPr>
        <w:tc>
          <w:tcPr>
            <w:tcW w:w="2552" w:type="dxa"/>
          </w:tcPr>
          <w:p w14:paraId="50A74119" w14:textId="77777777" w:rsidR="00E248F1" w:rsidRPr="006D4F38" w:rsidRDefault="00E248F1" w:rsidP="008F0FDF">
            <w:pPr>
              <w:pStyle w:val="TabellenText"/>
            </w:pPr>
            <w:r w:rsidRPr="006D4F38">
              <w:t>1</w:t>
            </w:r>
          </w:p>
        </w:tc>
        <w:tc>
          <w:tcPr>
            <w:tcW w:w="6461" w:type="dxa"/>
          </w:tcPr>
          <w:p w14:paraId="3B7941FC" w14:textId="77777777" w:rsidR="00E248F1" w:rsidRPr="006D4F38" w:rsidRDefault="00E248F1" w:rsidP="008F0FDF">
            <w:pPr>
              <w:pStyle w:val="TabellenText"/>
            </w:pPr>
            <w:r w:rsidRPr="006D4F38">
              <w:t>Der Text hilft selten weiter. Allfällige Richtlinien sind offensichtlich verletzt.</w:t>
            </w:r>
          </w:p>
        </w:tc>
      </w:tr>
      <w:tr w:rsidR="00E248F1" w:rsidRPr="006D4F38" w14:paraId="71A2BAC6" w14:textId="77777777" w:rsidTr="008F0FDF">
        <w:trPr>
          <w:trHeight w:val="213"/>
        </w:trPr>
        <w:tc>
          <w:tcPr>
            <w:tcW w:w="2552" w:type="dxa"/>
          </w:tcPr>
          <w:p w14:paraId="362BB792" w14:textId="77777777" w:rsidR="00E248F1" w:rsidRPr="006D4F38" w:rsidRDefault="00E248F1" w:rsidP="008F0FDF">
            <w:pPr>
              <w:pStyle w:val="TabellenText"/>
            </w:pPr>
            <w:r w:rsidRPr="006D4F38">
              <w:t>0</w:t>
            </w:r>
          </w:p>
        </w:tc>
        <w:tc>
          <w:tcPr>
            <w:tcW w:w="6461" w:type="dxa"/>
          </w:tcPr>
          <w:p w14:paraId="462E19DB" w14:textId="77777777" w:rsidR="00E248F1" w:rsidRPr="006D4F38" w:rsidRDefault="00E248F1" w:rsidP="008F0FDF">
            <w:pPr>
              <w:pStyle w:val="TabellenText"/>
            </w:pPr>
            <w:r w:rsidRPr="006D4F38">
              <w:t>Es ist wenig bis gar nichts dokumentiert.</w:t>
            </w:r>
          </w:p>
        </w:tc>
      </w:tr>
    </w:tbl>
    <w:p w14:paraId="0AE4446E" w14:textId="77777777" w:rsidR="00E248F1" w:rsidRPr="006D4F38" w:rsidRDefault="00E248F1" w:rsidP="00E248F1"/>
    <w:p w14:paraId="7221E53B" w14:textId="77777777" w:rsidR="00E248F1" w:rsidRPr="006D4F38" w:rsidRDefault="00E248F1" w:rsidP="00E248F1">
      <w:pPr>
        <w:pStyle w:val="berschrift3"/>
        <w:numPr>
          <w:ilvl w:val="2"/>
          <w:numId w:val="16"/>
        </w:numPr>
      </w:pPr>
      <w:bookmarkStart w:id="22" w:name="_Toc37235558"/>
      <w:r w:rsidRPr="006D4F38">
        <w:t>Validierung Eingaben</w:t>
      </w:r>
      <w:bookmarkEnd w:id="22"/>
    </w:p>
    <w:p w14:paraId="19640E42" w14:textId="77777777" w:rsidR="00E248F1" w:rsidRPr="006D4F38" w:rsidRDefault="00E248F1" w:rsidP="00E248F1">
      <w:pPr>
        <w:rPr>
          <w:b/>
        </w:rPr>
      </w:pPr>
      <w:r w:rsidRPr="006D4F38">
        <w:rPr>
          <w:b/>
        </w:rPr>
        <w:t>Leitfrage</w:t>
      </w:r>
    </w:p>
    <w:p w14:paraId="2E83BD57" w14:textId="77777777" w:rsidR="00E248F1" w:rsidRPr="006D4F38" w:rsidRDefault="00E248F1" w:rsidP="00E248F1">
      <w:r w:rsidRPr="006D4F38">
        <w:t>Werden die eingegebenen Daten aller Felder in allen Formularen validiert und allgemein verständliche Fehlermeldungen angezeigt?</w:t>
      </w:r>
    </w:p>
    <w:p w14:paraId="40EB4254" w14:textId="54D67CEB" w:rsidR="004D6A63" w:rsidRDefault="004D6A63" w:rsidP="004D6A63">
      <w:pPr>
        <w:pStyle w:val="Beschriftung"/>
        <w:keepNext/>
      </w:pPr>
      <w:bookmarkStart w:id="23" w:name="_Toc37235417"/>
      <w:r>
        <w:t xml:space="preserve">Tabelle </w:t>
      </w:r>
      <w:r>
        <w:fldChar w:fldCharType="begin"/>
      </w:r>
      <w:r>
        <w:instrText xml:space="preserve"> SEQ Tabelle \* ARABIC </w:instrText>
      </w:r>
      <w:r>
        <w:fldChar w:fldCharType="separate"/>
      </w:r>
      <w:r w:rsidR="009D7EC7">
        <w:rPr>
          <w:noProof/>
        </w:rPr>
        <w:t>6</w:t>
      </w:r>
      <w:r>
        <w:fldChar w:fldCharType="end"/>
      </w:r>
      <w:r>
        <w:t xml:space="preserve"> Validierung </w:t>
      </w:r>
      <w:r w:rsidRPr="002D73FD">
        <w:t>Bewertungskriterium</w:t>
      </w:r>
      <w:bookmarkEnd w:id="23"/>
    </w:p>
    <w:tbl>
      <w:tblPr>
        <w:tblStyle w:val="AvectrisTabelle"/>
        <w:tblW w:w="0" w:type="auto"/>
        <w:tblInd w:w="0" w:type="dxa"/>
        <w:tblLook w:val="04A0" w:firstRow="1" w:lastRow="0" w:firstColumn="1" w:lastColumn="0" w:noHBand="0" w:noVBand="1"/>
      </w:tblPr>
      <w:tblGrid>
        <w:gridCol w:w="2552"/>
        <w:gridCol w:w="6461"/>
      </w:tblGrid>
      <w:tr w:rsidR="00E248F1" w:rsidRPr="006D4F38" w14:paraId="4010A9DA" w14:textId="77777777" w:rsidTr="008F0FDF">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0F037166" w14:textId="77777777" w:rsidR="00E248F1" w:rsidRPr="006D4F38" w:rsidRDefault="00E248F1" w:rsidP="008F0FDF">
            <w:pPr>
              <w:pStyle w:val="Tabellentitel1"/>
            </w:pPr>
            <w:r w:rsidRPr="006D4F38">
              <w:t>Gütestufe</w:t>
            </w:r>
          </w:p>
        </w:tc>
        <w:tc>
          <w:tcPr>
            <w:tcW w:w="6461" w:type="dxa"/>
          </w:tcPr>
          <w:p w14:paraId="122211C7" w14:textId="77777777" w:rsidR="00E248F1" w:rsidRPr="006D4F38" w:rsidRDefault="00E248F1" w:rsidP="008F0FDF">
            <w:pPr>
              <w:pStyle w:val="Tabellentitel1"/>
            </w:pPr>
            <w:r w:rsidRPr="006D4F38">
              <w:t>Beschreibung</w:t>
            </w:r>
          </w:p>
        </w:tc>
      </w:tr>
      <w:tr w:rsidR="00E248F1" w:rsidRPr="006D4F38" w14:paraId="2E105952" w14:textId="77777777" w:rsidTr="008F0FDF">
        <w:trPr>
          <w:trHeight w:val="213"/>
        </w:trPr>
        <w:tc>
          <w:tcPr>
            <w:tcW w:w="2552" w:type="dxa"/>
          </w:tcPr>
          <w:p w14:paraId="5A50F0A0" w14:textId="77777777" w:rsidR="00E248F1" w:rsidRPr="006D4F38" w:rsidRDefault="00E248F1" w:rsidP="008F0FDF">
            <w:pPr>
              <w:pStyle w:val="TabellenText"/>
            </w:pPr>
            <w:r w:rsidRPr="006D4F38">
              <w:t>3</w:t>
            </w:r>
          </w:p>
        </w:tc>
        <w:tc>
          <w:tcPr>
            <w:tcW w:w="6461" w:type="dxa"/>
          </w:tcPr>
          <w:p w14:paraId="6E2C218F" w14:textId="77777777" w:rsidR="00E248F1" w:rsidRPr="006D4F38" w:rsidRDefault="00E248F1" w:rsidP="008F0FDF">
            <w:pPr>
              <w:pStyle w:val="TabellenText"/>
            </w:pPr>
            <w:r w:rsidRPr="006D4F38">
              <w:t>Alle drei Kriterien (Felder, Formulare, Fehlermeldungen) sind erfüllt</w:t>
            </w:r>
          </w:p>
        </w:tc>
      </w:tr>
      <w:tr w:rsidR="00E248F1" w:rsidRPr="006D4F38" w14:paraId="12AEA4FF" w14:textId="77777777" w:rsidTr="008F0FDF">
        <w:trPr>
          <w:trHeight w:val="213"/>
        </w:trPr>
        <w:tc>
          <w:tcPr>
            <w:tcW w:w="2552" w:type="dxa"/>
          </w:tcPr>
          <w:p w14:paraId="443F67B2" w14:textId="77777777" w:rsidR="00E248F1" w:rsidRPr="006D4F38" w:rsidRDefault="00E248F1" w:rsidP="008F0FDF">
            <w:pPr>
              <w:pStyle w:val="TabellenText"/>
            </w:pPr>
            <w:r w:rsidRPr="006D4F38">
              <w:t>2</w:t>
            </w:r>
          </w:p>
        </w:tc>
        <w:tc>
          <w:tcPr>
            <w:tcW w:w="6461" w:type="dxa"/>
          </w:tcPr>
          <w:p w14:paraId="4F79E763" w14:textId="77777777" w:rsidR="00E248F1" w:rsidRPr="006D4F38" w:rsidRDefault="00E248F1" w:rsidP="008F0FDF">
            <w:pPr>
              <w:pStyle w:val="TabellenText"/>
            </w:pPr>
            <w:r w:rsidRPr="006D4F38">
              <w:t>Zwei Kriterien sind erfüllt</w:t>
            </w:r>
          </w:p>
        </w:tc>
      </w:tr>
      <w:tr w:rsidR="00E248F1" w:rsidRPr="006D4F38" w14:paraId="1CDBCD34" w14:textId="77777777" w:rsidTr="008F0FDF">
        <w:trPr>
          <w:trHeight w:val="213"/>
        </w:trPr>
        <w:tc>
          <w:tcPr>
            <w:tcW w:w="2552" w:type="dxa"/>
          </w:tcPr>
          <w:p w14:paraId="50FC90EB" w14:textId="77777777" w:rsidR="00E248F1" w:rsidRPr="006D4F38" w:rsidRDefault="00E248F1" w:rsidP="008F0FDF">
            <w:pPr>
              <w:pStyle w:val="TabellenText"/>
            </w:pPr>
            <w:r w:rsidRPr="006D4F38">
              <w:t>1</w:t>
            </w:r>
          </w:p>
        </w:tc>
        <w:tc>
          <w:tcPr>
            <w:tcW w:w="6461" w:type="dxa"/>
          </w:tcPr>
          <w:p w14:paraId="04506FC0" w14:textId="77777777" w:rsidR="00E248F1" w:rsidRPr="006D4F38" w:rsidRDefault="00E248F1" w:rsidP="008F0FDF">
            <w:pPr>
              <w:pStyle w:val="TabellenText"/>
            </w:pPr>
            <w:r w:rsidRPr="006D4F38">
              <w:t>Ein Kriterium ist erfüllt</w:t>
            </w:r>
          </w:p>
        </w:tc>
      </w:tr>
      <w:tr w:rsidR="00E248F1" w:rsidRPr="006D4F38" w14:paraId="54B39B5E" w14:textId="77777777" w:rsidTr="008F0FDF">
        <w:trPr>
          <w:trHeight w:val="213"/>
        </w:trPr>
        <w:tc>
          <w:tcPr>
            <w:tcW w:w="2552" w:type="dxa"/>
          </w:tcPr>
          <w:p w14:paraId="375BFD10" w14:textId="77777777" w:rsidR="00E248F1" w:rsidRPr="006D4F38" w:rsidRDefault="00E248F1" w:rsidP="008F0FDF">
            <w:pPr>
              <w:pStyle w:val="TabellenText"/>
            </w:pPr>
            <w:r w:rsidRPr="006D4F38">
              <w:t>0</w:t>
            </w:r>
          </w:p>
        </w:tc>
        <w:tc>
          <w:tcPr>
            <w:tcW w:w="6461" w:type="dxa"/>
          </w:tcPr>
          <w:p w14:paraId="5F0818FD" w14:textId="77777777" w:rsidR="00E248F1" w:rsidRPr="006D4F38" w:rsidRDefault="00E248F1" w:rsidP="008F0FDF">
            <w:pPr>
              <w:pStyle w:val="TabellenText"/>
            </w:pPr>
            <w:r w:rsidRPr="006D4F38">
              <w:t>Kein Kriterium ist erfüllt</w:t>
            </w:r>
          </w:p>
        </w:tc>
      </w:tr>
    </w:tbl>
    <w:p w14:paraId="095C4FDA" w14:textId="77777777" w:rsidR="00E248F1" w:rsidRPr="006D4F38" w:rsidRDefault="00E248F1" w:rsidP="00E248F1"/>
    <w:p w14:paraId="3570047C" w14:textId="77777777" w:rsidR="00E248F1" w:rsidRPr="006D4F38" w:rsidRDefault="00E248F1" w:rsidP="00E248F1">
      <w:pPr>
        <w:pStyle w:val="berschrift3"/>
        <w:numPr>
          <w:ilvl w:val="2"/>
          <w:numId w:val="16"/>
        </w:numPr>
      </w:pPr>
      <w:bookmarkStart w:id="24" w:name="_Toc37235559"/>
      <w:r w:rsidRPr="006D4F38">
        <w:t>Anzeige der Luftqualitäts-Messwerte</w:t>
      </w:r>
      <w:bookmarkEnd w:id="24"/>
    </w:p>
    <w:p w14:paraId="2568DBEB" w14:textId="77777777" w:rsidR="00E248F1" w:rsidRPr="006D4F38" w:rsidRDefault="00E248F1" w:rsidP="00E248F1">
      <w:pPr>
        <w:rPr>
          <w:b/>
        </w:rPr>
      </w:pPr>
      <w:r w:rsidRPr="006D4F38">
        <w:rPr>
          <w:b/>
        </w:rPr>
        <w:t>Leitfrage</w:t>
      </w:r>
    </w:p>
    <w:p w14:paraId="42C99C2A" w14:textId="77777777" w:rsidR="00E248F1" w:rsidRPr="006D4F38" w:rsidRDefault="00E248F1" w:rsidP="00E248F1">
      <w:r w:rsidRPr="006D4F38">
        <w:t>Erfolgt eine korrekte Auswertung der Messwerte der Sensoren und werden diese richtig im Dashboard angezeigt? Beispielsweise soll die relative Luftfeuchtigkeit in Prozent angezeigt werden.</w:t>
      </w:r>
    </w:p>
    <w:p w14:paraId="390E9884" w14:textId="45AFA635" w:rsidR="004D6A63" w:rsidRDefault="004D6A63" w:rsidP="004D6A63">
      <w:pPr>
        <w:pStyle w:val="Beschriftung"/>
        <w:keepNext/>
      </w:pPr>
      <w:bookmarkStart w:id="25" w:name="_Toc37235418"/>
      <w:r>
        <w:t xml:space="preserve">Tabelle </w:t>
      </w:r>
      <w:r>
        <w:fldChar w:fldCharType="begin"/>
      </w:r>
      <w:r>
        <w:instrText xml:space="preserve"> SEQ Tabelle \* ARABIC </w:instrText>
      </w:r>
      <w:r>
        <w:fldChar w:fldCharType="separate"/>
      </w:r>
      <w:r w:rsidR="009D7EC7">
        <w:rPr>
          <w:noProof/>
        </w:rPr>
        <w:t>7</w:t>
      </w:r>
      <w:r>
        <w:fldChar w:fldCharType="end"/>
      </w:r>
      <w:r>
        <w:t xml:space="preserve"> Anzeige Luftqualität </w:t>
      </w:r>
      <w:r w:rsidRPr="007B4BD7">
        <w:t>Bewertungskriterium</w:t>
      </w:r>
      <w:bookmarkEnd w:id="25"/>
    </w:p>
    <w:tbl>
      <w:tblPr>
        <w:tblStyle w:val="AvectrisTabelle"/>
        <w:tblW w:w="0" w:type="auto"/>
        <w:tblInd w:w="0" w:type="dxa"/>
        <w:tblLook w:val="04A0" w:firstRow="1" w:lastRow="0" w:firstColumn="1" w:lastColumn="0" w:noHBand="0" w:noVBand="1"/>
      </w:tblPr>
      <w:tblGrid>
        <w:gridCol w:w="2552"/>
        <w:gridCol w:w="6461"/>
      </w:tblGrid>
      <w:tr w:rsidR="00E248F1" w:rsidRPr="006D4F38" w14:paraId="0BB0A1B5" w14:textId="77777777" w:rsidTr="008F0FDF">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4B78D046" w14:textId="77777777" w:rsidR="00E248F1" w:rsidRPr="006D4F38" w:rsidRDefault="00E248F1" w:rsidP="008F0FDF">
            <w:pPr>
              <w:pStyle w:val="Tabellentitel1"/>
            </w:pPr>
            <w:r w:rsidRPr="006D4F38">
              <w:t>Gütestufe</w:t>
            </w:r>
          </w:p>
        </w:tc>
        <w:tc>
          <w:tcPr>
            <w:tcW w:w="6461" w:type="dxa"/>
          </w:tcPr>
          <w:p w14:paraId="74DADF2C" w14:textId="77777777" w:rsidR="00E248F1" w:rsidRPr="006D4F38" w:rsidRDefault="00E248F1" w:rsidP="008F0FDF">
            <w:pPr>
              <w:pStyle w:val="Tabellentitel1"/>
            </w:pPr>
            <w:r w:rsidRPr="006D4F38">
              <w:t>Beschreibung</w:t>
            </w:r>
          </w:p>
        </w:tc>
      </w:tr>
      <w:tr w:rsidR="00E248F1" w:rsidRPr="006D4F38" w14:paraId="2DE9D8F6" w14:textId="77777777" w:rsidTr="008F0FDF">
        <w:trPr>
          <w:trHeight w:val="213"/>
        </w:trPr>
        <w:tc>
          <w:tcPr>
            <w:tcW w:w="2552" w:type="dxa"/>
          </w:tcPr>
          <w:p w14:paraId="12386703" w14:textId="77777777" w:rsidR="00E248F1" w:rsidRPr="006D4F38" w:rsidRDefault="00E248F1" w:rsidP="008F0FDF">
            <w:pPr>
              <w:pStyle w:val="TabellenText"/>
            </w:pPr>
            <w:r w:rsidRPr="006D4F38">
              <w:lastRenderedPageBreak/>
              <w:t>3</w:t>
            </w:r>
          </w:p>
        </w:tc>
        <w:tc>
          <w:tcPr>
            <w:tcW w:w="6461" w:type="dxa"/>
          </w:tcPr>
          <w:p w14:paraId="18D491CB" w14:textId="77777777" w:rsidR="00E248F1" w:rsidRPr="006D4F38" w:rsidRDefault="00E248F1" w:rsidP="008F0FDF">
            <w:pPr>
              <w:pStyle w:val="TabellenText"/>
            </w:pPr>
            <w:r w:rsidRPr="006D4F38">
              <w:t>Alle drei Messwert-Kategorien werden richtig interpretiert und angezeigt.</w:t>
            </w:r>
          </w:p>
        </w:tc>
      </w:tr>
      <w:tr w:rsidR="00E248F1" w:rsidRPr="006D4F38" w14:paraId="12F30343" w14:textId="77777777" w:rsidTr="008F0FDF">
        <w:trPr>
          <w:trHeight w:val="213"/>
        </w:trPr>
        <w:tc>
          <w:tcPr>
            <w:tcW w:w="2552" w:type="dxa"/>
          </w:tcPr>
          <w:p w14:paraId="7F352264" w14:textId="77777777" w:rsidR="00E248F1" w:rsidRPr="006D4F38" w:rsidRDefault="00E248F1" w:rsidP="008F0FDF">
            <w:pPr>
              <w:pStyle w:val="TabellenText"/>
            </w:pPr>
            <w:r w:rsidRPr="006D4F38">
              <w:t>2</w:t>
            </w:r>
          </w:p>
        </w:tc>
        <w:tc>
          <w:tcPr>
            <w:tcW w:w="6461" w:type="dxa"/>
          </w:tcPr>
          <w:p w14:paraId="34754C0B" w14:textId="77777777" w:rsidR="00E248F1" w:rsidRPr="006D4F38" w:rsidRDefault="00E248F1" w:rsidP="008F0FDF">
            <w:pPr>
              <w:pStyle w:val="TabellenText"/>
            </w:pPr>
            <w:r w:rsidRPr="006D4F38">
              <w:t>Zwei Messwert-Kategorien werden richtig interpretiert und angezeigt.</w:t>
            </w:r>
          </w:p>
        </w:tc>
      </w:tr>
      <w:tr w:rsidR="00E248F1" w:rsidRPr="006D4F38" w14:paraId="62473445" w14:textId="77777777" w:rsidTr="008F0FDF">
        <w:trPr>
          <w:trHeight w:val="213"/>
        </w:trPr>
        <w:tc>
          <w:tcPr>
            <w:tcW w:w="2552" w:type="dxa"/>
          </w:tcPr>
          <w:p w14:paraId="0FD0DCD6" w14:textId="77777777" w:rsidR="00E248F1" w:rsidRPr="006D4F38" w:rsidRDefault="00E248F1" w:rsidP="008F0FDF">
            <w:pPr>
              <w:pStyle w:val="TabellenText"/>
            </w:pPr>
            <w:r w:rsidRPr="006D4F38">
              <w:t>1</w:t>
            </w:r>
          </w:p>
        </w:tc>
        <w:tc>
          <w:tcPr>
            <w:tcW w:w="6461" w:type="dxa"/>
          </w:tcPr>
          <w:p w14:paraId="5AB4B9C2" w14:textId="77777777" w:rsidR="00E248F1" w:rsidRPr="006D4F38" w:rsidRDefault="00E248F1" w:rsidP="008F0FDF">
            <w:pPr>
              <w:pStyle w:val="TabellenText"/>
            </w:pPr>
            <w:r w:rsidRPr="006D4F38">
              <w:t>Eine Messwert-Kategorie wird richtig interpretiert und angezeigt.</w:t>
            </w:r>
          </w:p>
        </w:tc>
      </w:tr>
      <w:tr w:rsidR="00E248F1" w:rsidRPr="006D4F38" w14:paraId="57C66D7B" w14:textId="77777777" w:rsidTr="008F0FDF">
        <w:trPr>
          <w:trHeight w:val="213"/>
        </w:trPr>
        <w:tc>
          <w:tcPr>
            <w:tcW w:w="2552" w:type="dxa"/>
          </w:tcPr>
          <w:p w14:paraId="60AD3160" w14:textId="77777777" w:rsidR="00E248F1" w:rsidRPr="006D4F38" w:rsidRDefault="00E248F1" w:rsidP="008F0FDF">
            <w:pPr>
              <w:pStyle w:val="TabellenText"/>
            </w:pPr>
            <w:r w:rsidRPr="006D4F38">
              <w:t>0</w:t>
            </w:r>
          </w:p>
        </w:tc>
        <w:tc>
          <w:tcPr>
            <w:tcW w:w="6461" w:type="dxa"/>
          </w:tcPr>
          <w:p w14:paraId="6F4C28CF" w14:textId="77777777" w:rsidR="00E248F1" w:rsidRPr="006D4F38" w:rsidRDefault="00E248F1" w:rsidP="008F0FDF">
            <w:pPr>
              <w:pStyle w:val="TabellenText"/>
            </w:pPr>
            <w:r w:rsidRPr="006D4F38">
              <w:t>Keine Messwert-Kategorie wird richtig interpretiert und angezeigt.</w:t>
            </w:r>
          </w:p>
        </w:tc>
      </w:tr>
    </w:tbl>
    <w:p w14:paraId="7262F141" w14:textId="77777777" w:rsidR="00E248F1" w:rsidRPr="006D4F38" w:rsidRDefault="00E248F1" w:rsidP="00E248F1"/>
    <w:p w14:paraId="58CE4831" w14:textId="77777777" w:rsidR="00E248F1" w:rsidRPr="006D4F38" w:rsidRDefault="00E248F1" w:rsidP="00E248F1">
      <w:pPr>
        <w:pStyle w:val="berschrift3"/>
        <w:numPr>
          <w:ilvl w:val="2"/>
          <w:numId w:val="16"/>
        </w:numPr>
      </w:pPr>
      <w:bookmarkStart w:id="26" w:name="_Toc37235560"/>
      <w:r w:rsidRPr="006D4F38">
        <w:t>Grafische Darstellung der Messwerte</w:t>
      </w:r>
      <w:bookmarkEnd w:id="26"/>
    </w:p>
    <w:p w14:paraId="7CB46A1F" w14:textId="77777777" w:rsidR="00E248F1" w:rsidRPr="006D4F38" w:rsidRDefault="00E248F1" w:rsidP="00E248F1">
      <w:pPr>
        <w:rPr>
          <w:b/>
        </w:rPr>
      </w:pPr>
      <w:r w:rsidRPr="006D4F38">
        <w:rPr>
          <w:b/>
        </w:rPr>
        <w:t>Leitfrage</w:t>
      </w:r>
    </w:p>
    <w:p w14:paraId="30581DCD" w14:textId="77777777" w:rsidR="00E248F1" w:rsidRPr="006D4F38" w:rsidRDefault="00E248F1" w:rsidP="00E248F1">
      <w:r w:rsidRPr="006D4F38">
        <w:t>Kann der Verlauf der drei Luftqualitätsmesswerte grafisch und mit wählbarem Zeitraum angezeigt werden?</w:t>
      </w:r>
    </w:p>
    <w:p w14:paraId="6FC8AD08" w14:textId="3EFA1533" w:rsidR="004D6A63" w:rsidRDefault="004D6A63" w:rsidP="004D6A63">
      <w:pPr>
        <w:pStyle w:val="Beschriftung"/>
        <w:keepNext/>
      </w:pPr>
      <w:bookmarkStart w:id="27" w:name="_Toc37235419"/>
      <w:r>
        <w:t xml:space="preserve">Tabelle </w:t>
      </w:r>
      <w:r>
        <w:fldChar w:fldCharType="begin"/>
      </w:r>
      <w:r>
        <w:instrText xml:space="preserve"> SEQ Tabelle \* ARABIC </w:instrText>
      </w:r>
      <w:r>
        <w:fldChar w:fldCharType="separate"/>
      </w:r>
      <w:r w:rsidR="009D7EC7">
        <w:rPr>
          <w:noProof/>
        </w:rPr>
        <w:t>8</w:t>
      </w:r>
      <w:r>
        <w:fldChar w:fldCharType="end"/>
      </w:r>
      <w:r>
        <w:t xml:space="preserve"> Grafische Darstellung der Messwerte </w:t>
      </w:r>
      <w:r w:rsidRPr="000C3B36">
        <w:t>Bewertungskriterium</w:t>
      </w:r>
      <w:bookmarkEnd w:id="27"/>
    </w:p>
    <w:tbl>
      <w:tblPr>
        <w:tblStyle w:val="AvectrisTabelle"/>
        <w:tblW w:w="0" w:type="auto"/>
        <w:tblInd w:w="0" w:type="dxa"/>
        <w:tblLook w:val="04A0" w:firstRow="1" w:lastRow="0" w:firstColumn="1" w:lastColumn="0" w:noHBand="0" w:noVBand="1"/>
      </w:tblPr>
      <w:tblGrid>
        <w:gridCol w:w="2552"/>
        <w:gridCol w:w="6461"/>
      </w:tblGrid>
      <w:tr w:rsidR="00E248F1" w:rsidRPr="006D4F38" w14:paraId="74E8628C" w14:textId="77777777" w:rsidTr="008F0FDF">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3F7C02BC" w14:textId="77777777" w:rsidR="00E248F1" w:rsidRPr="006D4F38" w:rsidRDefault="00E248F1" w:rsidP="008F0FDF">
            <w:pPr>
              <w:pStyle w:val="Tabellentitel1"/>
            </w:pPr>
            <w:r w:rsidRPr="006D4F38">
              <w:t>Gütestufe</w:t>
            </w:r>
          </w:p>
        </w:tc>
        <w:tc>
          <w:tcPr>
            <w:tcW w:w="6461" w:type="dxa"/>
          </w:tcPr>
          <w:p w14:paraId="1381C828" w14:textId="77777777" w:rsidR="00E248F1" w:rsidRPr="006D4F38" w:rsidRDefault="00E248F1" w:rsidP="008F0FDF">
            <w:pPr>
              <w:pStyle w:val="Tabellentitel1"/>
            </w:pPr>
            <w:r w:rsidRPr="006D4F38">
              <w:t>Beschreibung</w:t>
            </w:r>
          </w:p>
        </w:tc>
      </w:tr>
      <w:tr w:rsidR="00E248F1" w:rsidRPr="006D4F38" w14:paraId="64AA44C1" w14:textId="77777777" w:rsidTr="008F0FDF">
        <w:trPr>
          <w:trHeight w:val="213"/>
        </w:trPr>
        <w:tc>
          <w:tcPr>
            <w:tcW w:w="2552" w:type="dxa"/>
          </w:tcPr>
          <w:p w14:paraId="121981A9" w14:textId="77777777" w:rsidR="00E248F1" w:rsidRPr="006D4F38" w:rsidRDefault="00E248F1" w:rsidP="008F0FDF">
            <w:pPr>
              <w:pStyle w:val="TabellenText"/>
            </w:pPr>
            <w:r w:rsidRPr="006D4F38">
              <w:t>3</w:t>
            </w:r>
          </w:p>
        </w:tc>
        <w:tc>
          <w:tcPr>
            <w:tcW w:w="6461" w:type="dxa"/>
          </w:tcPr>
          <w:p w14:paraId="778FD9FA" w14:textId="77777777" w:rsidR="00E248F1" w:rsidRPr="006D4F38" w:rsidRDefault="00E248F1" w:rsidP="008F0FDF">
            <w:pPr>
              <w:pStyle w:val="TabellenText"/>
            </w:pPr>
            <w:r w:rsidRPr="006D4F38">
              <w:t>Alle drei Messwerte werden als Grafik und mit wählbarem Zeitraum angezeigt.</w:t>
            </w:r>
          </w:p>
        </w:tc>
      </w:tr>
      <w:tr w:rsidR="00E248F1" w:rsidRPr="006D4F38" w14:paraId="6679D7FA" w14:textId="77777777" w:rsidTr="008F0FDF">
        <w:trPr>
          <w:trHeight w:val="213"/>
        </w:trPr>
        <w:tc>
          <w:tcPr>
            <w:tcW w:w="2552" w:type="dxa"/>
          </w:tcPr>
          <w:p w14:paraId="731C808B" w14:textId="77777777" w:rsidR="00E248F1" w:rsidRPr="006D4F38" w:rsidRDefault="00E248F1" w:rsidP="008F0FDF">
            <w:pPr>
              <w:pStyle w:val="TabellenText"/>
            </w:pPr>
            <w:r w:rsidRPr="006D4F38">
              <w:t>2</w:t>
            </w:r>
          </w:p>
        </w:tc>
        <w:tc>
          <w:tcPr>
            <w:tcW w:w="6461" w:type="dxa"/>
          </w:tcPr>
          <w:p w14:paraId="277C4BEF" w14:textId="77777777" w:rsidR="00E248F1" w:rsidRPr="006D4F38" w:rsidRDefault="00E248F1" w:rsidP="008F0FDF">
            <w:pPr>
              <w:pStyle w:val="TabellenText"/>
            </w:pPr>
            <w:r w:rsidRPr="006D4F38">
              <w:t>Alle drei Messwerte werden als Grafik angezeigt, jedoch ohne wählbaren Zeitraum.</w:t>
            </w:r>
          </w:p>
        </w:tc>
      </w:tr>
      <w:tr w:rsidR="00E248F1" w:rsidRPr="006D4F38" w14:paraId="19DFAC25" w14:textId="77777777" w:rsidTr="008F0FDF">
        <w:trPr>
          <w:trHeight w:val="213"/>
        </w:trPr>
        <w:tc>
          <w:tcPr>
            <w:tcW w:w="2552" w:type="dxa"/>
          </w:tcPr>
          <w:p w14:paraId="6B5F8EF3" w14:textId="77777777" w:rsidR="00E248F1" w:rsidRPr="006D4F38" w:rsidRDefault="00E248F1" w:rsidP="008F0FDF">
            <w:pPr>
              <w:pStyle w:val="TabellenText"/>
            </w:pPr>
            <w:r w:rsidRPr="006D4F38">
              <w:t>1</w:t>
            </w:r>
          </w:p>
        </w:tc>
        <w:tc>
          <w:tcPr>
            <w:tcW w:w="6461" w:type="dxa"/>
          </w:tcPr>
          <w:p w14:paraId="4BFBE727" w14:textId="77777777" w:rsidR="00E248F1" w:rsidRPr="006D4F38" w:rsidRDefault="00E248F1" w:rsidP="008F0FDF">
            <w:pPr>
              <w:pStyle w:val="TabellenText"/>
            </w:pPr>
            <w:r w:rsidRPr="006D4F38">
              <w:t>Nur ein Teil der Messwerte werden als Grafik angezeigt.</w:t>
            </w:r>
          </w:p>
        </w:tc>
      </w:tr>
      <w:tr w:rsidR="00E248F1" w:rsidRPr="006D4F38" w14:paraId="2512259A" w14:textId="77777777" w:rsidTr="008F0FDF">
        <w:trPr>
          <w:trHeight w:val="213"/>
        </w:trPr>
        <w:tc>
          <w:tcPr>
            <w:tcW w:w="2552" w:type="dxa"/>
          </w:tcPr>
          <w:p w14:paraId="34DBCD47" w14:textId="77777777" w:rsidR="00E248F1" w:rsidRPr="006D4F38" w:rsidRDefault="00E248F1" w:rsidP="008F0FDF">
            <w:pPr>
              <w:pStyle w:val="TabellenText"/>
            </w:pPr>
            <w:r w:rsidRPr="006D4F38">
              <w:t>0</w:t>
            </w:r>
          </w:p>
        </w:tc>
        <w:tc>
          <w:tcPr>
            <w:tcW w:w="6461" w:type="dxa"/>
          </w:tcPr>
          <w:p w14:paraId="6F5EDB5B" w14:textId="77777777" w:rsidR="00E248F1" w:rsidRPr="006D4F38" w:rsidRDefault="00E248F1" w:rsidP="008F0FDF">
            <w:pPr>
              <w:pStyle w:val="TabellenText"/>
            </w:pPr>
            <w:r w:rsidRPr="006D4F38">
              <w:t>Kein Messwert kann als Grafik angezeigt werden.</w:t>
            </w:r>
          </w:p>
        </w:tc>
      </w:tr>
    </w:tbl>
    <w:p w14:paraId="44393C05" w14:textId="77777777" w:rsidR="00E248F1" w:rsidRPr="006D4F38" w:rsidRDefault="00E248F1" w:rsidP="00E248F1">
      <w:pPr>
        <w:pStyle w:val="berschrift2"/>
        <w:numPr>
          <w:ilvl w:val="0"/>
          <w:numId w:val="0"/>
        </w:numPr>
        <w:ind w:left="576"/>
      </w:pPr>
    </w:p>
    <w:p w14:paraId="62C052B2" w14:textId="77777777" w:rsidR="00E248F1" w:rsidRPr="006D4F38" w:rsidRDefault="00E248F1" w:rsidP="00E248F1">
      <w:pPr>
        <w:pStyle w:val="berschrift1"/>
        <w:numPr>
          <w:ilvl w:val="0"/>
          <w:numId w:val="16"/>
        </w:numPr>
      </w:pPr>
      <w:bookmarkStart w:id="28" w:name="_Toc37235561"/>
      <w:r w:rsidRPr="006242EC">
        <w:t>Projektaufbauorganisation</w:t>
      </w:r>
      <w:bookmarkEnd w:id="28"/>
    </w:p>
    <w:p w14:paraId="0731706D" w14:textId="77777777" w:rsidR="00E248F1" w:rsidRPr="006D4F38" w:rsidRDefault="00E248F1" w:rsidP="00E248F1">
      <w:pPr>
        <w:pStyle w:val="berschrift2"/>
        <w:numPr>
          <w:ilvl w:val="1"/>
          <w:numId w:val="16"/>
        </w:numPr>
      </w:pPr>
      <w:bookmarkStart w:id="29" w:name="_Toc37235562"/>
      <w:r w:rsidRPr="006D4F38">
        <w:t>Methode</w:t>
      </w:r>
      <w:bookmarkEnd w:id="29"/>
    </w:p>
    <w:p w14:paraId="0EB2BF72" w14:textId="77777777" w:rsidR="00E248F1" w:rsidRPr="006D4F38" w:rsidRDefault="00E248F1" w:rsidP="00E248F1">
      <w:r w:rsidRPr="006D4F38">
        <w:t xml:space="preserve">Die gesamte IPA wird mit </w:t>
      </w:r>
      <w:hyperlink r:id="rId12" w:history="1">
        <w:r w:rsidRPr="00AD3BAB">
          <w:rPr>
            <w:rStyle w:val="Hyperlink"/>
          </w:rPr>
          <w:t>IPERKA</w:t>
        </w:r>
      </w:hyperlink>
      <w:r w:rsidRPr="006D4F38">
        <w:t xml:space="preserve"> (Informieren, Planen, Entscheiden, Realisieren, Kontrollieren und Auswerten) durchgeführt. IPERKA ist</w:t>
      </w:r>
      <w:r>
        <w:t xml:space="preserve"> für ein Projekt</w:t>
      </w:r>
      <w:r w:rsidRPr="006D4F38">
        <w:t xml:space="preserve"> einfach anzuwenden </w:t>
      </w:r>
      <w:r>
        <w:t>und ich habe damit schon viele Erfahrungen bei verschiedenen Arbeiten gesammelt.</w:t>
      </w:r>
    </w:p>
    <w:p w14:paraId="7A673494" w14:textId="77777777" w:rsidR="00E248F1" w:rsidRPr="006D4F38" w:rsidRDefault="00E248F1" w:rsidP="00E248F1">
      <w:pPr>
        <w:pStyle w:val="berschrift2"/>
        <w:numPr>
          <w:ilvl w:val="1"/>
          <w:numId w:val="16"/>
        </w:numPr>
      </w:pPr>
      <w:bookmarkStart w:id="30" w:name="_Toc37235563"/>
      <w:r w:rsidRPr="006D4F38">
        <w:t>Auftraggeber</w:t>
      </w:r>
      <w:bookmarkEnd w:id="30"/>
    </w:p>
    <w:p w14:paraId="64590C7F" w14:textId="77777777" w:rsidR="00E248F1" w:rsidRPr="006D4F38" w:rsidRDefault="00E248F1" w:rsidP="00E248F1">
      <w:r w:rsidRPr="006D4F38">
        <w:t>Die Berufsbildung Baden ist der Auftraggeber für diesen Pilot Versuch.</w:t>
      </w:r>
    </w:p>
    <w:p w14:paraId="4741525B" w14:textId="77777777" w:rsidR="00E248F1" w:rsidRPr="006D4F38" w:rsidRDefault="00E248F1" w:rsidP="00E248F1">
      <w:pPr>
        <w:pStyle w:val="berschrift2"/>
        <w:numPr>
          <w:ilvl w:val="1"/>
          <w:numId w:val="16"/>
        </w:numPr>
      </w:pPr>
      <w:bookmarkStart w:id="31" w:name="_Toc37235564"/>
      <w:r w:rsidRPr="006D4F38">
        <w:t>Beteiligte Personen</w:t>
      </w:r>
      <w:bookmarkEnd w:id="31"/>
    </w:p>
    <w:p w14:paraId="30014E51" w14:textId="77777777" w:rsidR="00E248F1" w:rsidRPr="006D4F38" w:rsidRDefault="00E248F1" w:rsidP="00E248F1">
      <w:pPr>
        <w:rPr>
          <w:b/>
        </w:rPr>
      </w:pPr>
      <w:r w:rsidRPr="006D4F38">
        <w:rPr>
          <w:b/>
        </w:rPr>
        <w:t>Kandidat</w:t>
      </w:r>
    </w:p>
    <w:p w14:paraId="3D264A6C" w14:textId="77777777" w:rsidR="00E248F1" w:rsidRPr="00787450" w:rsidRDefault="00E248F1" w:rsidP="00E248F1">
      <w:pPr>
        <w:rPr>
          <w:lang w:val="fr-FR"/>
        </w:rPr>
      </w:pPr>
      <w:r w:rsidRPr="00787450">
        <w:rPr>
          <w:lang w:val="fr-FR"/>
        </w:rPr>
        <w:t>Nils Egger</w:t>
      </w:r>
      <w:r w:rsidRPr="00787450">
        <w:rPr>
          <w:lang w:val="fr-FR"/>
        </w:rPr>
        <w:br/>
      </w:r>
      <w:hyperlink r:id="rId13" w:history="1">
        <w:r w:rsidRPr="00787450">
          <w:rPr>
            <w:rStyle w:val="Hyperlink"/>
            <w:lang w:val="fr-FR"/>
          </w:rPr>
          <w:t>nils.egger@avectris.ch</w:t>
        </w:r>
      </w:hyperlink>
    </w:p>
    <w:p w14:paraId="0101F8A4" w14:textId="77777777" w:rsidR="00E248F1" w:rsidRPr="006D4F38" w:rsidRDefault="00E248F1" w:rsidP="00E248F1">
      <w:pPr>
        <w:rPr>
          <w:b/>
        </w:rPr>
      </w:pPr>
      <w:r w:rsidRPr="006D4F38">
        <w:rPr>
          <w:b/>
        </w:rPr>
        <w:t>Verantwortliche Fachkraft</w:t>
      </w:r>
    </w:p>
    <w:p w14:paraId="43AC522B" w14:textId="77777777" w:rsidR="00E248F1" w:rsidRPr="006D4F38" w:rsidRDefault="00E248F1" w:rsidP="00E248F1">
      <w:r w:rsidRPr="006D4F38">
        <w:t>Daniel Säuberli</w:t>
      </w:r>
      <w:r w:rsidRPr="006D4F38">
        <w:br/>
      </w:r>
      <w:hyperlink r:id="rId14" w:history="1">
        <w:r w:rsidRPr="006D4F38">
          <w:rPr>
            <w:rStyle w:val="Hyperlink"/>
          </w:rPr>
          <w:t>daniel.saeuberli@avectris.ch</w:t>
        </w:r>
      </w:hyperlink>
    </w:p>
    <w:p w14:paraId="44D90401" w14:textId="77777777" w:rsidR="00E248F1" w:rsidRPr="006D4F38" w:rsidRDefault="00E248F1" w:rsidP="00E248F1">
      <w:pPr>
        <w:rPr>
          <w:b/>
        </w:rPr>
      </w:pPr>
      <w:r w:rsidRPr="006D4F38">
        <w:rPr>
          <w:b/>
        </w:rPr>
        <w:lastRenderedPageBreak/>
        <w:t>Berufsbildner</w:t>
      </w:r>
    </w:p>
    <w:p w14:paraId="547B6B23" w14:textId="77777777" w:rsidR="00E248F1" w:rsidRPr="006D4F38" w:rsidRDefault="00E248F1" w:rsidP="00E248F1">
      <w:r w:rsidRPr="006D4F38">
        <w:t>Mark Grabner</w:t>
      </w:r>
      <w:r w:rsidRPr="006D4F38">
        <w:br/>
      </w:r>
      <w:hyperlink r:id="rId15" w:history="1">
        <w:r w:rsidRPr="006D4F38">
          <w:rPr>
            <w:rStyle w:val="Hyperlink"/>
          </w:rPr>
          <w:t>mark.grabner@avectris.ch</w:t>
        </w:r>
      </w:hyperlink>
    </w:p>
    <w:p w14:paraId="1DC9F037" w14:textId="77777777" w:rsidR="00E248F1" w:rsidRPr="006D4F38" w:rsidRDefault="00E248F1" w:rsidP="00E248F1">
      <w:pPr>
        <w:pStyle w:val="berschrift2"/>
        <w:numPr>
          <w:ilvl w:val="1"/>
          <w:numId w:val="16"/>
        </w:numPr>
      </w:pPr>
      <w:bookmarkStart w:id="32" w:name="_Toc37235565"/>
      <w:r w:rsidRPr="006D4F38">
        <w:t>Durchführungsort</w:t>
      </w:r>
      <w:bookmarkEnd w:id="32"/>
    </w:p>
    <w:p w14:paraId="671120EE" w14:textId="77777777" w:rsidR="00E248F1" w:rsidRPr="006D4F38" w:rsidRDefault="00E248F1" w:rsidP="00E248F1">
      <w:r w:rsidRPr="006D4F38">
        <w:t>Die IPA wird in der AVECTRIS AG an der unten aufgeführten Adresse durchgeführt.</w:t>
      </w:r>
    </w:p>
    <w:p w14:paraId="17293815" w14:textId="77777777" w:rsidR="00E248F1" w:rsidRPr="006D4F38" w:rsidRDefault="00E248F1" w:rsidP="00E248F1">
      <w:r w:rsidRPr="006D4F38">
        <w:t>Avectris AG</w:t>
      </w:r>
      <w:r w:rsidRPr="006D4F38">
        <w:br/>
        <w:t>Bruggerstrasse 68</w:t>
      </w:r>
      <w:r w:rsidRPr="006D4F38">
        <w:br/>
        <w:t>5401 Baden</w:t>
      </w:r>
    </w:p>
    <w:p w14:paraId="23594D81" w14:textId="77777777" w:rsidR="00E248F1" w:rsidRPr="006D4F38" w:rsidRDefault="00E248F1" w:rsidP="00E248F1">
      <w:pPr>
        <w:pStyle w:val="berschrift1"/>
        <w:numPr>
          <w:ilvl w:val="0"/>
          <w:numId w:val="16"/>
        </w:numPr>
        <w:rPr>
          <w:sz w:val="20"/>
          <w:szCs w:val="22"/>
        </w:rPr>
      </w:pPr>
      <w:bookmarkStart w:id="33" w:name="_Toc37235566"/>
      <w:r w:rsidRPr="006D4F38">
        <w:t>Deklaration der Vorken</w:t>
      </w:r>
      <w:r>
        <w:t>n</w:t>
      </w:r>
      <w:r w:rsidRPr="006D4F38">
        <w:t>tnisse</w:t>
      </w:r>
      <w:bookmarkEnd w:id="33"/>
    </w:p>
    <w:p w14:paraId="57AE55FF" w14:textId="3C37BB6C" w:rsidR="004D6A63" w:rsidRDefault="004D6A63" w:rsidP="004D6A63">
      <w:pPr>
        <w:pStyle w:val="Beschriftung"/>
        <w:keepNext/>
      </w:pPr>
      <w:bookmarkStart w:id="34" w:name="_Toc37235420"/>
      <w:r>
        <w:t xml:space="preserve">Tabelle </w:t>
      </w:r>
      <w:r>
        <w:fldChar w:fldCharType="begin"/>
      </w:r>
      <w:r>
        <w:instrText xml:space="preserve"> SEQ Tabelle \* ARABIC </w:instrText>
      </w:r>
      <w:r>
        <w:fldChar w:fldCharType="separate"/>
      </w:r>
      <w:r w:rsidR="009D7EC7">
        <w:rPr>
          <w:noProof/>
        </w:rPr>
        <w:t>9</w:t>
      </w:r>
      <w:r>
        <w:fldChar w:fldCharType="end"/>
      </w:r>
      <w:r>
        <w:t xml:space="preserve"> Deklaration der Vorkenntnisse mit Bemerkung</w:t>
      </w:r>
      <w:bookmarkEnd w:id="34"/>
    </w:p>
    <w:tbl>
      <w:tblPr>
        <w:tblStyle w:val="AvectrisTabelle"/>
        <w:tblW w:w="0" w:type="auto"/>
        <w:tblInd w:w="0" w:type="dxa"/>
        <w:tblLook w:val="04A0" w:firstRow="1" w:lastRow="0" w:firstColumn="1" w:lastColumn="0" w:noHBand="0" w:noVBand="1"/>
      </w:tblPr>
      <w:tblGrid>
        <w:gridCol w:w="4324"/>
        <w:gridCol w:w="4315"/>
      </w:tblGrid>
      <w:tr w:rsidR="00E248F1" w:rsidRPr="006D4F38" w14:paraId="548405FA" w14:textId="77777777" w:rsidTr="008F0FDF">
        <w:trPr>
          <w:cnfStyle w:val="100000000000" w:firstRow="1" w:lastRow="0" w:firstColumn="0" w:lastColumn="0" w:oddVBand="0" w:evenVBand="0" w:oddHBand="0" w:evenHBand="0" w:firstRowFirstColumn="0" w:firstRowLastColumn="0" w:lastRowFirstColumn="0" w:lastRowLastColumn="0"/>
        </w:trPr>
        <w:tc>
          <w:tcPr>
            <w:tcW w:w="4324" w:type="dxa"/>
          </w:tcPr>
          <w:p w14:paraId="33FF1978" w14:textId="77777777" w:rsidR="00E248F1" w:rsidRPr="006D4F38" w:rsidRDefault="00E248F1" w:rsidP="008F0FDF">
            <w:pPr>
              <w:pStyle w:val="DokNummer"/>
            </w:pPr>
            <w:r w:rsidRPr="006D4F38">
              <w:t>Kenntnis</w:t>
            </w:r>
          </w:p>
        </w:tc>
        <w:tc>
          <w:tcPr>
            <w:tcW w:w="4315" w:type="dxa"/>
          </w:tcPr>
          <w:p w14:paraId="5C80CEA2" w14:textId="77777777" w:rsidR="00E248F1" w:rsidRPr="006D4F38" w:rsidRDefault="00E248F1" w:rsidP="008F0FDF">
            <w:pPr>
              <w:pStyle w:val="DokNummer"/>
            </w:pPr>
            <w:r w:rsidRPr="006D4F38">
              <w:t>Bemerkung</w:t>
            </w:r>
          </w:p>
        </w:tc>
      </w:tr>
      <w:tr w:rsidR="00E248F1" w:rsidRPr="006D4F38" w14:paraId="562E3E6C" w14:textId="77777777" w:rsidTr="008F0FDF">
        <w:tc>
          <w:tcPr>
            <w:tcW w:w="4324" w:type="dxa"/>
          </w:tcPr>
          <w:p w14:paraId="67E61B97" w14:textId="77777777" w:rsidR="00E248F1" w:rsidRPr="006D4F38" w:rsidRDefault="00E248F1" w:rsidP="008F0FDF">
            <w:r w:rsidRPr="006D4F38">
              <w:t>Python</w:t>
            </w:r>
          </w:p>
        </w:tc>
        <w:tc>
          <w:tcPr>
            <w:tcW w:w="4315" w:type="dxa"/>
          </w:tcPr>
          <w:p w14:paraId="01BD4C8C" w14:textId="77777777" w:rsidR="00E248F1" w:rsidRPr="006D4F38" w:rsidRDefault="00E248F1" w:rsidP="008F0FDF">
            <w:r w:rsidRPr="006D4F38">
              <w:t>Mit Python automatisiere ich kurze wiederholende Tasks. Vor knapp einem Jahr habe ich damit mit einem Framework für Backend API’s begonnen.</w:t>
            </w:r>
          </w:p>
        </w:tc>
      </w:tr>
      <w:tr w:rsidR="00E248F1" w:rsidRPr="006D4F38" w14:paraId="73168756" w14:textId="77777777" w:rsidTr="008F0FDF">
        <w:tc>
          <w:tcPr>
            <w:tcW w:w="4324" w:type="dxa"/>
          </w:tcPr>
          <w:p w14:paraId="471D8B7B" w14:textId="77777777" w:rsidR="00E248F1" w:rsidRPr="006D4F38" w:rsidRDefault="00E248F1" w:rsidP="008F0FDF">
            <w:r w:rsidRPr="006D4F38">
              <w:t>HTML, CSS</w:t>
            </w:r>
          </w:p>
        </w:tc>
        <w:tc>
          <w:tcPr>
            <w:tcW w:w="4315" w:type="dxa"/>
          </w:tcPr>
          <w:p w14:paraId="537CBAC9" w14:textId="77777777" w:rsidR="00E248F1" w:rsidRPr="006D4F38" w:rsidRDefault="00E248F1" w:rsidP="008F0FDF">
            <w:r w:rsidRPr="006D4F38">
              <w:t>HTML und CSS verwende ich seit Beginn meiner Lehre, dies ist definitiv kein Neuland mehr.</w:t>
            </w:r>
          </w:p>
        </w:tc>
      </w:tr>
      <w:tr w:rsidR="00E248F1" w:rsidRPr="006D4F38" w14:paraId="5A6DF83D" w14:textId="77777777" w:rsidTr="008F0FDF">
        <w:tc>
          <w:tcPr>
            <w:tcW w:w="4324" w:type="dxa"/>
          </w:tcPr>
          <w:p w14:paraId="4252D1AC" w14:textId="77777777" w:rsidR="00E248F1" w:rsidRPr="006D4F38" w:rsidRDefault="00E248F1" w:rsidP="008F0FDF">
            <w:r w:rsidRPr="006D4F38">
              <w:t>Bootstrap</w:t>
            </w:r>
          </w:p>
        </w:tc>
        <w:tc>
          <w:tcPr>
            <w:tcW w:w="4315" w:type="dxa"/>
          </w:tcPr>
          <w:p w14:paraId="7E428ED2" w14:textId="77777777" w:rsidR="00E248F1" w:rsidRPr="006D4F38" w:rsidRDefault="00E248F1" w:rsidP="008F0FDF">
            <w:r w:rsidRPr="006D4F38">
              <w:t>Ich kann Bootstrap ohne Probleme anwenden, jedoch ist es für mich neu die SCSS Dateien anzupassen.</w:t>
            </w:r>
          </w:p>
        </w:tc>
      </w:tr>
      <w:tr w:rsidR="00E248F1" w:rsidRPr="006D4F38" w14:paraId="7883BB9E" w14:textId="77777777" w:rsidTr="008F0FDF">
        <w:tc>
          <w:tcPr>
            <w:tcW w:w="4324" w:type="dxa"/>
          </w:tcPr>
          <w:p w14:paraId="47D91001" w14:textId="77777777" w:rsidR="00E248F1" w:rsidRPr="006D4F38" w:rsidRDefault="00E248F1" w:rsidP="008F0FDF">
            <w:r w:rsidRPr="006D4F38">
              <w:t>JavaScript, JQuery</w:t>
            </w:r>
          </w:p>
        </w:tc>
        <w:tc>
          <w:tcPr>
            <w:tcW w:w="4315" w:type="dxa"/>
          </w:tcPr>
          <w:p w14:paraId="6D47DA04" w14:textId="77777777" w:rsidR="00E248F1" w:rsidRPr="006D4F38" w:rsidRDefault="00E248F1" w:rsidP="008F0FDF">
            <w:r w:rsidRPr="006D4F38">
              <w:t>Bei den meisten Webseiten</w:t>
            </w:r>
            <w:r>
              <w:t>,</w:t>
            </w:r>
            <w:r w:rsidRPr="006D4F38">
              <w:t xml:space="preserve"> welche ich schreibe</w:t>
            </w:r>
            <w:r>
              <w:t>,</w:t>
            </w:r>
            <w:r w:rsidRPr="006D4F38">
              <w:t xml:space="preserve"> verwende ich JavaScript und JQuery. Daher kenne ich diese gut.</w:t>
            </w:r>
          </w:p>
        </w:tc>
      </w:tr>
      <w:tr w:rsidR="00E248F1" w:rsidRPr="006D4F38" w14:paraId="0FD1B454" w14:textId="77777777" w:rsidTr="008F0FDF">
        <w:tc>
          <w:tcPr>
            <w:tcW w:w="4324" w:type="dxa"/>
          </w:tcPr>
          <w:p w14:paraId="70C19973" w14:textId="77777777" w:rsidR="00E248F1" w:rsidRPr="006D4F38" w:rsidRDefault="00E248F1" w:rsidP="008F0FDF">
            <w:r w:rsidRPr="006D4F38">
              <w:t>PostgreSQL</w:t>
            </w:r>
          </w:p>
        </w:tc>
        <w:tc>
          <w:tcPr>
            <w:tcW w:w="4315" w:type="dxa"/>
          </w:tcPr>
          <w:p w14:paraId="4E28D720" w14:textId="77777777" w:rsidR="00E248F1" w:rsidRPr="006D4F38" w:rsidRDefault="00E248F1" w:rsidP="008F0FDF">
            <w:r>
              <w:t>Ich beherrsche gängige SQL-Befehle, habe aber noch keine vertiefte Routine in der Anwendung der Befehle. Ich arbeite erst seit Beginn des Jahres wieder mit SQL.</w:t>
            </w:r>
          </w:p>
        </w:tc>
      </w:tr>
      <w:tr w:rsidR="00E248F1" w:rsidRPr="006D4F38" w14:paraId="236D3527" w14:textId="77777777" w:rsidTr="008F0FDF">
        <w:tc>
          <w:tcPr>
            <w:tcW w:w="4324" w:type="dxa"/>
          </w:tcPr>
          <w:p w14:paraId="7AFFBBDA" w14:textId="77777777" w:rsidR="00E248F1" w:rsidRPr="006D4F38" w:rsidRDefault="00E248F1" w:rsidP="008F0FDF">
            <w:r w:rsidRPr="006D4F38">
              <w:t>Jekyll</w:t>
            </w:r>
          </w:p>
        </w:tc>
        <w:tc>
          <w:tcPr>
            <w:tcW w:w="4315" w:type="dxa"/>
          </w:tcPr>
          <w:p w14:paraId="3FD68305" w14:textId="77777777" w:rsidR="00E248F1" w:rsidRPr="006D4F38" w:rsidRDefault="00E248F1" w:rsidP="008F0FDF">
            <w:r w:rsidRPr="006D4F38">
              <w:t>Jekyll ist ein HTML-Preprocessor</w:t>
            </w:r>
            <w:r>
              <w:t>,</w:t>
            </w:r>
            <w:r w:rsidRPr="006D4F38">
              <w:t xml:space="preserve"> bei welchem ich die Basics verstehe.</w:t>
            </w:r>
          </w:p>
        </w:tc>
      </w:tr>
    </w:tbl>
    <w:p w14:paraId="2F9CE6F2" w14:textId="77777777" w:rsidR="00E248F1" w:rsidRPr="006D4F38" w:rsidRDefault="00E248F1" w:rsidP="00E248F1">
      <w:pPr>
        <w:pStyle w:val="berschrift1"/>
        <w:numPr>
          <w:ilvl w:val="0"/>
          <w:numId w:val="0"/>
        </w:numPr>
        <w:ind w:left="432"/>
        <w:rPr>
          <w:sz w:val="20"/>
          <w:szCs w:val="22"/>
        </w:rPr>
      </w:pPr>
    </w:p>
    <w:p w14:paraId="31549A39" w14:textId="77777777" w:rsidR="00E248F1" w:rsidRPr="006D4F38" w:rsidRDefault="00E248F1" w:rsidP="00E248F1">
      <w:pPr>
        <w:pStyle w:val="berschrift1"/>
        <w:numPr>
          <w:ilvl w:val="0"/>
          <w:numId w:val="16"/>
        </w:numPr>
      </w:pPr>
      <w:bookmarkStart w:id="35" w:name="_Toc37235567"/>
      <w:r w:rsidRPr="006D4F38">
        <w:t>Deklaration der Vorarbeiten</w:t>
      </w:r>
      <w:bookmarkEnd w:id="35"/>
    </w:p>
    <w:p w14:paraId="15AD3B0D" w14:textId="77777777" w:rsidR="00E248F1" w:rsidRPr="006D4F38" w:rsidRDefault="00E248F1" w:rsidP="00E248F1">
      <w:pPr>
        <w:pStyle w:val="Listenabsatz"/>
        <w:numPr>
          <w:ilvl w:val="0"/>
          <w:numId w:val="37"/>
        </w:numPr>
      </w:pPr>
      <w:r w:rsidRPr="006D4F38">
        <w:t>Mockups der Webseite</w:t>
      </w:r>
    </w:p>
    <w:p w14:paraId="31BF19FF" w14:textId="77777777" w:rsidR="00E248F1" w:rsidRPr="006D4F38" w:rsidRDefault="00E248F1" w:rsidP="00E248F1">
      <w:pPr>
        <w:pStyle w:val="Listenabsatz"/>
        <w:numPr>
          <w:ilvl w:val="0"/>
          <w:numId w:val="37"/>
        </w:numPr>
      </w:pPr>
      <w:r w:rsidRPr="006D4F38">
        <w:lastRenderedPageBreak/>
        <w:t>Sensor Wert Dekodierung vorbereitet für die Adeunis RF und Elsys CO2 Sensoren</w:t>
      </w:r>
    </w:p>
    <w:p w14:paraId="0B550EED" w14:textId="77777777" w:rsidR="00E248F1" w:rsidRPr="006D4F38" w:rsidRDefault="00E248F1" w:rsidP="00E248F1">
      <w:pPr>
        <w:pStyle w:val="Listenabsatz"/>
        <w:numPr>
          <w:ilvl w:val="0"/>
          <w:numId w:val="37"/>
        </w:numPr>
      </w:pPr>
      <w:r w:rsidRPr="006D4F38">
        <w:t>Sensor Wert Abhörung von Loriot</w:t>
      </w:r>
    </w:p>
    <w:p w14:paraId="592A51EB" w14:textId="77777777" w:rsidR="00E248F1" w:rsidRPr="006D4F38" w:rsidRDefault="00E248F1" w:rsidP="00E248F1">
      <w:pPr>
        <w:pStyle w:val="Listenabsatz"/>
        <w:numPr>
          <w:ilvl w:val="0"/>
          <w:numId w:val="37"/>
        </w:numPr>
      </w:pPr>
      <w:r w:rsidRPr="006D4F38">
        <w:t>Installation der Entwicklungsumgebung</w:t>
      </w:r>
    </w:p>
    <w:p w14:paraId="47958A93" w14:textId="77777777" w:rsidR="00E248F1" w:rsidRPr="006D4F38" w:rsidRDefault="00E248F1" w:rsidP="00E248F1">
      <w:pPr>
        <w:pStyle w:val="Listenabsatz"/>
        <w:numPr>
          <w:ilvl w:val="0"/>
          <w:numId w:val="37"/>
        </w:numPr>
      </w:pPr>
      <w:r w:rsidRPr="006D4F38">
        <w:t>Vorbereitung des Servers</w:t>
      </w:r>
    </w:p>
    <w:p w14:paraId="4EF1F9F3" w14:textId="77777777" w:rsidR="00E248F1" w:rsidRPr="006D4F38" w:rsidRDefault="00E248F1" w:rsidP="00E248F1">
      <w:pPr>
        <w:pStyle w:val="Listenabsatz"/>
        <w:numPr>
          <w:ilvl w:val="0"/>
          <w:numId w:val="37"/>
        </w:numPr>
      </w:pPr>
      <w:r w:rsidRPr="006D4F38">
        <w:t xml:space="preserve">Konzeptionelles und </w:t>
      </w:r>
      <w:r>
        <w:t>l</w:t>
      </w:r>
      <w:r w:rsidRPr="006D4F38">
        <w:t>ogisches Modell</w:t>
      </w:r>
    </w:p>
    <w:p w14:paraId="340EC33C" w14:textId="77777777" w:rsidR="00E248F1" w:rsidRPr="006D4F38" w:rsidRDefault="00E248F1" w:rsidP="00E248F1">
      <w:pPr>
        <w:pStyle w:val="Listenabsatz"/>
        <w:numPr>
          <w:ilvl w:val="0"/>
          <w:numId w:val="37"/>
        </w:numPr>
      </w:pPr>
      <w:r w:rsidRPr="006D4F38">
        <w:t>SQL Abfragen für den Aufbau der Datenbank</w:t>
      </w:r>
    </w:p>
    <w:p w14:paraId="3564941D" w14:textId="77777777" w:rsidR="00E248F1" w:rsidRPr="006D4F38" w:rsidRDefault="00E248F1" w:rsidP="00E248F1">
      <w:pPr>
        <w:pStyle w:val="Listenabsatz"/>
        <w:numPr>
          <w:ilvl w:val="0"/>
          <w:numId w:val="37"/>
        </w:numPr>
      </w:pPr>
      <w:r w:rsidRPr="006D4F38">
        <w:t>Sphinx Dokumentation für das Backend eingerichtet</w:t>
      </w:r>
    </w:p>
    <w:p w14:paraId="6E92E2AA" w14:textId="77777777" w:rsidR="00E248F1" w:rsidRPr="006D4F38" w:rsidRDefault="00E248F1" w:rsidP="00E248F1">
      <w:pPr>
        <w:pStyle w:val="Listenabsatz"/>
        <w:numPr>
          <w:ilvl w:val="0"/>
          <w:numId w:val="37"/>
        </w:numPr>
      </w:pPr>
      <w:r w:rsidRPr="006D4F38">
        <w:t>Jekyll mit Bootstrap eingerichtet für das Frontend</w:t>
      </w:r>
    </w:p>
    <w:p w14:paraId="140E9490" w14:textId="77777777" w:rsidR="00E248F1" w:rsidRPr="006D4F38" w:rsidRDefault="00E248F1" w:rsidP="00E248F1">
      <w:pPr>
        <w:pStyle w:val="Listenabsatz"/>
        <w:numPr>
          <w:ilvl w:val="0"/>
          <w:numId w:val="37"/>
        </w:numPr>
      </w:pPr>
      <w:r w:rsidRPr="006D4F38">
        <w:t>Token Authentifizierung</w:t>
      </w:r>
    </w:p>
    <w:p w14:paraId="0E661515" w14:textId="77777777" w:rsidR="00E248F1" w:rsidRPr="006D4F38" w:rsidRDefault="00E248F1" w:rsidP="00E248F1">
      <w:pPr>
        <w:pStyle w:val="Listenabsatz"/>
        <w:numPr>
          <w:ilvl w:val="0"/>
          <w:numId w:val="37"/>
        </w:numPr>
      </w:pPr>
      <w:r w:rsidRPr="006D4F38">
        <w:t>Framework für die Erstellung von Model Controllers für Models</w:t>
      </w:r>
    </w:p>
    <w:p w14:paraId="7D438604" w14:textId="77777777" w:rsidR="00E248F1" w:rsidRPr="006D4F38" w:rsidRDefault="00E248F1" w:rsidP="00E248F1">
      <w:pPr>
        <w:pStyle w:val="Listenabsatz"/>
        <w:numPr>
          <w:ilvl w:val="0"/>
          <w:numId w:val="37"/>
        </w:numPr>
      </w:pPr>
      <w:r w:rsidRPr="006D4F38">
        <w:t>Python Client für PostgreSQL</w:t>
      </w:r>
    </w:p>
    <w:p w14:paraId="22793AEB" w14:textId="77777777" w:rsidR="00E248F1" w:rsidRPr="006D4F38" w:rsidRDefault="00E248F1" w:rsidP="00E248F1">
      <w:pPr>
        <w:pStyle w:val="berschrift1"/>
        <w:numPr>
          <w:ilvl w:val="0"/>
          <w:numId w:val="16"/>
        </w:numPr>
      </w:pPr>
      <w:bookmarkStart w:id="36" w:name="_Toc37235568"/>
      <w:r w:rsidRPr="006D4F38">
        <w:t>Deklaration der benützten Firmenstandar</w:t>
      </w:r>
      <w:r>
        <w:t>d</w:t>
      </w:r>
      <w:r w:rsidRPr="006D4F38">
        <w:t>s</w:t>
      </w:r>
      <w:bookmarkEnd w:id="36"/>
    </w:p>
    <w:p w14:paraId="1FD61FC4" w14:textId="77777777" w:rsidR="00E248F1" w:rsidRPr="006D4F38" w:rsidRDefault="00E248F1" w:rsidP="00E248F1">
      <w:r w:rsidRPr="006D4F38">
        <w:t>Für dieses Dokument wurde eine Word Vorlage für Projekt Berichte verwendet.</w:t>
      </w:r>
    </w:p>
    <w:p w14:paraId="748D663C" w14:textId="77777777" w:rsidR="00E248F1" w:rsidRPr="006D4F38" w:rsidRDefault="00E248F1" w:rsidP="00E248F1">
      <w:pPr>
        <w:pStyle w:val="berschrift1"/>
        <w:numPr>
          <w:ilvl w:val="0"/>
          <w:numId w:val="16"/>
        </w:numPr>
      </w:pPr>
      <w:bookmarkStart w:id="37" w:name="_Toc37235569"/>
      <w:r w:rsidRPr="006D4F38">
        <w:t>Zeitplan</w:t>
      </w:r>
      <w:bookmarkEnd w:id="37"/>
    </w:p>
    <w:p w14:paraId="6F98094D" w14:textId="77777777" w:rsidR="00E248F1" w:rsidRPr="006D4F38" w:rsidRDefault="00E248F1" w:rsidP="00E248F1">
      <w:pPr>
        <w:pStyle w:val="berschrift2"/>
        <w:numPr>
          <w:ilvl w:val="1"/>
          <w:numId w:val="16"/>
        </w:numPr>
      </w:pPr>
      <w:bookmarkStart w:id="38" w:name="_Toc37235570"/>
      <w:r w:rsidRPr="006D4F38">
        <w:t>Bemerkungen</w:t>
      </w:r>
      <w:bookmarkEnd w:id="38"/>
    </w:p>
    <w:p w14:paraId="36A9B267" w14:textId="77777777" w:rsidR="00E248F1" w:rsidRPr="006D4F38" w:rsidRDefault="00E248F1" w:rsidP="00E248F1">
      <w:r w:rsidRPr="006D4F38">
        <w:t>Der Zeitplan ist in ein 2 Stunden Raster aufgeteilt. Somit besteht ein voller Tag aus 8 Stunden. Am 25. März und 01. April bin ich ein halber Tag in der Schule und daher bestehen diese 2 Tage nur aus 4 Stunden. Auch der Zeitplan ist nach IPERKA aufgeteilt, die Phasen sind mit einem grauen Balken aufgeteilt.</w:t>
      </w:r>
    </w:p>
    <w:p w14:paraId="272DF4C2" w14:textId="77777777" w:rsidR="00E248F1" w:rsidRPr="006D4F38" w:rsidRDefault="00E248F1" w:rsidP="00E248F1">
      <w:r w:rsidRPr="006D4F38">
        <w:t>Nach Vorschlag des FArbeit_2020.pdf Dokumentes</w:t>
      </w:r>
      <w:r>
        <w:t xml:space="preserve"> </w:t>
      </w:r>
      <w:r w:rsidRPr="006D4F38">
        <w:t>sind mehr als 40% der Stunden für dokumentieren eingeteilt.</w:t>
      </w:r>
    </w:p>
    <w:p w14:paraId="29137A10" w14:textId="77777777" w:rsidR="00E248F1" w:rsidRPr="006D4F38" w:rsidRDefault="00E248F1" w:rsidP="00E248F1">
      <w:pPr>
        <w:pStyle w:val="berschrift2"/>
        <w:numPr>
          <w:ilvl w:val="1"/>
          <w:numId w:val="16"/>
        </w:numPr>
      </w:pPr>
      <w:bookmarkStart w:id="39" w:name="_Toc37235571"/>
      <w:r w:rsidRPr="006D4F38">
        <w:t>Legende</w:t>
      </w:r>
      <w:bookmarkEnd w:id="39"/>
    </w:p>
    <w:p w14:paraId="3218FFC9" w14:textId="7504CD2F" w:rsidR="004D6A63" w:rsidRDefault="004D6A63" w:rsidP="004D6A63">
      <w:pPr>
        <w:pStyle w:val="Beschriftung"/>
        <w:keepNext/>
      </w:pPr>
      <w:bookmarkStart w:id="40" w:name="_Toc37235421"/>
      <w:r>
        <w:t xml:space="preserve">Tabelle </w:t>
      </w:r>
      <w:r>
        <w:fldChar w:fldCharType="begin"/>
      </w:r>
      <w:r>
        <w:instrText xml:space="preserve"> SEQ Tabelle \* ARABIC </w:instrText>
      </w:r>
      <w:r>
        <w:fldChar w:fldCharType="separate"/>
      </w:r>
      <w:r w:rsidR="009D7EC7">
        <w:rPr>
          <w:noProof/>
        </w:rPr>
        <w:t>10</w:t>
      </w:r>
      <w:r>
        <w:fldChar w:fldCharType="end"/>
      </w:r>
      <w:r>
        <w:t xml:space="preserve"> Legende der gefärbten Felder im Zeitplan</w:t>
      </w:r>
      <w:bookmarkEnd w:id="40"/>
    </w:p>
    <w:tbl>
      <w:tblPr>
        <w:tblStyle w:val="AvectrisTabelle"/>
        <w:tblW w:w="0" w:type="auto"/>
        <w:tblInd w:w="0" w:type="dxa"/>
        <w:tblLook w:val="04A0" w:firstRow="1" w:lastRow="0" w:firstColumn="1" w:lastColumn="0" w:noHBand="0" w:noVBand="1"/>
      </w:tblPr>
      <w:tblGrid>
        <w:gridCol w:w="4535"/>
        <w:gridCol w:w="4536"/>
      </w:tblGrid>
      <w:tr w:rsidR="00E248F1" w:rsidRPr="006D4F38" w14:paraId="578848F6" w14:textId="77777777" w:rsidTr="008F0FDF">
        <w:trPr>
          <w:cnfStyle w:val="100000000000" w:firstRow="1" w:lastRow="0" w:firstColumn="0" w:lastColumn="0" w:oddVBand="0" w:evenVBand="0" w:oddHBand="0" w:evenHBand="0" w:firstRowFirstColumn="0" w:firstRowLastColumn="0" w:lastRowFirstColumn="0" w:lastRowLastColumn="0"/>
        </w:trPr>
        <w:tc>
          <w:tcPr>
            <w:tcW w:w="4535" w:type="dxa"/>
          </w:tcPr>
          <w:p w14:paraId="6B3E8B81" w14:textId="77777777" w:rsidR="00E248F1" w:rsidRPr="006D4F38" w:rsidRDefault="00E248F1" w:rsidP="008F0FDF">
            <w:r w:rsidRPr="006D4F38">
              <w:t>Zustand</w:t>
            </w:r>
          </w:p>
        </w:tc>
        <w:tc>
          <w:tcPr>
            <w:tcW w:w="4536" w:type="dxa"/>
          </w:tcPr>
          <w:p w14:paraId="597ACFF1" w14:textId="77777777" w:rsidR="00E248F1" w:rsidRPr="006D4F38" w:rsidRDefault="00E248F1" w:rsidP="008F0FDF">
            <w:r w:rsidRPr="006D4F38">
              <w:t>Kennzeichnung</w:t>
            </w:r>
          </w:p>
        </w:tc>
      </w:tr>
      <w:tr w:rsidR="00E248F1" w:rsidRPr="006D4F38" w14:paraId="4F000248" w14:textId="77777777" w:rsidTr="008F0FDF">
        <w:tc>
          <w:tcPr>
            <w:tcW w:w="4535" w:type="dxa"/>
          </w:tcPr>
          <w:p w14:paraId="2263DB3D" w14:textId="77777777" w:rsidR="00E248F1" w:rsidRPr="006D4F38" w:rsidRDefault="00E248F1" w:rsidP="008F0FDF">
            <w:r w:rsidRPr="006D4F38">
              <w:t>Ist</w:t>
            </w:r>
          </w:p>
        </w:tc>
        <w:tc>
          <w:tcPr>
            <w:tcW w:w="4536" w:type="dxa"/>
          </w:tcPr>
          <w:p w14:paraId="6BDE6CC7" w14:textId="77777777" w:rsidR="00E248F1" w:rsidRPr="006D4F38" w:rsidRDefault="00E248F1" w:rsidP="008F0FDF">
            <w:r w:rsidRPr="006D4F38">
              <w:t>Grün</w:t>
            </w:r>
          </w:p>
        </w:tc>
      </w:tr>
      <w:tr w:rsidR="00E248F1" w:rsidRPr="006D4F38" w14:paraId="3996AB08" w14:textId="77777777" w:rsidTr="008F0FDF">
        <w:tc>
          <w:tcPr>
            <w:tcW w:w="4535" w:type="dxa"/>
          </w:tcPr>
          <w:p w14:paraId="4E6464E3" w14:textId="77777777" w:rsidR="00E248F1" w:rsidRPr="006D4F38" w:rsidRDefault="00E248F1" w:rsidP="008F0FDF">
            <w:r w:rsidRPr="006D4F38">
              <w:t>Soll</w:t>
            </w:r>
          </w:p>
        </w:tc>
        <w:tc>
          <w:tcPr>
            <w:tcW w:w="4536" w:type="dxa"/>
          </w:tcPr>
          <w:p w14:paraId="7C7F4568" w14:textId="77777777" w:rsidR="00E248F1" w:rsidRPr="006D4F38" w:rsidRDefault="00E248F1" w:rsidP="008F0FDF">
            <w:r w:rsidRPr="006D4F38">
              <w:t>Orange</w:t>
            </w:r>
          </w:p>
        </w:tc>
      </w:tr>
      <w:tr w:rsidR="00E248F1" w:rsidRPr="006D4F38" w14:paraId="3AA6B35D" w14:textId="77777777" w:rsidTr="008F0FDF">
        <w:tc>
          <w:tcPr>
            <w:tcW w:w="4535" w:type="dxa"/>
          </w:tcPr>
          <w:p w14:paraId="642C1C4F" w14:textId="77777777" w:rsidR="00E248F1" w:rsidRPr="006D4F38" w:rsidRDefault="00E248F1" w:rsidP="008F0FDF">
            <w:r w:rsidRPr="006D4F38">
              <w:t>Ist-Meilenstein</w:t>
            </w:r>
          </w:p>
        </w:tc>
        <w:tc>
          <w:tcPr>
            <w:tcW w:w="4536" w:type="dxa"/>
          </w:tcPr>
          <w:p w14:paraId="0B46EAB4" w14:textId="77777777" w:rsidR="00E248F1" w:rsidRPr="006D4F38" w:rsidRDefault="00E248F1" w:rsidP="008F0FDF">
            <w:r w:rsidRPr="006D4F38">
              <w:t>Güner Richtungspfeil</w:t>
            </w:r>
          </w:p>
        </w:tc>
      </w:tr>
      <w:tr w:rsidR="00E248F1" w:rsidRPr="006D4F38" w14:paraId="02E8E21B" w14:textId="77777777" w:rsidTr="008F0FDF">
        <w:tc>
          <w:tcPr>
            <w:tcW w:w="4535" w:type="dxa"/>
          </w:tcPr>
          <w:p w14:paraId="283BC490" w14:textId="77777777" w:rsidR="00E248F1" w:rsidRPr="006D4F38" w:rsidRDefault="00E248F1" w:rsidP="008F0FDF">
            <w:r w:rsidRPr="006D4F38">
              <w:t>Soll-Meilenstein</w:t>
            </w:r>
          </w:p>
        </w:tc>
        <w:tc>
          <w:tcPr>
            <w:tcW w:w="4536" w:type="dxa"/>
          </w:tcPr>
          <w:p w14:paraId="17F0909F" w14:textId="77777777" w:rsidR="00E248F1" w:rsidRPr="006D4F38" w:rsidRDefault="00E248F1" w:rsidP="008F0FDF">
            <w:r w:rsidRPr="006D4F38">
              <w:t>Oranger Richtungspfeil</w:t>
            </w:r>
          </w:p>
        </w:tc>
      </w:tr>
    </w:tbl>
    <w:p w14:paraId="3B36DE15" w14:textId="77777777" w:rsidR="00E248F1" w:rsidRPr="006D4F38" w:rsidRDefault="00E248F1" w:rsidP="00E248F1">
      <w:pPr>
        <w:pStyle w:val="berschrift2"/>
        <w:numPr>
          <w:ilvl w:val="1"/>
          <w:numId w:val="16"/>
        </w:numPr>
      </w:pPr>
      <w:bookmarkStart w:id="41" w:name="_Toc37235572"/>
      <w:r w:rsidRPr="006D4F38">
        <w:t>Meilensteine</w:t>
      </w:r>
      <w:bookmarkEnd w:id="41"/>
    </w:p>
    <w:p w14:paraId="42F28EEB" w14:textId="77777777" w:rsidR="00E248F1" w:rsidRPr="006D4F38" w:rsidRDefault="00E248F1" w:rsidP="00E248F1">
      <w:pPr>
        <w:sectPr w:rsidR="00E248F1" w:rsidRPr="006D4F38" w:rsidSect="008D0D15">
          <w:headerReference w:type="first" r:id="rId16"/>
          <w:footerReference w:type="first" r:id="rId17"/>
          <w:pgSz w:w="11906" w:h="16838"/>
          <w:pgMar w:top="1021" w:right="1134" w:bottom="1134" w:left="1701" w:header="1020" w:footer="1020" w:gutter="0"/>
          <w:cols w:space="708"/>
          <w:titlePg/>
          <w:docGrid w:linePitch="360"/>
        </w:sectPr>
      </w:pPr>
      <w:r w:rsidRPr="006D4F38">
        <w:t>Die Meilensteine sind nach den IPERKA Phasen gesetzt. Zudem ist die Phase Realisierung in zwei Meilensteine aufgeteilt. Die Erste nach dem Ende der Realisierung des Backend und die Zweite nach der Fertigung des Frontend.</w:t>
      </w:r>
    </w:p>
    <w:p w14:paraId="6E619C31" w14:textId="77777777" w:rsidR="00E248F1" w:rsidRPr="006D4F38" w:rsidRDefault="00E248F1" w:rsidP="00E248F1">
      <w:pPr>
        <w:tabs>
          <w:tab w:val="left" w:pos="691"/>
        </w:tabs>
        <w:sectPr w:rsidR="00E248F1" w:rsidRPr="006D4F38" w:rsidSect="008A1FB6">
          <w:pgSz w:w="23811" w:h="16838" w:orient="landscape" w:code="8"/>
          <w:pgMar w:top="720" w:right="720" w:bottom="720" w:left="720" w:header="1020" w:footer="1020" w:gutter="0"/>
          <w:cols w:space="708"/>
          <w:titlePg/>
          <w:docGrid w:linePitch="360"/>
        </w:sectPr>
      </w:pPr>
      <w:r w:rsidRPr="006D4F38">
        <w:rPr>
          <w:noProof/>
          <w:lang w:eastAsia="de-CH" w:bidi="ar-SA"/>
        </w:rPr>
        <w:lastRenderedPageBreak/>
        <w:drawing>
          <wp:inline distT="0" distB="0" distL="0" distR="0" wp14:anchorId="342CD87C" wp14:editId="3779D2CE">
            <wp:extent cx="14205585" cy="8187278"/>
            <wp:effectExtent l="0" t="0" r="5715" b="444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05585" cy="8187278"/>
                    </a:xfrm>
                    <a:prstGeom prst="rect">
                      <a:avLst/>
                    </a:prstGeom>
                    <a:noFill/>
                    <a:ln>
                      <a:noFill/>
                    </a:ln>
                  </pic:spPr>
                </pic:pic>
              </a:graphicData>
            </a:graphic>
          </wp:inline>
        </w:drawing>
      </w:r>
    </w:p>
    <w:p w14:paraId="31B2074D" w14:textId="77777777" w:rsidR="00E248F1" w:rsidRPr="006D4F38" w:rsidRDefault="00E248F1" w:rsidP="00E248F1"/>
    <w:p w14:paraId="15CEE66C" w14:textId="77777777" w:rsidR="00E248F1" w:rsidRDefault="00E248F1" w:rsidP="00E248F1">
      <w:pPr>
        <w:pStyle w:val="berschrift1"/>
        <w:numPr>
          <w:ilvl w:val="0"/>
          <w:numId w:val="16"/>
        </w:numPr>
      </w:pPr>
      <w:bookmarkStart w:id="42" w:name="_Toc37235573"/>
      <w:r w:rsidRPr="006D4F38">
        <w:t>Organisation der Arbeitsergebnisse</w:t>
      </w:r>
      <w:bookmarkEnd w:id="42"/>
    </w:p>
    <w:p w14:paraId="3D6A81B8" w14:textId="77777777" w:rsidR="00E248F1" w:rsidRDefault="00E248F1" w:rsidP="00E248F1">
      <w:r>
        <w:t>Die Arbeitsergebnisse werden mit dem mit GIT versioniert und auf github hochgeladen. So kann bei lokalem Datenverlust auf jede Version zurückgegriffen werden.</w:t>
      </w:r>
    </w:p>
    <w:p w14:paraId="39FF4A6F" w14:textId="77777777" w:rsidR="00E248F1" w:rsidRDefault="00E248F1" w:rsidP="00E248F1">
      <w:r>
        <w:t>Jeder Commit ist mit einem einzelnen Kommentar versehen, damit ist es einfach jede Version wiederzufinden.</w:t>
      </w:r>
    </w:p>
    <w:p w14:paraId="11D74EF5" w14:textId="77777777" w:rsidR="00E248F1" w:rsidRDefault="00E248F1" w:rsidP="00E248F1">
      <w:r>
        <w:t>Alle Arbeitsergebnisse werden mindestens einmal pro Stunde hochgeladen.</w:t>
      </w:r>
    </w:p>
    <w:p w14:paraId="0BFCBD30" w14:textId="77777777" w:rsidR="00E248F1" w:rsidRDefault="00E248F1" w:rsidP="00E248F1">
      <w:r>
        <w:t>Die Wiederstellung der Dokumente ist durch das Hochladen auf eine Cloud, in meinem Fall github, sichergestellt.</w:t>
      </w:r>
    </w:p>
    <w:p w14:paraId="79F2860B" w14:textId="77777777" w:rsidR="00E248F1" w:rsidRDefault="00E248F1" w:rsidP="00E248F1">
      <w:r>
        <w:t>Die Arbeitsergebnisse werden die ganze IPA hindurch dieselbe Qualität haben. Dies wird durch wiederverwendung von Code sichergestellt.</w:t>
      </w:r>
    </w:p>
    <w:p w14:paraId="680D4942" w14:textId="77777777" w:rsidR="00E248F1" w:rsidRPr="006D4F38" w:rsidRDefault="00E248F1" w:rsidP="00E248F1">
      <w:r w:rsidRPr="006D4F38">
        <w:t xml:space="preserve">Der IPA Bericht wird in Word verfasst und letztendlich zu einer PDF Datei konvertiert. Mein Python Code wird mit Inline Kommentaren und </w:t>
      </w:r>
      <w:hyperlink r:id="rId19" w:history="1">
        <w:r w:rsidRPr="006D4F38">
          <w:rPr>
            <w:rStyle w:val="Hyperlink"/>
          </w:rPr>
          <w:t>Sphinx</w:t>
        </w:r>
      </w:hyperlink>
      <w:r w:rsidRPr="006D4F38">
        <w:t xml:space="preserve"> dokumentiert, und schlussendlich als Web</w:t>
      </w:r>
      <w:r>
        <w:t>seite im Anhang vorhanden sein.</w:t>
      </w:r>
    </w:p>
    <w:p w14:paraId="60C04D27" w14:textId="45ADCFE0" w:rsidR="00E248F1" w:rsidRDefault="00E248F1" w:rsidP="00E248F1">
      <w:pPr>
        <w:pStyle w:val="StandardBold"/>
      </w:pPr>
      <w:r w:rsidRPr="006D4F38">
        <w:t>Teil 2: Projekt-Dokumentation</w:t>
      </w:r>
    </w:p>
    <w:p w14:paraId="380C9CF1" w14:textId="01DBAB83" w:rsidR="001F5D90" w:rsidRDefault="001F5D90" w:rsidP="001F5D90">
      <w:pPr>
        <w:pStyle w:val="berschrift1"/>
      </w:pPr>
      <w:bookmarkStart w:id="43" w:name="_Toc37235574"/>
      <w:r>
        <w:t>Management Summary</w:t>
      </w:r>
      <w:bookmarkEnd w:id="43"/>
    </w:p>
    <w:p w14:paraId="634F739D" w14:textId="01AE4040" w:rsidR="001F5D90" w:rsidRDefault="00046216" w:rsidP="00046216">
      <w:pPr>
        <w:pStyle w:val="berschrift2"/>
      </w:pPr>
      <w:bookmarkStart w:id="44" w:name="_Toc37235575"/>
      <w:r>
        <w:t>Ausgangslage</w:t>
      </w:r>
      <w:bookmarkEnd w:id="44"/>
    </w:p>
    <w:p w14:paraId="14E376B9" w14:textId="5BDD5F43" w:rsidR="00621CAD" w:rsidRPr="00621CAD" w:rsidRDefault="00621CAD" w:rsidP="00621CAD">
      <w:r>
        <w:t>Die BBB hat nach ihrem ersten erfolgreichen Projekt</w:t>
      </w:r>
      <w:r w:rsidR="00CD1EF5">
        <w:t xml:space="preserve"> bei der </w:t>
      </w:r>
      <w:r w:rsidR="00AD02C7">
        <w:t>AVECTRIS</w:t>
      </w:r>
      <w:r>
        <w:t xml:space="preserve">, nämlich ihre </w:t>
      </w:r>
      <w:hyperlink r:id="rId20" w:history="1">
        <w:r w:rsidRPr="00621CAD">
          <w:rPr>
            <w:rStyle w:val="Hyperlink"/>
          </w:rPr>
          <w:t>Homepage</w:t>
        </w:r>
      </w:hyperlink>
      <w:r>
        <w:t>,</w:t>
      </w:r>
      <w:r w:rsidR="00CD1EF5">
        <w:t xml:space="preserve"> eine zweite Plattform angefragt. </w:t>
      </w:r>
      <w:r w:rsidR="00AD02C7">
        <w:t>Sie werden ihr Schulhaus mit Sensoren ausstatten und möchten die Daten dieser gerne auf einer Webseite darstellen. Die Sensoren sollen das Reinigungspersonal modernisieren, es soll weniger unnötig geputzt werden. Als Beispiel werden Zählerstand Sensoren an die WC’s installiert, danach soll nach X Meldungen des Sensors eine Meldung auf der Webseite ausgehen. Das Reinigungspersonal soll diese Meldungen sortiert nach Raum, Stockwerk und Gebäude sehen, damit sie strukturiert das Gebäude putzen können.</w:t>
      </w:r>
      <w:r w:rsidR="00C143A9">
        <w:t xml:space="preserve"> Zusätzlich soll die Webseite dazu fähig sein, dem Reinigungspersonal eine Materialliste zu generieren, je nachdem welche Meldungen existieren.</w:t>
      </w:r>
    </w:p>
    <w:p w14:paraId="297D9B46" w14:textId="16B398C2" w:rsidR="00046216" w:rsidRDefault="00046216" w:rsidP="00046216">
      <w:pPr>
        <w:pStyle w:val="berschrift2"/>
      </w:pPr>
      <w:bookmarkStart w:id="45" w:name="_Toc37235576"/>
      <w:r>
        <w:t>Vorgehen</w:t>
      </w:r>
      <w:bookmarkEnd w:id="45"/>
    </w:p>
    <w:p w14:paraId="02F7FFFB" w14:textId="3DF13A27" w:rsidR="00854C97" w:rsidRPr="00854C97" w:rsidRDefault="00854C97" w:rsidP="00854C97">
      <w:r>
        <w:t>Das Projekt startete mit der Erstellung von sogenannten Mockups, Skizzen der Webseite. Dabei wurde klar, dass es zwei Rollen geben wird. Die Administratoren und das Reinigungspersonal. Diese sollen zwei unterschiedliche Ansichten haben. Die Administratoren haben im lediglich eine Tabelle mit allen Meldungen in chronologischer Ordnung mit der neusten zuoberst. Das Reinigungspersonal hat alle Meldungen sortiert nach Zimmer, Stockwerk und Gebäude in eigenen Tabelle, zuoberst soll dann auch noch die Materialliste sein.</w:t>
      </w:r>
      <w:r w:rsidR="00CC2F9F">
        <w:t xml:space="preserve"> Danach wurde das komplette Backend erstellt. Dieses ist verantwortlich für das Erstellen, Aktualisieren, Löschen und Auflisten von Modellen. Nachdem dieses fertig war,</w:t>
      </w:r>
      <w:r w:rsidR="006A31EB">
        <w:t xml:space="preserve"> wurde das Frontend geschrieben</w:t>
      </w:r>
      <w:r w:rsidR="00CB7D60">
        <w:t>. Das Produkt musste danach kontrolliert werden mit den in der Planungsphase geschriebenen Tests. Diese wurden alle überstanden.</w:t>
      </w:r>
    </w:p>
    <w:p w14:paraId="4B6AD40F" w14:textId="10B0FC4F" w:rsidR="00046216" w:rsidRDefault="00046216" w:rsidP="00046216">
      <w:pPr>
        <w:pStyle w:val="berschrift2"/>
      </w:pPr>
      <w:bookmarkStart w:id="46" w:name="_Toc37235577"/>
      <w:r>
        <w:t>Ergebnis</w:t>
      </w:r>
      <w:bookmarkEnd w:id="46"/>
    </w:p>
    <w:p w14:paraId="70CC2AA1" w14:textId="38273F81" w:rsidR="00772259" w:rsidRPr="00772259" w:rsidRDefault="00772259" w:rsidP="00772259">
      <w:r>
        <w:t xml:space="preserve">Die Applikation kann ohne Probleme verwendet werden und die Visualisierung der Sensordaten ist spannend für das Auge. Die Anwendung ist ein kleines Spielzeug. Ob Sie für das Reinigungspersonal nützlich ist, </w:t>
      </w:r>
      <w:r>
        <w:lastRenderedPageBreak/>
        <w:t>muss nach der Einführung ausgewertet und falls nötig verbessert werden.</w:t>
      </w:r>
      <w:r w:rsidR="005A5F2C">
        <w:t xml:space="preserve"> </w:t>
      </w:r>
      <w:r w:rsidR="004B46C5">
        <w:t>Allgemein erfüllt die Applikation die Anforderungen und ist für das Tablet des Reinigunspersonales optimiert.</w:t>
      </w:r>
    </w:p>
    <w:p w14:paraId="5928A50B" w14:textId="24087167" w:rsidR="005A5F2C" w:rsidRPr="00772259" w:rsidRDefault="00772259" w:rsidP="00772259">
      <w:r>
        <w:t>Der Zeitplan konnte grösstenteils eingehalten werden. Die grösste Abweichung war während d</w:t>
      </w:r>
      <w:r w:rsidR="005A5F2C">
        <w:t>er Implementierung des Frontend</w:t>
      </w:r>
      <w:r>
        <w:t>.</w:t>
      </w:r>
    </w:p>
    <w:p w14:paraId="4C5CCBC0" w14:textId="77777777" w:rsidR="00E248F1" w:rsidRPr="006D4F38" w:rsidRDefault="00E248F1" w:rsidP="00E248F1">
      <w:pPr>
        <w:pStyle w:val="berschrift1"/>
        <w:numPr>
          <w:ilvl w:val="0"/>
          <w:numId w:val="16"/>
        </w:numPr>
      </w:pPr>
      <w:bookmarkStart w:id="47" w:name="_Toc37235578"/>
      <w:r w:rsidRPr="006D4F38">
        <w:t>Informieren</w:t>
      </w:r>
      <w:bookmarkEnd w:id="47"/>
    </w:p>
    <w:p w14:paraId="1F0164E3" w14:textId="77777777" w:rsidR="00E248F1" w:rsidRPr="006D4F38" w:rsidRDefault="00E248F1" w:rsidP="00E248F1">
      <w:pPr>
        <w:pStyle w:val="berschrift2"/>
        <w:numPr>
          <w:ilvl w:val="1"/>
          <w:numId w:val="16"/>
        </w:numPr>
      </w:pPr>
      <w:bookmarkStart w:id="48" w:name="_Toc37235579"/>
      <w:r>
        <w:t>Ziel</w:t>
      </w:r>
      <w:bookmarkEnd w:id="48"/>
    </w:p>
    <w:p w14:paraId="13880DAB" w14:textId="77777777" w:rsidR="00E248F1" w:rsidRDefault="00E248F1" w:rsidP="00E248F1">
      <w:r w:rsidRPr="006D4F38">
        <w:t xml:space="preserve">Das Ziel </w:t>
      </w:r>
      <w:r>
        <w:t xml:space="preserve">der BBB </w:t>
      </w:r>
      <w:r w:rsidRPr="006D4F38">
        <w:t>ist</w:t>
      </w:r>
      <w:r>
        <w:t>,</w:t>
      </w:r>
      <w:r w:rsidRPr="006D4F38">
        <w:t xml:space="preserve"> eine Webseite zu erstellen, welche dem Reinigungspersonal hilft zu wissen, wo und wann geputzt werden muss. Beim Pilotenversuch geht es primär darum Sensor Werte darzustellen und auf diese zu reagieren. Zum Beispiel soll eine Meldung im Dashboard erscheinen, wenn ein gewisser CO2 Wert überschritten wird. Diese Meldung soll </w:t>
      </w:r>
      <w:r>
        <w:t>anschliessend</w:t>
      </w:r>
      <w:r w:rsidRPr="006D4F38">
        <w:t xml:space="preserve"> vom Reinigungspersonal abgearbeitet werden. Hierbei wäre damit Fenster öffnen gemeint.</w:t>
      </w:r>
    </w:p>
    <w:p w14:paraId="65810B3F" w14:textId="77777777" w:rsidR="00E248F1" w:rsidRDefault="00E248F1" w:rsidP="00E248F1">
      <w:pPr>
        <w:pStyle w:val="berschrift2"/>
        <w:numPr>
          <w:ilvl w:val="1"/>
          <w:numId w:val="16"/>
        </w:numPr>
      </w:pPr>
      <w:bookmarkStart w:id="49" w:name="_Toc37235580"/>
      <w:r>
        <w:t>Absicht</w:t>
      </w:r>
      <w:bookmarkEnd w:id="49"/>
    </w:p>
    <w:p w14:paraId="22995D95" w14:textId="77777777" w:rsidR="00E248F1" w:rsidRPr="00C45C2D" w:rsidRDefault="00E248F1" w:rsidP="00E248F1">
      <w:r>
        <w:t>Die Webapplikation soll dabei unterstützen, dass zielgerichteter geputzt werden kann. Somit kann im Idealfall erreicht werden, dass die Berufsbildung Baden weniger Reinigungspersonal anstellen muss.</w:t>
      </w:r>
    </w:p>
    <w:p w14:paraId="70A7F3F8" w14:textId="77777777" w:rsidR="00E248F1" w:rsidRDefault="00E248F1" w:rsidP="00E248F1">
      <w:pPr>
        <w:pStyle w:val="berschrift2"/>
        <w:numPr>
          <w:ilvl w:val="1"/>
          <w:numId w:val="16"/>
        </w:numPr>
      </w:pPr>
      <w:bookmarkStart w:id="50" w:name="_Toc37235581"/>
      <w:r>
        <w:t>Anforderungen</w:t>
      </w:r>
      <w:bookmarkEnd w:id="50"/>
    </w:p>
    <w:p w14:paraId="76475EF0" w14:textId="77777777" w:rsidR="00E248F1" w:rsidRDefault="00E248F1" w:rsidP="00E248F1">
      <w:pPr>
        <w:pStyle w:val="Listenabsatz"/>
        <w:numPr>
          <w:ilvl w:val="0"/>
          <w:numId w:val="46"/>
        </w:numPr>
      </w:pPr>
      <w:r>
        <w:t>Responsive Design</w:t>
      </w:r>
    </w:p>
    <w:p w14:paraId="2B12021E" w14:textId="77777777" w:rsidR="00E248F1" w:rsidRDefault="00E248F1" w:rsidP="00E248F1">
      <w:pPr>
        <w:pStyle w:val="Listenabsatz"/>
        <w:numPr>
          <w:ilvl w:val="0"/>
          <w:numId w:val="46"/>
        </w:numPr>
      </w:pPr>
      <w:r w:rsidRPr="00812D87">
        <w:t>Browserkompatibilität</w:t>
      </w:r>
    </w:p>
    <w:p w14:paraId="6CE80626" w14:textId="77777777" w:rsidR="00E248F1" w:rsidRDefault="00E248F1" w:rsidP="00E248F1">
      <w:pPr>
        <w:pStyle w:val="Listenabsatz"/>
        <w:numPr>
          <w:ilvl w:val="0"/>
          <w:numId w:val="46"/>
        </w:numPr>
      </w:pPr>
      <w:r w:rsidRPr="00812D87">
        <w:t>Einhaltung Corporate Design</w:t>
      </w:r>
    </w:p>
    <w:p w14:paraId="1C40C410" w14:textId="77777777" w:rsidR="00E248F1" w:rsidRDefault="00E248F1" w:rsidP="00E248F1">
      <w:pPr>
        <w:pStyle w:val="Listenabsatz"/>
        <w:numPr>
          <w:ilvl w:val="0"/>
          <w:numId w:val="46"/>
        </w:numPr>
      </w:pPr>
      <w:r>
        <w:t>Quellcode Dokumentation</w:t>
      </w:r>
    </w:p>
    <w:p w14:paraId="7BAE4EC9" w14:textId="77777777" w:rsidR="00E248F1" w:rsidRDefault="00E248F1" w:rsidP="00E248F1">
      <w:pPr>
        <w:pStyle w:val="Listenabsatz"/>
        <w:numPr>
          <w:ilvl w:val="0"/>
          <w:numId w:val="46"/>
        </w:numPr>
      </w:pPr>
      <w:r w:rsidRPr="00812D87">
        <w:t>Validierung</w:t>
      </w:r>
      <w:r>
        <w:t xml:space="preserve"> der</w:t>
      </w:r>
      <w:r w:rsidRPr="00812D87">
        <w:t xml:space="preserve"> Eingaben</w:t>
      </w:r>
      <w:r>
        <w:t xml:space="preserve"> von Benutzern</w:t>
      </w:r>
    </w:p>
    <w:p w14:paraId="69115EF7" w14:textId="77777777" w:rsidR="00E248F1" w:rsidRDefault="00E248F1" w:rsidP="00E248F1">
      <w:pPr>
        <w:pStyle w:val="Listenabsatz"/>
        <w:numPr>
          <w:ilvl w:val="0"/>
          <w:numId w:val="46"/>
        </w:numPr>
      </w:pPr>
      <w:r w:rsidRPr="00812D87">
        <w:t>Anzeige der Luftqualitäts-Messwerte</w:t>
      </w:r>
    </w:p>
    <w:p w14:paraId="5A7523F0" w14:textId="77777777" w:rsidR="00E248F1" w:rsidRPr="00812D87" w:rsidRDefault="00E248F1" w:rsidP="00E248F1">
      <w:pPr>
        <w:pStyle w:val="Listenabsatz"/>
        <w:numPr>
          <w:ilvl w:val="0"/>
          <w:numId w:val="46"/>
        </w:numPr>
      </w:pPr>
      <w:r w:rsidRPr="00812D87">
        <w:t>Grafische Darstellung der Messwerte</w:t>
      </w:r>
    </w:p>
    <w:p w14:paraId="5AF091D7" w14:textId="77777777" w:rsidR="00E248F1" w:rsidRDefault="00E248F1" w:rsidP="00E248F1">
      <w:pPr>
        <w:pStyle w:val="berschrift2"/>
        <w:numPr>
          <w:ilvl w:val="1"/>
          <w:numId w:val="16"/>
        </w:numPr>
      </w:pPr>
      <w:bookmarkStart w:id="51" w:name="_Toc37235582"/>
      <w:r>
        <w:t>Ressourcen</w:t>
      </w:r>
      <w:bookmarkEnd w:id="51"/>
    </w:p>
    <w:p w14:paraId="5A17D546" w14:textId="77777777" w:rsidR="00E248F1" w:rsidRPr="000E4200" w:rsidRDefault="00E248F1" w:rsidP="00E248F1">
      <w:r>
        <w:t>Die Entwicklung entsteht auf einem normalen Windows-10 PC und für die endgültige Applikation steht ein interner Windows Server zur Verfügung.</w:t>
      </w:r>
    </w:p>
    <w:p w14:paraId="5F5DB50C" w14:textId="77777777" w:rsidR="00E248F1" w:rsidRPr="000E4200" w:rsidRDefault="00E248F1" w:rsidP="00E248F1">
      <w:r>
        <w:t>Zusätzlich sind für die Messung von Daten drei verschiedene Arten von Sensoren in Betrieb.</w:t>
      </w:r>
    </w:p>
    <w:p w14:paraId="28F7664D" w14:textId="77777777" w:rsidR="00E248F1" w:rsidRPr="00812D87" w:rsidRDefault="00E248F1" w:rsidP="00E248F1">
      <w:pPr>
        <w:pStyle w:val="DokNummer"/>
      </w:pPr>
    </w:p>
    <w:p w14:paraId="361C62C1" w14:textId="77777777" w:rsidR="00E248F1" w:rsidRPr="006D4F38" w:rsidRDefault="00E248F1" w:rsidP="00E248F1">
      <w:pPr>
        <w:pStyle w:val="berschrift2"/>
        <w:numPr>
          <w:ilvl w:val="1"/>
          <w:numId w:val="16"/>
        </w:numPr>
      </w:pPr>
      <w:bookmarkStart w:id="52" w:name="_Toc37235583"/>
      <w:r w:rsidRPr="006D4F38">
        <w:t>Deadline</w:t>
      </w:r>
      <w:bookmarkEnd w:id="52"/>
    </w:p>
    <w:p w14:paraId="7A05443A" w14:textId="77777777" w:rsidR="00E248F1" w:rsidRPr="006D4F38" w:rsidRDefault="00E248F1" w:rsidP="00E248F1">
      <w:r>
        <w:t>Die</w:t>
      </w:r>
      <w:r w:rsidRPr="006D4F38">
        <w:t xml:space="preserve"> Applikation soll bis und mit dem 08.04.2020 </w:t>
      </w:r>
      <w:r>
        <w:t>fertig</w:t>
      </w:r>
      <w:r w:rsidRPr="006D4F38">
        <w:t xml:space="preserve"> sein.</w:t>
      </w:r>
    </w:p>
    <w:p w14:paraId="3717552A" w14:textId="77777777" w:rsidR="00E248F1" w:rsidRPr="006D4F38" w:rsidRDefault="00E248F1" w:rsidP="00E248F1">
      <w:pPr>
        <w:pStyle w:val="berschrift2"/>
        <w:numPr>
          <w:ilvl w:val="1"/>
          <w:numId w:val="16"/>
        </w:numPr>
      </w:pPr>
      <w:bookmarkStart w:id="53" w:name="_Toc37235584"/>
      <w:r w:rsidRPr="006D4F38">
        <w:t>Herausforderungen</w:t>
      </w:r>
      <w:bookmarkEnd w:id="53"/>
    </w:p>
    <w:p w14:paraId="152AFBE9" w14:textId="77777777" w:rsidR="00E248F1" w:rsidRPr="006D4F38" w:rsidRDefault="00E248F1" w:rsidP="00E248F1">
      <w:pPr>
        <w:pStyle w:val="berschrift3"/>
        <w:numPr>
          <w:ilvl w:val="2"/>
          <w:numId w:val="16"/>
        </w:numPr>
      </w:pPr>
      <w:bookmarkStart w:id="54" w:name="_Toc37235585"/>
      <w:r w:rsidRPr="006D4F38">
        <w:t>JavaScript Diagramme</w:t>
      </w:r>
      <w:bookmarkEnd w:id="54"/>
    </w:p>
    <w:p w14:paraId="2D0ED058" w14:textId="77777777" w:rsidR="00E248F1" w:rsidRPr="006D4F38" w:rsidRDefault="00E248F1" w:rsidP="00E248F1">
      <w:r w:rsidRPr="006D4F38">
        <w:t>Die Sensordate</w:t>
      </w:r>
      <w:r>
        <w:t>n</w:t>
      </w:r>
      <w:r w:rsidRPr="006D4F38">
        <w:t xml:space="preserve"> müssen</w:t>
      </w:r>
      <w:r>
        <w:t xml:space="preserve"> in einem Diagramm mit den Wert- und Datum Achsen</w:t>
      </w:r>
      <w:r w:rsidRPr="006D4F38">
        <w:t xml:space="preserve"> dargestellt werden</w:t>
      </w:r>
      <w:r>
        <w:t xml:space="preserve"> können</w:t>
      </w:r>
      <w:r w:rsidRPr="006D4F38">
        <w:t>. Ich stelle mir dies anhand einer JavaScript Bibliothek vor. Ich kenne noch keine und muss mir eine Liste mit Google</w:t>
      </w:r>
      <w:r>
        <w:t xml:space="preserve"> erforschen</w:t>
      </w:r>
      <w:r w:rsidRPr="006D4F38">
        <w:t>.</w:t>
      </w:r>
    </w:p>
    <w:p w14:paraId="2C5B8A60" w14:textId="77777777" w:rsidR="00E248F1" w:rsidRPr="006D4F38" w:rsidRDefault="00E248F1" w:rsidP="00E248F1">
      <w:r w:rsidRPr="006D4F38">
        <w:t>Zwei Bibliotheken</w:t>
      </w:r>
      <w:r>
        <w:t>,</w:t>
      </w:r>
      <w:r w:rsidRPr="006D4F38">
        <w:t xml:space="preserve"> welche</w:t>
      </w:r>
      <w:r>
        <w:t xml:space="preserve"> im Netz immer wieder vorkommen sind Chart.js und Chartist.js</w:t>
      </w:r>
      <w:r w:rsidRPr="006D4F38">
        <w:t>. Beide Bibliotheken sind gratis und open source.</w:t>
      </w:r>
    </w:p>
    <w:p w14:paraId="4ED84683" w14:textId="77777777" w:rsidR="00E248F1" w:rsidRPr="006D4F38" w:rsidRDefault="008F0FDF" w:rsidP="00E248F1">
      <w:pPr>
        <w:pStyle w:val="Listenabsatz"/>
        <w:numPr>
          <w:ilvl w:val="0"/>
          <w:numId w:val="39"/>
        </w:numPr>
      </w:pPr>
      <w:hyperlink r:id="rId21" w:history="1">
        <w:r w:rsidR="00E248F1" w:rsidRPr="006D4F38">
          <w:rPr>
            <w:rStyle w:val="Hyperlink"/>
          </w:rPr>
          <w:t>Chart.js</w:t>
        </w:r>
      </w:hyperlink>
    </w:p>
    <w:p w14:paraId="5A15EDEC" w14:textId="4F94DC5A" w:rsidR="00E248F1" w:rsidRPr="006D4F38" w:rsidRDefault="00E248F1" w:rsidP="00E248F1">
      <w:r w:rsidRPr="006D4F38">
        <w:lastRenderedPageBreak/>
        <w:t xml:space="preserve">Als ich ein einfaches Beispiel für Chart.js erstellte, fiel mir den Anfang sehr schwer, </w:t>
      </w:r>
      <w:r w:rsidR="00E17AC6">
        <w:t>da es schwierig zu sein scheint</w:t>
      </w:r>
      <w:r w:rsidRPr="006D4F38">
        <w:t>, die Diagramm Grösse zu verändern. Die Lösung hierzu war es, das Diagramm in einem</w:t>
      </w:r>
      <w:r>
        <w:t xml:space="preserve"> HTML</w:t>
      </w:r>
      <w:r w:rsidRPr="006D4F38">
        <w:t xml:space="preserve"> </w:t>
      </w:r>
      <w:r>
        <w:t>D</w:t>
      </w:r>
      <w:r w:rsidRPr="006D4F38">
        <w:t xml:space="preserve">iv zu verpacken und die Grösse des </w:t>
      </w:r>
      <w:r>
        <w:t>D</w:t>
      </w:r>
      <w:r w:rsidRPr="006D4F38">
        <w:t xml:space="preserve">iv zu setzen. Somit lässt sich mit folgendem Code ein Diagramm für einen Sensor erstellen. Der Code wurde von der </w:t>
      </w:r>
      <w:hyperlink r:id="rId22" w:history="1">
        <w:r w:rsidRPr="006D4F38">
          <w:rPr>
            <w:rStyle w:val="Hyperlink"/>
          </w:rPr>
          <w:t>offiziellen Dokumentation</w:t>
        </w:r>
      </w:hyperlink>
      <w:r w:rsidRPr="006D4F38">
        <w:t xml:space="preserve"> entnommen.</w:t>
      </w:r>
    </w:p>
    <w:p w14:paraId="16556AE0" w14:textId="77777777" w:rsidR="00E248F1" w:rsidRPr="006D4F38" w:rsidRDefault="00E248F1" w:rsidP="00E248F1">
      <w:pPr>
        <w:keepNext/>
      </w:pPr>
      <w:r w:rsidRPr="006D4F38">
        <w:rPr>
          <w:noProof/>
          <w:lang w:eastAsia="de-CH" w:bidi="ar-SA"/>
        </w:rPr>
        <w:drawing>
          <wp:inline distT="0" distB="0" distL="0" distR="0" wp14:anchorId="579906CB" wp14:editId="24A69169">
            <wp:extent cx="2178407" cy="225425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22254" cy="2299624"/>
                    </a:xfrm>
                    <a:prstGeom prst="rect">
                      <a:avLst/>
                    </a:prstGeom>
                  </pic:spPr>
                </pic:pic>
              </a:graphicData>
            </a:graphic>
          </wp:inline>
        </w:drawing>
      </w:r>
      <w:r w:rsidRPr="006D4F38">
        <w:rPr>
          <w:noProof/>
          <w:lang w:eastAsia="de-CH" w:bidi="ar-SA"/>
        </w:rPr>
        <w:drawing>
          <wp:inline distT="0" distB="0" distL="0" distR="0" wp14:anchorId="25251FB2" wp14:editId="1C3DAC22">
            <wp:extent cx="2622495" cy="2266950"/>
            <wp:effectExtent l="0" t="0" r="698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40134" cy="2282198"/>
                    </a:xfrm>
                    <a:prstGeom prst="rect">
                      <a:avLst/>
                    </a:prstGeom>
                  </pic:spPr>
                </pic:pic>
              </a:graphicData>
            </a:graphic>
          </wp:inline>
        </w:drawing>
      </w:r>
    </w:p>
    <w:p w14:paraId="65F1DBAE" w14:textId="00D7DFC2" w:rsidR="00E248F1" w:rsidRPr="006D4F38" w:rsidRDefault="00E248F1" w:rsidP="00E248F1">
      <w:pPr>
        <w:pStyle w:val="Beschriftung"/>
      </w:pPr>
      <w:bookmarkStart w:id="55" w:name="_Toc37235440"/>
      <w:r w:rsidRPr="006D4F38">
        <w:t xml:space="preserve">Abbildung </w:t>
      </w:r>
      <w:r w:rsidRPr="006D4F38">
        <w:fldChar w:fldCharType="begin"/>
      </w:r>
      <w:r w:rsidRPr="006D4F38">
        <w:instrText xml:space="preserve"> SEQ Abbildung \* ARABIC </w:instrText>
      </w:r>
      <w:r w:rsidRPr="006D4F38">
        <w:fldChar w:fldCharType="separate"/>
      </w:r>
      <w:r w:rsidR="00F17CC5">
        <w:rPr>
          <w:noProof/>
        </w:rPr>
        <w:t>1</w:t>
      </w:r>
      <w:r w:rsidRPr="006D4F38">
        <w:fldChar w:fldCharType="end"/>
      </w:r>
      <w:r w:rsidRPr="006D4F38">
        <w:t xml:space="preserve"> Chart.js Resultat</w:t>
      </w:r>
      <w:r w:rsidR="004D6A63">
        <w:t xml:space="preserve"> des Beispielcodes</w:t>
      </w:r>
      <w:bookmarkEnd w:id="55"/>
    </w:p>
    <w:p w14:paraId="0A8586EB" w14:textId="44E6D8E0" w:rsidR="00E248F1" w:rsidRPr="006D4F38" w:rsidRDefault="00E248F1" w:rsidP="00E248F1">
      <w:pPr>
        <w:pStyle w:val="Beschriftung"/>
      </w:pPr>
      <w:bookmarkStart w:id="56" w:name="_Toc37235441"/>
      <w:r w:rsidRPr="006D4F38">
        <w:t xml:space="preserve">Abbildung </w:t>
      </w:r>
      <w:r w:rsidRPr="006D4F38">
        <w:fldChar w:fldCharType="begin"/>
      </w:r>
      <w:r w:rsidRPr="006D4F38">
        <w:instrText xml:space="preserve"> SEQ Abbildung \* ARABIC </w:instrText>
      </w:r>
      <w:r w:rsidRPr="006D4F38">
        <w:fldChar w:fldCharType="separate"/>
      </w:r>
      <w:r w:rsidR="00F17CC5">
        <w:rPr>
          <w:noProof/>
        </w:rPr>
        <w:t>2</w:t>
      </w:r>
      <w:r w:rsidRPr="006D4F38">
        <w:fldChar w:fldCharType="end"/>
      </w:r>
      <w:r w:rsidRPr="006D4F38">
        <w:t xml:space="preserve"> Chart.js Code</w:t>
      </w:r>
      <w:r w:rsidR="004D6A63">
        <w:t xml:space="preserve"> für die Darstellung eines Liniendiagramms</w:t>
      </w:r>
      <w:bookmarkEnd w:id="56"/>
    </w:p>
    <w:p w14:paraId="3F959DA5" w14:textId="77777777" w:rsidR="00E248F1" w:rsidRPr="006D4F38" w:rsidRDefault="00E248F1" w:rsidP="00E248F1">
      <w:r w:rsidRPr="006D4F38">
        <w:rPr>
          <w:noProof/>
          <w:lang w:eastAsia="de-CH" w:bidi="ar-SA"/>
        </w:rPr>
        <w:t xml:space="preserve"> </w:t>
      </w:r>
    </w:p>
    <w:p w14:paraId="69CD863A" w14:textId="77777777" w:rsidR="00E248F1" w:rsidRPr="006D4F38" w:rsidRDefault="00E248F1" w:rsidP="00E248F1"/>
    <w:p w14:paraId="0CA33D42" w14:textId="77777777" w:rsidR="00E248F1" w:rsidRPr="006D4F38" w:rsidRDefault="008F0FDF" w:rsidP="00E248F1">
      <w:pPr>
        <w:pStyle w:val="Listenabsatz"/>
        <w:numPr>
          <w:ilvl w:val="0"/>
          <w:numId w:val="39"/>
        </w:numPr>
      </w:pPr>
      <w:hyperlink r:id="rId25" w:history="1">
        <w:r w:rsidR="00E248F1" w:rsidRPr="006D4F38">
          <w:rPr>
            <w:rStyle w:val="Hyperlink"/>
          </w:rPr>
          <w:t>Chartist.js</w:t>
        </w:r>
      </w:hyperlink>
    </w:p>
    <w:p w14:paraId="6D71CCD0" w14:textId="77777777" w:rsidR="00E248F1" w:rsidRPr="006D4F38" w:rsidRDefault="00E248F1" w:rsidP="00E248F1">
      <w:r w:rsidRPr="006D4F38">
        <w:t>Chartist konnte ich ohne weitere Probleme sehr schnell ein Beispiel mit den gleichen Daten wie oben implementieren. Es scheint minimiert auf d</w:t>
      </w:r>
      <w:r>
        <w:t>ie meist benutzen Diagramme zu sein.</w:t>
      </w:r>
    </w:p>
    <w:p w14:paraId="41CB3E79" w14:textId="77777777" w:rsidR="00E248F1" w:rsidRPr="006D4F38" w:rsidRDefault="00E248F1" w:rsidP="00E248F1">
      <w:pPr>
        <w:keepNext/>
      </w:pPr>
      <w:r w:rsidRPr="006D4F38">
        <w:rPr>
          <w:noProof/>
          <w:lang w:eastAsia="de-CH" w:bidi="ar-SA"/>
        </w:rPr>
        <w:drawing>
          <wp:inline distT="0" distB="0" distL="0" distR="0" wp14:anchorId="05015E3C" wp14:editId="2088DB05">
            <wp:extent cx="1772595" cy="1775984"/>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94977" cy="1798409"/>
                    </a:xfrm>
                    <a:prstGeom prst="rect">
                      <a:avLst/>
                    </a:prstGeom>
                  </pic:spPr>
                </pic:pic>
              </a:graphicData>
            </a:graphic>
          </wp:inline>
        </w:drawing>
      </w:r>
      <w:r w:rsidRPr="006D4F38">
        <w:rPr>
          <w:noProof/>
          <w:lang w:eastAsia="de-CH" w:bidi="ar-SA"/>
        </w:rPr>
        <w:drawing>
          <wp:inline distT="0" distB="0" distL="0" distR="0" wp14:anchorId="3D4723A3" wp14:editId="6D2EEF5E">
            <wp:extent cx="2641857" cy="1591294"/>
            <wp:effectExtent l="0" t="0" r="635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84672" cy="1617083"/>
                    </a:xfrm>
                    <a:prstGeom prst="rect">
                      <a:avLst/>
                    </a:prstGeom>
                  </pic:spPr>
                </pic:pic>
              </a:graphicData>
            </a:graphic>
          </wp:inline>
        </w:drawing>
      </w:r>
    </w:p>
    <w:p w14:paraId="2D288BFD" w14:textId="668F5778" w:rsidR="00E248F1" w:rsidRPr="006D4F38" w:rsidRDefault="00E248F1" w:rsidP="00E248F1">
      <w:pPr>
        <w:pStyle w:val="Beschriftung"/>
      </w:pPr>
      <w:bookmarkStart w:id="57" w:name="_Toc37235442"/>
      <w:r w:rsidRPr="006D4F38">
        <w:t xml:space="preserve">Abbildung </w:t>
      </w:r>
      <w:r w:rsidRPr="006D4F38">
        <w:fldChar w:fldCharType="begin"/>
      </w:r>
      <w:r w:rsidRPr="006D4F38">
        <w:instrText xml:space="preserve"> SEQ Abbildung \* ARABIC </w:instrText>
      </w:r>
      <w:r w:rsidRPr="006D4F38">
        <w:fldChar w:fldCharType="separate"/>
      </w:r>
      <w:r w:rsidR="00F17CC5">
        <w:rPr>
          <w:noProof/>
        </w:rPr>
        <w:t>3</w:t>
      </w:r>
      <w:r w:rsidRPr="006D4F38">
        <w:fldChar w:fldCharType="end"/>
      </w:r>
      <w:r w:rsidRPr="006D4F38">
        <w:t xml:space="preserve"> Chartist.js </w:t>
      </w:r>
      <w:r w:rsidR="004D6A63">
        <w:t>Resultat des Beispielcodse</w:t>
      </w:r>
      <w:bookmarkEnd w:id="57"/>
    </w:p>
    <w:p w14:paraId="078F2F32" w14:textId="1A6988AF" w:rsidR="00E248F1" w:rsidRPr="006D4F38" w:rsidRDefault="00E248F1" w:rsidP="00E248F1">
      <w:pPr>
        <w:pStyle w:val="Beschriftung"/>
      </w:pPr>
      <w:bookmarkStart w:id="58" w:name="_Toc37235443"/>
      <w:r w:rsidRPr="006D4F38">
        <w:t xml:space="preserve">Abbildung </w:t>
      </w:r>
      <w:r w:rsidRPr="006D4F38">
        <w:fldChar w:fldCharType="begin"/>
      </w:r>
      <w:r w:rsidRPr="006D4F38">
        <w:instrText xml:space="preserve"> SEQ Abbildung \* ARABIC </w:instrText>
      </w:r>
      <w:r w:rsidRPr="006D4F38">
        <w:fldChar w:fldCharType="separate"/>
      </w:r>
      <w:r w:rsidR="00F17CC5">
        <w:rPr>
          <w:noProof/>
        </w:rPr>
        <w:t>4</w:t>
      </w:r>
      <w:r w:rsidRPr="006D4F38">
        <w:fldChar w:fldCharType="end"/>
      </w:r>
      <w:r w:rsidRPr="006D4F38">
        <w:t xml:space="preserve"> Chartis.js Code</w:t>
      </w:r>
      <w:r w:rsidR="004D6A63">
        <w:t xml:space="preserve"> für die Darstellung eines Liniendiagramms</w:t>
      </w:r>
      <w:bookmarkEnd w:id="58"/>
    </w:p>
    <w:p w14:paraId="1B12532E" w14:textId="77777777" w:rsidR="00E248F1" w:rsidRPr="006D4F38" w:rsidRDefault="00E248F1" w:rsidP="00E248F1">
      <w:pPr>
        <w:pStyle w:val="berschrift3"/>
        <w:numPr>
          <w:ilvl w:val="2"/>
          <w:numId w:val="16"/>
        </w:numPr>
      </w:pPr>
      <w:bookmarkStart w:id="59" w:name="_Toc37235586"/>
      <w:r w:rsidRPr="006D4F38">
        <w:lastRenderedPageBreak/>
        <w:t>Sensor Wert Beobachter</w:t>
      </w:r>
      <w:bookmarkEnd w:id="59"/>
    </w:p>
    <w:p w14:paraId="290DC02A" w14:textId="77777777" w:rsidR="00E248F1" w:rsidRPr="006D4F38" w:rsidRDefault="00E248F1" w:rsidP="00E248F1">
      <w:r w:rsidRPr="006D4F38">
        <w:t>Ein Sensor kann mehrere Werte messen, auf eine Weise müssen Benutzer definieren können, auf welche Werte geachtet werden müssen und wann ein Richtwert oder Zählerstand überschritten wurde. Dies möchte ich möglichst erweiterbar lösen. Jedoch komme ich vermutlich nicht darum, dass bei jeder neuen Art von Sensor ein neuer Wert Dekodierung Algorithmus von einem Programmierer geschrieben werden muss. Die Werte eines Sensors werden meist in Hex übertragen und müssen dann Anhand der Datenblätter ausgelesen werden.</w:t>
      </w:r>
    </w:p>
    <w:p w14:paraId="0F91C46E" w14:textId="77777777" w:rsidR="00E248F1" w:rsidRPr="006D4F38" w:rsidRDefault="00E248F1" w:rsidP="00E248F1">
      <w:r>
        <w:t>Folgende Lösung kann ich mir vorstellen:</w:t>
      </w:r>
    </w:p>
    <w:p w14:paraId="66297A23" w14:textId="77777777" w:rsidR="00E248F1" w:rsidRPr="006D4F38" w:rsidRDefault="00E248F1" w:rsidP="00E248F1">
      <w:r w:rsidRPr="006D4F38">
        <w:t>Ein Sensor Wert wird erhalten und anhand des passenden Sensor Dekodierers in die verschiedenen Werte umgewandelt. Danach wird bei jedem der einzelnen Werte geprüft, ob dieser seinen Richtwert oder Zählerstand überschritten hat. Wenn ja, wird eine spezifische Meldung für jenen Wert ausgelöst.</w:t>
      </w:r>
    </w:p>
    <w:p w14:paraId="603F8A2C" w14:textId="77777777" w:rsidR="00E248F1" w:rsidRPr="006D4F38" w:rsidRDefault="00E248F1" w:rsidP="00E248F1">
      <w:pPr>
        <w:keepNext/>
      </w:pPr>
      <w:r w:rsidRPr="006D4F38">
        <w:rPr>
          <w:noProof/>
          <w:lang w:eastAsia="de-CH" w:bidi="ar-SA"/>
        </w:rPr>
        <w:drawing>
          <wp:inline distT="0" distB="0" distL="0" distR="0" wp14:anchorId="3CA1CA1B" wp14:editId="25D34973">
            <wp:extent cx="5759819" cy="3902075"/>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ertBeobachterAblauf.png"/>
                    <pic:cNvPicPr/>
                  </pic:nvPicPr>
                  <pic:blipFill>
                    <a:blip r:embed="rId28">
                      <a:extLst>
                        <a:ext uri="{28A0092B-C50C-407E-A947-70E740481C1C}">
                          <a14:useLocalDpi xmlns:a14="http://schemas.microsoft.com/office/drawing/2010/main" val="0"/>
                        </a:ext>
                      </a:extLst>
                    </a:blip>
                    <a:stretch>
                      <a:fillRect/>
                    </a:stretch>
                  </pic:blipFill>
                  <pic:spPr>
                    <a:xfrm>
                      <a:off x="0" y="0"/>
                      <a:ext cx="5759819" cy="3902075"/>
                    </a:xfrm>
                    <a:prstGeom prst="rect">
                      <a:avLst/>
                    </a:prstGeom>
                  </pic:spPr>
                </pic:pic>
              </a:graphicData>
            </a:graphic>
          </wp:inline>
        </w:drawing>
      </w:r>
    </w:p>
    <w:p w14:paraId="00A4A4B0" w14:textId="08979024" w:rsidR="00E248F1" w:rsidRPr="006D4F38" w:rsidRDefault="00E248F1" w:rsidP="00E248F1">
      <w:pPr>
        <w:pStyle w:val="Beschriftung"/>
      </w:pPr>
      <w:bookmarkStart w:id="60" w:name="_Toc37235444"/>
      <w:r w:rsidRPr="006D4F38">
        <w:t xml:space="preserve">Abbildung </w:t>
      </w:r>
      <w:r w:rsidRPr="006D4F38">
        <w:fldChar w:fldCharType="begin"/>
      </w:r>
      <w:r w:rsidRPr="006D4F38">
        <w:instrText xml:space="preserve"> SEQ Abbildung \* ARABIC </w:instrText>
      </w:r>
      <w:r w:rsidRPr="006D4F38">
        <w:fldChar w:fldCharType="separate"/>
      </w:r>
      <w:r w:rsidR="00F17CC5">
        <w:rPr>
          <w:noProof/>
        </w:rPr>
        <w:t>5</w:t>
      </w:r>
      <w:r w:rsidRPr="006D4F38">
        <w:fldChar w:fldCharType="end"/>
      </w:r>
      <w:r w:rsidRPr="006D4F38">
        <w:t xml:space="preserve"> </w:t>
      </w:r>
      <w:r w:rsidR="004D6A63">
        <w:t>Prototyp Algorithmus für die Dekodierung und Meldungserstellung eines Sensorwertes.</w:t>
      </w:r>
      <w:bookmarkEnd w:id="60"/>
    </w:p>
    <w:p w14:paraId="474E9A3A" w14:textId="77777777" w:rsidR="00E248F1" w:rsidRPr="006D4F38" w:rsidRDefault="00E248F1" w:rsidP="00E248F1">
      <w:pPr>
        <w:pStyle w:val="berschrift3"/>
        <w:numPr>
          <w:ilvl w:val="2"/>
          <w:numId w:val="16"/>
        </w:numPr>
      </w:pPr>
      <w:bookmarkStart w:id="61" w:name="_Toc37235587"/>
      <w:r w:rsidRPr="006D4F38">
        <w:t>Responsive Design</w:t>
      </w:r>
      <w:bookmarkEnd w:id="61"/>
    </w:p>
    <w:p w14:paraId="2D7F75F2" w14:textId="62F2AF2A" w:rsidR="00E248F1" w:rsidRPr="006D4F38" w:rsidRDefault="00E248F1" w:rsidP="00E248F1">
      <w:pPr>
        <w:keepNext/>
      </w:pPr>
      <w:r w:rsidRPr="006D4F38">
        <w:t xml:space="preserve">Auch mit Bootstrap ist ein Responsive Design schwierig </w:t>
      </w:r>
      <w:r>
        <w:t>k</w:t>
      </w:r>
      <w:r w:rsidRPr="006D4F38">
        <w:t xml:space="preserve">orrekt umzusetzen. Zudem werde ich die SCSS Dateien von Bootstrap so ändern müssen, dass sie dem Corporate Design der BBB </w:t>
      </w:r>
      <w:r>
        <w:t>angeglichen sind</w:t>
      </w:r>
      <w:r w:rsidRPr="006D4F38">
        <w:t>. Das Reinigungspersonal wird sich mit Tablets im Gebäude herumgeben, daher ist es für mich aus sehr wichtig, dass das Frontend für Touch-Steuerung optimiert ist. Dies</w:t>
      </w:r>
      <w:r>
        <w:t xml:space="preserve">er Sachverhalt ist mir vorgängig nicht bekannt </w:t>
      </w:r>
      <w:r w:rsidRPr="006D4F38">
        <w:t>und werde vermutlich meine Browser Ansicht auf die Grösse eines Tablets ändern</w:t>
      </w:r>
      <w:r>
        <w:t>,</w:t>
      </w:r>
      <w:r w:rsidRPr="006D4F38">
        <w:t xml:space="preserve"> damit ich ständig das Resultat sehe, welches schlussendlich </w:t>
      </w:r>
      <w:r>
        <w:t>von den Auftragsgebern benützt wird</w:t>
      </w:r>
      <w:r w:rsidRPr="006D4F38">
        <w:t xml:space="preserve">. In Chromium basierenden </w:t>
      </w:r>
      <w:r w:rsidRPr="006D4F38">
        <w:lastRenderedPageBreak/>
        <w:t xml:space="preserve">Browsers kann dies mit der F12 Taste </w:t>
      </w:r>
      <w:r w:rsidR="008F0FDF">
        <w:t>erreicht werden</w:t>
      </w:r>
      <w:r w:rsidRPr="006D4F38">
        <w:t>.</w:t>
      </w:r>
      <w:r w:rsidRPr="006D4F38">
        <w:rPr>
          <w:noProof/>
          <w:lang w:eastAsia="de-CH" w:bidi="ar-SA"/>
        </w:rPr>
        <w:t xml:space="preserve"> </w:t>
      </w:r>
      <w:r w:rsidRPr="006D4F38">
        <w:rPr>
          <w:noProof/>
          <w:lang w:eastAsia="de-CH" w:bidi="ar-SA"/>
        </w:rPr>
        <w:drawing>
          <wp:inline distT="0" distB="0" distL="0" distR="0" wp14:anchorId="35B579E0" wp14:editId="0E114997">
            <wp:extent cx="5760085" cy="34798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347980"/>
                    </a:xfrm>
                    <a:prstGeom prst="rect">
                      <a:avLst/>
                    </a:prstGeom>
                  </pic:spPr>
                </pic:pic>
              </a:graphicData>
            </a:graphic>
          </wp:inline>
        </w:drawing>
      </w:r>
    </w:p>
    <w:p w14:paraId="0DDC7FD0" w14:textId="268EB318" w:rsidR="00E248F1" w:rsidRPr="006D4F38" w:rsidRDefault="00E248F1" w:rsidP="00E248F1">
      <w:pPr>
        <w:pStyle w:val="Beschriftung"/>
      </w:pPr>
      <w:bookmarkStart w:id="62" w:name="_Toc37235445"/>
      <w:r w:rsidRPr="006D4F38">
        <w:t xml:space="preserve">Abbildung </w:t>
      </w:r>
      <w:r w:rsidRPr="006D4F38">
        <w:fldChar w:fldCharType="begin"/>
      </w:r>
      <w:r w:rsidRPr="006D4F38">
        <w:instrText xml:space="preserve"> SEQ Abbildung \* ARABIC </w:instrText>
      </w:r>
      <w:r w:rsidRPr="006D4F38">
        <w:fldChar w:fldCharType="separate"/>
      </w:r>
      <w:r w:rsidR="00F17CC5">
        <w:rPr>
          <w:noProof/>
        </w:rPr>
        <w:t>6</w:t>
      </w:r>
      <w:r w:rsidRPr="006D4F38">
        <w:fldChar w:fldCharType="end"/>
      </w:r>
      <w:r w:rsidRPr="006D4F38">
        <w:t xml:space="preserve"> Chromium Entwickler Modus</w:t>
      </w:r>
      <w:r w:rsidR="004D6A63">
        <w:t xml:space="preserve"> Tablet Ansicht aktivieren</w:t>
      </w:r>
      <w:bookmarkEnd w:id="62"/>
    </w:p>
    <w:p w14:paraId="5F1FF932" w14:textId="77777777" w:rsidR="00E248F1" w:rsidRPr="006D4F38" w:rsidRDefault="00E248F1" w:rsidP="00E248F1">
      <w:pPr>
        <w:keepNext/>
      </w:pPr>
      <w:r w:rsidRPr="006D4F38">
        <w:rPr>
          <w:noProof/>
          <w:lang w:eastAsia="de-CH" w:bidi="ar-SA"/>
        </w:rPr>
        <w:drawing>
          <wp:inline distT="0" distB="0" distL="0" distR="0" wp14:anchorId="4840D6B5" wp14:editId="7A79C813">
            <wp:extent cx="2781300" cy="466725"/>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81300" cy="466725"/>
                    </a:xfrm>
                    <a:prstGeom prst="rect">
                      <a:avLst/>
                    </a:prstGeom>
                  </pic:spPr>
                </pic:pic>
              </a:graphicData>
            </a:graphic>
          </wp:inline>
        </w:drawing>
      </w:r>
    </w:p>
    <w:p w14:paraId="68A7DA90" w14:textId="012A0A70" w:rsidR="00E248F1" w:rsidRPr="006D4F38" w:rsidRDefault="00E248F1" w:rsidP="00E248F1">
      <w:pPr>
        <w:pStyle w:val="Beschriftung"/>
      </w:pPr>
      <w:bookmarkStart w:id="63" w:name="_Toc37235446"/>
      <w:r w:rsidRPr="006D4F38">
        <w:t xml:space="preserve">Abbildung </w:t>
      </w:r>
      <w:r w:rsidRPr="006D4F38">
        <w:fldChar w:fldCharType="begin"/>
      </w:r>
      <w:r w:rsidRPr="006D4F38">
        <w:instrText xml:space="preserve"> SEQ Abbildung \* ARABIC </w:instrText>
      </w:r>
      <w:r w:rsidRPr="006D4F38">
        <w:fldChar w:fldCharType="separate"/>
      </w:r>
      <w:r w:rsidR="00F17CC5">
        <w:rPr>
          <w:noProof/>
        </w:rPr>
        <w:t>7</w:t>
      </w:r>
      <w:r w:rsidRPr="006D4F38">
        <w:fldChar w:fldCharType="end"/>
      </w:r>
      <w:r w:rsidRPr="006D4F38">
        <w:t xml:space="preserve"> Chromium Responsive Modus</w:t>
      </w:r>
      <w:r w:rsidR="004D6A63">
        <w:t xml:space="preserve"> Menu</w:t>
      </w:r>
      <w:bookmarkEnd w:id="63"/>
    </w:p>
    <w:p w14:paraId="0A78B9A1" w14:textId="77777777" w:rsidR="00E248F1" w:rsidRPr="006D4F38" w:rsidRDefault="00E248F1" w:rsidP="00E248F1">
      <w:r w:rsidRPr="006D4F38">
        <w:rPr>
          <w:noProof/>
          <w:lang w:eastAsia="de-CH" w:bidi="ar-SA"/>
        </w:rPr>
        <w:t xml:space="preserve"> </w:t>
      </w:r>
    </w:p>
    <w:p w14:paraId="54761DDE" w14:textId="77777777" w:rsidR="00E248F1" w:rsidRPr="006D4F38" w:rsidRDefault="00E248F1" w:rsidP="00E248F1">
      <w:pPr>
        <w:pStyle w:val="berschrift3"/>
        <w:numPr>
          <w:ilvl w:val="2"/>
          <w:numId w:val="16"/>
        </w:numPr>
      </w:pPr>
      <w:bookmarkStart w:id="64" w:name="_Toc37235588"/>
      <w:r w:rsidRPr="006D4F38">
        <w:t>Sphinx Dokumentation</w:t>
      </w:r>
      <w:bookmarkEnd w:id="64"/>
    </w:p>
    <w:p w14:paraId="5264B952" w14:textId="77777777" w:rsidR="00E248F1" w:rsidRPr="006D4F38" w:rsidRDefault="00E248F1" w:rsidP="00E248F1">
      <w:r w:rsidRPr="006D4F38">
        <w:t xml:space="preserve">Python lässt sich anhand von sogenannten Docstrings dokumentieren. </w:t>
      </w:r>
      <w:r>
        <w:t xml:space="preserve">Es ist möglich, die Docstrings mit </w:t>
      </w:r>
      <w:r w:rsidRPr="006D4F38">
        <w:t xml:space="preserve">Sphinx zu einer Webseite generieren </w:t>
      </w:r>
      <w:r>
        <w:t xml:space="preserve">zu </w:t>
      </w:r>
      <w:r w:rsidRPr="006D4F38">
        <w:t>lassen. Meine Herausforderung hier ist, dass ich diese gründlich nachführe und gleich nach der Erstellung einer Funktion diese auch wirklich schreibe.</w:t>
      </w:r>
    </w:p>
    <w:p w14:paraId="7D26594D" w14:textId="77777777" w:rsidR="00E248F1" w:rsidRPr="006D4F38" w:rsidRDefault="00E248F1" w:rsidP="00E248F1">
      <w:r>
        <w:t>Die Herausforderung ist</w:t>
      </w:r>
      <w:r w:rsidRPr="006D4F38">
        <w:t xml:space="preserve">, dass meine Docstrings dem Standard von Google folgen, und </w:t>
      </w:r>
      <w:r>
        <w:t>entsprechend</w:t>
      </w:r>
      <w:r w:rsidRPr="006D4F38">
        <w:t xml:space="preserve"> aussehen sollten.</w:t>
      </w:r>
      <w:r>
        <w:t xml:space="preserve"> Dies ist wichtig, damit der nächste Programmierer, welcher diese Projekt übernimmt, sich schnell in das Backend einarbeiten kann.</w:t>
      </w:r>
    </w:p>
    <w:p w14:paraId="433CC8FF" w14:textId="77777777" w:rsidR="00E248F1" w:rsidRPr="006D4F38" w:rsidRDefault="00E248F1" w:rsidP="00E248F1">
      <w:pPr>
        <w:keepNext/>
      </w:pPr>
      <w:r w:rsidRPr="006D4F38">
        <w:rPr>
          <w:noProof/>
          <w:lang w:eastAsia="de-CH" w:bidi="ar-SA"/>
        </w:rPr>
        <w:drawing>
          <wp:inline distT="0" distB="0" distL="0" distR="0" wp14:anchorId="2CFD7771" wp14:editId="12DBEB51">
            <wp:extent cx="4914900" cy="16573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14900" cy="1657350"/>
                    </a:xfrm>
                    <a:prstGeom prst="rect">
                      <a:avLst/>
                    </a:prstGeom>
                  </pic:spPr>
                </pic:pic>
              </a:graphicData>
            </a:graphic>
          </wp:inline>
        </w:drawing>
      </w:r>
    </w:p>
    <w:p w14:paraId="0DF7B961" w14:textId="7D43A0E1" w:rsidR="00E248F1" w:rsidRPr="006D4F38" w:rsidRDefault="00E248F1" w:rsidP="00E248F1">
      <w:pPr>
        <w:pStyle w:val="Beschriftung"/>
      </w:pPr>
      <w:bookmarkStart w:id="65" w:name="_Toc37235447"/>
      <w:r w:rsidRPr="006D4F38">
        <w:t xml:space="preserve">Abbildung </w:t>
      </w:r>
      <w:r w:rsidRPr="006D4F38">
        <w:fldChar w:fldCharType="begin"/>
      </w:r>
      <w:r w:rsidRPr="006D4F38">
        <w:instrText xml:space="preserve"> SEQ Abbildung \* ARABIC </w:instrText>
      </w:r>
      <w:r w:rsidRPr="006D4F38">
        <w:fldChar w:fldCharType="separate"/>
      </w:r>
      <w:r w:rsidR="00F17CC5">
        <w:rPr>
          <w:noProof/>
        </w:rPr>
        <w:t>8</w:t>
      </w:r>
      <w:r w:rsidRPr="006D4F38">
        <w:fldChar w:fldCharType="end"/>
      </w:r>
      <w:r w:rsidRPr="006D4F38">
        <w:t xml:space="preserve"> </w:t>
      </w:r>
      <w:r w:rsidR="004D6A63">
        <w:t xml:space="preserve">Beispiel eines </w:t>
      </w:r>
      <w:r w:rsidRPr="006D4F38">
        <w:t>Google Style Docstrings</w:t>
      </w:r>
      <w:bookmarkEnd w:id="65"/>
    </w:p>
    <w:p w14:paraId="738F7070" w14:textId="77777777" w:rsidR="00E248F1" w:rsidRPr="006D4F38" w:rsidRDefault="00E248F1" w:rsidP="00E248F1">
      <w:pPr>
        <w:pStyle w:val="berschrift3"/>
        <w:numPr>
          <w:ilvl w:val="2"/>
          <w:numId w:val="16"/>
        </w:numPr>
      </w:pPr>
      <w:bookmarkStart w:id="66" w:name="_Toc37235589"/>
      <w:r w:rsidRPr="006D4F38">
        <w:t>HTML Präprozessor</w:t>
      </w:r>
      <w:bookmarkEnd w:id="66"/>
    </w:p>
    <w:p w14:paraId="60D96D59" w14:textId="77777777" w:rsidR="00E248F1" w:rsidRPr="006D4F38" w:rsidRDefault="00E248F1" w:rsidP="00E248F1">
      <w:r w:rsidRPr="006D4F38">
        <w:t>Damit ich nicht mehrmals das gleiche HTML, wie der Header, schreiben werde, muss ich mir einen HTML Präprozessor beibringen, welcher fähig ist</w:t>
      </w:r>
      <w:r>
        <w:t>,</w:t>
      </w:r>
      <w:r w:rsidRPr="006D4F38">
        <w:t xml:space="preserve"> Templates in Seiten einzubinden und daraus eine statische Seite zu erstellen. Vor der IPA habe ich mir deswegen</w:t>
      </w:r>
      <w:r>
        <w:t xml:space="preserve"> </w:t>
      </w:r>
      <w:hyperlink r:id="rId32" w:history="1">
        <w:r w:rsidRPr="006D4F38">
          <w:rPr>
            <w:rStyle w:val="Hyperlink"/>
          </w:rPr>
          <w:t>Jekyll</w:t>
        </w:r>
      </w:hyperlink>
      <w:r>
        <w:t xml:space="preserve"> evaluiert</w:t>
      </w:r>
      <w:r w:rsidRPr="006D4F38">
        <w:t xml:space="preserve">. Dieses Tool bietet </w:t>
      </w:r>
      <w:r>
        <w:t>die Features welche wichtig</w:t>
      </w:r>
      <w:r w:rsidRPr="006D4F38">
        <w:t xml:space="preserve"> </w:t>
      </w:r>
      <w:r>
        <w:t xml:space="preserve">sind </w:t>
      </w:r>
      <w:r w:rsidRPr="006D4F38">
        <w:t xml:space="preserve">beim Aufbau </w:t>
      </w:r>
      <w:r>
        <w:t xml:space="preserve">einer </w:t>
      </w:r>
      <w:r w:rsidRPr="006D4F38">
        <w:t>Seite.</w:t>
      </w:r>
    </w:p>
    <w:p w14:paraId="1044E87F" w14:textId="77777777" w:rsidR="00E248F1" w:rsidRPr="006D4F38" w:rsidRDefault="00E248F1" w:rsidP="00E248F1">
      <w:pPr>
        <w:pStyle w:val="berschrift3"/>
        <w:numPr>
          <w:ilvl w:val="2"/>
          <w:numId w:val="16"/>
        </w:numPr>
      </w:pPr>
      <w:bookmarkStart w:id="67" w:name="_Toc37235590"/>
      <w:r w:rsidRPr="006D4F38">
        <w:t>Tür Schaltungssensor Wert</w:t>
      </w:r>
      <w:bookmarkEnd w:id="67"/>
    </w:p>
    <w:p w14:paraId="3E97F899" w14:textId="77777777" w:rsidR="00E248F1" w:rsidRPr="006D4F38" w:rsidRDefault="00E248F1" w:rsidP="00E248F1">
      <w:r w:rsidRPr="006D4F38">
        <w:t>Die Werte des Adeunis RF und der Elsys CO2 Sensoren konnte ich bereits als Vorarbeit dekodieren.</w:t>
      </w:r>
    </w:p>
    <w:p w14:paraId="6728E2B7" w14:textId="77777777" w:rsidR="00E248F1" w:rsidRPr="006D4F38" w:rsidRDefault="00E248F1" w:rsidP="00E248F1">
      <w:r w:rsidRPr="006D4F38">
        <w:t xml:space="preserve">Gemäss diesem </w:t>
      </w:r>
      <w:hyperlink r:id="rId33" w:history="1">
        <w:r w:rsidRPr="006D4F38">
          <w:rPr>
            <w:rStyle w:val="Hyperlink"/>
          </w:rPr>
          <w:t>Datenblatt</w:t>
        </w:r>
      </w:hyperlink>
      <w:r w:rsidRPr="006D4F38">
        <w:t xml:space="preserve"> besteht der Wert eines Tabs Sensors aus 8 bytes.</w:t>
      </w:r>
    </w:p>
    <w:p w14:paraId="270743F4" w14:textId="3617DB65" w:rsidR="004D6A63" w:rsidRDefault="004D6A63" w:rsidP="004D6A63">
      <w:pPr>
        <w:pStyle w:val="Beschriftung"/>
        <w:keepNext/>
      </w:pPr>
      <w:bookmarkStart w:id="68" w:name="_Toc37235422"/>
      <w:r>
        <w:lastRenderedPageBreak/>
        <w:t xml:space="preserve">Tabelle </w:t>
      </w:r>
      <w:r>
        <w:fldChar w:fldCharType="begin"/>
      </w:r>
      <w:r>
        <w:instrText xml:space="preserve"> SEQ Tabelle \* ARABIC </w:instrText>
      </w:r>
      <w:r>
        <w:fldChar w:fldCharType="separate"/>
      </w:r>
      <w:r w:rsidR="009D7EC7">
        <w:rPr>
          <w:noProof/>
        </w:rPr>
        <w:t>11</w:t>
      </w:r>
      <w:r>
        <w:fldChar w:fldCharType="end"/>
      </w:r>
      <w:r>
        <w:t xml:space="preserve"> Bedeutung eines Wertes eines Tabs Sensors</w:t>
      </w:r>
      <w:bookmarkEnd w:id="68"/>
    </w:p>
    <w:tbl>
      <w:tblPr>
        <w:tblStyle w:val="AvectrisTabelle"/>
        <w:tblW w:w="0" w:type="auto"/>
        <w:tblInd w:w="0" w:type="dxa"/>
        <w:tblLook w:val="04A0" w:firstRow="1" w:lastRow="0" w:firstColumn="1" w:lastColumn="0" w:noHBand="0" w:noVBand="1"/>
      </w:tblPr>
      <w:tblGrid>
        <w:gridCol w:w="2281"/>
        <w:gridCol w:w="2282"/>
        <w:gridCol w:w="2160"/>
        <w:gridCol w:w="2348"/>
      </w:tblGrid>
      <w:tr w:rsidR="00E248F1" w:rsidRPr="006D4F38" w14:paraId="1B419BE0" w14:textId="77777777" w:rsidTr="008F0FDF">
        <w:trPr>
          <w:cnfStyle w:val="100000000000" w:firstRow="1" w:lastRow="0" w:firstColumn="0" w:lastColumn="0" w:oddVBand="0" w:evenVBand="0" w:oddHBand="0" w:evenHBand="0" w:firstRowFirstColumn="0" w:firstRowLastColumn="0" w:lastRowFirstColumn="0" w:lastRowLastColumn="0"/>
        </w:trPr>
        <w:tc>
          <w:tcPr>
            <w:tcW w:w="2281" w:type="dxa"/>
          </w:tcPr>
          <w:p w14:paraId="268E7E38" w14:textId="77777777" w:rsidR="00E248F1" w:rsidRPr="006D4F38" w:rsidRDefault="00E248F1" w:rsidP="008F0FDF">
            <w:r w:rsidRPr="006D4F38">
              <w:t>Wert</w:t>
            </w:r>
          </w:p>
        </w:tc>
        <w:tc>
          <w:tcPr>
            <w:tcW w:w="2282" w:type="dxa"/>
          </w:tcPr>
          <w:p w14:paraId="438CE7DC" w14:textId="77777777" w:rsidR="00E248F1" w:rsidRPr="006D4F38" w:rsidRDefault="00E248F1" w:rsidP="008F0FDF">
            <w:r w:rsidRPr="006D4F38">
              <w:t>Byte</w:t>
            </w:r>
          </w:p>
        </w:tc>
        <w:tc>
          <w:tcPr>
            <w:tcW w:w="2160" w:type="dxa"/>
          </w:tcPr>
          <w:p w14:paraId="0FA7C1A2" w14:textId="77777777" w:rsidR="00E248F1" w:rsidRPr="006D4F38" w:rsidRDefault="00E248F1" w:rsidP="008F0FDF">
            <w:r w:rsidRPr="006D4F38">
              <w:t>Bits</w:t>
            </w:r>
          </w:p>
        </w:tc>
        <w:tc>
          <w:tcPr>
            <w:tcW w:w="2348" w:type="dxa"/>
          </w:tcPr>
          <w:p w14:paraId="31BC2E1B" w14:textId="77777777" w:rsidR="00E248F1" w:rsidRPr="006D4F38" w:rsidRDefault="00E248F1" w:rsidP="008F0FDF">
            <w:r w:rsidRPr="006D4F38">
              <w:t>Beschreibung</w:t>
            </w:r>
          </w:p>
        </w:tc>
      </w:tr>
      <w:tr w:rsidR="00E248F1" w:rsidRPr="006D4F38" w14:paraId="116DBE68" w14:textId="77777777" w:rsidTr="008F0FDF">
        <w:tc>
          <w:tcPr>
            <w:tcW w:w="2281" w:type="dxa"/>
          </w:tcPr>
          <w:p w14:paraId="3F05A097" w14:textId="77777777" w:rsidR="00E248F1" w:rsidRPr="006D4F38" w:rsidRDefault="00E248F1" w:rsidP="008F0FDF">
            <w:r w:rsidRPr="006D4F38">
              <w:t>Status</w:t>
            </w:r>
          </w:p>
        </w:tc>
        <w:tc>
          <w:tcPr>
            <w:tcW w:w="2282" w:type="dxa"/>
          </w:tcPr>
          <w:p w14:paraId="55EE8DE1" w14:textId="77777777" w:rsidR="00E248F1" w:rsidRPr="006D4F38" w:rsidRDefault="00E248F1" w:rsidP="008F0FDF">
            <w:r>
              <w:t>0</w:t>
            </w:r>
          </w:p>
        </w:tc>
        <w:tc>
          <w:tcPr>
            <w:tcW w:w="2160" w:type="dxa"/>
          </w:tcPr>
          <w:p w14:paraId="3BC5E674" w14:textId="77777777" w:rsidR="00E248F1" w:rsidRPr="006D4F38" w:rsidRDefault="00E248F1" w:rsidP="008F0FDF">
            <w:r w:rsidRPr="006D4F38">
              <w:t>[0]</w:t>
            </w:r>
          </w:p>
        </w:tc>
        <w:tc>
          <w:tcPr>
            <w:tcW w:w="2348" w:type="dxa"/>
          </w:tcPr>
          <w:p w14:paraId="3226B154" w14:textId="77777777" w:rsidR="00E248F1" w:rsidRPr="006D4F38" w:rsidRDefault="00E248F1" w:rsidP="008F0FDF">
            <w:r w:rsidRPr="006D4F38">
              <w:t xml:space="preserve">1 – </w:t>
            </w:r>
            <w:r>
              <w:t>offen</w:t>
            </w:r>
            <w:r w:rsidRPr="006D4F38">
              <w:t xml:space="preserve">, 0 – </w:t>
            </w:r>
            <w:r>
              <w:t>geschlossen</w:t>
            </w:r>
          </w:p>
        </w:tc>
      </w:tr>
      <w:tr w:rsidR="00E248F1" w:rsidRPr="006D4F38" w14:paraId="28D0D82B" w14:textId="77777777" w:rsidTr="008F0FDF">
        <w:tc>
          <w:tcPr>
            <w:tcW w:w="2281" w:type="dxa"/>
          </w:tcPr>
          <w:p w14:paraId="3A2E5BEC" w14:textId="77777777" w:rsidR="00E248F1" w:rsidRPr="006D4F38" w:rsidRDefault="00E248F1" w:rsidP="008F0FDF">
            <w:r w:rsidRPr="006D4F38">
              <w:t>Batterie</w:t>
            </w:r>
          </w:p>
        </w:tc>
        <w:tc>
          <w:tcPr>
            <w:tcW w:w="2282" w:type="dxa"/>
          </w:tcPr>
          <w:p w14:paraId="1F8932CB" w14:textId="77777777" w:rsidR="00E248F1" w:rsidRPr="006D4F38" w:rsidRDefault="00E248F1" w:rsidP="008F0FDF">
            <w:r>
              <w:t>1</w:t>
            </w:r>
          </w:p>
        </w:tc>
        <w:tc>
          <w:tcPr>
            <w:tcW w:w="2160" w:type="dxa"/>
          </w:tcPr>
          <w:p w14:paraId="6D6E6937" w14:textId="77777777" w:rsidR="00E248F1" w:rsidRPr="006D4F38" w:rsidRDefault="00E248F1" w:rsidP="008F0FDF">
            <w:r w:rsidRPr="006D4F38">
              <w:t>[3:0]</w:t>
            </w:r>
          </w:p>
        </w:tc>
        <w:tc>
          <w:tcPr>
            <w:tcW w:w="2348" w:type="dxa"/>
          </w:tcPr>
          <w:p w14:paraId="3FC74A28" w14:textId="77777777" w:rsidR="00E248F1" w:rsidRPr="006D4F38" w:rsidRDefault="00E248F1" w:rsidP="008F0FDF">
            <w:r>
              <w:t>Bereich</w:t>
            </w:r>
            <w:r w:rsidRPr="006D4F38">
              <w:t xml:space="preserve"> 1 – 14</w:t>
            </w:r>
          </w:p>
          <w:p w14:paraId="5B74BF04" w14:textId="77777777" w:rsidR="00E248F1" w:rsidRPr="006D4F38" w:rsidRDefault="00E248F1" w:rsidP="008F0FDF">
            <w:r w:rsidRPr="006D4F38">
              <w:t xml:space="preserve">Batterie </w:t>
            </w:r>
            <w:r>
              <w:t>Spannung</w:t>
            </w:r>
            <w:r w:rsidRPr="006D4F38">
              <w:t xml:space="preserve"> in V = (25 + </w:t>
            </w:r>
            <w:r w:rsidRPr="006D4F38">
              <w:rPr>
                <w:rFonts w:ascii="Calibri" w:hAnsi="Calibri" w:cs="Calibri"/>
              </w:rPr>
              <w:t>ν</w:t>
            </w:r>
            <w:r w:rsidRPr="006D4F38">
              <w:t>) ÷ 10.</w:t>
            </w:r>
          </w:p>
        </w:tc>
      </w:tr>
      <w:tr w:rsidR="00E248F1" w:rsidRPr="006D4F38" w14:paraId="7AEB49D5" w14:textId="77777777" w:rsidTr="008F0FDF">
        <w:tc>
          <w:tcPr>
            <w:tcW w:w="2281" w:type="dxa"/>
          </w:tcPr>
          <w:p w14:paraId="6F01A9AF" w14:textId="77777777" w:rsidR="00E248F1" w:rsidRPr="006D4F38" w:rsidRDefault="00E248F1" w:rsidP="008F0FDF">
            <w:pPr>
              <w:ind w:left="1416" w:hanging="1416"/>
            </w:pPr>
            <w:r w:rsidRPr="006D4F38">
              <w:t>Temp</w:t>
            </w:r>
            <w:r>
              <w:t xml:space="preserve">eratur </w:t>
            </w:r>
            <w:r w:rsidRPr="006D4F38">
              <w:t>(PCB)</w:t>
            </w:r>
          </w:p>
        </w:tc>
        <w:tc>
          <w:tcPr>
            <w:tcW w:w="2282" w:type="dxa"/>
          </w:tcPr>
          <w:p w14:paraId="2DD78407" w14:textId="77777777" w:rsidR="00E248F1" w:rsidRPr="006D4F38" w:rsidRDefault="00E248F1" w:rsidP="008F0FDF">
            <w:r>
              <w:t>2</w:t>
            </w:r>
          </w:p>
        </w:tc>
        <w:tc>
          <w:tcPr>
            <w:tcW w:w="2160" w:type="dxa"/>
          </w:tcPr>
          <w:p w14:paraId="3FF0D849" w14:textId="77777777" w:rsidR="00E248F1" w:rsidRPr="006D4F38" w:rsidRDefault="00E248F1" w:rsidP="008F0FDF">
            <w:r>
              <w:t>[6:0]</w:t>
            </w:r>
          </w:p>
        </w:tc>
        <w:tc>
          <w:tcPr>
            <w:tcW w:w="2348" w:type="dxa"/>
          </w:tcPr>
          <w:p w14:paraId="15A636E6" w14:textId="77777777" w:rsidR="00E248F1" w:rsidRDefault="00E248F1" w:rsidP="008F0FDF">
            <w:r>
              <w:t>Bereich 1-127</w:t>
            </w:r>
          </w:p>
          <w:p w14:paraId="2494C8E2" w14:textId="77777777" w:rsidR="00E248F1" w:rsidRDefault="00E248F1" w:rsidP="008F0FDF">
            <w:r>
              <w:t>Für Grad noch -32 rechnen.</w:t>
            </w:r>
          </w:p>
        </w:tc>
      </w:tr>
      <w:tr w:rsidR="00E248F1" w:rsidRPr="006D4F38" w14:paraId="7FFBF9EB" w14:textId="77777777" w:rsidTr="008F0FDF">
        <w:tc>
          <w:tcPr>
            <w:tcW w:w="2281" w:type="dxa"/>
          </w:tcPr>
          <w:p w14:paraId="2F7C7860" w14:textId="77777777" w:rsidR="00E248F1" w:rsidRPr="006D4F38" w:rsidRDefault="00E248F1" w:rsidP="008F0FDF">
            <w:pPr>
              <w:ind w:left="1416" w:hanging="1416"/>
            </w:pPr>
            <w:r>
              <w:t>Zeit</w:t>
            </w:r>
          </w:p>
        </w:tc>
        <w:tc>
          <w:tcPr>
            <w:tcW w:w="2282" w:type="dxa"/>
          </w:tcPr>
          <w:p w14:paraId="5522C86D" w14:textId="77777777" w:rsidR="00E248F1" w:rsidRDefault="00E248F1" w:rsidP="008F0FDF">
            <w:r>
              <w:t>3, 4</w:t>
            </w:r>
          </w:p>
        </w:tc>
        <w:tc>
          <w:tcPr>
            <w:tcW w:w="2160" w:type="dxa"/>
          </w:tcPr>
          <w:p w14:paraId="326FD75D" w14:textId="77777777" w:rsidR="00E248F1" w:rsidRDefault="00E248F1" w:rsidP="008F0FDF">
            <w:r>
              <w:t>[15:0]</w:t>
            </w:r>
          </w:p>
        </w:tc>
        <w:tc>
          <w:tcPr>
            <w:tcW w:w="2348" w:type="dxa"/>
          </w:tcPr>
          <w:p w14:paraId="07A5D57E" w14:textId="77777777" w:rsidR="00E248F1" w:rsidRDefault="00E248F1" w:rsidP="008F0FDF">
            <w:r>
              <w:t>Bereich 0 - 65535</w:t>
            </w:r>
          </w:p>
        </w:tc>
      </w:tr>
      <w:tr w:rsidR="00E248F1" w:rsidRPr="006D4F38" w14:paraId="628FB8F4" w14:textId="77777777" w:rsidTr="008F0FDF">
        <w:tc>
          <w:tcPr>
            <w:tcW w:w="2281" w:type="dxa"/>
          </w:tcPr>
          <w:p w14:paraId="00AFA097" w14:textId="77777777" w:rsidR="00E248F1" w:rsidRDefault="00E248F1" w:rsidP="008F0FDF">
            <w:pPr>
              <w:ind w:left="1416" w:hanging="1416"/>
            </w:pPr>
            <w:r>
              <w:t>Zählstand</w:t>
            </w:r>
          </w:p>
        </w:tc>
        <w:tc>
          <w:tcPr>
            <w:tcW w:w="2282" w:type="dxa"/>
          </w:tcPr>
          <w:p w14:paraId="6CB069D7" w14:textId="77777777" w:rsidR="00E248F1" w:rsidRDefault="00E248F1" w:rsidP="008F0FDF">
            <w:r>
              <w:t>5, 6, 7</w:t>
            </w:r>
          </w:p>
        </w:tc>
        <w:tc>
          <w:tcPr>
            <w:tcW w:w="2160" w:type="dxa"/>
          </w:tcPr>
          <w:p w14:paraId="46D944A8" w14:textId="77777777" w:rsidR="00E248F1" w:rsidRDefault="00E248F1" w:rsidP="008F0FDF">
            <w:r>
              <w:t>[23:0]</w:t>
            </w:r>
          </w:p>
        </w:tc>
        <w:tc>
          <w:tcPr>
            <w:tcW w:w="2348" w:type="dxa"/>
          </w:tcPr>
          <w:p w14:paraId="182BC776" w14:textId="77777777" w:rsidR="00E248F1" w:rsidRDefault="00E248F1" w:rsidP="008F0FDF">
            <w:r>
              <w:t>Bereich 0 - 16777215</w:t>
            </w:r>
          </w:p>
        </w:tc>
      </w:tr>
    </w:tbl>
    <w:p w14:paraId="3EB76698" w14:textId="77777777" w:rsidR="00E248F1" w:rsidRPr="006D4F38" w:rsidRDefault="00E248F1" w:rsidP="00E248F1"/>
    <w:p w14:paraId="1CE7BC06" w14:textId="77777777" w:rsidR="00E248F1" w:rsidRPr="006D4F38" w:rsidRDefault="00E248F1" w:rsidP="00E248F1"/>
    <w:p w14:paraId="0124EDC0" w14:textId="77777777" w:rsidR="00E248F1" w:rsidRPr="006D4F38" w:rsidRDefault="00E248F1" w:rsidP="00E248F1">
      <w:pPr>
        <w:pStyle w:val="berschrift1"/>
        <w:numPr>
          <w:ilvl w:val="0"/>
          <w:numId w:val="16"/>
        </w:numPr>
      </w:pPr>
      <w:bookmarkStart w:id="69" w:name="_Toc37235591"/>
      <w:r w:rsidRPr="006D4F38">
        <w:lastRenderedPageBreak/>
        <w:t>Planen</w:t>
      </w:r>
      <w:bookmarkEnd w:id="69"/>
    </w:p>
    <w:p w14:paraId="00C1A1BD" w14:textId="77777777" w:rsidR="00E248F1" w:rsidRPr="006D4F38" w:rsidRDefault="00E248F1" w:rsidP="00E248F1">
      <w:pPr>
        <w:pStyle w:val="berschrift2"/>
        <w:numPr>
          <w:ilvl w:val="1"/>
          <w:numId w:val="16"/>
        </w:numPr>
      </w:pPr>
      <w:bookmarkStart w:id="70" w:name="_Toc37235592"/>
      <w:r w:rsidRPr="006D4F38">
        <w:t>Use Case</w:t>
      </w:r>
      <w:bookmarkEnd w:id="70"/>
    </w:p>
    <w:p w14:paraId="1F6691FA" w14:textId="77777777" w:rsidR="00E248F1" w:rsidRPr="006D4F38" w:rsidRDefault="00E248F1" w:rsidP="00E248F1">
      <w:pPr>
        <w:keepNext/>
      </w:pPr>
      <w:r w:rsidRPr="006D4F38">
        <w:rPr>
          <w:noProof/>
          <w:lang w:eastAsia="de-CH" w:bidi="ar-SA"/>
        </w:rPr>
        <w:drawing>
          <wp:inline distT="0" distB="0" distL="0" distR="0" wp14:anchorId="19DF3DEC" wp14:editId="245742C1">
            <wp:extent cx="5760085" cy="3557905"/>
            <wp:effectExtent l="0" t="0" r="0" b="44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png"/>
                    <pic:cNvPicPr/>
                  </pic:nvPicPr>
                  <pic:blipFill>
                    <a:blip r:embed="rId34">
                      <a:extLst>
                        <a:ext uri="{28A0092B-C50C-407E-A947-70E740481C1C}">
                          <a14:useLocalDpi xmlns:a14="http://schemas.microsoft.com/office/drawing/2010/main" val="0"/>
                        </a:ext>
                      </a:extLst>
                    </a:blip>
                    <a:stretch>
                      <a:fillRect/>
                    </a:stretch>
                  </pic:blipFill>
                  <pic:spPr>
                    <a:xfrm>
                      <a:off x="0" y="0"/>
                      <a:ext cx="5760085" cy="3557905"/>
                    </a:xfrm>
                    <a:prstGeom prst="rect">
                      <a:avLst/>
                    </a:prstGeom>
                  </pic:spPr>
                </pic:pic>
              </a:graphicData>
            </a:graphic>
          </wp:inline>
        </w:drawing>
      </w:r>
    </w:p>
    <w:p w14:paraId="3CFAD948" w14:textId="2EBA3866" w:rsidR="00E248F1" w:rsidRPr="006D4F38" w:rsidRDefault="00E248F1" w:rsidP="00E248F1">
      <w:pPr>
        <w:pStyle w:val="Beschriftung"/>
      </w:pPr>
      <w:bookmarkStart w:id="71" w:name="_Toc37235448"/>
      <w:r w:rsidRPr="006D4F38">
        <w:t xml:space="preserve">Abbildung </w:t>
      </w:r>
      <w:r w:rsidRPr="006D4F38">
        <w:fldChar w:fldCharType="begin"/>
      </w:r>
      <w:r w:rsidRPr="006D4F38">
        <w:instrText xml:space="preserve"> SEQ Abbildung \* ARABIC </w:instrText>
      </w:r>
      <w:r w:rsidRPr="006D4F38">
        <w:fldChar w:fldCharType="separate"/>
      </w:r>
      <w:r w:rsidR="00F17CC5">
        <w:rPr>
          <w:noProof/>
        </w:rPr>
        <w:t>9</w:t>
      </w:r>
      <w:r w:rsidRPr="006D4F38">
        <w:fldChar w:fldCharType="end"/>
      </w:r>
      <w:r w:rsidRPr="006D4F38">
        <w:t xml:space="preserve"> Use Case</w:t>
      </w:r>
      <w:r w:rsidR="008B4803">
        <w:t xml:space="preserve"> für die Plattform</w:t>
      </w:r>
      <w:bookmarkEnd w:id="71"/>
    </w:p>
    <w:p w14:paraId="7E6E65D9" w14:textId="77777777" w:rsidR="00E248F1" w:rsidRPr="006D4F38" w:rsidRDefault="00E248F1" w:rsidP="00E248F1">
      <w:pPr>
        <w:pStyle w:val="berschrift2"/>
        <w:numPr>
          <w:ilvl w:val="1"/>
          <w:numId w:val="16"/>
        </w:numPr>
      </w:pPr>
      <w:bookmarkStart w:id="72" w:name="_Toc37235593"/>
      <w:r w:rsidRPr="006D4F38">
        <w:t>System</w:t>
      </w:r>
      <w:bookmarkEnd w:id="72"/>
    </w:p>
    <w:p w14:paraId="6C463150" w14:textId="77777777" w:rsidR="00E248F1" w:rsidRPr="006D4F38" w:rsidRDefault="00E248F1" w:rsidP="00E248F1">
      <w:pPr>
        <w:pStyle w:val="berschrift3"/>
        <w:numPr>
          <w:ilvl w:val="2"/>
          <w:numId w:val="16"/>
        </w:numPr>
      </w:pPr>
      <w:bookmarkStart w:id="73" w:name="_Toc37235594"/>
      <w:r w:rsidRPr="006D4F38">
        <w:t>Allgemein</w:t>
      </w:r>
      <w:bookmarkEnd w:id="73"/>
    </w:p>
    <w:p w14:paraId="5BDEB116" w14:textId="77777777" w:rsidR="00E248F1" w:rsidRPr="006D4F38" w:rsidRDefault="00E248F1" w:rsidP="00E248F1">
      <w:r w:rsidRPr="006D4F38">
        <w:t xml:space="preserve">Das System ist </w:t>
      </w:r>
      <w:r>
        <w:t>fogend</w:t>
      </w:r>
      <w:r w:rsidRPr="006D4F38">
        <w:t xml:space="preserve"> aufgebaut</w:t>
      </w:r>
      <w:r>
        <w:t>:</w:t>
      </w:r>
      <w:r w:rsidRPr="006D4F38">
        <w:t xml:space="preserve"> </w:t>
      </w:r>
      <w:r>
        <w:t>E</w:t>
      </w:r>
      <w:r w:rsidRPr="006D4F38">
        <w:t>in Benutzer</w:t>
      </w:r>
      <w:r>
        <w:t xml:space="preserve"> lädt</w:t>
      </w:r>
      <w:r w:rsidRPr="006D4F38">
        <w:t xml:space="preserve"> zuerst die statische Webseite von dem IIS Server und</w:t>
      </w:r>
      <w:r>
        <w:t xml:space="preserve"> anschliessend</w:t>
      </w:r>
      <w:r w:rsidRPr="006D4F38">
        <w:t xml:space="preserve"> alle Daten von der API, welche von </w:t>
      </w:r>
      <w:hyperlink r:id="rId35" w:history="1">
        <w:r w:rsidRPr="006D4F38">
          <w:rPr>
            <w:rStyle w:val="Hyperlink"/>
          </w:rPr>
          <w:t>Uvicorn</w:t>
        </w:r>
      </w:hyperlink>
      <w:r w:rsidRPr="006D4F38">
        <w:t xml:space="preserve"> gehostet wird, holt. Beide Dienste werden auf dem internen Server SI1010023 gehostet. Ein solcher Vorgang erlaubt eine angenehmere Benutzung der Webseite, denn </w:t>
      </w:r>
      <w:r>
        <w:t>es</w:t>
      </w:r>
      <w:r w:rsidRPr="006D4F38">
        <w:t xml:space="preserve"> muss nicht </w:t>
      </w:r>
      <w:r>
        <w:t>auf</w:t>
      </w:r>
      <w:r w:rsidRPr="006D4F38">
        <w:t xml:space="preserve"> zum Beispiel PHP </w:t>
      </w:r>
      <w:r>
        <w:t xml:space="preserve">gewartet werden, welches </w:t>
      </w:r>
      <w:r w:rsidRPr="006D4F38">
        <w:t>alle Daten in das HTML</w:t>
      </w:r>
      <w:r>
        <w:t xml:space="preserve"> zuerst renderet. Bei meiner Aufbau des Systems, wird zuerst eine Ladeanimation dargestellt während asynchronos die Daten von der API geladen werden. </w:t>
      </w:r>
    </w:p>
    <w:p w14:paraId="093C8FE8" w14:textId="49F3819C" w:rsidR="00E248F1" w:rsidRPr="006D4F38" w:rsidRDefault="00E248F1" w:rsidP="00E248F1">
      <w:r w:rsidRPr="006D4F38">
        <w:t xml:space="preserve">Die wichtigsten Komponenten des Systems </w:t>
      </w:r>
      <w:r>
        <w:t>ist</w:t>
      </w:r>
      <w:r w:rsidRPr="006D4F38">
        <w:t xml:space="preserve"> der Uvicorn Server, die PostgreSQL Datenbank und das Skript, welches von Loriot die Sensor Daten erhält.</w:t>
      </w:r>
      <w:r>
        <w:t xml:space="preserve"> Der</w:t>
      </w:r>
      <w:r w:rsidRPr="006D4F38">
        <w:t xml:space="preserve"> IIS könnte durch einen Apache oder Nginx Server </w:t>
      </w:r>
      <w:r w:rsidR="008F0FDF">
        <w:t>ausgetauscht werden</w:t>
      </w:r>
      <w:r w:rsidRPr="006D4F38">
        <w:t>. IIS ist jedoch Standard auf Windows Servern.</w:t>
      </w:r>
    </w:p>
    <w:p w14:paraId="736974DF" w14:textId="77777777" w:rsidR="00E248F1" w:rsidRPr="006D4F38" w:rsidRDefault="00E248F1" w:rsidP="00E248F1">
      <w:pPr>
        <w:pStyle w:val="berschrift3"/>
        <w:numPr>
          <w:ilvl w:val="2"/>
          <w:numId w:val="16"/>
        </w:numPr>
      </w:pPr>
      <w:bookmarkStart w:id="74" w:name="_Toc37235595"/>
      <w:r w:rsidRPr="006D4F38">
        <w:t>Uvicorn Server</w:t>
      </w:r>
      <w:bookmarkEnd w:id="74"/>
    </w:p>
    <w:p w14:paraId="2FB574B1" w14:textId="77777777" w:rsidR="00E248F1" w:rsidRPr="006D4F38" w:rsidRDefault="00E248F1" w:rsidP="00E248F1">
      <w:r w:rsidRPr="006D4F38">
        <w:t>Der Uvicorn Server erhält alle Anfragen eines Benutzers und leitet diese weiter an</w:t>
      </w:r>
      <w:r>
        <w:t xml:space="preserve"> dass von mir erstellte</w:t>
      </w:r>
      <w:r w:rsidRPr="006D4F38">
        <w:t xml:space="preserve"> Backend, dieses verarbeitet die Anfrage, lädt </w:t>
      </w:r>
      <w:r>
        <w:t xml:space="preserve">üblicherweise </w:t>
      </w:r>
      <w:r w:rsidRPr="006D4F38">
        <w:t>ein paar Daten von der Datenbank und gibt letztendlich eine Antwort zurück. Diese Antwort wird vom Uvicorn Server dem Benutzer zurückgeschickt.</w:t>
      </w:r>
    </w:p>
    <w:p w14:paraId="5F4A7082" w14:textId="77777777" w:rsidR="00E248F1" w:rsidRPr="006D4F38" w:rsidRDefault="00E248F1" w:rsidP="00E248F1">
      <w:pPr>
        <w:pStyle w:val="berschrift3"/>
        <w:numPr>
          <w:ilvl w:val="2"/>
          <w:numId w:val="16"/>
        </w:numPr>
      </w:pPr>
      <w:bookmarkStart w:id="75" w:name="_Toc37235596"/>
      <w:r w:rsidRPr="006D4F38">
        <w:lastRenderedPageBreak/>
        <w:t>Websockets</w:t>
      </w:r>
      <w:bookmarkEnd w:id="75"/>
    </w:p>
    <w:p w14:paraId="45CB0CA2" w14:textId="77777777" w:rsidR="00E248F1" w:rsidRPr="006D4F38" w:rsidRDefault="00E248F1" w:rsidP="00E248F1">
      <w:r w:rsidRPr="006D4F38">
        <w:t xml:space="preserve">Loriot ist eine Webseite, welche alle Daten der angehängten Sensoren sammelt. </w:t>
      </w:r>
      <w:r>
        <w:t xml:space="preserve">Es kann durch </w:t>
      </w:r>
      <w:r w:rsidRPr="006D4F38">
        <w:t xml:space="preserve">Websockets mit diesem Verbinden und mithören, wenn neue Sensordaten eingefangen werden. Diese </w:t>
      </w:r>
      <w:r>
        <w:t xml:space="preserve">Daten </w:t>
      </w:r>
      <w:r w:rsidRPr="006D4F38">
        <w:t xml:space="preserve">werden dann gleich in </w:t>
      </w:r>
      <w:r>
        <w:t>die</w:t>
      </w:r>
      <w:r w:rsidRPr="006D4F38">
        <w:t xml:space="preserve"> Datenbank geschrieben.</w:t>
      </w:r>
    </w:p>
    <w:p w14:paraId="19B081CA" w14:textId="77777777" w:rsidR="00E248F1" w:rsidRPr="006D4F38" w:rsidRDefault="00E248F1" w:rsidP="00E248F1">
      <w:pPr>
        <w:pStyle w:val="berschrift3"/>
        <w:numPr>
          <w:ilvl w:val="2"/>
          <w:numId w:val="16"/>
        </w:numPr>
      </w:pPr>
      <w:bookmarkStart w:id="76" w:name="_Toc37235597"/>
      <w:r w:rsidRPr="006D4F38">
        <w:t>PostgreSQL Datenbank</w:t>
      </w:r>
      <w:bookmarkEnd w:id="76"/>
    </w:p>
    <w:p w14:paraId="236FDB2E" w14:textId="77777777" w:rsidR="00E248F1" w:rsidRDefault="00E248F1" w:rsidP="00E248F1">
      <w:r w:rsidRPr="006D4F38">
        <w:t>PostgreSQL ist ein leistungsstarkes, objektrelationales Open-Source-Datenbanksystem. Diese Datenbank ist Zuverlässig und Leistungsstark.</w:t>
      </w:r>
    </w:p>
    <w:p w14:paraId="1538416A" w14:textId="77777777" w:rsidR="00E248F1" w:rsidRDefault="00E248F1" w:rsidP="00E248F1">
      <w:pPr>
        <w:pStyle w:val="berschrift3"/>
        <w:numPr>
          <w:ilvl w:val="2"/>
          <w:numId w:val="16"/>
        </w:numPr>
      </w:pPr>
      <w:bookmarkStart w:id="77" w:name="_Toc37235598"/>
      <w:r>
        <w:t>Visuell</w:t>
      </w:r>
      <w:bookmarkEnd w:id="77"/>
    </w:p>
    <w:p w14:paraId="2A3240D9" w14:textId="77777777" w:rsidR="00E248F1" w:rsidRPr="00787450" w:rsidRDefault="00E248F1" w:rsidP="00E248F1">
      <w:r>
        <w:t>Das komplette System ist unten visuell dargestellt.</w:t>
      </w:r>
    </w:p>
    <w:p w14:paraId="64EE874B" w14:textId="77777777" w:rsidR="00E248F1" w:rsidRDefault="00E248F1" w:rsidP="00E248F1">
      <w:pPr>
        <w:keepNext/>
      </w:pPr>
      <w:r w:rsidRPr="006D4F38">
        <w:rPr>
          <w:noProof/>
          <w:lang w:eastAsia="de-CH" w:bidi="ar-SA"/>
        </w:rPr>
        <w:lastRenderedPageBreak/>
        <w:drawing>
          <wp:inline distT="0" distB="0" distL="0" distR="0" wp14:anchorId="42A8AC8C" wp14:editId="5BF046CE">
            <wp:extent cx="4405023" cy="5893207"/>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rverAufbau.png"/>
                    <pic:cNvPicPr/>
                  </pic:nvPicPr>
                  <pic:blipFill>
                    <a:blip r:embed="rId36">
                      <a:extLst>
                        <a:ext uri="{28A0092B-C50C-407E-A947-70E740481C1C}">
                          <a14:useLocalDpi xmlns:a14="http://schemas.microsoft.com/office/drawing/2010/main" val="0"/>
                        </a:ext>
                      </a:extLst>
                    </a:blip>
                    <a:stretch>
                      <a:fillRect/>
                    </a:stretch>
                  </pic:blipFill>
                  <pic:spPr>
                    <a:xfrm>
                      <a:off x="0" y="0"/>
                      <a:ext cx="4410612" cy="5900685"/>
                    </a:xfrm>
                    <a:prstGeom prst="rect">
                      <a:avLst/>
                    </a:prstGeom>
                  </pic:spPr>
                </pic:pic>
              </a:graphicData>
            </a:graphic>
          </wp:inline>
        </w:drawing>
      </w:r>
    </w:p>
    <w:p w14:paraId="2DC92682" w14:textId="50B47905" w:rsidR="00E248F1" w:rsidRDefault="00E248F1" w:rsidP="00E248F1">
      <w:pPr>
        <w:pStyle w:val="Beschriftung"/>
      </w:pPr>
      <w:bookmarkStart w:id="78" w:name="_Toc37235449"/>
      <w:r>
        <w:t xml:space="preserve">Abbildung </w:t>
      </w:r>
      <w:r>
        <w:fldChar w:fldCharType="begin"/>
      </w:r>
      <w:r>
        <w:instrText xml:space="preserve"> SEQ Abbildung \* ARABIC </w:instrText>
      </w:r>
      <w:r>
        <w:fldChar w:fldCharType="separate"/>
      </w:r>
      <w:r w:rsidR="00F17CC5">
        <w:rPr>
          <w:noProof/>
        </w:rPr>
        <w:t>10</w:t>
      </w:r>
      <w:r>
        <w:fldChar w:fldCharType="end"/>
      </w:r>
      <w:r>
        <w:t xml:space="preserve"> System Aufbau</w:t>
      </w:r>
      <w:bookmarkEnd w:id="78"/>
    </w:p>
    <w:p w14:paraId="18D71009" w14:textId="77777777" w:rsidR="00E248F1" w:rsidRDefault="00E248F1" w:rsidP="00E248F1">
      <w:pPr>
        <w:pStyle w:val="berschrift2"/>
        <w:numPr>
          <w:ilvl w:val="1"/>
          <w:numId w:val="16"/>
        </w:numPr>
      </w:pPr>
      <w:bookmarkStart w:id="79" w:name="_Toc37235599"/>
      <w:r>
        <w:t>Sensoren</w:t>
      </w:r>
      <w:bookmarkEnd w:id="79"/>
    </w:p>
    <w:p w14:paraId="0D8EF5B3" w14:textId="77777777" w:rsidR="00E248F1" w:rsidRDefault="00E248F1" w:rsidP="00E248F1">
      <w:r>
        <w:t xml:space="preserve">Für den Pilot Versuch können drei verschiedene Sensoren benutzt werden. </w:t>
      </w:r>
    </w:p>
    <w:p w14:paraId="407491FE" w14:textId="77777777" w:rsidR="00E248F1" w:rsidRDefault="008F0FDF" w:rsidP="00E248F1">
      <w:pPr>
        <w:pStyle w:val="Listenabsatz"/>
        <w:numPr>
          <w:ilvl w:val="0"/>
          <w:numId w:val="39"/>
        </w:numPr>
      </w:pPr>
      <w:hyperlink r:id="rId37" w:history="1">
        <w:r w:rsidR="00E248F1" w:rsidRPr="00DB09AB">
          <w:rPr>
            <w:rStyle w:val="Hyperlink"/>
          </w:rPr>
          <w:t>Adeunis RF</w:t>
        </w:r>
      </w:hyperlink>
    </w:p>
    <w:p w14:paraId="53119F6E" w14:textId="77777777" w:rsidR="00E248F1" w:rsidRDefault="008F0FDF" w:rsidP="00E248F1">
      <w:pPr>
        <w:pStyle w:val="Listenabsatz"/>
        <w:numPr>
          <w:ilvl w:val="0"/>
          <w:numId w:val="39"/>
        </w:numPr>
      </w:pPr>
      <w:hyperlink r:id="rId38" w:history="1">
        <w:r w:rsidR="00E248F1" w:rsidRPr="00A30A78">
          <w:rPr>
            <w:rStyle w:val="Hyperlink"/>
          </w:rPr>
          <w:t>Elsys ERS CO2</w:t>
        </w:r>
      </w:hyperlink>
    </w:p>
    <w:p w14:paraId="661E16DA" w14:textId="77777777" w:rsidR="00E248F1" w:rsidRDefault="008F0FDF" w:rsidP="00E248F1">
      <w:pPr>
        <w:pStyle w:val="Listenabsatz"/>
        <w:numPr>
          <w:ilvl w:val="0"/>
          <w:numId w:val="39"/>
        </w:numPr>
      </w:pPr>
      <w:hyperlink r:id="rId39" w:history="1">
        <w:r w:rsidR="00E248F1" w:rsidRPr="00A30A78">
          <w:rPr>
            <w:rStyle w:val="Hyperlink"/>
          </w:rPr>
          <w:t>Tabs Tür Sensor</w:t>
        </w:r>
      </w:hyperlink>
    </w:p>
    <w:p w14:paraId="2B5F8582" w14:textId="77777777" w:rsidR="00E248F1" w:rsidRDefault="00E248F1" w:rsidP="00E248F1">
      <w:r>
        <w:t>Für jeden dieser Sensoren muss je ein Dekodierung Algorithmus geschrieben werden. Für den Adeunis RF und Elsys ERS CO2 Sensor wurde der Algorithmus im Vorfeld geschrieben.</w:t>
      </w:r>
    </w:p>
    <w:p w14:paraId="0A919DAD" w14:textId="77777777" w:rsidR="00E248F1" w:rsidRDefault="00E248F1" w:rsidP="00E248F1"/>
    <w:p w14:paraId="0F5ABA56" w14:textId="77777777" w:rsidR="00E248F1" w:rsidRDefault="00E248F1" w:rsidP="00E248F1">
      <w:r>
        <w:lastRenderedPageBreak/>
        <w:t xml:space="preserve">Ein Sensor muss jeweils von einem Skript dekodiert werden. Damit dies geschehen kann ist eine Verlinkung von Sensor zu Skript benötigt. Für die Webseite ist es wichtig, dass Benutzer diese Verlinkungen erstellen können. Für die Umsetzung dieser Verlinkung ist die eindeutige Sensor EUI geeignet. </w:t>
      </w:r>
    </w:p>
    <w:p w14:paraId="26AB2978" w14:textId="77777777" w:rsidR="00E248F1" w:rsidRDefault="00E248F1" w:rsidP="00E248F1">
      <w:pPr>
        <w:pStyle w:val="berschrift2"/>
        <w:numPr>
          <w:ilvl w:val="1"/>
          <w:numId w:val="16"/>
        </w:numPr>
      </w:pPr>
      <w:bookmarkStart w:id="80" w:name="_Toc37235600"/>
      <w:r>
        <w:t>Wert Beobachter</w:t>
      </w:r>
      <w:bookmarkEnd w:id="80"/>
    </w:p>
    <w:p w14:paraId="0F62AB3A" w14:textId="77777777" w:rsidR="00E248F1" w:rsidRDefault="00E248F1" w:rsidP="00E248F1">
      <w:r>
        <w:t>Jedem Sensor sollen mehrere Wert Beobachter angehängt werden können. Dies ist nötig, da ein Sensor mehrere Werte messen kann.</w:t>
      </w:r>
    </w:p>
    <w:p w14:paraId="574F8040" w14:textId="77777777" w:rsidR="00E248F1" w:rsidRDefault="00E248F1" w:rsidP="00E248F1">
      <w:r>
        <w:t>Es soll zwei Arten von Wert Beobachtern geben.</w:t>
      </w:r>
    </w:p>
    <w:p w14:paraId="1FF7E939" w14:textId="77777777" w:rsidR="00E248F1" w:rsidRDefault="00E248F1" w:rsidP="00E248F1">
      <w:pPr>
        <w:pStyle w:val="Listenabsatz"/>
        <w:numPr>
          <w:ilvl w:val="0"/>
          <w:numId w:val="41"/>
        </w:numPr>
      </w:pPr>
      <w:r>
        <w:t>Richtwert Beobachter</w:t>
      </w:r>
    </w:p>
    <w:p w14:paraId="04BAFE9C" w14:textId="77777777" w:rsidR="00E248F1" w:rsidRDefault="00E248F1" w:rsidP="00E248F1">
      <w:pPr>
        <w:ind w:firstLine="12"/>
      </w:pPr>
      <w:r>
        <w:t>Beim Richtwert wird eine Meldung ausgegeben, wenn der Sensor diesen Richtwert überschreitet. Als Beispiel einen Temperatur Sensor: wird der Richtwert auf 22 Grad gesetzt und der Sensor meldet eine Temperatur von 24, dann würde eine Meldung ausgehen.</w:t>
      </w:r>
    </w:p>
    <w:p w14:paraId="14C6646A" w14:textId="77777777" w:rsidR="00E248F1" w:rsidRDefault="00E248F1" w:rsidP="00E248F1">
      <w:pPr>
        <w:pStyle w:val="Listenabsatz"/>
        <w:numPr>
          <w:ilvl w:val="0"/>
          <w:numId w:val="41"/>
        </w:numPr>
      </w:pPr>
      <w:r>
        <w:t>Zählerstand Beobachter</w:t>
      </w:r>
    </w:p>
    <w:p w14:paraId="1A0703C3" w14:textId="77777777" w:rsidR="00E248F1" w:rsidRPr="005576ED" w:rsidRDefault="00E248F1" w:rsidP="00E248F1">
      <w:r>
        <w:t>Beim Zählerstand soll gemessen werden wie oft etwas gemacht wurde. Als Beispiel eignet sich dies für die Messung wie oft eine Toilette benutzt wurde. Als Folge könnte nach 10 Benutzungen eine Meldung ausgeben.</w:t>
      </w:r>
    </w:p>
    <w:p w14:paraId="1A280DBC" w14:textId="77777777" w:rsidR="00E248F1" w:rsidRPr="006D4F38" w:rsidRDefault="00E248F1" w:rsidP="00E248F1">
      <w:pPr>
        <w:pStyle w:val="berschrift2"/>
        <w:numPr>
          <w:ilvl w:val="1"/>
          <w:numId w:val="16"/>
        </w:numPr>
      </w:pPr>
      <w:bookmarkStart w:id="81" w:name="_Toc37235601"/>
      <w:r w:rsidRPr="006D4F38">
        <w:t>Authentifizierung</w:t>
      </w:r>
      <w:bookmarkEnd w:id="81"/>
    </w:p>
    <w:p w14:paraId="0DA39A20" w14:textId="77777777" w:rsidR="00E248F1" w:rsidRPr="006D4F38" w:rsidRDefault="00E248F1" w:rsidP="00E248F1">
      <w:r w:rsidRPr="006D4F38">
        <w:t>Die Authentifizierung wird per Access und Refresh Tokens funktionieren. Nachdem ein Benutzer mit seinen Login Daten sich einloggte, erhält er je eine der beiden genannten Tokens.</w:t>
      </w:r>
    </w:p>
    <w:p w14:paraId="585C7346" w14:textId="77777777" w:rsidR="00E248F1" w:rsidRPr="006D4F38" w:rsidRDefault="00E248F1" w:rsidP="00E248F1">
      <w:pPr>
        <w:rPr>
          <w:b/>
        </w:rPr>
      </w:pPr>
      <w:r w:rsidRPr="006D4F38">
        <w:rPr>
          <w:b/>
        </w:rPr>
        <w:t>Access Token</w:t>
      </w:r>
    </w:p>
    <w:p w14:paraId="6DBF205D" w14:textId="77777777" w:rsidR="00E248F1" w:rsidRPr="006D4F38" w:rsidRDefault="00E248F1" w:rsidP="00E248F1">
      <w:r w:rsidRPr="006D4F38">
        <w:t>Dieser Schlüssel hat eine kurze Lebensdauer (15 – 30 min) und beinhaltet Informationen über den Benutzer, diese Informationen können die Rolle und ID sein. Der Token hat eine Signatur angehängt, welche versichert, dass dieser nicht verändert wurde. Bei jedem Aufruf auf die API wird dieser Token mitgeschickt und auf Alter und Signatur geprüft. Der Vorteil ist, dass die API nicht bei jedem Aufruf eine Datenbank Abfrage durchführen muss, sondern direkt die Rolle aus dem Token herauslesen kann.</w:t>
      </w:r>
    </w:p>
    <w:p w14:paraId="58498B1E" w14:textId="77777777" w:rsidR="00E248F1" w:rsidRPr="006D4F38" w:rsidRDefault="00E248F1" w:rsidP="00E248F1">
      <w:pPr>
        <w:rPr>
          <w:b/>
        </w:rPr>
      </w:pPr>
      <w:r w:rsidRPr="006D4F38">
        <w:rPr>
          <w:b/>
        </w:rPr>
        <w:t>Refresh Token</w:t>
      </w:r>
    </w:p>
    <w:p w14:paraId="186AD724" w14:textId="77777777" w:rsidR="00E248F1" w:rsidRPr="006D4F38" w:rsidRDefault="00E248F1" w:rsidP="00E248F1">
      <w:r w:rsidRPr="006D4F38">
        <w:t xml:space="preserve">Der Refresh Token ist ein kryptografisch sicherer zufällig generierter String. Dieser kann dazu verwendet werden, einen neuen Access Token anzufordern. Bei jeder Anfrage für einen neuen Access Token sollte die Aktivität des Benutzers auf </w:t>
      </w:r>
      <w:r>
        <w:t>v</w:t>
      </w:r>
      <w:r w:rsidRPr="006D4F38">
        <w:t xml:space="preserve">erdächtige Aktionen überprüft werden. Ein Refresh Token ist gleich viel Wert wie ein Login und muss daher sicher gespeichert werden. </w:t>
      </w:r>
    </w:p>
    <w:p w14:paraId="55CC405E" w14:textId="77777777" w:rsidR="00E248F1" w:rsidRPr="006D4F38" w:rsidRDefault="00E248F1" w:rsidP="00E248F1">
      <w:r w:rsidRPr="006D4F38">
        <w:t>Die Authentifizierung hat somit folgenden Ablauf. Das Diagramm ist von links nach rechts zu lesen.</w:t>
      </w:r>
    </w:p>
    <w:p w14:paraId="17CE2A25" w14:textId="77777777" w:rsidR="00E248F1" w:rsidRPr="006D4F38" w:rsidRDefault="00E248F1" w:rsidP="00E248F1">
      <w:pPr>
        <w:keepNext/>
      </w:pPr>
      <w:r w:rsidRPr="006D4F38">
        <w:rPr>
          <w:noProof/>
          <w:lang w:eastAsia="de-CH" w:bidi="ar-SA"/>
        </w:rPr>
        <w:lastRenderedPageBreak/>
        <w:drawing>
          <wp:inline distT="0" distB="0" distL="0" distR="0" wp14:anchorId="2BD945C6" wp14:editId="495676D9">
            <wp:extent cx="5760085" cy="2379345"/>
            <wp:effectExtent l="0" t="0" r="0" b="190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uthentifizierung.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2379345"/>
                    </a:xfrm>
                    <a:prstGeom prst="rect">
                      <a:avLst/>
                    </a:prstGeom>
                  </pic:spPr>
                </pic:pic>
              </a:graphicData>
            </a:graphic>
          </wp:inline>
        </w:drawing>
      </w:r>
    </w:p>
    <w:p w14:paraId="5B3398AB" w14:textId="10E5D2BA" w:rsidR="00E248F1" w:rsidRPr="00DB09AB" w:rsidRDefault="00E248F1" w:rsidP="00E248F1">
      <w:pPr>
        <w:pStyle w:val="Beschriftung"/>
      </w:pPr>
      <w:bookmarkStart w:id="82" w:name="_Toc37235450"/>
      <w:r w:rsidRPr="006D4F38">
        <w:t xml:space="preserve">Abbildung </w:t>
      </w:r>
      <w:r w:rsidRPr="006D4F38">
        <w:fldChar w:fldCharType="begin"/>
      </w:r>
      <w:r w:rsidRPr="006D4F38">
        <w:instrText xml:space="preserve"> SEQ Abbildung \* ARABIC </w:instrText>
      </w:r>
      <w:r w:rsidRPr="006D4F38">
        <w:fldChar w:fldCharType="separate"/>
      </w:r>
      <w:r w:rsidR="00F17CC5">
        <w:rPr>
          <w:noProof/>
        </w:rPr>
        <w:t>11</w:t>
      </w:r>
      <w:r w:rsidRPr="006D4F38">
        <w:fldChar w:fldCharType="end"/>
      </w:r>
      <w:r w:rsidRPr="006D4F38">
        <w:t xml:space="preserve"> </w:t>
      </w:r>
      <w:r w:rsidR="008B4803">
        <w:t xml:space="preserve">Ablauf für die </w:t>
      </w:r>
      <w:r w:rsidRPr="006D4F38">
        <w:t>Authentifizierung</w:t>
      </w:r>
      <w:r w:rsidR="008B4803">
        <w:t xml:space="preserve"> während der Verwendung der Webseite</w:t>
      </w:r>
      <w:bookmarkEnd w:id="82"/>
    </w:p>
    <w:p w14:paraId="6574C00B" w14:textId="77777777" w:rsidR="00E248F1" w:rsidRDefault="00E248F1" w:rsidP="00E248F1">
      <w:pPr>
        <w:pStyle w:val="berschrift2"/>
        <w:numPr>
          <w:ilvl w:val="1"/>
          <w:numId w:val="16"/>
        </w:numPr>
      </w:pPr>
      <w:bookmarkStart w:id="83" w:name="_Toc37235602"/>
      <w:r>
        <w:t>Frontend</w:t>
      </w:r>
      <w:bookmarkEnd w:id="83"/>
    </w:p>
    <w:p w14:paraId="4AF863BA" w14:textId="77777777" w:rsidR="00E248F1" w:rsidRDefault="00E248F1" w:rsidP="00E248F1">
      <w:pPr>
        <w:pStyle w:val="berschrift3"/>
        <w:numPr>
          <w:ilvl w:val="2"/>
          <w:numId w:val="16"/>
        </w:numPr>
      </w:pPr>
      <w:bookmarkStart w:id="84" w:name="_Toc37235603"/>
      <w:r>
        <w:t>Admin Dashboard</w:t>
      </w:r>
      <w:bookmarkEnd w:id="84"/>
    </w:p>
    <w:p w14:paraId="3616A878" w14:textId="77777777" w:rsidR="00E248F1" w:rsidRPr="00FC457E" w:rsidRDefault="00E248F1" w:rsidP="00E248F1">
      <w:r>
        <w:t>In der Admin Dashboard Ansicht sollen Administratoren eine Übersicht sehen, welche Räume welche Meldungen generiert haben. Eine Meldung kann automatisch von einem Wert Beobachter ausgelöst werden oder auch Rückmeldungen des Reinigungspersonals sein. Alle Meldungen eines Raums können als gelöst markieren, was als Effekt hat, dass diese in eine andere Liste verschoben werden und nicht mehr auf dem Dashboard erscheinen, oder gelöscht werden, was dazu führt, dass die Meldung aus der Datenbank gelöscht wird.</w:t>
      </w:r>
    </w:p>
    <w:p w14:paraId="1E49CB87" w14:textId="77777777" w:rsidR="00E248F1" w:rsidRDefault="00E248F1" w:rsidP="00E248F1">
      <w:pPr>
        <w:keepNext/>
      </w:pPr>
      <w:r>
        <w:rPr>
          <w:noProof/>
          <w:lang w:eastAsia="de-CH" w:bidi="ar-SA"/>
        </w:rPr>
        <w:drawing>
          <wp:inline distT="0" distB="0" distL="0" distR="0" wp14:anchorId="151A4C56" wp14:editId="2CEF2921">
            <wp:extent cx="5760085" cy="323977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shboard Admin.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1011BBE8" w14:textId="06BDBEBD" w:rsidR="00E248F1" w:rsidRDefault="00E248F1" w:rsidP="00E248F1">
      <w:pPr>
        <w:pStyle w:val="Beschriftung"/>
      </w:pPr>
      <w:bookmarkStart w:id="85" w:name="_Toc37235451"/>
      <w:r>
        <w:t xml:space="preserve">Abbildung </w:t>
      </w:r>
      <w:r>
        <w:fldChar w:fldCharType="begin"/>
      </w:r>
      <w:r>
        <w:instrText xml:space="preserve"> SEQ Abbildung \* ARABIC </w:instrText>
      </w:r>
      <w:r>
        <w:fldChar w:fldCharType="separate"/>
      </w:r>
      <w:r w:rsidR="00F17CC5">
        <w:rPr>
          <w:noProof/>
        </w:rPr>
        <w:t>12</w:t>
      </w:r>
      <w:r>
        <w:fldChar w:fldCharType="end"/>
      </w:r>
      <w:r>
        <w:t xml:space="preserve"> Admin Dashboard</w:t>
      </w:r>
      <w:r w:rsidR="008B4803">
        <w:t xml:space="preserve"> Skizze</w:t>
      </w:r>
      <w:bookmarkEnd w:id="85"/>
    </w:p>
    <w:p w14:paraId="13628029" w14:textId="77777777" w:rsidR="00E248F1" w:rsidRDefault="00E248F1" w:rsidP="00E248F1">
      <w:pPr>
        <w:pStyle w:val="berschrift3"/>
        <w:numPr>
          <w:ilvl w:val="2"/>
          <w:numId w:val="16"/>
        </w:numPr>
      </w:pPr>
      <w:bookmarkStart w:id="86" w:name="_Toc37235604"/>
      <w:r>
        <w:lastRenderedPageBreak/>
        <w:t>Personal Verwaltung</w:t>
      </w:r>
      <w:bookmarkEnd w:id="86"/>
    </w:p>
    <w:p w14:paraId="44DB664F" w14:textId="77777777" w:rsidR="00E248F1" w:rsidRPr="0010061F" w:rsidRDefault="00E248F1" w:rsidP="00E248F1">
      <w:r>
        <w:t>Auf dieser Seite können Administratoren das Personal verwalten. Benutzer können entweder die Rolle Personal oder Admin haben.</w:t>
      </w:r>
    </w:p>
    <w:p w14:paraId="2FF0AE21" w14:textId="77777777" w:rsidR="00E248F1" w:rsidRDefault="00E248F1" w:rsidP="00E248F1">
      <w:pPr>
        <w:keepNext/>
      </w:pPr>
      <w:r>
        <w:rPr>
          <w:noProof/>
          <w:lang w:eastAsia="de-CH" w:bidi="ar-SA"/>
        </w:rPr>
        <w:drawing>
          <wp:inline distT="0" distB="0" distL="0" distR="0" wp14:anchorId="6E099F11" wp14:editId="02284558">
            <wp:extent cx="5760085" cy="323977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rsonal.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3F550221" w14:textId="62448B66" w:rsidR="00E248F1" w:rsidRDefault="00E248F1" w:rsidP="00E248F1">
      <w:pPr>
        <w:pStyle w:val="Beschriftung"/>
      </w:pPr>
      <w:bookmarkStart w:id="87" w:name="_Toc37235452"/>
      <w:r>
        <w:t xml:space="preserve">Abbildung </w:t>
      </w:r>
      <w:r>
        <w:fldChar w:fldCharType="begin"/>
      </w:r>
      <w:r>
        <w:instrText xml:space="preserve"> SEQ Abbildung \* ARABIC </w:instrText>
      </w:r>
      <w:r>
        <w:fldChar w:fldCharType="separate"/>
      </w:r>
      <w:r w:rsidR="00F17CC5">
        <w:rPr>
          <w:noProof/>
        </w:rPr>
        <w:t>13</w:t>
      </w:r>
      <w:r>
        <w:fldChar w:fldCharType="end"/>
      </w:r>
      <w:r>
        <w:t xml:space="preserve"> Personal Seite</w:t>
      </w:r>
      <w:r w:rsidR="008B4803">
        <w:t xml:space="preserve"> Skizze</w:t>
      </w:r>
      <w:bookmarkEnd w:id="87"/>
    </w:p>
    <w:p w14:paraId="3B3F732C" w14:textId="77777777" w:rsidR="00E248F1" w:rsidRDefault="00E248F1" w:rsidP="00E248F1">
      <w:pPr>
        <w:pStyle w:val="berschrift3"/>
        <w:numPr>
          <w:ilvl w:val="2"/>
          <w:numId w:val="16"/>
        </w:numPr>
      </w:pPr>
      <w:bookmarkStart w:id="88" w:name="_Toc37235605"/>
      <w:r>
        <w:t>Räume Verwaltung</w:t>
      </w:r>
      <w:bookmarkEnd w:id="88"/>
    </w:p>
    <w:p w14:paraId="0C3227E5" w14:textId="77777777" w:rsidR="00E248F1" w:rsidRDefault="00E248F1" w:rsidP="00E248F1">
      <w:r>
        <w:t>In der Räume Verwaltung kann das Gebäude hinterlegt werden. Räume werden in Stockwerken hinterlegt, welche in einem Gebäude erstellt wurden. Mit dieser Variante, gibt es die Möglichkeit, in der Zukunft, die Applikation auf mehrere Gebäude zu verteilen.</w:t>
      </w:r>
    </w:p>
    <w:p w14:paraId="7B31258C" w14:textId="77777777" w:rsidR="00E248F1" w:rsidRDefault="00E248F1" w:rsidP="00E248F1">
      <w:r>
        <w:rPr>
          <w:noProof/>
          <w:lang w:eastAsia="de-CH" w:bidi="ar-SA"/>
        </w:rPr>
        <w:lastRenderedPageBreak/>
        <w:drawing>
          <wp:inline distT="0" distB="0" distL="0" distR="0" wp14:anchorId="5DF8DF50" wp14:editId="2F9BEF8F">
            <wp:extent cx="5760085" cy="323977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äum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277A7641" w14:textId="1A0B4612" w:rsidR="00E248F1" w:rsidRDefault="00E248F1" w:rsidP="00E248F1">
      <w:pPr>
        <w:pStyle w:val="Beschriftung"/>
      </w:pPr>
      <w:bookmarkStart w:id="89" w:name="_Toc37235453"/>
      <w:r>
        <w:t xml:space="preserve">Abbildung </w:t>
      </w:r>
      <w:r>
        <w:fldChar w:fldCharType="begin"/>
      </w:r>
      <w:r>
        <w:instrText xml:space="preserve"> SEQ Abbildung \* ARABIC </w:instrText>
      </w:r>
      <w:r>
        <w:fldChar w:fldCharType="separate"/>
      </w:r>
      <w:r w:rsidR="00F17CC5">
        <w:rPr>
          <w:noProof/>
        </w:rPr>
        <w:t>14</w:t>
      </w:r>
      <w:r>
        <w:fldChar w:fldCharType="end"/>
      </w:r>
      <w:r>
        <w:t xml:space="preserve"> Räume Verwaltung</w:t>
      </w:r>
      <w:r w:rsidR="008B4803">
        <w:t xml:space="preserve"> Skizze</w:t>
      </w:r>
      <w:bookmarkEnd w:id="89"/>
    </w:p>
    <w:p w14:paraId="201761F9" w14:textId="77777777" w:rsidR="00E248F1" w:rsidRDefault="00E248F1" w:rsidP="00E248F1">
      <w:pPr>
        <w:pStyle w:val="berschrift3"/>
        <w:numPr>
          <w:ilvl w:val="2"/>
          <w:numId w:val="16"/>
        </w:numPr>
      </w:pPr>
      <w:bookmarkStart w:id="90" w:name="_Toc37235606"/>
      <w:r>
        <w:lastRenderedPageBreak/>
        <w:t>Raum Ansicht</w:t>
      </w:r>
      <w:bookmarkEnd w:id="90"/>
    </w:p>
    <w:p w14:paraId="3C165670" w14:textId="74CC0848" w:rsidR="00E248F1" w:rsidRDefault="008F0FDF" w:rsidP="00E248F1">
      <w:r>
        <w:t xml:space="preserve">In der Raum Ansicht können </w:t>
      </w:r>
      <w:r w:rsidR="00E248F1">
        <w:t>alle Sensoren und Meldungen eines Raums</w:t>
      </w:r>
      <w:r>
        <w:t xml:space="preserve"> eingesehen werden</w:t>
      </w:r>
      <w:r w:rsidR="00E248F1">
        <w:t>.</w:t>
      </w:r>
      <w:r w:rsidR="00E248F1">
        <w:rPr>
          <w:noProof/>
          <w:lang w:eastAsia="de-CH" w:bidi="ar-SA"/>
        </w:rPr>
        <w:drawing>
          <wp:inline distT="0" distB="0" distL="0" distR="0" wp14:anchorId="0C421639" wp14:editId="5E5B30F1">
            <wp:extent cx="5760085" cy="449706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aum.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085" cy="4497066"/>
                    </a:xfrm>
                    <a:prstGeom prst="rect">
                      <a:avLst/>
                    </a:prstGeom>
                  </pic:spPr>
                </pic:pic>
              </a:graphicData>
            </a:graphic>
          </wp:inline>
        </w:drawing>
      </w:r>
    </w:p>
    <w:p w14:paraId="3FFEDD61" w14:textId="510EC8A3" w:rsidR="00E248F1" w:rsidRDefault="00E248F1" w:rsidP="00E248F1">
      <w:pPr>
        <w:pStyle w:val="Beschriftung"/>
      </w:pPr>
      <w:bookmarkStart w:id="91" w:name="_Toc37235454"/>
      <w:r>
        <w:t xml:space="preserve">Abbildung </w:t>
      </w:r>
      <w:r>
        <w:fldChar w:fldCharType="begin"/>
      </w:r>
      <w:r>
        <w:instrText xml:space="preserve"> SEQ Abbildung \* ARABIC </w:instrText>
      </w:r>
      <w:r>
        <w:fldChar w:fldCharType="separate"/>
      </w:r>
      <w:r w:rsidR="00F17CC5">
        <w:rPr>
          <w:noProof/>
        </w:rPr>
        <w:t>15</w:t>
      </w:r>
      <w:r>
        <w:fldChar w:fldCharType="end"/>
      </w:r>
      <w:r>
        <w:t xml:space="preserve"> Raum Ansicht</w:t>
      </w:r>
      <w:r w:rsidR="008B4803">
        <w:t xml:space="preserve"> Skizze</w:t>
      </w:r>
      <w:bookmarkEnd w:id="91"/>
    </w:p>
    <w:p w14:paraId="2F7FB226" w14:textId="77777777" w:rsidR="00E248F1" w:rsidRDefault="00E248F1" w:rsidP="00E248F1">
      <w:pPr>
        <w:pStyle w:val="berschrift3"/>
        <w:numPr>
          <w:ilvl w:val="2"/>
          <w:numId w:val="16"/>
        </w:numPr>
      </w:pPr>
      <w:bookmarkStart w:id="92" w:name="_Toc37235607"/>
      <w:r>
        <w:t>Sensoren Verwaltung</w:t>
      </w:r>
      <w:bookmarkEnd w:id="92"/>
    </w:p>
    <w:p w14:paraId="50E22276" w14:textId="77777777" w:rsidR="00E248F1" w:rsidRDefault="00E248F1" w:rsidP="00E248F1">
      <w:r>
        <w:t>Beim Erstellen eines physischen Sensors muss unbedingt eine EUI und Art des Sensors mitgegeben werden. Die Art des Sensors bestimmt welcher Dekodierung Algorithmus verwendet werden soll. Zudem soll dem Sensor mehrere Wert Beobachter angehängt werden können.</w:t>
      </w:r>
    </w:p>
    <w:p w14:paraId="0E50EDB9" w14:textId="77777777" w:rsidR="00E248F1" w:rsidRDefault="00E248F1" w:rsidP="00E248F1">
      <w:pPr>
        <w:keepNext/>
      </w:pPr>
      <w:r>
        <w:rPr>
          <w:noProof/>
          <w:lang w:eastAsia="de-CH" w:bidi="ar-SA"/>
        </w:rPr>
        <w:lastRenderedPageBreak/>
        <w:drawing>
          <wp:inline distT="0" distB="0" distL="0" distR="0" wp14:anchorId="6B717C25" wp14:editId="7BB4752C">
            <wp:extent cx="5759591" cy="323977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nsoren.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59591" cy="3239770"/>
                    </a:xfrm>
                    <a:prstGeom prst="rect">
                      <a:avLst/>
                    </a:prstGeom>
                  </pic:spPr>
                </pic:pic>
              </a:graphicData>
            </a:graphic>
          </wp:inline>
        </w:drawing>
      </w:r>
    </w:p>
    <w:p w14:paraId="51BC986A" w14:textId="6D344033" w:rsidR="00E248F1" w:rsidRDefault="00E248F1" w:rsidP="00E248F1">
      <w:pPr>
        <w:pStyle w:val="Beschriftung"/>
      </w:pPr>
      <w:bookmarkStart w:id="93" w:name="_Toc37235455"/>
      <w:r>
        <w:t xml:space="preserve">Abbildung </w:t>
      </w:r>
      <w:r>
        <w:fldChar w:fldCharType="begin"/>
      </w:r>
      <w:r>
        <w:instrText xml:space="preserve"> SEQ Abbildung \* ARABIC </w:instrText>
      </w:r>
      <w:r>
        <w:fldChar w:fldCharType="separate"/>
      </w:r>
      <w:r w:rsidR="00F17CC5">
        <w:rPr>
          <w:noProof/>
        </w:rPr>
        <w:t>16</w:t>
      </w:r>
      <w:r>
        <w:fldChar w:fldCharType="end"/>
      </w:r>
      <w:r>
        <w:t xml:space="preserve"> Sensoren Verwaltung</w:t>
      </w:r>
      <w:r w:rsidR="008B4803">
        <w:t xml:space="preserve"> Skizze</w:t>
      </w:r>
      <w:bookmarkEnd w:id="93"/>
    </w:p>
    <w:p w14:paraId="4B2FFBEA" w14:textId="77777777" w:rsidR="00E248F1" w:rsidRDefault="00E248F1" w:rsidP="00E248F1">
      <w:pPr>
        <w:pStyle w:val="berschrift2"/>
        <w:numPr>
          <w:ilvl w:val="1"/>
          <w:numId w:val="16"/>
        </w:numPr>
      </w:pPr>
      <w:bookmarkStart w:id="94" w:name="_Toc37235608"/>
      <w:r>
        <w:t>Sensor Ansicht</w:t>
      </w:r>
      <w:bookmarkEnd w:id="94"/>
    </w:p>
    <w:p w14:paraId="0AE01EF2" w14:textId="77777777" w:rsidR="00E248F1" w:rsidRDefault="00E248F1" w:rsidP="00E248F1">
      <w:r>
        <w:t>In der Sensor Ansicht können die Wertbeobachter verändert werden oder die Sensordaten eingesehen werden.</w:t>
      </w:r>
    </w:p>
    <w:p w14:paraId="530FE2B5" w14:textId="77777777" w:rsidR="00E248F1" w:rsidRDefault="00E248F1" w:rsidP="00E248F1">
      <w:pPr>
        <w:keepNext/>
      </w:pPr>
      <w:r>
        <w:rPr>
          <w:noProof/>
          <w:lang w:eastAsia="de-CH" w:bidi="ar-SA"/>
        </w:rPr>
        <w:lastRenderedPageBreak/>
        <w:drawing>
          <wp:inline distT="0" distB="0" distL="0" distR="0" wp14:anchorId="5500222D" wp14:editId="012C08AB">
            <wp:extent cx="5760085" cy="4505960"/>
            <wp:effectExtent l="0" t="0" r="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nsor.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085" cy="4505960"/>
                    </a:xfrm>
                    <a:prstGeom prst="rect">
                      <a:avLst/>
                    </a:prstGeom>
                  </pic:spPr>
                </pic:pic>
              </a:graphicData>
            </a:graphic>
          </wp:inline>
        </w:drawing>
      </w:r>
    </w:p>
    <w:p w14:paraId="23792DD2" w14:textId="400F97E8" w:rsidR="00E248F1" w:rsidRPr="00B247E3" w:rsidRDefault="00E248F1" w:rsidP="00E248F1">
      <w:pPr>
        <w:pStyle w:val="Beschriftung"/>
      </w:pPr>
      <w:bookmarkStart w:id="95" w:name="_Toc37235456"/>
      <w:r>
        <w:t xml:space="preserve">Abbildung </w:t>
      </w:r>
      <w:r>
        <w:fldChar w:fldCharType="begin"/>
      </w:r>
      <w:r>
        <w:instrText xml:space="preserve"> SEQ Abbildung \* ARABIC </w:instrText>
      </w:r>
      <w:r>
        <w:fldChar w:fldCharType="separate"/>
      </w:r>
      <w:r w:rsidR="00F17CC5">
        <w:rPr>
          <w:noProof/>
        </w:rPr>
        <w:t>17</w:t>
      </w:r>
      <w:r>
        <w:fldChar w:fldCharType="end"/>
      </w:r>
      <w:r>
        <w:t xml:space="preserve"> Sensor Ansicht</w:t>
      </w:r>
      <w:r w:rsidR="008B4803">
        <w:t xml:space="preserve"> Skizze</w:t>
      </w:r>
      <w:bookmarkEnd w:id="95"/>
    </w:p>
    <w:p w14:paraId="7ADF92A0" w14:textId="77777777" w:rsidR="00E248F1" w:rsidRDefault="00E248F1" w:rsidP="00E248F1">
      <w:pPr>
        <w:pStyle w:val="berschrift3"/>
        <w:numPr>
          <w:ilvl w:val="2"/>
          <w:numId w:val="16"/>
        </w:numPr>
      </w:pPr>
      <w:bookmarkStart w:id="96" w:name="_Toc37235609"/>
      <w:r>
        <w:t>Reinigungspersonal Dashboard</w:t>
      </w:r>
      <w:bookmarkEnd w:id="96"/>
    </w:p>
    <w:p w14:paraId="6E08ECF2" w14:textId="77777777" w:rsidR="00E248F1" w:rsidRDefault="00E248F1" w:rsidP="00E248F1">
      <w:r>
        <w:t>Der Sinn und Zweck dieses Dashboards ist, dass das Reinigungspersonal eine Route als Vorschlag erhaltet. Die Räume mit Meldungen sind nach Gebäude und Stockwerk aufgelistet. Nachdem ein Raum geputzt wurde, kann er als „gelöst“ markiert werden. Anschliessend verschwinden die Meldungen in eine separate Liste. Wenn gelöst geklickt wird, soll gleich gefragt werden, ob noch eine Rückmeldung gegeben werden möchte. Eine solches Feedback kann Schadensmeldungen beinhalten oder ein simples ok.</w:t>
      </w:r>
    </w:p>
    <w:p w14:paraId="6777049C" w14:textId="77777777" w:rsidR="00E248F1" w:rsidRPr="00FC457E" w:rsidRDefault="00E248F1" w:rsidP="00E248F1">
      <w:r>
        <w:t>Damit das Reinigungspersonal auch weiss, wie viel Material mitgenommen werden soll, wird zuoberst auf der Seite noch eine vorgeschlagene Materialliste angezeigt. Diese soll Anhand der offenen Meldungen berechnet werden.</w:t>
      </w:r>
    </w:p>
    <w:p w14:paraId="5BF8C8E2" w14:textId="77777777" w:rsidR="00E248F1" w:rsidRDefault="00E248F1" w:rsidP="00E248F1">
      <w:pPr>
        <w:keepNext/>
      </w:pPr>
      <w:r>
        <w:rPr>
          <w:noProof/>
          <w:lang w:eastAsia="de-CH" w:bidi="ar-SA"/>
        </w:rPr>
        <w:lastRenderedPageBreak/>
        <w:drawing>
          <wp:inline distT="0" distB="0" distL="0" distR="0" wp14:anchorId="11554651" wp14:editId="0F773BC4">
            <wp:extent cx="5760085" cy="323977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shboard Reinigunspersonal.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723F7BBC" w14:textId="72DB638E" w:rsidR="00E248F1" w:rsidRDefault="00E248F1" w:rsidP="00E248F1">
      <w:pPr>
        <w:pStyle w:val="Beschriftung"/>
      </w:pPr>
      <w:bookmarkStart w:id="97" w:name="_Toc37235457"/>
      <w:r>
        <w:t xml:space="preserve">Abbildung </w:t>
      </w:r>
      <w:r>
        <w:fldChar w:fldCharType="begin"/>
      </w:r>
      <w:r>
        <w:instrText xml:space="preserve"> SEQ Abbildung \* ARABIC </w:instrText>
      </w:r>
      <w:r>
        <w:fldChar w:fldCharType="separate"/>
      </w:r>
      <w:r w:rsidR="00F17CC5">
        <w:rPr>
          <w:noProof/>
        </w:rPr>
        <w:t>18</w:t>
      </w:r>
      <w:r>
        <w:fldChar w:fldCharType="end"/>
      </w:r>
      <w:r>
        <w:t xml:space="preserve"> Dashboard Reinigungspersonal</w:t>
      </w:r>
      <w:r w:rsidR="008B4803">
        <w:t xml:space="preserve"> Skizze</w:t>
      </w:r>
      <w:bookmarkEnd w:id="97"/>
    </w:p>
    <w:p w14:paraId="087AE23F" w14:textId="77777777" w:rsidR="00E248F1" w:rsidRDefault="00E248F1" w:rsidP="00E248F1">
      <w:pPr>
        <w:pStyle w:val="berschrift2"/>
        <w:numPr>
          <w:ilvl w:val="1"/>
          <w:numId w:val="16"/>
        </w:numPr>
      </w:pPr>
      <w:bookmarkStart w:id="98" w:name="_Toc37235610"/>
      <w:r>
        <w:lastRenderedPageBreak/>
        <w:t>Konzeptionelles Modell</w:t>
      </w:r>
      <w:bookmarkEnd w:id="98"/>
    </w:p>
    <w:p w14:paraId="6D46439B" w14:textId="77777777" w:rsidR="00E248F1" w:rsidRDefault="00E248F1" w:rsidP="00E248F1">
      <w:pPr>
        <w:keepNext/>
      </w:pPr>
      <w:r>
        <w:rPr>
          <w:noProof/>
          <w:lang w:eastAsia="de-CH" w:bidi="ar-SA"/>
        </w:rPr>
        <w:drawing>
          <wp:inline distT="0" distB="0" distL="0" distR="0" wp14:anchorId="6C3C7EDE" wp14:editId="67DBF6BB">
            <wp:extent cx="5760085" cy="4106727"/>
            <wp:effectExtent l="0" t="0" r="0" b="825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onzeptionellesModell.png"/>
                    <pic:cNvPicPr/>
                  </pic:nvPicPr>
                  <pic:blipFill>
                    <a:blip r:embed="rId48">
                      <a:extLst>
                        <a:ext uri="{28A0092B-C50C-407E-A947-70E740481C1C}">
                          <a14:useLocalDpi xmlns:a14="http://schemas.microsoft.com/office/drawing/2010/main" val="0"/>
                        </a:ext>
                      </a:extLst>
                    </a:blip>
                    <a:stretch>
                      <a:fillRect/>
                    </a:stretch>
                  </pic:blipFill>
                  <pic:spPr>
                    <a:xfrm>
                      <a:off x="0" y="0"/>
                      <a:ext cx="5760085" cy="4106727"/>
                    </a:xfrm>
                    <a:prstGeom prst="rect">
                      <a:avLst/>
                    </a:prstGeom>
                  </pic:spPr>
                </pic:pic>
              </a:graphicData>
            </a:graphic>
          </wp:inline>
        </w:drawing>
      </w:r>
    </w:p>
    <w:p w14:paraId="3B9C7E68" w14:textId="19F5D7E1" w:rsidR="00E248F1" w:rsidRPr="00720508" w:rsidRDefault="00E248F1" w:rsidP="00E248F1">
      <w:pPr>
        <w:pStyle w:val="Beschriftung"/>
      </w:pPr>
      <w:bookmarkStart w:id="99" w:name="_Toc37235458"/>
      <w:r>
        <w:t xml:space="preserve">Abbildung </w:t>
      </w:r>
      <w:r>
        <w:fldChar w:fldCharType="begin"/>
      </w:r>
      <w:r>
        <w:instrText xml:space="preserve"> SEQ Abbildung \* ARABIC </w:instrText>
      </w:r>
      <w:r>
        <w:fldChar w:fldCharType="separate"/>
      </w:r>
      <w:r w:rsidR="00F17CC5">
        <w:rPr>
          <w:noProof/>
        </w:rPr>
        <w:t>19</w:t>
      </w:r>
      <w:r>
        <w:fldChar w:fldCharType="end"/>
      </w:r>
      <w:r>
        <w:t xml:space="preserve"> Konzeptionelles Model</w:t>
      </w:r>
      <w:r w:rsidR="008B4803">
        <w:t>l UML</w:t>
      </w:r>
      <w:bookmarkEnd w:id="99"/>
    </w:p>
    <w:p w14:paraId="7DAA213D" w14:textId="77777777" w:rsidR="00E248F1" w:rsidRDefault="00E248F1" w:rsidP="00E248F1">
      <w:pPr>
        <w:pStyle w:val="berschrift2"/>
        <w:numPr>
          <w:ilvl w:val="1"/>
          <w:numId w:val="16"/>
        </w:numPr>
      </w:pPr>
      <w:bookmarkStart w:id="100" w:name="_Toc37235611"/>
      <w:r>
        <w:lastRenderedPageBreak/>
        <w:t>Logisches Modell</w:t>
      </w:r>
      <w:bookmarkEnd w:id="100"/>
    </w:p>
    <w:p w14:paraId="02CA099D" w14:textId="77777777" w:rsidR="00E248F1" w:rsidRDefault="00E248F1" w:rsidP="00E248F1">
      <w:pPr>
        <w:keepNext/>
      </w:pPr>
      <w:r>
        <w:rPr>
          <w:noProof/>
          <w:lang w:eastAsia="de-CH" w:bidi="ar-SA"/>
        </w:rPr>
        <w:drawing>
          <wp:inline distT="0" distB="0" distL="0" distR="0" wp14:anchorId="7C9551B3" wp14:editId="7CBC7A53">
            <wp:extent cx="5556784" cy="2862586"/>
            <wp:effectExtent l="0" t="0" r="635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schesModell.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56784" cy="2862586"/>
                    </a:xfrm>
                    <a:prstGeom prst="rect">
                      <a:avLst/>
                    </a:prstGeom>
                  </pic:spPr>
                </pic:pic>
              </a:graphicData>
            </a:graphic>
          </wp:inline>
        </w:drawing>
      </w:r>
    </w:p>
    <w:p w14:paraId="1BDF879B" w14:textId="4DB65533" w:rsidR="00E248F1" w:rsidRPr="00EA484E" w:rsidRDefault="00E248F1" w:rsidP="00E248F1">
      <w:pPr>
        <w:pStyle w:val="Beschriftung"/>
      </w:pPr>
      <w:bookmarkStart w:id="101" w:name="_Toc37235459"/>
      <w:r>
        <w:t xml:space="preserve">Abbildung </w:t>
      </w:r>
      <w:r>
        <w:fldChar w:fldCharType="begin"/>
      </w:r>
      <w:r>
        <w:instrText xml:space="preserve"> SEQ Abbildung \* ARABIC </w:instrText>
      </w:r>
      <w:r>
        <w:fldChar w:fldCharType="separate"/>
      </w:r>
      <w:r w:rsidR="00F17CC5">
        <w:rPr>
          <w:noProof/>
        </w:rPr>
        <w:t>20</w:t>
      </w:r>
      <w:r>
        <w:fldChar w:fldCharType="end"/>
      </w:r>
      <w:r>
        <w:t xml:space="preserve"> Logisches Modell</w:t>
      </w:r>
      <w:r w:rsidR="008B4803">
        <w:t xml:space="preserve"> UML</w:t>
      </w:r>
      <w:bookmarkEnd w:id="101"/>
    </w:p>
    <w:p w14:paraId="6962084B" w14:textId="77777777" w:rsidR="00E248F1" w:rsidRDefault="00E248F1" w:rsidP="00E248F1">
      <w:pPr>
        <w:pStyle w:val="berschrift2"/>
        <w:numPr>
          <w:ilvl w:val="1"/>
          <w:numId w:val="16"/>
        </w:numPr>
      </w:pPr>
      <w:bookmarkStart w:id="102" w:name="_Toc37235612"/>
      <w:r w:rsidRPr="006D4F38">
        <w:t>API Struktur</w:t>
      </w:r>
      <w:bookmarkEnd w:id="102"/>
    </w:p>
    <w:p w14:paraId="70E524EC" w14:textId="77777777" w:rsidR="00E248F1" w:rsidRDefault="00E248F1" w:rsidP="00E248F1">
      <w:r>
        <w:t>Die API Struktur definiert auf welchen URLs, mit welchen http Methoden, welche Aktion ausgeführt wird.</w:t>
      </w:r>
    </w:p>
    <w:p w14:paraId="21C65F5B" w14:textId="77777777" w:rsidR="00E248F1" w:rsidRDefault="00E248F1" w:rsidP="00E248F1">
      <w:r>
        <w:t>Die http Methoden sind GET, POST, PUT und DELETE.</w:t>
      </w:r>
    </w:p>
    <w:p w14:paraId="5244F602" w14:textId="77777777" w:rsidR="00E248F1" w:rsidRDefault="00E248F1" w:rsidP="00E248F1">
      <w:pPr>
        <w:pStyle w:val="Listenabsatz"/>
        <w:numPr>
          <w:ilvl w:val="0"/>
          <w:numId w:val="42"/>
        </w:numPr>
      </w:pPr>
      <w:r>
        <w:t>GET wird für das Abrufen von Daten verwendet</w:t>
      </w:r>
    </w:p>
    <w:p w14:paraId="3A9E7D4C" w14:textId="77777777" w:rsidR="00E248F1" w:rsidRDefault="00E248F1" w:rsidP="00E248F1">
      <w:pPr>
        <w:pStyle w:val="Listenabsatz"/>
        <w:numPr>
          <w:ilvl w:val="0"/>
          <w:numId w:val="42"/>
        </w:numPr>
      </w:pPr>
      <w:r>
        <w:t>POST ist für die Erstellung von Daten</w:t>
      </w:r>
    </w:p>
    <w:p w14:paraId="6D39ACE4" w14:textId="77777777" w:rsidR="00E248F1" w:rsidRDefault="00E248F1" w:rsidP="00E248F1">
      <w:pPr>
        <w:pStyle w:val="Listenabsatz"/>
        <w:numPr>
          <w:ilvl w:val="0"/>
          <w:numId w:val="42"/>
        </w:numPr>
      </w:pPr>
      <w:r>
        <w:t>PUT ist für die Aktualisierung von Daten</w:t>
      </w:r>
    </w:p>
    <w:p w14:paraId="58AA9053" w14:textId="77777777" w:rsidR="00E248F1" w:rsidRDefault="00E248F1" w:rsidP="00E248F1">
      <w:pPr>
        <w:pStyle w:val="Listenabsatz"/>
        <w:numPr>
          <w:ilvl w:val="0"/>
          <w:numId w:val="42"/>
        </w:numPr>
      </w:pPr>
      <w:r>
        <w:t>DELETE ist für die Endgültige Löschung von Daten</w:t>
      </w:r>
    </w:p>
    <w:p w14:paraId="19B06DA7" w14:textId="7A340F27" w:rsidR="002040A7" w:rsidRDefault="002040A7" w:rsidP="002040A7">
      <w:pPr>
        <w:pStyle w:val="Beschriftung"/>
        <w:keepNext/>
      </w:pPr>
      <w:bookmarkStart w:id="103" w:name="_Toc37235423"/>
      <w:r>
        <w:t xml:space="preserve">Tabelle </w:t>
      </w:r>
      <w:r>
        <w:fldChar w:fldCharType="begin"/>
      </w:r>
      <w:r>
        <w:instrText xml:space="preserve"> SEQ Tabelle \* ARABIC </w:instrText>
      </w:r>
      <w:r>
        <w:fldChar w:fldCharType="separate"/>
      </w:r>
      <w:r w:rsidR="009D7EC7">
        <w:rPr>
          <w:noProof/>
        </w:rPr>
        <w:t>12</w:t>
      </w:r>
      <w:r>
        <w:fldChar w:fldCharType="end"/>
      </w:r>
      <w:r>
        <w:t xml:space="preserve"> API Routen mit beschriebener Aktion welche diese ausführen.</w:t>
      </w:r>
      <w:bookmarkEnd w:id="103"/>
    </w:p>
    <w:tbl>
      <w:tblPr>
        <w:tblStyle w:val="AvectrisTabelle"/>
        <w:tblW w:w="0" w:type="auto"/>
        <w:tblInd w:w="0" w:type="dxa"/>
        <w:tblLook w:val="04A0" w:firstRow="1" w:lastRow="0" w:firstColumn="1" w:lastColumn="0" w:noHBand="0" w:noVBand="1"/>
      </w:tblPr>
      <w:tblGrid>
        <w:gridCol w:w="2719"/>
        <w:gridCol w:w="985"/>
        <w:gridCol w:w="5367"/>
      </w:tblGrid>
      <w:tr w:rsidR="00E248F1" w14:paraId="797BFB6C" w14:textId="77777777" w:rsidTr="008F0FDF">
        <w:trPr>
          <w:cnfStyle w:val="100000000000" w:firstRow="1" w:lastRow="0" w:firstColumn="0" w:lastColumn="0" w:oddVBand="0" w:evenVBand="0" w:oddHBand="0" w:evenHBand="0" w:firstRowFirstColumn="0" w:firstRowLastColumn="0" w:lastRowFirstColumn="0" w:lastRowLastColumn="0"/>
        </w:trPr>
        <w:tc>
          <w:tcPr>
            <w:tcW w:w="2719" w:type="dxa"/>
          </w:tcPr>
          <w:p w14:paraId="226FB6C4" w14:textId="77777777" w:rsidR="00E248F1" w:rsidRDefault="00E248F1" w:rsidP="008F0FDF">
            <w:r>
              <w:t>Pfad</w:t>
            </w:r>
          </w:p>
        </w:tc>
        <w:tc>
          <w:tcPr>
            <w:tcW w:w="985" w:type="dxa"/>
          </w:tcPr>
          <w:p w14:paraId="32C34549" w14:textId="77777777" w:rsidR="00E248F1" w:rsidRDefault="00E248F1" w:rsidP="008F0FDF">
            <w:r>
              <w:t>Methode</w:t>
            </w:r>
          </w:p>
        </w:tc>
        <w:tc>
          <w:tcPr>
            <w:tcW w:w="5367" w:type="dxa"/>
          </w:tcPr>
          <w:p w14:paraId="0845D152" w14:textId="77777777" w:rsidR="00E248F1" w:rsidRDefault="00E248F1" w:rsidP="008F0FDF">
            <w:r>
              <w:t>Aktion</w:t>
            </w:r>
          </w:p>
        </w:tc>
      </w:tr>
      <w:tr w:rsidR="00E248F1" w14:paraId="5066FDC1" w14:textId="77777777" w:rsidTr="008F0FDF">
        <w:tc>
          <w:tcPr>
            <w:tcW w:w="2719" w:type="dxa"/>
          </w:tcPr>
          <w:p w14:paraId="246946C3" w14:textId="77777777" w:rsidR="00E248F1" w:rsidRDefault="00E248F1" w:rsidP="008F0FDF">
            <w:r>
              <w:t>/login</w:t>
            </w:r>
          </w:p>
        </w:tc>
        <w:tc>
          <w:tcPr>
            <w:tcW w:w="985" w:type="dxa"/>
          </w:tcPr>
          <w:p w14:paraId="75CC694C" w14:textId="77777777" w:rsidR="00E248F1" w:rsidRDefault="00E248F1" w:rsidP="008F0FDF">
            <w:r>
              <w:t>POST</w:t>
            </w:r>
          </w:p>
        </w:tc>
        <w:tc>
          <w:tcPr>
            <w:tcW w:w="5367" w:type="dxa"/>
          </w:tcPr>
          <w:p w14:paraId="3DF08D3C" w14:textId="77777777" w:rsidR="00E248F1" w:rsidRDefault="00E248F1" w:rsidP="008F0FDF">
            <w:r>
              <w:t>Entnimmt Login Daten aus dem Request Body und antwortet mit dem Access Token und Refresh Token.</w:t>
            </w:r>
          </w:p>
        </w:tc>
      </w:tr>
      <w:tr w:rsidR="00E248F1" w14:paraId="63B677C9" w14:textId="77777777" w:rsidTr="008F0FDF">
        <w:tc>
          <w:tcPr>
            <w:tcW w:w="2719" w:type="dxa"/>
          </w:tcPr>
          <w:p w14:paraId="1A21AF7B" w14:textId="77777777" w:rsidR="00E248F1" w:rsidRDefault="00E248F1" w:rsidP="008F0FDF">
            <w:r>
              <w:t>/login</w:t>
            </w:r>
          </w:p>
        </w:tc>
        <w:tc>
          <w:tcPr>
            <w:tcW w:w="985" w:type="dxa"/>
          </w:tcPr>
          <w:p w14:paraId="1955B769" w14:textId="77777777" w:rsidR="00E248F1" w:rsidRDefault="00E248F1" w:rsidP="008F0FDF">
            <w:r>
              <w:t>PUT</w:t>
            </w:r>
          </w:p>
        </w:tc>
        <w:tc>
          <w:tcPr>
            <w:tcW w:w="5367" w:type="dxa"/>
          </w:tcPr>
          <w:p w14:paraId="0869F3B1" w14:textId="77777777" w:rsidR="00E248F1" w:rsidRDefault="00E248F1" w:rsidP="008F0FDF">
            <w:r>
              <w:t>Entnimmt Refresh Token aus dem Request Body und antwortet mit aktualisiertem Access Token.</w:t>
            </w:r>
          </w:p>
        </w:tc>
      </w:tr>
      <w:tr w:rsidR="00E248F1" w14:paraId="7F1E8DE1" w14:textId="77777777" w:rsidTr="008F0FDF">
        <w:tc>
          <w:tcPr>
            <w:tcW w:w="2719" w:type="dxa"/>
          </w:tcPr>
          <w:p w14:paraId="6A1E337B" w14:textId="77777777" w:rsidR="00E248F1" w:rsidRDefault="00E248F1" w:rsidP="008F0FDF">
            <w:r>
              <w:t>/login</w:t>
            </w:r>
          </w:p>
        </w:tc>
        <w:tc>
          <w:tcPr>
            <w:tcW w:w="985" w:type="dxa"/>
          </w:tcPr>
          <w:p w14:paraId="23A9F13E" w14:textId="77777777" w:rsidR="00E248F1" w:rsidRDefault="00E248F1" w:rsidP="008F0FDF">
            <w:r>
              <w:t>DELETE</w:t>
            </w:r>
          </w:p>
        </w:tc>
        <w:tc>
          <w:tcPr>
            <w:tcW w:w="5367" w:type="dxa"/>
          </w:tcPr>
          <w:p w14:paraId="49989F28" w14:textId="77777777" w:rsidR="00E248F1" w:rsidRDefault="00E248F1" w:rsidP="008F0FDF">
            <w:r>
              <w:t>Macht den Refresh Token des Benutzers ungültig.</w:t>
            </w:r>
          </w:p>
        </w:tc>
      </w:tr>
      <w:tr w:rsidR="00E248F1" w14:paraId="6FA9C5C4" w14:textId="77777777" w:rsidTr="008F0FDF">
        <w:tc>
          <w:tcPr>
            <w:tcW w:w="2719" w:type="dxa"/>
          </w:tcPr>
          <w:p w14:paraId="5235F476" w14:textId="77777777" w:rsidR="00E248F1" w:rsidRDefault="00E248F1" w:rsidP="008F0FDF">
            <w:r>
              <w:t>/personal</w:t>
            </w:r>
          </w:p>
        </w:tc>
        <w:tc>
          <w:tcPr>
            <w:tcW w:w="985" w:type="dxa"/>
          </w:tcPr>
          <w:p w14:paraId="7AF0394A" w14:textId="77777777" w:rsidR="00E248F1" w:rsidRDefault="00E248F1" w:rsidP="008F0FDF">
            <w:r>
              <w:t>GET</w:t>
            </w:r>
          </w:p>
        </w:tc>
        <w:tc>
          <w:tcPr>
            <w:tcW w:w="5367" w:type="dxa"/>
          </w:tcPr>
          <w:p w14:paraId="6CD2D7B2" w14:textId="77777777" w:rsidR="00E248F1" w:rsidRDefault="00E248F1" w:rsidP="008F0FDF">
            <w:r>
              <w:t>Auflistung des Personals.</w:t>
            </w:r>
          </w:p>
        </w:tc>
      </w:tr>
      <w:tr w:rsidR="00E248F1" w14:paraId="0C15F8B4" w14:textId="77777777" w:rsidTr="008F0FDF">
        <w:tc>
          <w:tcPr>
            <w:tcW w:w="2719" w:type="dxa"/>
          </w:tcPr>
          <w:p w14:paraId="5F14E504" w14:textId="77777777" w:rsidR="00E248F1" w:rsidRDefault="00E248F1" w:rsidP="008F0FDF">
            <w:r>
              <w:lastRenderedPageBreak/>
              <w:t>/personal</w:t>
            </w:r>
          </w:p>
        </w:tc>
        <w:tc>
          <w:tcPr>
            <w:tcW w:w="985" w:type="dxa"/>
          </w:tcPr>
          <w:p w14:paraId="3FA2AB30" w14:textId="77777777" w:rsidR="00E248F1" w:rsidRDefault="00E248F1" w:rsidP="008F0FDF">
            <w:r>
              <w:t>POST</w:t>
            </w:r>
          </w:p>
        </w:tc>
        <w:tc>
          <w:tcPr>
            <w:tcW w:w="5367" w:type="dxa"/>
          </w:tcPr>
          <w:p w14:paraId="5E8E1705" w14:textId="77777777" w:rsidR="00E248F1" w:rsidRDefault="00E248F1" w:rsidP="008F0FDF">
            <w:r>
              <w:t>Erstellt eine neue Person und Login aus den Daten des Request Body.</w:t>
            </w:r>
          </w:p>
        </w:tc>
      </w:tr>
      <w:tr w:rsidR="00E248F1" w14:paraId="629E11C7" w14:textId="77777777" w:rsidTr="008F0FDF">
        <w:tc>
          <w:tcPr>
            <w:tcW w:w="2719" w:type="dxa"/>
          </w:tcPr>
          <w:p w14:paraId="41F2DBB8" w14:textId="77777777" w:rsidR="00E248F1" w:rsidRDefault="00E248F1" w:rsidP="008F0FDF">
            <w:r>
              <w:t>/personal/&lt;id&gt;</w:t>
            </w:r>
          </w:p>
        </w:tc>
        <w:tc>
          <w:tcPr>
            <w:tcW w:w="985" w:type="dxa"/>
          </w:tcPr>
          <w:p w14:paraId="1CE402E1" w14:textId="77777777" w:rsidR="00E248F1" w:rsidRDefault="00E248F1" w:rsidP="008F0FDF">
            <w:r>
              <w:t>PUT</w:t>
            </w:r>
          </w:p>
        </w:tc>
        <w:tc>
          <w:tcPr>
            <w:tcW w:w="5367" w:type="dxa"/>
          </w:tcPr>
          <w:p w14:paraId="724F2DD4" w14:textId="77777777" w:rsidR="00E248F1" w:rsidRDefault="00E248F1" w:rsidP="008F0FDF">
            <w:r>
              <w:t>Aktualisiert Person mit den Daten des Request Body.</w:t>
            </w:r>
          </w:p>
        </w:tc>
      </w:tr>
      <w:tr w:rsidR="00E248F1" w14:paraId="1B942B5E" w14:textId="77777777" w:rsidTr="008F0FDF">
        <w:tc>
          <w:tcPr>
            <w:tcW w:w="2719" w:type="dxa"/>
          </w:tcPr>
          <w:p w14:paraId="651CF18F" w14:textId="77777777" w:rsidR="00E248F1" w:rsidRDefault="00E248F1" w:rsidP="008F0FDF">
            <w:r>
              <w:t>/personal/&lt;id&gt;</w:t>
            </w:r>
          </w:p>
        </w:tc>
        <w:tc>
          <w:tcPr>
            <w:tcW w:w="985" w:type="dxa"/>
          </w:tcPr>
          <w:p w14:paraId="226BD4DE" w14:textId="77777777" w:rsidR="00E248F1" w:rsidRDefault="00E248F1" w:rsidP="008F0FDF">
            <w:r>
              <w:t>DELETE</w:t>
            </w:r>
          </w:p>
        </w:tc>
        <w:tc>
          <w:tcPr>
            <w:tcW w:w="5367" w:type="dxa"/>
          </w:tcPr>
          <w:p w14:paraId="1DD1FAEE" w14:textId="77777777" w:rsidR="00E248F1" w:rsidRDefault="00E248F1" w:rsidP="008F0FDF">
            <w:r>
              <w:t>Löscht Person aus der Datenbank. Alle Meldungen dieser Person werden somit auch gelöscht.</w:t>
            </w:r>
          </w:p>
        </w:tc>
      </w:tr>
      <w:tr w:rsidR="00E248F1" w14:paraId="2545B021" w14:textId="77777777" w:rsidTr="008F0FDF">
        <w:tc>
          <w:tcPr>
            <w:tcW w:w="2719" w:type="dxa"/>
          </w:tcPr>
          <w:p w14:paraId="1E5083C0" w14:textId="77777777" w:rsidR="00E248F1" w:rsidRDefault="00E248F1" w:rsidP="008F0FDF">
            <w:r>
              <w:t>/gebaeude</w:t>
            </w:r>
          </w:p>
        </w:tc>
        <w:tc>
          <w:tcPr>
            <w:tcW w:w="985" w:type="dxa"/>
          </w:tcPr>
          <w:p w14:paraId="11DB24FC" w14:textId="77777777" w:rsidR="00E248F1" w:rsidRDefault="00E248F1" w:rsidP="008F0FDF">
            <w:r>
              <w:t>GET</w:t>
            </w:r>
          </w:p>
        </w:tc>
        <w:tc>
          <w:tcPr>
            <w:tcW w:w="5367" w:type="dxa"/>
          </w:tcPr>
          <w:p w14:paraId="1F268EEC" w14:textId="77777777" w:rsidR="00E248F1" w:rsidRDefault="00E248F1" w:rsidP="008F0FDF">
            <w:r>
              <w:t>Auflistung der Gebäude.</w:t>
            </w:r>
          </w:p>
        </w:tc>
      </w:tr>
      <w:tr w:rsidR="00E248F1" w14:paraId="3AFCA8B2" w14:textId="77777777" w:rsidTr="008F0FDF">
        <w:tc>
          <w:tcPr>
            <w:tcW w:w="2719" w:type="dxa"/>
          </w:tcPr>
          <w:p w14:paraId="7D82A4E5" w14:textId="77777777" w:rsidR="00E248F1" w:rsidRDefault="00E248F1" w:rsidP="008F0FDF">
            <w:r>
              <w:t>/gebaude</w:t>
            </w:r>
          </w:p>
        </w:tc>
        <w:tc>
          <w:tcPr>
            <w:tcW w:w="985" w:type="dxa"/>
          </w:tcPr>
          <w:p w14:paraId="17FCED44" w14:textId="77777777" w:rsidR="00E248F1" w:rsidRDefault="00E248F1" w:rsidP="008F0FDF">
            <w:r>
              <w:t>POST</w:t>
            </w:r>
          </w:p>
        </w:tc>
        <w:tc>
          <w:tcPr>
            <w:tcW w:w="5367" w:type="dxa"/>
          </w:tcPr>
          <w:p w14:paraId="5D26F7C8" w14:textId="77777777" w:rsidR="00E248F1" w:rsidRDefault="00E248F1" w:rsidP="008F0FDF">
            <w:r>
              <w:t>Erstellung eines Gebäude.</w:t>
            </w:r>
          </w:p>
        </w:tc>
      </w:tr>
      <w:tr w:rsidR="00E248F1" w14:paraId="22E34F54" w14:textId="77777777" w:rsidTr="008F0FDF">
        <w:tc>
          <w:tcPr>
            <w:tcW w:w="2719" w:type="dxa"/>
          </w:tcPr>
          <w:p w14:paraId="09E083DE" w14:textId="77777777" w:rsidR="00E248F1" w:rsidRDefault="00E248F1" w:rsidP="008F0FDF">
            <w:r>
              <w:t>/gebaude/&lt;id&gt;</w:t>
            </w:r>
          </w:p>
        </w:tc>
        <w:tc>
          <w:tcPr>
            <w:tcW w:w="985" w:type="dxa"/>
          </w:tcPr>
          <w:p w14:paraId="052F8EE7" w14:textId="77777777" w:rsidR="00E248F1" w:rsidRDefault="00E248F1" w:rsidP="008F0FDF">
            <w:r>
              <w:t>PUT</w:t>
            </w:r>
          </w:p>
        </w:tc>
        <w:tc>
          <w:tcPr>
            <w:tcW w:w="5367" w:type="dxa"/>
          </w:tcPr>
          <w:p w14:paraId="0C89F0B0" w14:textId="77777777" w:rsidR="00E248F1" w:rsidRDefault="00E248F1" w:rsidP="008F0FDF">
            <w:r>
              <w:t>Aktualisierung eines Gebäude.</w:t>
            </w:r>
          </w:p>
        </w:tc>
      </w:tr>
      <w:tr w:rsidR="00E248F1" w14:paraId="3C23C1E8" w14:textId="77777777" w:rsidTr="008F0FDF">
        <w:tc>
          <w:tcPr>
            <w:tcW w:w="2719" w:type="dxa"/>
          </w:tcPr>
          <w:p w14:paraId="0567169F" w14:textId="77777777" w:rsidR="00E248F1" w:rsidRDefault="00E248F1" w:rsidP="008F0FDF">
            <w:r>
              <w:t>/gebaude/&lt;id&gt;</w:t>
            </w:r>
          </w:p>
        </w:tc>
        <w:tc>
          <w:tcPr>
            <w:tcW w:w="985" w:type="dxa"/>
          </w:tcPr>
          <w:p w14:paraId="5EDB81B7" w14:textId="77777777" w:rsidR="00E248F1" w:rsidRDefault="00E248F1" w:rsidP="008F0FDF">
            <w:r>
              <w:t>DELETE</w:t>
            </w:r>
          </w:p>
        </w:tc>
        <w:tc>
          <w:tcPr>
            <w:tcW w:w="5367" w:type="dxa"/>
          </w:tcPr>
          <w:p w14:paraId="260C2CEA" w14:textId="77777777" w:rsidR="00E248F1" w:rsidRDefault="00E248F1" w:rsidP="008F0FDF">
            <w:r>
              <w:t>Löschung eines Gebäude.</w:t>
            </w:r>
          </w:p>
        </w:tc>
      </w:tr>
      <w:tr w:rsidR="00E248F1" w14:paraId="076653F2" w14:textId="77777777" w:rsidTr="008F0FDF">
        <w:tc>
          <w:tcPr>
            <w:tcW w:w="2719" w:type="dxa"/>
          </w:tcPr>
          <w:p w14:paraId="42D2C443" w14:textId="77777777" w:rsidR="00E248F1" w:rsidRDefault="00E248F1" w:rsidP="008F0FDF">
            <w:r>
              <w:t>/stockwerke</w:t>
            </w:r>
          </w:p>
        </w:tc>
        <w:tc>
          <w:tcPr>
            <w:tcW w:w="985" w:type="dxa"/>
          </w:tcPr>
          <w:p w14:paraId="2AC01628" w14:textId="77777777" w:rsidR="00E248F1" w:rsidRDefault="00E248F1" w:rsidP="008F0FDF">
            <w:r>
              <w:t>GET</w:t>
            </w:r>
          </w:p>
        </w:tc>
        <w:tc>
          <w:tcPr>
            <w:tcW w:w="5367" w:type="dxa"/>
          </w:tcPr>
          <w:p w14:paraId="261ED1E0" w14:textId="77777777" w:rsidR="00E248F1" w:rsidRDefault="00E248F1" w:rsidP="008F0FDF">
            <w:r>
              <w:t>Auflistung der Stockwerke.</w:t>
            </w:r>
          </w:p>
        </w:tc>
      </w:tr>
      <w:tr w:rsidR="00E248F1" w14:paraId="28F08092" w14:textId="77777777" w:rsidTr="008F0FDF">
        <w:tc>
          <w:tcPr>
            <w:tcW w:w="2719" w:type="dxa"/>
          </w:tcPr>
          <w:p w14:paraId="7BAF2F05" w14:textId="77777777" w:rsidR="00E248F1" w:rsidRDefault="00E248F1" w:rsidP="008F0FDF">
            <w:r>
              <w:t>/stockwerke</w:t>
            </w:r>
          </w:p>
        </w:tc>
        <w:tc>
          <w:tcPr>
            <w:tcW w:w="985" w:type="dxa"/>
          </w:tcPr>
          <w:p w14:paraId="0AABD74B" w14:textId="77777777" w:rsidR="00E248F1" w:rsidRDefault="00E248F1" w:rsidP="008F0FDF">
            <w:r>
              <w:t>POST</w:t>
            </w:r>
          </w:p>
        </w:tc>
        <w:tc>
          <w:tcPr>
            <w:tcW w:w="5367" w:type="dxa"/>
          </w:tcPr>
          <w:p w14:paraId="7D6F111D" w14:textId="77777777" w:rsidR="00E248F1" w:rsidRDefault="00E248F1" w:rsidP="008F0FDF">
            <w:r>
              <w:t>Erstellung eines Stockwerks.</w:t>
            </w:r>
          </w:p>
        </w:tc>
      </w:tr>
      <w:tr w:rsidR="00E248F1" w14:paraId="5DDF1CF1" w14:textId="77777777" w:rsidTr="008F0FDF">
        <w:tc>
          <w:tcPr>
            <w:tcW w:w="2719" w:type="dxa"/>
          </w:tcPr>
          <w:p w14:paraId="2D811E68" w14:textId="77777777" w:rsidR="00E248F1" w:rsidRDefault="00E248F1" w:rsidP="008F0FDF">
            <w:r>
              <w:t>/stockwerke /&lt;id&gt;</w:t>
            </w:r>
          </w:p>
        </w:tc>
        <w:tc>
          <w:tcPr>
            <w:tcW w:w="985" w:type="dxa"/>
          </w:tcPr>
          <w:p w14:paraId="4D784C8E" w14:textId="77777777" w:rsidR="00E248F1" w:rsidRDefault="00E248F1" w:rsidP="008F0FDF">
            <w:r>
              <w:t>PUT</w:t>
            </w:r>
          </w:p>
        </w:tc>
        <w:tc>
          <w:tcPr>
            <w:tcW w:w="5367" w:type="dxa"/>
          </w:tcPr>
          <w:p w14:paraId="1B1DB616" w14:textId="77777777" w:rsidR="00E248F1" w:rsidRDefault="00E248F1" w:rsidP="008F0FDF">
            <w:r>
              <w:t>Aktualisierung eines Stockwerks.</w:t>
            </w:r>
          </w:p>
        </w:tc>
      </w:tr>
      <w:tr w:rsidR="00E248F1" w14:paraId="04F0C216" w14:textId="77777777" w:rsidTr="008F0FDF">
        <w:tc>
          <w:tcPr>
            <w:tcW w:w="2719" w:type="dxa"/>
          </w:tcPr>
          <w:p w14:paraId="5366372C" w14:textId="77777777" w:rsidR="00E248F1" w:rsidRDefault="00E248F1" w:rsidP="008F0FDF">
            <w:r>
              <w:t>/stockwerke /&lt;id&gt;</w:t>
            </w:r>
          </w:p>
        </w:tc>
        <w:tc>
          <w:tcPr>
            <w:tcW w:w="985" w:type="dxa"/>
          </w:tcPr>
          <w:p w14:paraId="135F62DC" w14:textId="77777777" w:rsidR="00E248F1" w:rsidRDefault="00E248F1" w:rsidP="008F0FDF">
            <w:r>
              <w:t>DELETE</w:t>
            </w:r>
          </w:p>
        </w:tc>
        <w:tc>
          <w:tcPr>
            <w:tcW w:w="5367" w:type="dxa"/>
          </w:tcPr>
          <w:p w14:paraId="4D605D86" w14:textId="77777777" w:rsidR="00E248F1" w:rsidRDefault="00E248F1" w:rsidP="008F0FDF">
            <w:r>
              <w:t>Löschung eines Stockwerks.</w:t>
            </w:r>
          </w:p>
        </w:tc>
      </w:tr>
      <w:tr w:rsidR="00E248F1" w14:paraId="5467444F" w14:textId="77777777" w:rsidTr="008F0FDF">
        <w:tc>
          <w:tcPr>
            <w:tcW w:w="2719" w:type="dxa"/>
          </w:tcPr>
          <w:p w14:paraId="235288C1" w14:textId="77777777" w:rsidR="00E248F1" w:rsidRDefault="00E248F1" w:rsidP="008F0FDF">
            <w:r>
              <w:t>/raume</w:t>
            </w:r>
          </w:p>
        </w:tc>
        <w:tc>
          <w:tcPr>
            <w:tcW w:w="985" w:type="dxa"/>
          </w:tcPr>
          <w:p w14:paraId="305527E2" w14:textId="77777777" w:rsidR="00E248F1" w:rsidRDefault="00E248F1" w:rsidP="008F0FDF">
            <w:r>
              <w:t>GET</w:t>
            </w:r>
          </w:p>
        </w:tc>
        <w:tc>
          <w:tcPr>
            <w:tcW w:w="5367" w:type="dxa"/>
          </w:tcPr>
          <w:p w14:paraId="4DE7E5CA" w14:textId="77777777" w:rsidR="00E248F1" w:rsidRDefault="00E248F1" w:rsidP="008F0FDF">
            <w:r>
              <w:t>Auflistung der Räume.</w:t>
            </w:r>
          </w:p>
        </w:tc>
      </w:tr>
      <w:tr w:rsidR="00E248F1" w14:paraId="77ADF88F" w14:textId="77777777" w:rsidTr="008F0FDF">
        <w:tc>
          <w:tcPr>
            <w:tcW w:w="2719" w:type="dxa"/>
          </w:tcPr>
          <w:p w14:paraId="18B460F2" w14:textId="77777777" w:rsidR="00E248F1" w:rsidRDefault="00E248F1" w:rsidP="008F0FDF">
            <w:r>
              <w:t>/raume</w:t>
            </w:r>
          </w:p>
        </w:tc>
        <w:tc>
          <w:tcPr>
            <w:tcW w:w="985" w:type="dxa"/>
          </w:tcPr>
          <w:p w14:paraId="5AF7DA03" w14:textId="77777777" w:rsidR="00E248F1" w:rsidRDefault="00E248F1" w:rsidP="008F0FDF">
            <w:r>
              <w:t>POST</w:t>
            </w:r>
          </w:p>
        </w:tc>
        <w:tc>
          <w:tcPr>
            <w:tcW w:w="5367" w:type="dxa"/>
          </w:tcPr>
          <w:p w14:paraId="71738479" w14:textId="77777777" w:rsidR="00E248F1" w:rsidRDefault="00E248F1" w:rsidP="008F0FDF">
            <w:r>
              <w:t>Erstellung eines Raums.</w:t>
            </w:r>
          </w:p>
        </w:tc>
      </w:tr>
      <w:tr w:rsidR="00E248F1" w14:paraId="4619004F" w14:textId="77777777" w:rsidTr="008F0FDF">
        <w:tc>
          <w:tcPr>
            <w:tcW w:w="2719" w:type="dxa"/>
          </w:tcPr>
          <w:p w14:paraId="682587A6" w14:textId="77777777" w:rsidR="00E248F1" w:rsidRDefault="00E248F1" w:rsidP="008F0FDF">
            <w:r>
              <w:t>/raume /&lt;id&gt;</w:t>
            </w:r>
          </w:p>
        </w:tc>
        <w:tc>
          <w:tcPr>
            <w:tcW w:w="985" w:type="dxa"/>
          </w:tcPr>
          <w:p w14:paraId="02D1D555" w14:textId="77777777" w:rsidR="00E248F1" w:rsidRDefault="00E248F1" w:rsidP="008F0FDF">
            <w:r>
              <w:t>PUT</w:t>
            </w:r>
          </w:p>
        </w:tc>
        <w:tc>
          <w:tcPr>
            <w:tcW w:w="5367" w:type="dxa"/>
          </w:tcPr>
          <w:p w14:paraId="46F1D22E" w14:textId="77777777" w:rsidR="00E248F1" w:rsidRDefault="00E248F1" w:rsidP="008F0FDF">
            <w:r>
              <w:t>Aktualisierung eines Raums.</w:t>
            </w:r>
          </w:p>
        </w:tc>
      </w:tr>
      <w:tr w:rsidR="00E248F1" w14:paraId="18BCA879" w14:textId="77777777" w:rsidTr="008F0FDF">
        <w:tc>
          <w:tcPr>
            <w:tcW w:w="2719" w:type="dxa"/>
          </w:tcPr>
          <w:p w14:paraId="482DC020" w14:textId="77777777" w:rsidR="00E248F1" w:rsidRDefault="00E248F1" w:rsidP="008F0FDF">
            <w:r>
              <w:t>/raume /&lt;id&gt;</w:t>
            </w:r>
          </w:p>
        </w:tc>
        <w:tc>
          <w:tcPr>
            <w:tcW w:w="985" w:type="dxa"/>
          </w:tcPr>
          <w:p w14:paraId="1E3054E8" w14:textId="77777777" w:rsidR="00E248F1" w:rsidRDefault="00E248F1" w:rsidP="008F0FDF">
            <w:r>
              <w:t>DELETE</w:t>
            </w:r>
          </w:p>
        </w:tc>
        <w:tc>
          <w:tcPr>
            <w:tcW w:w="5367" w:type="dxa"/>
          </w:tcPr>
          <w:p w14:paraId="3F36147C" w14:textId="77777777" w:rsidR="00E248F1" w:rsidRDefault="00E248F1" w:rsidP="008F0FDF">
            <w:r>
              <w:t>Löschung eines Raums.</w:t>
            </w:r>
          </w:p>
        </w:tc>
      </w:tr>
      <w:tr w:rsidR="00E248F1" w14:paraId="3AE6BEBB" w14:textId="77777777" w:rsidTr="008F0FDF">
        <w:tc>
          <w:tcPr>
            <w:tcW w:w="2719" w:type="dxa"/>
          </w:tcPr>
          <w:p w14:paraId="1897F21E" w14:textId="77777777" w:rsidR="00E248F1" w:rsidRDefault="00E248F1" w:rsidP="008F0FDF">
            <w:r>
              <w:t>/raume/&lt;id&gt;/sensoren</w:t>
            </w:r>
          </w:p>
        </w:tc>
        <w:tc>
          <w:tcPr>
            <w:tcW w:w="985" w:type="dxa"/>
          </w:tcPr>
          <w:p w14:paraId="1830194E" w14:textId="77777777" w:rsidR="00E248F1" w:rsidRDefault="00E248F1" w:rsidP="008F0FDF">
            <w:r>
              <w:t>GET</w:t>
            </w:r>
          </w:p>
        </w:tc>
        <w:tc>
          <w:tcPr>
            <w:tcW w:w="5367" w:type="dxa"/>
          </w:tcPr>
          <w:p w14:paraId="084785DA" w14:textId="77777777" w:rsidR="00E248F1" w:rsidRDefault="00E248F1" w:rsidP="008F0FDF">
            <w:r>
              <w:t>Auflistung aller Sensoren eines Raumes.</w:t>
            </w:r>
          </w:p>
        </w:tc>
      </w:tr>
      <w:tr w:rsidR="00E248F1" w14:paraId="2721074A" w14:textId="77777777" w:rsidTr="008F0FDF">
        <w:tc>
          <w:tcPr>
            <w:tcW w:w="2719" w:type="dxa"/>
          </w:tcPr>
          <w:p w14:paraId="412FF129" w14:textId="77777777" w:rsidR="00E248F1" w:rsidRDefault="00E248F1" w:rsidP="008F0FDF">
            <w:r>
              <w:t>/raume/&lt;id&gt;/meldungen</w:t>
            </w:r>
          </w:p>
        </w:tc>
        <w:tc>
          <w:tcPr>
            <w:tcW w:w="985" w:type="dxa"/>
          </w:tcPr>
          <w:p w14:paraId="67439AF1" w14:textId="77777777" w:rsidR="00E248F1" w:rsidRDefault="00E248F1" w:rsidP="008F0FDF">
            <w:r>
              <w:t>GET</w:t>
            </w:r>
          </w:p>
        </w:tc>
        <w:tc>
          <w:tcPr>
            <w:tcW w:w="5367" w:type="dxa"/>
          </w:tcPr>
          <w:p w14:paraId="279C02B8" w14:textId="77777777" w:rsidR="00E248F1" w:rsidRDefault="00E248F1" w:rsidP="008F0FDF">
            <w:r>
              <w:t>Auflistung aller Meldungen eines Raumes.</w:t>
            </w:r>
          </w:p>
        </w:tc>
      </w:tr>
      <w:tr w:rsidR="00E248F1" w14:paraId="2514CCF6" w14:textId="77777777" w:rsidTr="008F0FDF">
        <w:tc>
          <w:tcPr>
            <w:tcW w:w="2719" w:type="dxa"/>
          </w:tcPr>
          <w:p w14:paraId="39216F6F" w14:textId="77777777" w:rsidR="00E248F1" w:rsidRDefault="00E248F1" w:rsidP="008F0FDF">
            <w:r>
              <w:t>/sensoren</w:t>
            </w:r>
          </w:p>
        </w:tc>
        <w:tc>
          <w:tcPr>
            <w:tcW w:w="985" w:type="dxa"/>
          </w:tcPr>
          <w:p w14:paraId="52BCCF16" w14:textId="77777777" w:rsidR="00E248F1" w:rsidRDefault="00E248F1" w:rsidP="008F0FDF">
            <w:r>
              <w:t>POST</w:t>
            </w:r>
          </w:p>
        </w:tc>
        <w:tc>
          <w:tcPr>
            <w:tcW w:w="5367" w:type="dxa"/>
          </w:tcPr>
          <w:p w14:paraId="3061700F" w14:textId="77777777" w:rsidR="00E248F1" w:rsidRDefault="00E248F1" w:rsidP="008F0FDF">
            <w:r>
              <w:t>Erstellung eines Sensors für den Raum mit ID.</w:t>
            </w:r>
          </w:p>
        </w:tc>
      </w:tr>
      <w:tr w:rsidR="00E248F1" w14:paraId="4652A331" w14:textId="77777777" w:rsidTr="008F0FDF">
        <w:tc>
          <w:tcPr>
            <w:tcW w:w="2719" w:type="dxa"/>
          </w:tcPr>
          <w:p w14:paraId="2A07C738" w14:textId="77777777" w:rsidR="00E248F1" w:rsidRDefault="00E248F1" w:rsidP="008F0FDF">
            <w:r>
              <w:lastRenderedPageBreak/>
              <w:t>/sensoren/&lt;eui&gt;</w:t>
            </w:r>
          </w:p>
        </w:tc>
        <w:tc>
          <w:tcPr>
            <w:tcW w:w="985" w:type="dxa"/>
          </w:tcPr>
          <w:p w14:paraId="07727E9F" w14:textId="77777777" w:rsidR="00E248F1" w:rsidRDefault="00E248F1" w:rsidP="008F0FDF">
            <w:r>
              <w:t>PUT</w:t>
            </w:r>
          </w:p>
        </w:tc>
        <w:tc>
          <w:tcPr>
            <w:tcW w:w="5367" w:type="dxa"/>
          </w:tcPr>
          <w:p w14:paraId="4E7053FB" w14:textId="77777777" w:rsidR="00E248F1" w:rsidRDefault="00E248F1" w:rsidP="008F0FDF">
            <w:r>
              <w:t>Aktualisierung eines Sensors.</w:t>
            </w:r>
          </w:p>
        </w:tc>
      </w:tr>
      <w:tr w:rsidR="00E248F1" w14:paraId="647B87CC" w14:textId="77777777" w:rsidTr="008F0FDF">
        <w:tc>
          <w:tcPr>
            <w:tcW w:w="2719" w:type="dxa"/>
          </w:tcPr>
          <w:p w14:paraId="6B4B74ED" w14:textId="77777777" w:rsidR="00E248F1" w:rsidRDefault="00E248F1" w:rsidP="008F0FDF">
            <w:r>
              <w:t>/sensoren/&lt;eui&gt;</w:t>
            </w:r>
          </w:p>
        </w:tc>
        <w:tc>
          <w:tcPr>
            <w:tcW w:w="985" w:type="dxa"/>
          </w:tcPr>
          <w:p w14:paraId="48D1980A" w14:textId="77777777" w:rsidR="00E248F1" w:rsidRDefault="00E248F1" w:rsidP="008F0FDF">
            <w:r>
              <w:t xml:space="preserve">DELETE </w:t>
            </w:r>
          </w:p>
        </w:tc>
        <w:tc>
          <w:tcPr>
            <w:tcW w:w="5367" w:type="dxa"/>
          </w:tcPr>
          <w:p w14:paraId="2BC29FDC" w14:textId="77777777" w:rsidR="00E248F1" w:rsidRDefault="00E248F1" w:rsidP="008F0FDF">
            <w:r>
              <w:t>Löschung eines Sensors.</w:t>
            </w:r>
          </w:p>
        </w:tc>
      </w:tr>
      <w:tr w:rsidR="00E248F1" w14:paraId="2941AC10" w14:textId="77777777" w:rsidTr="008F0FDF">
        <w:tc>
          <w:tcPr>
            <w:tcW w:w="2719" w:type="dxa"/>
          </w:tcPr>
          <w:p w14:paraId="721584E2" w14:textId="77777777" w:rsidR="00E248F1" w:rsidRDefault="00E248F1" w:rsidP="008F0FDF">
            <w:r>
              <w:t>/sensoren/&lt;eui&gt;</w:t>
            </w:r>
          </w:p>
        </w:tc>
        <w:tc>
          <w:tcPr>
            <w:tcW w:w="985" w:type="dxa"/>
          </w:tcPr>
          <w:p w14:paraId="3E97C1E5" w14:textId="77777777" w:rsidR="00E248F1" w:rsidRDefault="00E248F1" w:rsidP="008F0FDF">
            <w:r>
              <w:t>GET</w:t>
            </w:r>
          </w:p>
        </w:tc>
        <w:tc>
          <w:tcPr>
            <w:tcW w:w="5367" w:type="dxa"/>
          </w:tcPr>
          <w:p w14:paraId="5EF64854" w14:textId="77777777" w:rsidR="00E248F1" w:rsidRDefault="00E248F1" w:rsidP="008F0FDF">
            <w:r>
              <w:t>Auflistung aller Werte eines Sensors.</w:t>
            </w:r>
          </w:p>
        </w:tc>
      </w:tr>
      <w:tr w:rsidR="00E248F1" w14:paraId="434B9009" w14:textId="77777777" w:rsidTr="008F0FDF">
        <w:tc>
          <w:tcPr>
            <w:tcW w:w="2719" w:type="dxa"/>
          </w:tcPr>
          <w:p w14:paraId="5772AAB7" w14:textId="77777777" w:rsidR="00E248F1" w:rsidRDefault="00E248F1" w:rsidP="008F0FDF">
            <w:r>
              <w:t>/sensoren/&lt;eui&gt;/beobachter</w:t>
            </w:r>
          </w:p>
        </w:tc>
        <w:tc>
          <w:tcPr>
            <w:tcW w:w="985" w:type="dxa"/>
          </w:tcPr>
          <w:p w14:paraId="650C2491" w14:textId="77777777" w:rsidR="00E248F1" w:rsidRDefault="00E248F1" w:rsidP="008F0FDF">
            <w:r>
              <w:t>GET</w:t>
            </w:r>
          </w:p>
        </w:tc>
        <w:tc>
          <w:tcPr>
            <w:tcW w:w="5367" w:type="dxa"/>
          </w:tcPr>
          <w:p w14:paraId="1DE3B2B5" w14:textId="77777777" w:rsidR="00E248F1" w:rsidRDefault="00E248F1" w:rsidP="008F0FDF">
            <w:r>
              <w:t>Auflistung aller Beobachter eines Sensors.</w:t>
            </w:r>
          </w:p>
        </w:tc>
      </w:tr>
      <w:tr w:rsidR="00E248F1" w14:paraId="3CEB727C" w14:textId="77777777" w:rsidTr="008F0FDF">
        <w:tc>
          <w:tcPr>
            <w:tcW w:w="2719" w:type="dxa"/>
          </w:tcPr>
          <w:p w14:paraId="44E191A5" w14:textId="77777777" w:rsidR="00E248F1" w:rsidRDefault="00E248F1" w:rsidP="008F0FDF">
            <w:r>
              <w:t>/beobachter</w:t>
            </w:r>
          </w:p>
        </w:tc>
        <w:tc>
          <w:tcPr>
            <w:tcW w:w="985" w:type="dxa"/>
          </w:tcPr>
          <w:p w14:paraId="1C9D41C2" w14:textId="77777777" w:rsidR="00E248F1" w:rsidRDefault="00E248F1" w:rsidP="008F0FDF">
            <w:r>
              <w:t>POST</w:t>
            </w:r>
          </w:p>
        </w:tc>
        <w:tc>
          <w:tcPr>
            <w:tcW w:w="5367" w:type="dxa"/>
          </w:tcPr>
          <w:p w14:paraId="57F068A5" w14:textId="77777777" w:rsidR="00E248F1" w:rsidRDefault="00E248F1" w:rsidP="008F0FDF">
            <w:r>
              <w:t>Erstellung eines Beobachter für einen Sensor.</w:t>
            </w:r>
          </w:p>
        </w:tc>
      </w:tr>
      <w:tr w:rsidR="00E248F1" w14:paraId="03C69DCA" w14:textId="77777777" w:rsidTr="008F0FDF">
        <w:tc>
          <w:tcPr>
            <w:tcW w:w="2719" w:type="dxa"/>
          </w:tcPr>
          <w:p w14:paraId="2F93D225" w14:textId="77777777" w:rsidR="00E248F1" w:rsidRDefault="00E248F1" w:rsidP="008F0FDF">
            <w:r>
              <w:t>/beobachter/&lt;id&gt;</w:t>
            </w:r>
          </w:p>
        </w:tc>
        <w:tc>
          <w:tcPr>
            <w:tcW w:w="985" w:type="dxa"/>
          </w:tcPr>
          <w:p w14:paraId="54F199C6" w14:textId="77777777" w:rsidR="00E248F1" w:rsidRDefault="00E248F1" w:rsidP="008F0FDF">
            <w:r>
              <w:t>PUT</w:t>
            </w:r>
          </w:p>
        </w:tc>
        <w:tc>
          <w:tcPr>
            <w:tcW w:w="5367" w:type="dxa"/>
          </w:tcPr>
          <w:p w14:paraId="53A533F2" w14:textId="77777777" w:rsidR="00E248F1" w:rsidRDefault="00E248F1" w:rsidP="008F0FDF">
            <w:r>
              <w:t>Aktualisierung eines Beobachters.</w:t>
            </w:r>
          </w:p>
        </w:tc>
      </w:tr>
      <w:tr w:rsidR="00E248F1" w14:paraId="49FC39F3" w14:textId="77777777" w:rsidTr="008F0FDF">
        <w:tc>
          <w:tcPr>
            <w:tcW w:w="2719" w:type="dxa"/>
          </w:tcPr>
          <w:p w14:paraId="759FFDCF" w14:textId="77777777" w:rsidR="00E248F1" w:rsidRDefault="00E248F1" w:rsidP="008F0FDF">
            <w:r>
              <w:t>/beobachter/&lt;id&gt;</w:t>
            </w:r>
          </w:p>
        </w:tc>
        <w:tc>
          <w:tcPr>
            <w:tcW w:w="985" w:type="dxa"/>
          </w:tcPr>
          <w:p w14:paraId="15D8ED95" w14:textId="77777777" w:rsidR="00E248F1" w:rsidRDefault="00E248F1" w:rsidP="008F0FDF">
            <w:r>
              <w:t>DELETE</w:t>
            </w:r>
          </w:p>
        </w:tc>
        <w:tc>
          <w:tcPr>
            <w:tcW w:w="5367" w:type="dxa"/>
          </w:tcPr>
          <w:p w14:paraId="3E1F1883" w14:textId="77777777" w:rsidR="00E248F1" w:rsidRDefault="00E248F1" w:rsidP="008F0FDF">
            <w:r>
              <w:t>Löscht einen Beobachter.</w:t>
            </w:r>
          </w:p>
        </w:tc>
      </w:tr>
      <w:tr w:rsidR="00E248F1" w14:paraId="3554BE9B" w14:textId="77777777" w:rsidTr="008F0FDF">
        <w:tc>
          <w:tcPr>
            <w:tcW w:w="2719" w:type="dxa"/>
          </w:tcPr>
          <w:p w14:paraId="6C47E961" w14:textId="77777777" w:rsidR="00E248F1" w:rsidRDefault="00E248F1" w:rsidP="008F0FDF">
            <w:r>
              <w:t>/sensoren/&lt;eui&gt;/meldungen</w:t>
            </w:r>
          </w:p>
        </w:tc>
        <w:tc>
          <w:tcPr>
            <w:tcW w:w="985" w:type="dxa"/>
          </w:tcPr>
          <w:p w14:paraId="1DD120BB" w14:textId="77777777" w:rsidR="00E248F1" w:rsidRDefault="00E248F1" w:rsidP="008F0FDF">
            <w:r>
              <w:t>GET</w:t>
            </w:r>
          </w:p>
        </w:tc>
        <w:tc>
          <w:tcPr>
            <w:tcW w:w="5367" w:type="dxa"/>
          </w:tcPr>
          <w:p w14:paraId="7AE16E63" w14:textId="77777777" w:rsidR="00E248F1" w:rsidRDefault="00E248F1" w:rsidP="008F0FDF">
            <w:r>
              <w:t>Auflistung aller Meldungen eines Sensors.</w:t>
            </w:r>
          </w:p>
        </w:tc>
      </w:tr>
      <w:tr w:rsidR="00E248F1" w14:paraId="4274A56C" w14:textId="77777777" w:rsidTr="008F0FDF">
        <w:tc>
          <w:tcPr>
            <w:tcW w:w="2719" w:type="dxa"/>
          </w:tcPr>
          <w:p w14:paraId="0F2116DB" w14:textId="77777777" w:rsidR="00E248F1" w:rsidRDefault="00E248F1" w:rsidP="008F0FDF">
            <w:r>
              <w:t>/beobachter/&lt;id&gt;/meldungen</w:t>
            </w:r>
          </w:p>
        </w:tc>
        <w:tc>
          <w:tcPr>
            <w:tcW w:w="985" w:type="dxa"/>
          </w:tcPr>
          <w:p w14:paraId="03767B2C" w14:textId="77777777" w:rsidR="00E248F1" w:rsidRDefault="00E248F1" w:rsidP="008F0FDF">
            <w:r>
              <w:t>GET</w:t>
            </w:r>
          </w:p>
        </w:tc>
        <w:tc>
          <w:tcPr>
            <w:tcW w:w="5367" w:type="dxa"/>
          </w:tcPr>
          <w:p w14:paraId="735FEF85" w14:textId="77777777" w:rsidR="00E248F1" w:rsidRDefault="00E248F1" w:rsidP="008F0FDF">
            <w:r>
              <w:t>Auflistung aller Meldungen eines spezifischen Beobachters.</w:t>
            </w:r>
          </w:p>
        </w:tc>
      </w:tr>
      <w:tr w:rsidR="00E248F1" w14:paraId="110753E9" w14:textId="77777777" w:rsidTr="008F0FDF">
        <w:tc>
          <w:tcPr>
            <w:tcW w:w="2719" w:type="dxa"/>
          </w:tcPr>
          <w:p w14:paraId="0FFAED7D" w14:textId="77777777" w:rsidR="00E248F1" w:rsidRDefault="00E248F1" w:rsidP="008F0FDF">
            <w:r>
              <w:t>/beobachter/&lt;id&gt;/meldungen</w:t>
            </w:r>
          </w:p>
        </w:tc>
        <w:tc>
          <w:tcPr>
            <w:tcW w:w="985" w:type="dxa"/>
          </w:tcPr>
          <w:p w14:paraId="2875924D" w14:textId="77777777" w:rsidR="00E248F1" w:rsidRDefault="00E248F1" w:rsidP="008F0FDF">
            <w:r>
              <w:t>POST</w:t>
            </w:r>
          </w:p>
        </w:tc>
        <w:tc>
          <w:tcPr>
            <w:tcW w:w="5367" w:type="dxa"/>
          </w:tcPr>
          <w:p w14:paraId="417A6F29" w14:textId="77777777" w:rsidR="00E248F1" w:rsidRDefault="00E248F1" w:rsidP="008F0FDF">
            <w:r>
              <w:t>Manuelle Auslösung einer Meldung.</w:t>
            </w:r>
          </w:p>
        </w:tc>
      </w:tr>
      <w:tr w:rsidR="00E248F1" w14:paraId="6EE912E1" w14:textId="77777777" w:rsidTr="008F0FDF">
        <w:tc>
          <w:tcPr>
            <w:tcW w:w="2719" w:type="dxa"/>
          </w:tcPr>
          <w:p w14:paraId="612AC737" w14:textId="77777777" w:rsidR="00E248F1" w:rsidRDefault="00E248F1" w:rsidP="008F0FDF">
            <w:r>
              <w:t>/materialien</w:t>
            </w:r>
          </w:p>
        </w:tc>
        <w:tc>
          <w:tcPr>
            <w:tcW w:w="985" w:type="dxa"/>
          </w:tcPr>
          <w:p w14:paraId="41298450" w14:textId="77777777" w:rsidR="00E248F1" w:rsidRDefault="00E248F1" w:rsidP="008F0FDF">
            <w:r>
              <w:t>GET</w:t>
            </w:r>
          </w:p>
        </w:tc>
        <w:tc>
          <w:tcPr>
            <w:tcW w:w="5367" w:type="dxa"/>
          </w:tcPr>
          <w:p w14:paraId="70C5CA26" w14:textId="77777777" w:rsidR="00E248F1" w:rsidRDefault="00E248F1" w:rsidP="008F0FDF">
            <w:r>
              <w:t>Auflistung aller Materialien.</w:t>
            </w:r>
          </w:p>
        </w:tc>
      </w:tr>
      <w:tr w:rsidR="00E248F1" w14:paraId="2FC71DA2" w14:textId="77777777" w:rsidTr="008F0FDF">
        <w:tc>
          <w:tcPr>
            <w:tcW w:w="2719" w:type="dxa"/>
          </w:tcPr>
          <w:p w14:paraId="7E864456" w14:textId="77777777" w:rsidR="00E248F1" w:rsidRDefault="00E248F1" w:rsidP="008F0FDF">
            <w:r>
              <w:t>/materialien</w:t>
            </w:r>
          </w:p>
        </w:tc>
        <w:tc>
          <w:tcPr>
            <w:tcW w:w="985" w:type="dxa"/>
          </w:tcPr>
          <w:p w14:paraId="7FF88828" w14:textId="77777777" w:rsidR="00E248F1" w:rsidRDefault="00E248F1" w:rsidP="008F0FDF">
            <w:r>
              <w:t>POST</w:t>
            </w:r>
          </w:p>
        </w:tc>
        <w:tc>
          <w:tcPr>
            <w:tcW w:w="5367" w:type="dxa"/>
          </w:tcPr>
          <w:p w14:paraId="7C8C5C8A" w14:textId="77777777" w:rsidR="00E248F1" w:rsidRDefault="00E248F1" w:rsidP="008F0FDF">
            <w:r>
              <w:t>Erstellung eines Material.</w:t>
            </w:r>
          </w:p>
        </w:tc>
      </w:tr>
      <w:tr w:rsidR="00E248F1" w14:paraId="6A2ABD58" w14:textId="77777777" w:rsidTr="008F0FDF">
        <w:tc>
          <w:tcPr>
            <w:tcW w:w="2719" w:type="dxa"/>
          </w:tcPr>
          <w:p w14:paraId="04C8A14D" w14:textId="77777777" w:rsidR="00E248F1" w:rsidRDefault="00E248F1" w:rsidP="008F0FDF">
            <w:r>
              <w:t>/materialien/&lt;id&gt;</w:t>
            </w:r>
          </w:p>
        </w:tc>
        <w:tc>
          <w:tcPr>
            <w:tcW w:w="985" w:type="dxa"/>
          </w:tcPr>
          <w:p w14:paraId="1FE0CB76" w14:textId="77777777" w:rsidR="00E248F1" w:rsidRDefault="00E248F1" w:rsidP="008F0FDF">
            <w:r>
              <w:t>PUT</w:t>
            </w:r>
          </w:p>
        </w:tc>
        <w:tc>
          <w:tcPr>
            <w:tcW w:w="5367" w:type="dxa"/>
          </w:tcPr>
          <w:p w14:paraId="0DEA2218" w14:textId="77777777" w:rsidR="00E248F1" w:rsidRDefault="00E248F1" w:rsidP="008F0FDF">
            <w:r>
              <w:t>Aktualisierung eines Material.</w:t>
            </w:r>
          </w:p>
        </w:tc>
      </w:tr>
      <w:tr w:rsidR="00E248F1" w14:paraId="0568108B" w14:textId="77777777" w:rsidTr="008F0FDF">
        <w:tc>
          <w:tcPr>
            <w:tcW w:w="2719" w:type="dxa"/>
          </w:tcPr>
          <w:p w14:paraId="04AED5E1" w14:textId="77777777" w:rsidR="00E248F1" w:rsidRDefault="00E248F1" w:rsidP="008F0FDF">
            <w:r>
              <w:t>/materialien/&lt;id&gt;</w:t>
            </w:r>
          </w:p>
        </w:tc>
        <w:tc>
          <w:tcPr>
            <w:tcW w:w="985" w:type="dxa"/>
          </w:tcPr>
          <w:p w14:paraId="424FC459" w14:textId="77777777" w:rsidR="00E248F1" w:rsidRDefault="00E248F1" w:rsidP="008F0FDF">
            <w:r>
              <w:t>DELETE</w:t>
            </w:r>
          </w:p>
        </w:tc>
        <w:tc>
          <w:tcPr>
            <w:tcW w:w="5367" w:type="dxa"/>
          </w:tcPr>
          <w:p w14:paraId="092C593C" w14:textId="77777777" w:rsidR="00E248F1" w:rsidRDefault="00E248F1" w:rsidP="008F0FDF">
            <w:r>
              <w:t>Löschung von Material.</w:t>
            </w:r>
          </w:p>
        </w:tc>
      </w:tr>
      <w:tr w:rsidR="00E248F1" w14:paraId="6C9AD979" w14:textId="77777777" w:rsidTr="008F0FDF">
        <w:tc>
          <w:tcPr>
            <w:tcW w:w="2719" w:type="dxa"/>
          </w:tcPr>
          <w:p w14:paraId="044F4B63" w14:textId="77777777" w:rsidR="00E248F1" w:rsidRDefault="00E248F1" w:rsidP="008F0FDF">
            <w:r>
              <w:t>/beobachter/&lt;id&gt;/maeterialien</w:t>
            </w:r>
          </w:p>
        </w:tc>
        <w:tc>
          <w:tcPr>
            <w:tcW w:w="985" w:type="dxa"/>
          </w:tcPr>
          <w:p w14:paraId="710BD2DA" w14:textId="77777777" w:rsidR="00E248F1" w:rsidRDefault="00E248F1" w:rsidP="008F0FDF">
            <w:r>
              <w:t>POST</w:t>
            </w:r>
          </w:p>
        </w:tc>
        <w:tc>
          <w:tcPr>
            <w:tcW w:w="5367" w:type="dxa"/>
          </w:tcPr>
          <w:p w14:paraId="6DA4F6BE" w14:textId="77777777" w:rsidR="00E248F1" w:rsidRDefault="00E248F1" w:rsidP="008F0FDF">
            <w:r>
              <w:t>Material zu Beobachter hinzufügen.</w:t>
            </w:r>
          </w:p>
        </w:tc>
      </w:tr>
      <w:tr w:rsidR="00E248F1" w14:paraId="44025236" w14:textId="77777777" w:rsidTr="008F0FDF">
        <w:tc>
          <w:tcPr>
            <w:tcW w:w="2719" w:type="dxa"/>
          </w:tcPr>
          <w:p w14:paraId="0B95D9F1" w14:textId="77777777" w:rsidR="00E248F1" w:rsidRDefault="00E248F1" w:rsidP="008F0FDF">
            <w:r>
              <w:t>/beobachter/materialien/&lt;id&gt;</w:t>
            </w:r>
          </w:p>
        </w:tc>
        <w:tc>
          <w:tcPr>
            <w:tcW w:w="985" w:type="dxa"/>
          </w:tcPr>
          <w:p w14:paraId="0ED6A415" w14:textId="77777777" w:rsidR="00E248F1" w:rsidRDefault="00E248F1" w:rsidP="008F0FDF">
            <w:r>
              <w:t>DELETE</w:t>
            </w:r>
          </w:p>
        </w:tc>
        <w:tc>
          <w:tcPr>
            <w:tcW w:w="5367" w:type="dxa"/>
          </w:tcPr>
          <w:p w14:paraId="5B616F93" w14:textId="77777777" w:rsidR="00E248F1" w:rsidRDefault="00E248F1" w:rsidP="008F0FDF">
            <w:r>
              <w:t>Entfernen von Material von Beobachtern.</w:t>
            </w:r>
          </w:p>
        </w:tc>
      </w:tr>
    </w:tbl>
    <w:p w14:paraId="2818CC77" w14:textId="77777777" w:rsidR="00E248F1" w:rsidRDefault="00E248F1" w:rsidP="00EF179F">
      <w:pPr>
        <w:pStyle w:val="berschrift2"/>
        <w:numPr>
          <w:ilvl w:val="0"/>
          <w:numId w:val="0"/>
        </w:numPr>
      </w:pPr>
    </w:p>
    <w:p w14:paraId="5A68CBD1" w14:textId="77777777" w:rsidR="00E248F1" w:rsidRDefault="00E248F1" w:rsidP="00E248F1">
      <w:pPr>
        <w:pStyle w:val="berschrift2"/>
        <w:numPr>
          <w:ilvl w:val="1"/>
          <w:numId w:val="16"/>
        </w:numPr>
      </w:pPr>
      <w:bookmarkStart w:id="104" w:name="_Toc37235613"/>
      <w:r>
        <w:t>Sicherheit</w:t>
      </w:r>
      <w:bookmarkEnd w:id="104"/>
    </w:p>
    <w:p w14:paraId="016001EC" w14:textId="77777777" w:rsidR="00E248F1" w:rsidRDefault="00E248F1" w:rsidP="00E248F1">
      <w:pPr>
        <w:pStyle w:val="berschrift3"/>
        <w:numPr>
          <w:ilvl w:val="2"/>
          <w:numId w:val="16"/>
        </w:numPr>
      </w:pPr>
      <w:bookmarkStart w:id="105" w:name="_Toc37235614"/>
      <w:r>
        <w:t>Feld Validierung</w:t>
      </w:r>
      <w:bookmarkEnd w:id="105"/>
    </w:p>
    <w:p w14:paraId="5B366AE9" w14:textId="77777777" w:rsidR="00E248F1" w:rsidRPr="00354EA7" w:rsidRDefault="00E248F1" w:rsidP="00E248F1">
      <w:r>
        <w:t>Allgemein, müssen alle Benutzer Eingabefelder auf Inhalt und Länge validiert werden. Damit es Benutzer nicht möglich ist, Cross Site Skripting zu missbrauchen, muss der Inhalt eines Feldes von HTML Tags bereinigt werden.</w:t>
      </w:r>
    </w:p>
    <w:p w14:paraId="51B064FB" w14:textId="77777777" w:rsidR="00E248F1" w:rsidRDefault="00E248F1" w:rsidP="00E248F1">
      <w:pPr>
        <w:pStyle w:val="berschrift3"/>
        <w:numPr>
          <w:ilvl w:val="2"/>
          <w:numId w:val="16"/>
        </w:numPr>
      </w:pPr>
      <w:bookmarkStart w:id="106" w:name="_Toc37235615"/>
      <w:r>
        <w:lastRenderedPageBreak/>
        <w:t>SQL Injection</w:t>
      </w:r>
      <w:bookmarkEnd w:id="106"/>
    </w:p>
    <w:p w14:paraId="771ECB8B" w14:textId="77777777" w:rsidR="00E248F1" w:rsidRDefault="00E248F1" w:rsidP="00E248F1">
      <w:r>
        <w:t>SQL Abfragen enthalten keine Rohdaten der Benutzer. Die Werte für die Abfrage werden separat der Datenbank geschickt und von PostgreSQL überprüft. Somit ist es nicht möglich, Eingabefelder zu missbrauchen.</w:t>
      </w:r>
    </w:p>
    <w:p w14:paraId="737395F2" w14:textId="77777777" w:rsidR="00E248F1" w:rsidRDefault="00E248F1" w:rsidP="00E248F1">
      <w:pPr>
        <w:pStyle w:val="berschrift3"/>
        <w:numPr>
          <w:ilvl w:val="2"/>
          <w:numId w:val="16"/>
        </w:numPr>
      </w:pPr>
      <w:bookmarkStart w:id="107" w:name="_Toc37235616"/>
      <w:r>
        <w:t>Cross Site Scripting</w:t>
      </w:r>
      <w:bookmarkEnd w:id="107"/>
    </w:p>
    <w:p w14:paraId="344C47E5" w14:textId="77777777" w:rsidR="00E248F1" w:rsidRPr="00354EA7" w:rsidRDefault="00E248F1" w:rsidP="00E248F1">
      <w:r>
        <w:t xml:space="preserve">Damit Cross Site Scripting nicht möglich ist, wird der Meta Tag </w:t>
      </w:r>
      <w:r w:rsidRPr="00354EA7">
        <w:t>Content-Security-Policy</w:t>
      </w:r>
      <w:r>
        <w:t xml:space="preserve"> konfiguriert, dass keine inline Scripts und nur JavaScript Files von derselben Domäne erlaubt sind. Der einzige Nachteil ist, dass keinen CDN für JQuery oder dergleichen benutzt werden darf. Damit wird verhindert das Schadcode von einem gehackten CDN auf die eigene Seite geladen wird.</w:t>
      </w:r>
    </w:p>
    <w:p w14:paraId="6D6EF414" w14:textId="77777777" w:rsidR="00E248F1" w:rsidRDefault="00E248F1" w:rsidP="00E248F1">
      <w:pPr>
        <w:pStyle w:val="berschrift2"/>
        <w:numPr>
          <w:ilvl w:val="1"/>
          <w:numId w:val="16"/>
        </w:numPr>
      </w:pPr>
      <w:bookmarkStart w:id="108" w:name="_Toc37235617"/>
      <w:r>
        <w:t>Testen</w:t>
      </w:r>
      <w:bookmarkEnd w:id="108"/>
    </w:p>
    <w:p w14:paraId="5496A5F1" w14:textId="77777777" w:rsidR="00E248F1" w:rsidRDefault="00E248F1" w:rsidP="00E248F1">
      <w:pPr>
        <w:pStyle w:val="berschrift3"/>
        <w:numPr>
          <w:ilvl w:val="2"/>
          <w:numId w:val="16"/>
        </w:numPr>
      </w:pPr>
      <w:bookmarkStart w:id="109" w:name="_Toc37235618"/>
      <w:r>
        <w:t>Testmethoden</w:t>
      </w:r>
      <w:bookmarkEnd w:id="109"/>
    </w:p>
    <w:p w14:paraId="3268E000" w14:textId="77777777" w:rsidR="00E248F1" w:rsidRPr="0096196A" w:rsidRDefault="00E248F1" w:rsidP="00E248F1">
      <w:r>
        <w:t>Beim Testen wird zwischen Unit Tests und Integration Tests unterschieden. Alle unten aufgeführten Tests sind Integration Tests. Gut zu wissen ist, dass Integration Tests prüfen mehrere verknüpfte Funktionen auf einmal, während Unit Tests nur eine einzige Methode testet. Die Unit Tests sind eher für das Backend und sollen für alle Public Methoden geschrieben werden.</w:t>
      </w:r>
    </w:p>
    <w:p w14:paraId="7C66247B" w14:textId="77777777" w:rsidR="00E248F1" w:rsidRDefault="00E248F1" w:rsidP="00E248F1">
      <w:pPr>
        <w:pStyle w:val="berschrift3"/>
        <w:numPr>
          <w:ilvl w:val="2"/>
          <w:numId w:val="16"/>
        </w:numPr>
      </w:pPr>
      <w:bookmarkStart w:id="110" w:name="_Toc37235619"/>
      <w:r>
        <w:t>Testkonzept</w:t>
      </w:r>
      <w:bookmarkEnd w:id="110"/>
    </w:p>
    <w:p w14:paraId="52B2B1D4" w14:textId="71D2CAB9" w:rsidR="002040A7" w:rsidRDefault="002040A7" w:rsidP="002040A7">
      <w:pPr>
        <w:pStyle w:val="Beschriftung"/>
        <w:keepNext/>
      </w:pPr>
      <w:bookmarkStart w:id="111" w:name="_Toc37235424"/>
      <w:r>
        <w:t xml:space="preserve">Tabelle </w:t>
      </w:r>
      <w:r>
        <w:fldChar w:fldCharType="begin"/>
      </w:r>
      <w:r>
        <w:instrText xml:space="preserve"> SEQ Tabelle \* ARABIC </w:instrText>
      </w:r>
      <w:r>
        <w:fldChar w:fldCharType="separate"/>
      </w:r>
      <w:r w:rsidR="009D7EC7">
        <w:rPr>
          <w:noProof/>
        </w:rPr>
        <w:t>13</w:t>
      </w:r>
      <w:r>
        <w:fldChar w:fldCharType="end"/>
      </w:r>
      <w:r>
        <w:t xml:space="preserve"> Testkonzept mit Nummer und Gebiet.</w:t>
      </w:r>
      <w:bookmarkEnd w:id="111"/>
    </w:p>
    <w:tbl>
      <w:tblPr>
        <w:tblStyle w:val="AvectrisTabelle"/>
        <w:tblW w:w="0" w:type="auto"/>
        <w:tblInd w:w="0" w:type="dxa"/>
        <w:tblLook w:val="04A0" w:firstRow="1" w:lastRow="0" w:firstColumn="1" w:lastColumn="0" w:noHBand="0" w:noVBand="1"/>
      </w:tblPr>
      <w:tblGrid>
        <w:gridCol w:w="1843"/>
        <w:gridCol w:w="7228"/>
      </w:tblGrid>
      <w:tr w:rsidR="00E248F1" w14:paraId="359EEAF5" w14:textId="77777777" w:rsidTr="008F0FDF">
        <w:trPr>
          <w:cnfStyle w:val="100000000000" w:firstRow="1" w:lastRow="0" w:firstColumn="0" w:lastColumn="0" w:oddVBand="0" w:evenVBand="0" w:oddHBand="0" w:evenHBand="0" w:firstRowFirstColumn="0" w:firstRowLastColumn="0" w:lastRowFirstColumn="0" w:lastRowLastColumn="0"/>
        </w:trPr>
        <w:tc>
          <w:tcPr>
            <w:tcW w:w="1843" w:type="dxa"/>
          </w:tcPr>
          <w:p w14:paraId="759283A2" w14:textId="77777777" w:rsidR="00E248F1" w:rsidRDefault="00E248F1" w:rsidP="008F0FDF">
            <w:r>
              <w:t>Testnummer</w:t>
            </w:r>
          </w:p>
        </w:tc>
        <w:tc>
          <w:tcPr>
            <w:tcW w:w="7228" w:type="dxa"/>
          </w:tcPr>
          <w:p w14:paraId="10D0CEEC" w14:textId="77777777" w:rsidR="00E248F1" w:rsidRDefault="00E248F1" w:rsidP="008F0FDF">
            <w:r>
              <w:t>Testgebiet</w:t>
            </w:r>
          </w:p>
        </w:tc>
      </w:tr>
      <w:tr w:rsidR="00E248F1" w14:paraId="455399CB" w14:textId="77777777" w:rsidTr="008F0FDF">
        <w:tc>
          <w:tcPr>
            <w:tcW w:w="1843" w:type="dxa"/>
          </w:tcPr>
          <w:p w14:paraId="2CA88DD3" w14:textId="77777777" w:rsidR="00E248F1" w:rsidRDefault="00E248F1" w:rsidP="008F0FDF">
            <w:r>
              <w:t>1</w:t>
            </w:r>
          </w:p>
        </w:tc>
        <w:tc>
          <w:tcPr>
            <w:tcW w:w="7228" w:type="dxa"/>
          </w:tcPr>
          <w:p w14:paraId="5955A2CE" w14:textId="77777777" w:rsidR="00E248F1" w:rsidRDefault="00E248F1" w:rsidP="008F0FDF">
            <w:r>
              <w:t>Authentifizierung</w:t>
            </w:r>
          </w:p>
        </w:tc>
      </w:tr>
      <w:tr w:rsidR="00E248F1" w14:paraId="354F043E" w14:textId="77777777" w:rsidTr="008F0FDF">
        <w:tc>
          <w:tcPr>
            <w:tcW w:w="1843" w:type="dxa"/>
          </w:tcPr>
          <w:p w14:paraId="333FDC3C" w14:textId="77777777" w:rsidR="00E248F1" w:rsidRDefault="00E248F1" w:rsidP="008F0FDF">
            <w:r>
              <w:t>2</w:t>
            </w:r>
          </w:p>
        </w:tc>
        <w:tc>
          <w:tcPr>
            <w:tcW w:w="7228" w:type="dxa"/>
          </w:tcPr>
          <w:p w14:paraId="33F0BB52" w14:textId="77777777" w:rsidR="00E248F1" w:rsidRDefault="00E248F1" w:rsidP="008F0FDF">
            <w:r>
              <w:t>Sensor Wert Dekodierung</w:t>
            </w:r>
          </w:p>
        </w:tc>
      </w:tr>
      <w:tr w:rsidR="00E248F1" w14:paraId="14BD39D1" w14:textId="77777777" w:rsidTr="008F0FDF">
        <w:tc>
          <w:tcPr>
            <w:tcW w:w="1843" w:type="dxa"/>
          </w:tcPr>
          <w:p w14:paraId="336294FE" w14:textId="77777777" w:rsidR="00E248F1" w:rsidRDefault="00E248F1" w:rsidP="008F0FDF">
            <w:r>
              <w:t>3</w:t>
            </w:r>
          </w:p>
        </w:tc>
        <w:tc>
          <w:tcPr>
            <w:tcW w:w="7228" w:type="dxa"/>
          </w:tcPr>
          <w:p w14:paraId="67FA9F46" w14:textId="77777777" w:rsidR="00E248F1" w:rsidRDefault="00E248F1" w:rsidP="008F0FDF">
            <w:r>
              <w:t>Sensor Wert Beobachter</w:t>
            </w:r>
          </w:p>
        </w:tc>
      </w:tr>
      <w:tr w:rsidR="00E248F1" w14:paraId="49C38C50" w14:textId="77777777" w:rsidTr="008F0FDF">
        <w:tc>
          <w:tcPr>
            <w:tcW w:w="1843" w:type="dxa"/>
          </w:tcPr>
          <w:p w14:paraId="3A5FC44B" w14:textId="77777777" w:rsidR="00E248F1" w:rsidRDefault="00E248F1" w:rsidP="008F0FDF">
            <w:r>
              <w:t>4</w:t>
            </w:r>
          </w:p>
        </w:tc>
        <w:tc>
          <w:tcPr>
            <w:tcW w:w="7228" w:type="dxa"/>
          </w:tcPr>
          <w:p w14:paraId="06FA4206" w14:textId="77777777" w:rsidR="00E248F1" w:rsidRDefault="00E248F1" w:rsidP="008F0FDF">
            <w:r>
              <w:t>Gebäude Verwaltung</w:t>
            </w:r>
          </w:p>
        </w:tc>
      </w:tr>
      <w:tr w:rsidR="00E248F1" w14:paraId="629BAA15" w14:textId="77777777" w:rsidTr="008F0FDF">
        <w:tc>
          <w:tcPr>
            <w:tcW w:w="1843" w:type="dxa"/>
          </w:tcPr>
          <w:p w14:paraId="6DEAB260" w14:textId="77777777" w:rsidR="00E248F1" w:rsidRDefault="00E248F1" w:rsidP="008F0FDF">
            <w:r>
              <w:t>5</w:t>
            </w:r>
          </w:p>
        </w:tc>
        <w:tc>
          <w:tcPr>
            <w:tcW w:w="7228" w:type="dxa"/>
          </w:tcPr>
          <w:p w14:paraId="5FC9FA7E" w14:textId="77777777" w:rsidR="00E248F1" w:rsidRDefault="00E248F1" w:rsidP="008F0FDF">
            <w:r>
              <w:t>Eingabe Validierung</w:t>
            </w:r>
          </w:p>
        </w:tc>
      </w:tr>
      <w:tr w:rsidR="00E248F1" w14:paraId="4387B4B8" w14:textId="77777777" w:rsidTr="008F0FDF">
        <w:tc>
          <w:tcPr>
            <w:tcW w:w="1843" w:type="dxa"/>
          </w:tcPr>
          <w:p w14:paraId="08D8E091" w14:textId="77777777" w:rsidR="00E248F1" w:rsidRDefault="00E248F1" w:rsidP="008F0FDF">
            <w:r>
              <w:t>6</w:t>
            </w:r>
          </w:p>
        </w:tc>
        <w:tc>
          <w:tcPr>
            <w:tcW w:w="7228" w:type="dxa"/>
          </w:tcPr>
          <w:p w14:paraId="032BD499" w14:textId="77777777" w:rsidR="00E248F1" w:rsidRDefault="00E248F1" w:rsidP="008F0FDF">
            <w:r>
              <w:t xml:space="preserve">Design und </w:t>
            </w:r>
            <w:r w:rsidRPr="009969F2">
              <w:t>Browserkompatibilität</w:t>
            </w:r>
          </w:p>
        </w:tc>
      </w:tr>
    </w:tbl>
    <w:p w14:paraId="482CC718" w14:textId="77777777" w:rsidR="00E248F1" w:rsidRPr="00023D4A" w:rsidRDefault="00E248F1" w:rsidP="00E248F1"/>
    <w:p w14:paraId="78DEC2CD" w14:textId="77777777" w:rsidR="00E248F1" w:rsidRDefault="00E248F1" w:rsidP="00E248F1">
      <w:pPr>
        <w:pStyle w:val="berschrift3"/>
        <w:numPr>
          <w:ilvl w:val="2"/>
          <w:numId w:val="16"/>
        </w:numPr>
      </w:pPr>
      <w:bookmarkStart w:id="112" w:name="_Toc37235620"/>
      <w:r>
        <w:t>Testfallspezifikationen</w:t>
      </w:r>
      <w:bookmarkEnd w:id="112"/>
    </w:p>
    <w:p w14:paraId="14E41F92" w14:textId="77777777" w:rsidR="00E248F1" w:rsidRPr="00C91DF6" w:rsidRDefault="00E248F1" w:rsidP="00E248F1">
      <w:pPr>
        <w:pStyle w:val="berschrift4"/>
        <w:numPr>
          <w:ilvl w:val="3"/>
          <w:numId w:val="16"/>
        </w:numPr>
      </w:pPr>
      <w:r>
        <w:t>Authentifizierung</w:t>
      </w:r>
    </w:p>
    <w:p w14:paraId="59F9CE38" w14:textId="7FFC36BB" w:rsidR="002040A7" w:rsidRDefault="002040A7" w:rsidP="002040A7">
      <w:pPr>
        <w:pStyle w:val="Beschriftung"/>
        <w:keepNext/>
      </w:pPr>
      <w:bookmarkStart w:id="113" w:name="_Toc37235425"/>
      <w:r>
        <w:t xml:space="preserve">Tabelle </w:t>
      </w:r>
      <w:r>
        <w:fldChar w:fldCharType="begin"/>
      </w:r>
      <w:r>
        <w:instrText xml:space="preserve"> SEQ Tabelle \* ARABIC </w:instrText>
      </w:r>
      <w:r>
        <w:fldChar w:fldCharType="separate"/>
      </w:r>
      <w:r w:rsidR="009D7EC7">
        <w:rPr>
          <w:noProof/>
        </w:rPr>
        <w:t>14</w:t>
      </w:r>
      <w:r>
        <w:fldChar w:fldCharType="end"/>
      </w:r>
      <w:r>
        <w:t xml:space="preserve"> Testfallspezifikationen für die Authentifizierung</w:t>
      </w:r>
      <w:bookmarkEnd w:id="113"/>
    </w:p>
    <w:tbl>
      <w:tblPr>
        <w:tblStyle w:val="AvectrisTabelle"/>
        <w:tblW w:w="0" w:type="auto"/>
        <w:tblInd w:w="0" w:type="dxa"/>
        <w:tblLook w:val="04A0" w:firstRow="1" w:lastRow="0" w:firstColumn="1" w:lastColumn="0" w:noHBand="0" w:noVBand="1"/>
      </w:tblPr>
      <w:tblGrid>
        <w:gridCol w:w="1276"/>
        <w:gridCol w:w="2693"/>
        <w:gridCol w:w="2127"/>
        <w:gridCol w:w="2975"/>
      </w:tblGrid>
      <w:tr w:rsidR="00E248F1" w14:paraId="0A8F4607" w14:textId="77777777" w:rsidTr="008F0FDF">
        <w:trPr>
          <w:cnfStyle w:val="100000000000" w:firstRow="1" w:lastRow="0" w:firstColumn="0" w:lastColumn="0" w:oddVBand="0" w:evenVBand="0" w:oddHBand="0" w:evenHBand="0" w:firstRowFirstColumn="0" w:firstRowLastColumn="0" w:lastRowFirstColumn="0" w:lastRowLastColumn="0"/>
        </w:trPr>
        <w:tc>
          <w:tcPr>
            <w:tcW w:w="1276" w:type="dxa"/>
          </w:tcPr>
          <w:p w14:paraId="0E9BE980" w14:textId="77777777" w:rsidR="00E248F1" w:rsidRDefault="00E248F1" w:rsidP="008F0FDF">
            <w:r>
              <w:t>Testfallnummer</w:t>
            </w:r>
          </w:p>
        </w:tc>
        <w:tc>
          <w:tcPr>
            <w:tcW w:w="2693" w:type="dxa"/>
          </w:tcPr>
          <w:p w14:paraId="0E599597" w14:textId="77777777" w:rsidR="00E248F1" w:rsidRDefault="00E248F1" w:rsidP="008F0FDF">
            <w:r>
              <w:t>Beschreibung</w:t>
            </w:r>
          </w:p>
        </w:tc>
        <w:tc>
          <w:tcPr>
            <w:tcW w:w="2127" w:type="dxa"/>
          </w:tcPr>
          <w:p w14:paraId="1DCC7D47" w14:textId="77777777" w:rsidR="00E248F1" w:rsidRDefault="00E248F1" w:rsidP="008F0FDF">
            <w:r>
              <w:t>Voraussetzungen</w:t>
            </w:r>
          </w:p>
        </w:tc>
        <w:tc>
          <w:tcPr>
            <w:tcW w:w="2975" w:type="dxa"/>
          </w:tcPr>
          <w:p w14:paraId="48EEC1D8" w14:textId="77777777" w:rsidR="00E248F1" w:rsidRDefault="00E248F1" w:rsidP="008F0FDF">
            <w:r>
              <w:t>Eingabe</w:t>
            </w:r>
          </w:p>
        </w:tc>
      </w:tr>
      <w:tr w:rsidR="00E248F1" w14:paraId="3FE8A23A" w14:textId="77777777" w:rsidTr="008F0FDF">
        <w:tc>
          <w:tcPr>
            <w:tcW w:w="1276" w:type="dxa"/>
          </w:tcPr>
          <w:p w14:paraId="357E23C1" w14:textId="77777777" w:rsidR="00E248F1" w:rsidRDefault="00E248F1" w:rsidP="008F0FDF">
            <w:r>
              <w:lastRenderedPageBreak/>
              <w:t>1.1</w:t>
            </w:r>
          </w:p>
        </w:tc>
        <w:tc>
          <w:tcPr>
            <w:tcW w:w="2693" w:type="dxa"/>
          </w:tcPr>
          <w:p w14:paraId="432E7935" w14:textId="77777777" w:rsidR="00E248F1" w:rsidRDefault="00E248F1" w:rsidP="008F0FDF">
            <w:r>
              <w:t>Meldet sich ein Benutzer an, so erhält er eine Access Token und Refresh Token.</w:t>
            </w:r>
          </w:p>
        </w:tc>
        <w:tc>
          <w:tcPr>
            <w:tcW w:w="2127" w:type="dxa"/>
          </w:tcPr>
          <w:p w14:paraId="68ECB4C7" w14:textId="77777777" w:rsidR="00E248F1" w:rsidRDefault="00E248F1" w:rsidP="008F0FDF">
            <w:r>
              <w:t>Das Backend und Frontend muss gestartet sein. Login Seite muss geöffnet sein.</w:t>
            </w:r>
          </w:p>
        </w:tc>
        <w:tc>
          <w:tcPr>
            <w:tcW w:w="2975" w:type="dxa"/>
          </w:tcPr>
          <w:p w14:paraId="5BE01DEB" w14:textId="77777777" w:rsidR="00E248F1" w:rsidRDefault="00E248F1" w:rsidP="008F0FDF">
            <w:r>
              <w:t>Korrekter Benutzername und Passwort eingeben.</w:t>
            </w:r>
          </w:p>
        </w:tc>
      </w:tr>
      <w:tr w:rsidR="00E248F1" w14:paraId="226737DC" w14:textId="77777777" w:rsidTr="008F0FDF">
        <w:tc>
          <w:tcPr>
            <w:tcW w:w="1276" w:type="dxa"/>
          </w:tcPr>
          <w:p w14:paraId="5AA46D73" w14:textId="77777777" w:rsidR="00E248F1" w:rsidRDefault="00E248F1" w:rsidP="008F0FDF">
            <w:r>
              <w:t>1.2</w:t>
            </w:r>
          </w:p>
        </w:tc>
        <w:tc>
          <w:tcPr>
            <w:tcW w:w="2693" w:type="dxa"/>
          </w:tcPr>
          <w:p w14:paraId="7107C192" w14:textId="77777777" w:rsidR="00E248F1" w:rsidRDefault="00E248F1" w:rsidP="008F0FDF">
            <w:r>
              <w:t>Sendet der Benutzer ein Refresh Token, so erhält er einen frischen Access Token.</w:t>
            </w:r>
          </w:p>
        </w:tc>
        <w:tc>
          <w:tcPr>
            <w:tcW w:w="2127" w:type="dxa"/>
          </w:tcPr>
          <w:p w14:paraId="5199F45A" w14:textId="77777777" w:rsidR="00E248F1" w:rsidRDefault="00E248F1" w:rsidP="008F0FDF">
            <w:r>
              <w:t>Das Backend und Frontend muss gestartet sein. Erstes Login muss bereits getätigt sein. Warten auf Ablauf des ersten Access Token.</w:t>
            </w:r>
          </w:p>
        </w:tc>
        <w:tc>
          <w:tcPr>
            <w:tcW w:w="2975" w:type="dxa"/>
          </w:tcPr>
          <w:p w14:paraId="1A3FF358" w14:textId="77777777" w:rsidR="00E248F1" w:rsidRDefault="00E248F1" w:rsidP="008F0FDF">
            <w:r>
              <w:t xml:space="preserve">Neuer Aufruf auf die API. Es wird danach automatisch erkannt, dass der Refresh Token gesendet werden muss. </w:t>
            </w:r>
          </w:p>
        </w:tc>
      </w:tr>
      <w:tr w:rsidR="00E248F1" w14:paraId="6506C0CB" w14:textId="77777777" w:rsidTr="008F0FDF">
        <w:tc>
          <w:tcPr>
            <w:tcW w:w="1276" w:type="dxa"/>
          </w:tcPr>
          <w:p w14:paraId="6CD6B1EF" w14:textId="77777777" w:rsidR="00E248F1" w:rsidRDefault="00E248F1" w:rsidP="008F0FDF">
            <w:r>
              <w:t>1.3</w:t>
            </w:r>
          </w:p>
        </w:tc>
        <w:tc>
          <w:tcPr>
            <w:tcW w:w="2693" w:type="dxa"/>
          </w:tcPr>
          <w:p w14:paraId="037514D0" w14:textId="77777777" w:rsidR="00E248F1" w:rsidRDefault="00E248F1" w:rsidP="008F0FDF">
            <w:r>
              <w:t>Bei invaliden Anmelde daten ergibt sich einen Fehler.</w:t>
            </w:r>
          </w:p>
        </w:tc>
        <w:tc>
          <w:tcPr>
            <w:tcW w:w="2127" w:type="dxa"/>
          </w:tcPr>
          <w:p w14:paraId="3DAC341F" w14:textId="77777777" w:rsidR="00E248F1" w:rsidRDefault="00E248F1" w:rsidP="008F0FDF">
            <w:r>
              <w:t>Das Backend und Frontend muss gestartet sein. Login Seite muss geöffnet sein.</w:t>
            </w:r>
          </w:p>
        </w:tc>
        <w:tc>
          <w:tcPr>
            <w:tcW w:w="2975" w:type="dxa"/>
          </w:tcPr>
          <w:p w14:paraId="12586AD2" w14:textId="77777777" w:rsidR="00E248F1" w:rsidRDefault="00E248F1" w:rsidP="008F0FDF">
            <w:r>
              <w:t>Falscher Benutzername und falsches Passwort eingeben.</w:t>
            </w:r>
          </w:p>
        </w:tc>
      </w:tr>
      <w:tr w:rsidR="00E248F1" w14:paraId="00DAE570" w14:textId="77777777" w:rsidTr="008F0FDF">
        <w:tc>
          <w:tcPr>
            <w:tcW w:w="1276" w:type="dxa"/>
          </w:tcPr>
          <w:p w14:paraId="4F1F2907" w14:textId="77777777" w:rsidR="00E248F1" w:rsidRDefault="00E248F1" w:rsidP="008F0FDF">
            <w:r>
              <w:t>1.4</w:t>
            </w:r>
          </w:p>
        </w:tc>
        <w:tc>
          <w:tcPr>
            <w:tcW w:w="2693" w:type="dxa"/>
          </w:tcPr>
          <w:p w14:paraId="7975BFFD" w14:textId="77777777" w:rsidR="00E248F1" w:rsidRDefault="00E248F1" w:rsidP="008F0FDF">
            <w:r>
              <w:t>Bei falschem Refresh Token ergibt sich einen Fehler.</w:t>
            </w:r>
          </w:p>
        </w:tc>
        <w:tc>
          <w:tcPr>
            <w:tcW w:w="2127" w:type="dxa"/>
          </w:tcPr>
          <w:p w14:paraId="355353EF" w14:textId="77777777" w:rsidR="00E248F1" w:rsidRDefault="00E248F1" w:rsidP="008F0FDF">
            <w:r>
              <w:t>Das Backend und Frontend muss gestartet sein. Benutzer muss eingeloggt sein. Refresh Token muss fälschlicherweise ausgetauscht werden</w:t>
            </w:r>
          </w:p>
        </w:tc>
        <w:tc>
          <w:tcPr>
            <w:tcW w:w="2975" w:type="dxa"/>
          </w:tcPr>
          <w:p w14:paraId="58C7B796" w14:textId="77777777" w:rsidR="00E248F1" w:rsidRDefault="00E248F1" w:rsidP="008F0FDF">
            <w:r>
              <w:t>Aufruf auf die API ausführen.</w:t>
            </w:r>
          </w:p>
        </w:tc>
      </w:tr>
    </w:tbl>
    <w:p w14:paraId="68A0BB66" w14:textId="77777777" w:rsidR="00E248F1" w:rsidRDefault="00E248F1" w:rsidP="00E248F1">
      <w:pPr>
        <w:pStyle w:val="berschrift4"/>
        <w:numPr>
          <w:ilvl w:val="0"/>
          <w:numId w:val="0"/>
        </w:numPr>
        <w:ind w:left="864"/>
      </w:pPr>
    </w:p>
    <w:p w14:paraId="79421D5B" w14:textId="594A57A1" w:rsidR="00E248F1" w:rsidRDefault="002040A7" w:rsidP="00E248F1">
      <w:pPr>
        <w:pStyle w:val="berschrift4"/>
        <w:numPr>
          <w:ilvl w:val="3"/>
          <w:numId w:val="16"/>
        </w:numPr>
      </w:pPr>
      <w:r>
        <w:t>Sensorw</w:t>
      </w:r>
      <w:r w:rsidR="00E248F1">
        <w:t>ert Dekodierung</w:t>
      </w:r>
    </w:p>
    <w:p w14:paraId="405BD332" w14:textId="721F3D7D" w:rsidR="002040A7" w:rsidRDefault="002040A7" w:rsidP="002040A7">
      <w:pPr>
        <w:pStyle w:val="Beschriftung"/>
        <w:keepNext/>
      </w:pPr>
      <w:bookmarkStart w:id="114" w:name="_Toc37235426"/>
      <w:r>
        <w:t xml:space="preserve">Tabelle </w:t>
      </w:r>
      <w:r>
        <w:fldChar w:fldCharType="begin"/>
      </w:r>
      <w:r>
        <w:instrText xml:space="preserve"> SEQ Tabelle \* ARABIC </w:instrText>
      </w:r>
      <w:r>
        <w:fldChar w:fldCharType="separate"/>
      </w:r>
      <w:r w:rsidR="009D7EC7">
        <w:rPr>
          <w:noProof/>
        </w:rPr>
        <w:t>15</w:t>
      </w:r>
      <w:r>
        <w:fldChar w:fldCharType="end"/>
      </w:r>
      <w:r>
        <w:t xml:space="preserve"> </w:t>
      </w:r>
      <w:r w:rsidRPr="00186D0F">
        <w:t>Testfallspezifikationen für</w:t>
      </w:r>
      <w:r>
        <w:t xml:space="preserve"> die Sensorwert Dekodierung</w:t>
      </w:r>
      <w:bookmarkEnd w:id="114"/>
    </w:p>
    <w:tbl>
      <w:tblPr>
        <w:tblStyle w:val="AvectrisTabelle"/>
        <w:tblW w:w="0" w:type="auto"/>
        <w:tblInd w:w="0" w:type="dxa"/>
        <w:tblLook w:val="04A0" w:firstRow="1" w:lastRow="0" w:firstColumn="1" w:lastColumn="0" w:noHBand="0" w:noVBand="1"/>
      </w:tblPr>
      <w:tblGrid>
        <w:gridCol w:w="1276"/>
        <w:gridCol w:w="2693"/>
        <w:gridCol w:w="2127"/>
        <w:gridCol w:w="2975"/>
      </w:tblGrid>
      <w:tr w:rsidR="00E248F1" w14:paraId="1CD5D00B" w14:textId="77777777" w:rsidTr="008F0FDF">
        <w:trPr>
          <w:cnfStyle w:val="100000000000" w:firstRow="1" w:lastRow="0" w:firstColumn="0" w:lastColumn="0" w:oddVBand="0" w:evenVBand="0" w:oddHBand="0" w:evenHBand="0" w:firstRowFirstColumn="0" w:firstRowLastColumn="0" w:lastRowFirstColumn="0" w:lastRowLastColumn="0"/>
        </w:trPr>
        <w:tc>
          <w:tcPr>
            <w:tcW w:w="1276" w:type="dxa"/>
          </w:tcPr>
          <w:p w14:paraId="786D278A" w14:textId="77777777" w:rsidR="00E248F1" w:rsidRDefault="00E248F1" w:rsidP="008F0FDF">
            <w:r>
              <w:t>Testfallnummer</w:t>
            </w:r>
          </w:p>
        </w:tc>
        <w:tc>
          <w:tcPr>
            <w:tcW w:w="2693" w:type="dxa"/>
          </w:tcPr>
          <w:p w14:paraId="0E92C02A" w14:textId="77777777" w:rsidR="00E248F1" w:rsidRDefault="00E248F1" w:rsidP="008F0FDF">
            <w:r>
              <w:t>Beschreibung</w:t>
            </w:r>
          </w:p>
        </w:tc>
        <w:tc>
          <w:tcPr>
            <w:tcW w:w="2127" w:type="dxa"/>
          </w:tcPr>
          <w:p w14:paraId="2EE2B572" w14:textId="77777777" w:rsidR="00E248F1" w:rsidRDefault="00E248F1" w:rsidP="008F0FDF">
            <w:r>
              <w:t>Voraussetzungen</w:t>
            </w:r>
          </w:p>
        </w:tc>
        <w:tc>
          <w:tcPr>
            <w:tcW w:w="2975" w:type="dxa"/>
          </w:tcPr>
          <w:p w14:paraId="4A579401" w14:textId="77777777" w:rsidR="00E248F1" w:rsidRDefault="00E248F1" w:rsidP="008F0FDF">
            <w:r>
              <w:t>Eingabe</w:t>
            </w:r>
          </w:p>
        </w:tc>
      </w:tr>
      <w:tr w:rsidR="00E248F1" w14:paraId="49CE145D" w14:textId="77777777" w:rsidTr="008F0FDF">
        <w:tc>
          <w:tcPr>
            <w:tcW w:w="1276" w:type="dxa"/>
          </w:tcPr>
          <w:p w14:paraId="519AFC21" w14:textId="77777777" w:rsidR="00E248F1" w:rsidRDefault="00E248F1" w:rsidP="008F0FDF">
            <w:r>
              <w:t>2.1</w:t>
            </w:r>
          </w:p>
        </w:tc>
        <w:tc>
          <w:tcPr>
            <w:tcW w:w="2693" w:type="dxa"/>
          </w:tcPr>
          <w:p w14:paraId="41C7586D" w14:textId="77777777" w:rsidR="00E248F1" w:rsidRDefault="00E248F1" w:rsidP="008F0FDF">
            <w:r>
              <w:t>Bei Erhalt eines Sensor Wertes wird die richtige Dekodierung ausgewählt und der Wert in JSON umgewandelt.</w:t>
            </w:r>
          </w:p>
        </w:tc>
        <w:tc>
          <w:tcPr>
            <w:tcW w:w="2127" w:type="dxa"/>
          </w:tcPr>
          <w:p w14:paraId="179830A8" w14:textId="77777777" w:rsidR="00E248F1" w:rsidRDefault="00E248F1" w:rsidP="008F0FDF">
            <w:r>
              <w:t>Loriot Gateway aktiv und verbunden mit Applikation über Websockets. Datenbank geöffnet (pgAdmin).</w:t>
            </w:r>
          </w:p>
        </w:tc>
        <w:tc>
          <w:tcPr>
            <w:tcW w:w="2975" w:type="dxa"/>
          </w:tcPr>
          <w:p w14:paraId="448F5574" w14:textId="77777777" w:rsidR="00E248F1" w:rsidRDefault="00E248F1" w:rsidP="008F0FDF">
            <w:r>
              <w:t>Druck auf Button des Adeunis RF Sensors.</w:t>
            </w:r>
          </w:p>
        </w:tc>
      </w:tr>
      <w:tr w:rsidR="00E248F1" w14:paraId="74BFB2DF" w14:textId="77777777" w:rsidTr="008F0FDF">
        <w:tc>
          <w:tcPr>
            <w:tcW w:w="1276" w:type="dxa"/>
          </w:tcPr>
          <w:p w14:paraId="01F009BB" w14:textId="77777777" w:rsidR="00E248F1" w:rsidRDefault="00E248F1" w:rsidP="008F0FDF">
            <w:r>
              <w:t>2.2</w:t>
            </w:r>
          </w:p>
        </w:tc>
        <w:tc>
          <w:tcPr>
            <w:tcW w:w="2693" w:type="dxa"/>
          </w:tcPr>
          <w:p w14:paraId="70B20B85" w14:textId="77777777" w:rsidR="00E248F1" w:rsidRDefault="00E248F1" w:rsidP="008F0FDF">
            <w:r>
              <w:t>Ein Wert des Adeunis RF Sensors wird korrekt in folgende Werte umgewandelt.</w:t>
            </w:r>
          </w:p>
          <w:p w14:paraId="7970DD2F" w14:textId="77777777" w:rsidR="00E248F1" w:rsidRDefault="00E248F1" w:rsidP="008F0FDF">
            <w:pPr>
              <w:pStyle w:val="Listenabsatz"/>
              <w:numPr>
                <w:ilvl w:val="0"/>
                <w:numId w:val="43"/>
              </w:numPr>
            </w:pPr>
            <w:r>
              <w:t>Temperatur vorhanden</w:t>
            </w:r>
          </w:p>
          <w:p w14:paraId="79E24C2E" w14:textId="77777777" w:rsidR="00E248F1" w:rsidRDefault="00E248F1" w:rsidP="008F0FDF">
            <w:pPr>
              <w:pStyle w:val="Listenabsatz"/>
              <w:numPr>
                <w:ilvl w:val="0"/>
                <w:numId w:val="43"/>
              </w:numPr>
            </w:pPr>
            <w:r>
              <w:lastRenderedPageBreak/>
              <w:t>Übertragung durch Klick ausgelöst</w:t>
            </w:r>
          </w:p>
          <w:p w14:paraId="79918781" w14:textId="77777777" w:rsidR="00E248F1" w:rsidRDefault="00E248F1" w:rsidP="008F0FDF">
            <w:pPr>
              <w:pStyle w:val="Listenabsatz"/>
              <w:numPr>
                <w:ilvl w:val="0"/>
                <w:numId w:val="43"/>
              </w:numPr>
            </w:pPr>
            <w:r>
              <w:t>Übertragung durch Bewegung ausgelöst</w:t>
            </w:r>
          </w:p>
          <w:p w14:paraId="3AB6417C" w14:textId="4021646D" w:rsidR="006116E9" w:rsidRDefault="006116E9" w:rsidP="006116E9">
            <w:pPr>
              <w:pStyle w:val="Listenabsatz"/>
              <w:numPr>
                <w:ilvl w:val="0"/>
                <w:numId w:val="43"/>
              </w:numPr>
            </w:pPr>
            <w:r>
              <w:t>Temperatur</w:t>
            </w:r>
          </w:p>
          <w:p w14:paraId="39DC4CFA" w14:textId="4B349148" w:rsidR="00E248F1" w:rsidRDefault="00E248F1" w:rsidP="006116E9">
            <w:pPr>
              <w:pStyle w:val="Listenabsatz"/>
              <w:numPr>
                <w:ilvl w:val="0"/>
                <w:numId w:val="43"/>
              </w:numPr>
            </w:pPr>
            <w:r>
              <w:t>Batterie Status</w:t>
            </w:r>
          </w:p>
        </w:tc>
        <w:tc>
          <w:tcPr>
            <w:tcW w:w="2127" w:type="dxa"/>
          </w:tcPr>
          <w:p w14:paraId="5381E6F7" w14:textId="77777777" w:rsidR="00E248F1" w:rsidRDefault="00E248F1" w:rsidP="008F0FDF">
            <w:r>
              <w:lastRenderedPageBreak/>
              <w:t>Loriot Gateway aktiv und verbunden mit Applikation über Websockets. Datenbank geöffnet (pgAdmin).</w:t>
            </w:r>
          </w:p>
        </w:tc>
        <w:tc>
          <w:tcPr>
            <w:tcW w:w="2975" w:type="dxa"/>
          </w:tcPr>
          <w:p w14:paraId="39866AE5" w14:textId="77777777" w:rsidR="00E248F1" w:rsidRDefault="00E248F1" w:rsidP="008F0FDF">
            <w:r>
              <w:t>Klick auf Adeunis RF.</w:t>
            </w:r>
          </w:p>
        </w:tc>
      </w:tr>
      <w:tr w:rsidR="00E248F1" w14:paraId="4A0B5CF5" w14:textId="77777777" w:rsidTr="008F0FDF">
        <w:tc>
          <w:tcPr>
            <w:tcW w:w="1276" w:type="dxa"/>
          </w:tcPr>
          <w:p w14:paraId="793E137D" w14:textId="77777777" w:rsidR="00E248F1" w:rsidRDefault="00E248F1" w:rsidP="008F0FDF">
            <w:r>
              <w:t>2.3</w:t>
            </w:r>
          </w:p>
        </w:tc>
        <w:tc>
          <w:tcPr>
            <w:tcW w:w="2693" w:type="dxa"/>
          </w:tcPr>
          <w:p w14:paraId="5D7E93A0" w14:textId="77777777" w:rsidR="00E248F1" w:rsidRDefault="00E248F1" w:rsidP="008F0FDF">
            <w:r>
              <w:t>Ein Wert eines Elsys CO2 Sensors wird korrekt in folgende Werte umgewandelt.</w:t>
            </w:r>
          </w:p>
          <w:p w14:paraId="5BF24CA5" w14:textId="77777777" w:rsidR="00E248F1" w:rsidRDefault="00E248F1" w:rsidP="008F0FDF">
            <w:pPr>
              <w:pStyle w:val="Listenabsatz"/>
              <w:numPr>
                <w:ilvl w:val="0"/>
                <w:numId w:val="44"/>
              </w:numPr>
            </w:pPr>
            <w:r>
              <w:t>Temperatur</w:t>
            </w:r>
          </w:p>
          <w:p w14:paraId="797348E1" w14:textId="77777777" w:rsidR="00E248F1" w:rsidRDefault="00E248F1" w:rsidP="008F0FDF">
            <w:pPr>
              <w:pStyle w:val="Listenabsatz"/>
              <w:numPr>
                <w:ilvl w:val="0"/>
                <w:numId w:val="44"/>
              </w:numPr>
            </w:pPr>
            <w:r>
              <w:t>Feuchtigkeit</w:t>
            </w:r>
          </w:p>
          <w:p w14:paraId="56BFD201" w14:textId="77777777" w:rsidR="00E248F1" w:rsidRDefault="00E248F1" w:rsidP="008F0FDF">
            <w:pPr>
              <w:pStyle w:val="Listenabsatz"/>
              <w:numPr>
                <w:ilvl w:val="0"/>
                <w:numId w:val="44"/>
              </w:numPr>
            </w:pPr>
            <w:r>
              <w:t>Licht</w:t>
            </w:r>
          </w:p>
          <w:p w14:paraId="17E84A5B" w14:textId="77777777" w:rsidR="00E248F1" w:rsidRDefault="00E248F1" w:rsidP="008F0FDF">
            <w:pPr>
              <w:pStyle w:val="Listenabsatz"/>
              <w:numPr>
                <w:ilvl w:val="0"/>
                <w:numId w:val="44"/>
              </w:numPr>
            </w:pPr>
            <w:r>
              <w:t>Bewegung</w:t>
            </w:r>
          </w:p>
          <w:p w14:paraId="45793E4E" w14:textId="77777777" w:rsidR="00E248F1" w:rsidRDefault="00E248F1" w:rsidP="008F0FDF">
            <w:pPr>
              <w:pStyle w:val="Listenabsatz"/>
              <w:numPr>
                <w:ilvl w:val="0"/>
                <w:numId w:val="44"/>
              </w:numPr>
            </w:pPr>
            <w:r>
              <w:t>CO2</w:t>
            </w:r>
          </w:p>
          <w:p w14:paraId="5758077B" w14:textId="77777777" w:rsidR="00E248F1" w:rsidRDefault="00E248F1" w:rsidP="008F0FDF">
            <w:pPr>
              <w:pStyle w:val="Listenabsatz"/>
              <w:numPr>
                <w:ilvl w:val="0"/>
                <w:numId w:val="44"/>
              </w:numPr>
            </w:pPr>
            <w:r>
              <w:t>Batterie Spannung</w:t>
            </w:r>
          </w:p>
        </w:tc>
        <w:tc>
          <w:tcPr>
            <w:tcW w:w="2127" w:type="dxa"/>
          </w:tcPr>
          <w:p w14:paraId="6723EF05" w14:textId="77777777" w:rsidR="00E248F1" w:rsidRDefault="00E248F1" w:rsidP="008F0FDF">
            <w:r>
              <w:t>Loriot Gateway aktiv und verbunden mit Applikation über Websockets. Datenbank geöffnet (pgAdmin).</w:t>
            </w:r>
          </w:p>
        </w:tc>
        <w:tc>
          <w:tcPr>
            <w:tcW w:w="2975" w:type="dxa"/>
          </w:tcPr>
          <w:p w14:paraId="68957DE3" w14:textId="77777777" w:rsidR="00E248F1" w:rsidRDefault="00E248F1" w:rsidP="008F0FDF">
            <w:r>
              <w:t>Warten auf neue Daten des Sensors. Elsys schickt alle 5 Minuten.</w:t>
            </w:r>
          </w:p>
        </w:tc>
      </w:tr>
      <w:tr w:rsidR="00E248F1" w14:paraId="291DF99F" w14:textId="77777777" w:rsidTr="008F0FDF">
        <w:tc>
          <w:tcPr>
            <w:tcW w:w="1276" w:type="dxa"/>
          </w:tcPr>
          <w:p w14:paraId="30FA07A2" w14:textId="77777777" w:rsidR="00E248F1" w:rsidRDefault="00E248F1" w:rsidP="008F0FDF">
            <w:r>
              <w:t>2.4</w:t>
            </w:r>
          </w:p>
        </w:tc>
        <w:tc>
          <w:tcPr>
            <w:tcW w:w="2693" w:type="dxa"/>
          </w:tcPr>
          <w:p w14:paraId="0303A986" w14:textId="77777777" w:rsidR="00E248F1" w:rsidRDefault="00E248F1" w:rsidP="008F0FDF">
            <w:r>
              <w:t>Ein Wert eines Tabs Sensors wird korrekt in folgende Werte umgewandelt.</w:t>
            </w:r>
          </w:p>
          <w:p w14:paraId="3E8B1AB9" w14:textId="77777777" w:rsidR="00E248F1" w:rsidRDefault="00E248F1" w:rsidP="008F0FDF">
            <w:pPr>
              <w:pStyle w:val="Listenabsatz"/>
              <w:numPr>
                <w:ilvl w:val="0"/>
                <w:numId w:val="45"/>
              </w:numPr>
            </w:pPr>
            <w:r>
              <w:t>Status</w:t>
            </w:r>
          </w:p>
          <w:p w14:paraId="08070BC3" w14:textId="53EEF8B3" w:rsidR="00E248F1" w:rsidRDefault="00E248F1" w:rsidP="00EF179F">
            <w:pPr>
              <w:pStyle w:val="Listenabsatz"/>
              <w:numPr>
                <w:ilvl w:val="0"/>
                <w:numId w:val="45"/>
              </w:numPr>
            </w:pPr>
            <w:r>
              <w:t>Batterie Spannung</w:t>
            </w:r>
          </w:p>
        </w:tc>
        <w:tc>
          <w:tcPr>
            <w:tcW w:w="2127" w:type="dxa"/>
          </w:tcPr>
          <w:p w14:paraId="115ADA16" w14:textId="77777777" w:rsidR="00E248F1" w:rsidRDefault="00E248F1" w:rsidP="008F0FDF">
            <w:r>
              <w:t>Loriot Gateway aktiv und verbunden mit Applikation über Websockets. Datenbank geöffnet (pgAdmin).</w:t>
            </w:r>
          </w:p>
        </w:tc>
        <w:tc>
          <w:tcPr>
            <w:tcW w:w="2975" w:type="dxa"/>
          </w:tcPr>
          <w:p w14:paraId="656D31D7" w14:textId="24112FD2" w:rsidR="00E248F1" w:rsidRDefault="00E248F1" w:rsidP="008F0FDF">
            <w:r>
              <w:t>Den Sta</w:t>
            </w:r>
            <w:r w:rsidR="008F0FDF">
              <w:t>tus eines Sensors ändern in dem der</w:t>
            </w:r>
            <w:r>
              <w:t xml:space="preserve"> Magnet </w:t>
            </w:r>
            <w:r w:rsidR="008F0FDF">
              <w:t>entfernt wird</w:t>
            </w:r>
            <w:r>
              <w:t xml:space="preserve">. </w:t>
            </w:r>
          </w:p>
        </w:tc>
      </w:tr>
    </w:tbl>
    <w:p w14:paraId="7DFE0D8B" w14:textId="77777777" w:rsidR="00E248F1" w:rsidRDefault="00E248F1" w:rsidP="00E248F1"/>
    <w:p w14:paraId="165A83F6" w14:textId="10445E76" w:rsidR="00E248F1" w:rsidRDefault="002040A7" w:rsidP="00E248F1">
      <w:pPr>
        <w:pStyle w:val="berschrift4"/>
        <w:numPr>
          <w:ilvl w:val="3"/>
          <w:numId w:val="16"/>
        </w:numPr>
      </w:pPr>
      <w:r>
        <w:t>Sensorw</w:t>
      </w:r>
      <w:r w:rsidR="00E248F1">
        <w:t>ert Beobachter</w:t>
      </w:r>
    </w:p>
    <w:p w14:paraId="458DB631" w14:textId="6A431F0E" w:rsidR="002040A7" w:rsidRDefault="002040A7" w:rsidP="002040A7">
      <w:pPr>
        <w:pStyle w:val="Beschriftung"/>
        <w:keepNext/>
      </w:pPr>
      <w:bookmarkStart w:id="115" w:name="_Toc37235427"/>
      <w:r>
        <w:t xml:space="preserve">Tabelle </w:t>
      </w:r>
      <w:r>
        <w:fldChar w:fldCharType="begin"/>
      </w:r>
      <w:r>
        <w:instrText xml:space="preserve"> SEQ Tabelle \* ARABIC </w:instrText>
      </w:r>
      <w:r>
        <w:fldChar w:fldCharType="separate"/>
      </w:r>
      <w:r w:rsidR="009D7EC7">
        <w:rPr>
          <w:noProof/>
        </w:rPr>
        <w:t>16</w:t>
      </w:r>
      <w:r>
        <w:fldChar w:fldCharType="end"/>
      </w:r>
      <w:r>
        <w:t xml:space="preserve"> </w:t>
      </w:r>
      <w:r w:rsidRPr="00C36670">
        <w:t>Testfallspezifikationen für</w:t>
      </w:r>
      <w:r>
        <w:t xml:space="preserve"> die Sensorwert Beobachter</w:t>
      </w:r>
      <w:bookmarkEnd w:id="115"/>
    </w:p>
    <w:tbl>
      <w:tblPr>
        <w:tblStyle w:val="AvectrisTabelle"/>
        <w:tblW w:w="0" w:type="auto"/>
        <w:tblInd w:w="0" w:type="dxa"/>
        <w:tblLook w:val="04A0" w:firstRow="1" w:lastRow="0" w:firstColumn="1" w:lastColumn="0" w:noHBand="0" w:noVBand="1"/>
      </w:tblPr>
      <w:tblGrid>
        <w:gridCol w:w="1276"/>
        <w:gridCol w:w="2693"/>
        <w:gridCol w:w="2127"/>
        <w:gridCol w:w="2975"/>
      </w:tblGrid>
      <w:tr w:rsidR="00E248F1" w14:paraId="14A05533" w14:textId="77777777" w:rsidTr="008F0FDF">
        <w:trPr>
          <w:cnfStyle w:val="100000000000" w:firstRow="1" w:lastRow="0" w:firstColumn="0" w:lastColumn="0" w:oddVBand="0" w:evenVBand="0" w:oddHBand="0" w:evenHBand="0" w:firstRowFirstColumn="0" w:firstRowLastColumn="0" w:lastRowFirstColumn="0" w:lastRowLastColumn="0"/>
        </w:trPr>
        <w:tc>
          <w:tcPr>
            <w:tcW w:w="1276" w:type="dxa"/>
          </w:tcPr>
          <w:p w14:paraId="29852E97" w14:textId="77777777" w:rsidR="00E248F1" w:rsidRDefault="00E248F1" w:rsidP="008F0FDF">
            <w:r>
              <w:t>Testfallnummer</w:t>
            </w:r>
          </w:p>
        </w:tc>
        <w:tc>
          <w:tcPr>
            <w:tcW w:w="2693" w:type="dxa"/>
          </w:tcPr>
          <w:p w14:paraId="75590F80" w14:textId="77777777" w:rsidR="00E248F1" w:rsidRDefault="00E248F1" w:rsidP="008F0FDF">
            <w:r>
              <w:t>Beschreibung</w:t>
            </w:r>
          </w:p>
        </w:tc>
        <w:tc>
          <w:tcPr>
            <w:tcW w:w="2127" w:type="dxa"/>
          </w:tcPr>
          <w:p w14:paraId="74B487A0" w14:textId="77777777" w:rsidR="00E248F1" w:rsidRDefault="00E248F1" w:rsidP="008F0FDF">
            <w:r>
              <w:t>Voraussetzungen</w:t>
            </w:r>
          </w:p>
        </w:tc>
        <w:tc>
          <w:tcPr>
            <w:tcW w:w="2975" w:type="dxa"/>
          </w:tcPr>
          <w:p w14:paraId="4CC3F524" w14:textId="77777777" w:rsidR="00E248F1" w:rsidRDefault="00E248F1" w:rsidP="008F0FDF">
            <w:r>
              <w:t>Eingabe</w:t>
            </w:r>
          </w:p>
        </w:tc>
      </w:tr>
      <w:tr w:rsidR="00E248F1" w14:paraId="12D3EEFF" w14:textId="77777777" w:rsidTr="008F0FDF">
        <w:tc>
          <w:tcPr>
            <w:tcW w:w="1276" w:type="dxa"/>
          </w:tcPr>
          <w:p w14:paraId="65F14750" w14:textId="77777777" w:rsidR="00E248F1" w:rsidRDefault="00E248F1" w:rsidP="008F0FDF">
            <w:r>
              <w:t>3.1</w:t>
            </w:r>
          </w:p>
        </w:tc>
        <w:tc>
          <w:tcPr>
            <w:tcW w:w="2693" w:type="dxa"/>
          </w:tcPr>
          <w:p w14:paraId="7449B455" w14:textId="77777777" w:rsidR="00E248F1" w:rsidRDefault="00E248F1" w:rsidP="008F0FDF">
            <w:r>
              <w:t>Es können einem Sensor einen Wert Beobachter zugefügt werden.</w:t>
            </w:r>
          </w:p>
        </w:tc>
        <w:tc>
          <w:tcPr>
            <w:tcW w:w="2127" w:type="dxa"/>
          </w:tcPr>
          <w:p w14:paraId="4A980CC6" w14:textId="77777777" w:rsidR="00E248F1" w:rsidRDefault="00E248F1" w:rsidP="008F0FDF">
            <w:r>
              <w:t>Web Applikation mit Backend gestartet. Sensor Werte von Loriot abhören.</w:t>
            </w:r>
          </w:p>
        </w:tc>
        <w:tc>
          <w:tcPr>
            <w:tcW w:w="2975" w:type="dxa"/>
          </w:tcPr>
          <w:p w14:paraId="462EF759" w14:textId="77777777" w:rsidR="00E248F1" w:rsidRDefault="00E248F1" w:rsidP="008F0FDF">
            <w:r>
              <w:t>Wert Beobachter erstellt. Richtwert oder Zählerstand.</w:t>
            </w:r>
          </w:p>
        </w:tc>
      </w:tr>
      <w:tr w:rsidR="00E248F1" w14:paraId="5C8850F7" w14:textId="77777777" w:rsidTr="008F0FDF">
        <w:tc>
          <w:tcPr>
            <w:tcW w:w="1276" w:type="dxa"/>
          </w:tcPr>
          <w:p w14:paraId="6784620F" w14:textId="77777777" w:rsidR="00E248F1" w:rsidRDefault="00E248F1" w:rsidP="008F0FDF">
            <w:r>
              <w:t>3.2</w:t>
            </w:r>
          </w:p>
        </w:tc>
        <w:tc>
          <w:tcPr>
            <w:tcW w:w="2693" w:type="dxa"/>
          </w:tcPr>
          <w:p w14:paraId="5CB2C6D8" w14:textId="77777777" w:rsidR="00E248F1" w:rsidRDefault="00E248F1" w:rsidP="008F0FDF">
            <w:r>
              <w:t>Ein Richtwert Beobachter erstellt eine Meldung für den Elsys CO2 Temperatur Wert, wenn sich dieser um 1 Grad erwärmt hat.</w:t>
            </w:r>
          </w:p>
        </w:tc>
        <w:tc>
          <w:tcPr>
            <w:tcW w:w="2127" w:type="dxa"/>
          </w:tcPr>
          <w:p w14:paraId="51832DCD" w14:textId="77777777" w:rsidR="00E248F1" w:rsidRDefault="00E248F1" w:rsidP="008F0FDF">
            <w:r>
              <w:t>Web Applikation mit Backend gestartet. Sensor Werte von Loriot abhören. Elsys CO2 Sensor muss hinzugefügt sein.</w:t>
            </w:r>
          </w:p>
        </w:tc>
        <w:tc>
          <w:tcPr>
            <w:tcW w:w="2975" w:type="dxa"/>
          </w:tcPr>
          <w:p w14:paraId="3080E971" w14:textId="77777777" w:rsidR="00E248F1" w:rsidRDefault="00E248F1" w:rsidP="008F0FDF">
            <w:r>
              <w:t>Beobachter hinzufügen mit einem Richtwert ein Grad wärmer als die zuletzt gemeldete Wärme. Danach Sensor in mit der Hand erwärmen.</w:t>
            </w:r>
          </w:p>
        </w:tc>
      </w:tr>
      <w:tr w:rsidR="00E248F1" w14:paraId="116AA917" w14:textId="77777777" w:rsidTr="008F0FDF">
        <w:tc>
          <w:tcPr>
            <w:tcW w:w="1276" w:type="dxa"/>
          </w:tcPr>
          <w:p w14:paraId="7497076B" w14:textId="77777777" w:rsidR="00E248F1" w:rsidRDefault="00E248F1" w:rsidP="008F0FDF">
            <w:r>
              <w:lastRenderedPageBreak/>
              <w:t>3.3</w:t>
            </w:r>
          </w:p>
        </w:tc>
        <w:tc>
          <w:tcPr>
            <w:tcW w:w="2693" w:type="dxa"/>
          </w:tcPr>
          <w:p w14:paraId="61047F17" w14:textId="77777777" w:rsidR="00E248F1" w:rsidRDefault="00E248F1" w:rsidP="008F0FDF">
            <w:r>
              <w:t>Ein Zählerstand Beobachter erstellt eine Meldung wenn der Zählerstand eines Adeunis RF zehn erreicht.</w:t>
            </w:r>
          </w:p>
        </w:tc>
        <w:tc>
          <w:tcPr>
            <w:tcW w:w="2127" w:type="dxa"/>
          </w:tcPr>
          <w:p w14:paraId="048C92DD" w14:textId="77777777" w:rsidR="00E248F1" w:rsidRDefault="00E248F1" w:rsidP="008F0FDF">
            <w:r>
              <w:t>Web Applikation mit Backend gestartet. Sensor Werte von Loriot abhören. Adeunis Sensor hinzugefügt mit Zählerstand Beobachter.</w:t>
            </w:r>
          </w:p>
        </w:tc>
        <w:tc>
          <w:tcPr>
            <w:tcW w:w="2975" w:type="dxa"/>
          </w:tcPr>
          <w:p w14:paraId="1FEAE547" w14:textId="77777777" w:rsidR="00E248F1" w:rsidRDefault="00E248F1" w:rsidP="008F0FDF">
            <w:r>
              <w:t>Zehn Mal auf den Knopf des Sensors drücken.</w:t>
            </w:r>
          </w:p>
        </w:tc>
      </w:tr>
      <w:tr w:rsidR="00E248F1" w14:paraId="3BEB41E8" w14:textId="77777777" w:rsidTr="008F0FDF">
        <w:tc>
          <w:tcPr>
            <w:tcW w:w="1276" w:type="dxa"/>
          </w:tcPr>
          <w:p w14:paraId="43E59818" w14:textId="77777777" w:rsidR="00E248F1" w:rsidRDefault="00E248F1" w:rsidP="008F0FDF">
            <w:r>
              <w:t>3.4</w:t>
            </w:r>
          </w:p>
        </w:tc>
        <w:tc>
          <w:tcPr>
            <w:tcW w:w="2693" w:type="dxa"/>
          </w:tcPr>
          <w:p w14:paraId="5A08A829" w14:textId="77777777" w:rsidR="00E248F1" w:rsidRDefault="00E248F1" w:rsidP="008F0FDF">
            <w:r>
              <w:t>Es können mehrere Beobachter für den Elsys CO2 erstellt werden. Einen für die Temperatur und einen für das Licht.</w:t>
            </w:r>
          </w:p>
        </w:tc>
        <w:tc>
          <w:tcPr>
            <w:tcW w:w="2127" w:type="dxa"/>
          </w:tcPr>
          <w:p w14:paraId="192805C3" w14:textId="77777777" w:rsidR="00E248F1" w:rsidRDefault="00E248F1" w:rsidP="008F0FDF">
            <w:r>
              <w:t>Web Applikation mit Backend gestartet. Sensor Werte von Loriot abhören. Elsys CO2 Sensor  hinzugefügt und Richtwert Beobachter für Licht und Temperatur erstellt.</w:t>
            </w:r>
          </w:p>
        </w:tc>
        <w:tc>
          <w:tcPr>
            <w:tcW w:w="2975" w:type="dxa"/>
          </w:tcPr>
          <w:p w14:paraId="2F71CDA7" w14:textId="77777777" w:rsidR="00E248F1" w:rsidRDefault="00E248F1" w:rsidP="008F0FDF">
            <w:r>
              <w:t>Sensor erwärmen und abdunkeln.</w:t>
            </w:r>
          </w:p>
        </w:tc>
      </w:tr>
    </w:tbl>
    <w:p w14:paraId="4B4C2AA3" w14:textId="77777777" w:rsidR="00E248F1" w:rsidRDefault="00E248F1" w:rsidP="00E248F1"/>
    <w:p w14:paraId="440C8263" w14:textId="77777777" w:rsidR="00E248F1" w:rsidRDefault="00E248F1" w:rsidP="00E248F1">
      <w:pPr>
        <w:pStyle w:val="berschrift4"/>
        <w:numPr>
          <w:ilvl w:val="3"/>
          <w:numId w:val="16"/>
        </w:numPr>
      </w:pPr>
      <w:r w:rsidRPr="00297893">
        <w:t>Gebäude Verwaltung</w:t>
      </w:r>
    </w:p>
    <w:p w14:paraId="649F2A1D" w14:textId="7F65E85C" w:rsidR="002040A7" w:rsidRDefault="002040A7" w:rsidP="002040A7">
      <w:pPr>
        <w:pStyle w:val="Beschriftung"/>
        <w:keepNext/>
      </w:pPr>
      <w:bookmarkStart w:id="116" w:name="_Toc37235428"/>
      <w:r>
        <w:t xml:space="preserve">Tabelle </w:t>
      </w:r>
      <w:r>
        <w:fldChar w:fldCharType="begin"/>
      </w:r>
      <w:r>
        <w:instrText xml:space="preserve"> SEQ Tabelle \* ARABIC </w:instrText>
      </w:r>
      <w:r>
        <w:fldChar w:fldCharType="separate"/>
      </w:r>
      <w:r w:rsidR="009D7EC7">
        <w:rPr>
          <w:noProof/>
        </w:rPr>
        <w:t>17</w:t>
      </w:r>
      <w:r>
        <w:fldChar w:fldCharType="end"/>
      </w:r>
      <w:r>
        <w:t xml:space="preserve"> </w:t>
      </w:r>
      <w:r w:rsidRPr="00C03475">
        <w:t>Testfallspezifikationen für</w:t>
      </w:r>
      <w:r>
        <w:t xml:space="preserve"> die Gebäude Verwaltung</w:t>
      </w:r>
      <w:bookmarkEnd w:id="116"/>
    </w:p>
    <w:tbl>
      <w:tblPr>
        <w:tblStyle w:val="AvectrisTabelle"/>
        <w:tblW w:w="0" w:type="auto"/>
        <w:tblInd w:w="0" w:type="dxa"/>
        <w:tblLook w:val="04A0" w:firstRow="1" w:lastRow="0" w:firstColumn="1" w:lastColumn="0" w:noHBand="0" w:noVBand="1"/>
      </w:tblPr>
      <w:tblGrid>
        <w:gridCol w:w="1276"/>
        <w:gridCol w:w="2693"/>
        <w:gridCol w:w="2127"/>
        <w:gridCol w:w="2975"/>
      </w:tblGrid>
      <w:tr w:rsidR="00E248F1" w14:paraId="1B93DC72" w14:textId="77777777" w:rsidTr="008F0FDF">
        <w:trPr>
          <w:cnfStyle w:val="100000000000" w:firstRow="1" w:lastRow="0" w:firstColumn="0" w:lastColumn="0" w:oddVBand="0" w:evenVBand="0" w:oddHBand="0" w:evenHBand="0" w:firstRowFirstColumn="0" w:firstRowLastColumn="0" w:lastRowFirstColumn="0" w:lastRowLastColumn="0"/>
        </w:trPr>
        <w:tc>
          <w:tcPr>
            <w:tcW w:w="1276" w:type="dxa"/>
          </w:tcPr>
          <w:p w14:paraId="2EF2DB45" w14:textId="77777777" w:rsidR="00E248F1" w:rsidRDefault="00E248F1" w:rsidP="008F0FDF">
            <w:r>
              <w:t>Testfallnummer</w:t>
            </w:r>
          </w:p>
        </w:tc>
        <w:tc>
          <w:tcPr>
            <w:tcW w:w="2693" w:type="dxa"/>
          </w:tcPr>
          <w:p w14:paraId="35D2AE99" w14:textId="77777777" w:rsidR="00E248F1" w:rsidRDefault="00E248F1" w:rsidP="008F0FDF">
            <w:r>
              <w:t>Beschreibung</w:t>
            </w:r>
          </w:p>
        </w:tc>
        <w:tc>
          <w:tcPr>
            <w:tcW w:w="2127" w:type="dxa"/>
          </w:tcPr>
          <w:p w14:paraId="6E80F6D3" w14:textId="77777777" w:rsidR="00E248F1" w:rsidRDefault="00E248F1" w:rsidP="008F0FDF">
            <w:r>
              <w:t>Voraussetzungen</w:t>
            </w:r>
          </w:p>
        </w:tc>
        <w:tc>
          <w:tcPr>
            <w:tcW w:w="2975" w:type="dxa"/>
          </w:tcPr>
          <w:p w14:paraId="6489F549" w14:textId="77777777" w:rsidR="00E248F1" w:rsidRDefault="00E248F1" w:rsidP="008F0FDF">
            <w:r>
              <w:t>Eingabe</w:t>
            </w:r>
          </w:p>
        </w:tc>
      </w:tr>
      <w:tr w:rsidR="00E248F1" w14:paraId="7E225FD7" w14:textId="77777777" w:rsidTr="008F0FDF">
        <w:tc>
          <w:tcPr>
            <w:tcW w:w="1276" w:type="dxa"/>
          </w:tcPr>
          <w:p w14:paraId="127CBC9C" w14:textId="77777777" w:rsidR="00E248F1" w:rsidRDefault="00E248F1" w:rsidP="008F0FDF">
            <w:r>
              <w:t>4.1</w:t>
            </w:r>
          </w:p>
        </w:tc>
        <w:tc>
          <w:tcPr>
            <w:tcW w:w="2693" w:type="dxa"/>
          </w:tcPr>
          <w:p w14:paraId="565C732E" w14:textId="77777777" w:rsidR="00E248F1" w:rsidRDefault="00E248F1" w:rsidP="008F0FDF">
            <w:r>
              <w:t>Es kann ein Gebäude erstellt werden.</w:t>
            </w:r>
          </w:p>
        </w:tc>
        <w:tc>
          <w:tcPr>
            <w:tcW w:w="2127" w:type="dxa"/>
          </w:tcPr>
          <w:p w14:paraId="33BB82A1" w14:textId="77777777" w:rsidR="00E248F1" w:rsidRDefault="00E248F1" w:rsidP="008F0FDF">
            <w:r>
              <w:t xml:space="preserve">Web Applikation mit Backend gestartet. </w:t>
            </w:r>
          </w:p>
        </w:tc>
        <w:tc>
          <w:tcPr>
            <w:tcW w:w="2975" w:type="dxa"/>
          </w:tcPr>
          <w:p w14:paraId="3B8F28F0" w14:textId="77777777" w:rsidR="00E248F1" w:rsidRDefault="00E248F1" w:rsidP="008F0FDF">
            <w:r>
              <w:t>Gebäude Name eingeben und erstellen.</w:t>
            </w:r>
          </w:p>
        </w:tc>
      </w:tr>
      <w:tr w:rsidR="00E248F1" w14:paraId="65F19D2D" w14:textId="77777777" w:rsidTr="008F0FDF">
        <w:tc>
          <w:tcPr>
            <w:tcW w:w="1276" w:type="dxa"/>
          </w:tcPr>
          <w:p w14:paraId="07C3C773" w14:textId="77777777" w:rsidR="00E248F1" w:rsidRDefault="00E248F1" w:rsidP="008F0FDF">
            <w:r>
              <w:t>4.2</w:t>
            </w:r>
          </w:p>
        </w:tc>
        <w:tc>
          <w:tcPr>
            <w:tcW w:w="2693" w:type="dxa"/>
          </w:tcPr>
          <w:p w14:paraId="7CC7427E" w14:textId="77777777" w:rsidR="00E248F1" w:rsidRDefault="00E248F1" w:rsidP="008F0FDF">
            <w:r>
              <w:t>Es können Stockwerke einem Gebäude hinzugefügt werden.</w:t>
            </w:r>
          </w:p>
        </w:tc>
        <w:tc>
          <w:tcPr>
            <w:tcW w:w="2127" w:type="dxa"/>
          </w:tcPr>
          <w:p w14:paraId="034ED310" w14:textId="77777777" w:rsidR="00E248F1" w:rsidRDefault="00E248F1" w:rsidP="008F0FDF">
            <w:r>
              <w:t>Web Applikation mit Backend gestartet. Mindestens ein Gebäude erstellt.</w:t>
            </w:r>
          </w:p>
        </w:tc>
        <w:tc>
          <w:tcPr>
            <w:tcW w:w="2975" w:type="dxa"/>
          </w:tcPr>
          <w:p w14:paraId="0203C6E3" w14:textId="77777777" w:rsidR="00E248F1" w:rsidRDefault="00E248F1" w:rsidP="008F0FDF">
            <w:r>
              <w:t>Gebäude auswählen  und Stockwerk Name, Niveau eingeben.</w:t>
            </w:r>
          </w:p>
        </w:tc>
      </w:tr>
      <w:tr w:rsidR="00E248F1" w14:paraId="2392B310" w14:textId="77777777" w:rsidTr="008F0FDF">
        <w:tc>
          <w:tcPr>
            <w:tcW w:w="1276" w:type="dxa"/>
          </w:tcPr>
          <w:p w14:paraId="0127A65B" w14:textId="77777777" w:rsidR="00E248F1" w:rsidRDefault="00E248F1" w:rsidP="008F0FDF">
            <w:r>
              <w:t>4.3</w:t>
            </w:r>
          </w:p>
        </w:tc>
        <w:tc>
          <w:tcPr>
            <w:tcW w:w="2693" w:type="dxa"/>
          </w:tcPr>
          <w:p w14:paraId="6925A92D" w14:textId="77777777" w:rsidR="00E248F1" w:rsidRDefault="00E248F1" w:rsidP="008F0FDF">
            <w:r>
              <w:t>Es können Räume einem Stockwerk hinzugefügt werden.</w:t>
            </w:r>
          </w:p>
        </w:tc>
        <w:tc>
          <w:tcPr>
            <w:tcW w:w="2127" w:type="dxa"/>
          </w:tcPr>
          <w:p w14:paraId="64D8256C" w14:textId="77777777" w:rsidR="00E248F1" w:rsidRDefault="00E248F1" w:rsidP="008F0FDF">
            <w:r>
              <w:t>Web Applikation mit Backend gestartet und mindestens ein Stockwerk bereits erstellt.</w:t>
            </w:r>
          </w:p>
        </w:tc>
        <w:tc>
          <w:tcPr>
            <w:tcW w:w="2975" w:type="dxa"/>
          </w:tcPr>
          <w:p w14:paraId="53209220" w14:textId="77777777" w:rsidR="00E248F1" w:rsidRDefault="00E248F1" w:rsidP="008F0FDF">
            <w:r>
              <w:t>Raum Name  eingeben und Stockwerk auswählen.</w:t>
            </w:r>
          </w:p>
        </w:tc>
      </w:tr>
      <w:tr w:rsidR="00E248F1" w14:paraId="121255C3" w14:textId="77777777" w:rsidTr="008F0FDF">
        <w:tc>
          <w:tcPr>
            <w:tcW w:w="1276" w:type="dxa"/>
          </w:tcPr>
          <w:p w14:paraId="4DEC33B2" w14:textId="77777777" w:rsidR="00E248F1" w:rsidRDefault="00E248F1" w:rsidP="008F0FDF">
            <w:r>
              <w:t>4.4</w:t>
            </w:r>
          </w:p>
        </w:tc>
        <w:tc>
          <w:tcPr>
            <w:tcW w:w="2693" w:type="dxa"/>
          </w:tcPr>
          <w:p w14:paraId="7988070E" w14:textId="77777777" w:rsidR="00E248F1" w:rsidRDefault="00E248F1" w:rsidP="008F0FDF">
            <w:r>
              <w:t>Räume werden nach Stockwerk Niveau und Gebäude sortiert.</w:t>
            </w:r>
          </w:p>
        </w:tc>
        <w:tc>
          <w:tcPr>
            <w:tcW w:w="2127" w:type="dxa"/>
          </w:tcPr>
          <w:p w14:paraId="7283AAA8" w14:textId="77777777" w:rsidR="00E248F1" w:rsidRDefault="00E248F1" w:rsidP="008F0FDF">
            <w:r>
              <w:t>Web Applikation mit Backend gestartet und Raum Verwaltung geöffnet.</w:t>
            </w:r>
          </w:p>
        </w:tc>
        <w:tc>
          <w:tcPr>
            <w:tcW w:w="2975" w:type="dxa"/>
          </w:tcPr>
          <w:p w14:paraId="4036D190" w14:textId="77777777" w:rsidR="00E248F1" w:rsidRDefault="00E248F1" w:rsidP="008F0FDF">
            <w:r>
              <w:t>Keine.</w:t>
            </w:r>
          </w:p>
        </w:tc>
      </w:tr>
    </w:tbl>
    <w:p w14:paraId="6470C226" w14:textId="77777777" w:rsidR="00E248F1" w:rsidRDefault="00E248F1" w:rsidP="00E248F1"/>
    <w:p w14:paraId="54D5215E" w14:textId="77777777" w:rsidR="00E248F1" w:rsidRDefault="00E248F1" w:rsidP="00E248F1">
      <w:pPr>
        <w:pStyle w:val="berschrift4"/>
        <w:numPr>
          <w:ilvl w:val="3"/>
          <w:numId w:val="16"/>
        </w:numPr>
      </w:pPr>
      <w:r>
        <w:lastRenderedPageBreak/>
        <w:t>Eingabe Validierung</w:t>
      </w:r>
    </w:p>
    <w:p w14:paraId="654CD352" w14:textId="6ED11B01" w:rsidR="002040A7" w:rsidRDefault="002040A7" w:rsidP="002040A7">
      <w:pPr>
        <w:pStyle w:val="Beschriftung"/>
        <w:keepNext/>
      </w:pPr>
      <w:bookmarkStart w:id="117" w:name="_Toc37235429"/>
      <w:r>
        <w:t xml:space="preserve">Tabelle </w:t>
      </w:r>
      <w:r>
        <w:fldChar w:fldCharType="begin"/>
      </w:r>
      <w:r>
        <w:instrText xml:space="preserve"> SEQ Tabelle \* ARABIC </w:instrText>
      </w:r>
      <w:r>
        <w:fldChar w:fldCharType="separate"/>
      </w:r>
      <w:r w:rsidR="009D7EC7">
        <w:rPr>
          <w:noProof/>
        </w:rPr>
        <w:t>18</w:t>
      </w:r>
      <w:r>
        <w:fldChar w:fldCharType="end"/>
      </w:r>
      <w:r>
        <w:t xml:space="preserve"> </w:t>
      </w:r>
      <w:r w:rsidRPr="003601B9">
        <w:t>Testfallspezifikationen für</w:t>
      </w:r>
      <w:r>
        <w:t xml:space="preserve"> die Eingabe Validierung</w:t>
      </w:r>
      <w:bookmarkEnd w:id="117"/>
    </w:p>
    <w:tbl>
      <w:tblPr>
        <w:tblStyle w:val="AvectrisTabelle"/>
        <w:tblW w:w="0" w:type="auto"/>
        <w:tblInd w:w="0" w:type="dxa"/>
        <w:tblLook w:val="04A0" w:firstRow="1" w:lastRow="0" w:firstColumn="1" w:lastColumn="0" w:noHBand="0" w:noVBand="1"/>
      </w:tblPr>
      <w:tblGrid>
        <w:gridCol w:w="1276"/>
        <w:gridCol w:w="2693"/>
        <w:gridCol w:w="2127"/>
        <w:gridCol w:w="2975"/>
      </w:tblGrid>
      <w:tr w:rsidR="00E248F1" w14:paraId="35AA0E24" w14:textId="77777777" w:rsidTr="008F0FDF">
        <w:trPr>
          <w:cnfStyle w:val="100000000000" w:firstRow="1" w:lastRow="0" w:firstColumn="0" w:lastColumn="0" w:oddVBand="0" w:evenVBand="0" w:oddHBand="0" w:evenHBand="0" w:firstRowFirstColumn="0" w:firstRowLastColumn="0" w:lastRowFirstColumn="0" w:lastRowLastColumn="0"/>
        </w:trPr>
        <w:tc>
          <w:tcPr>
            <w:tcW w:w="1276" w:type="dxa"/>
          </w:tcPr>
          <w:p w14:paraId="0F6DECC4" w14:textId="77777777" w:rsidR="00E248F1" w:rsidRDefault="00E248F1" w:rsidP="008F0FDF">
            <w:r>
              <w:t>Testfallnummer</w:t>
            </w:r>
          </w:p>
        </w:tc>
        <w:tc>
          <w:tcPr>
            <w:tcW w:w="2693" w:type="dxa"/>
          </w:tcPr>
          <w:p w14:paraId="0720D7F9" w14:textId="77777777" w:rsidR="00E248F1" w:rsidRDefault="00E248F1" w:rsidP="008F0FDF">
            <w:r>
              <w:t>Beschreibung</w:t>
            </w:r>
          </w:p>
        </w:tc>
        <w:tc>
          <w:tcPr>
            <w:tcW w:w="2127" w:type="dxa"/>
          </w:tcPr>
          <w:p w14:paraId="120A2AD9" w14:textId="77777777" w:rsidR="00E248F1" w:rsidRDefault="00E248F1" w:rsidP="008F0FDF">
            <w:r>
              <w:t>Voraussetzungen</w:t>
            </w:r>
          </w:p>
        </w:tc>
        <w:tc>
          <w:tcPr>
            <w:tcW w:w="2975" w:type="dxa"/>
          </w:tcPr>
          <w:p w14:paraId="2B1A93EF" w14:textId="77777777" w:rsidR="00E248F1" w:rsidRDefault="00E248F1" w:rsidP="008F0FDF">
            <w:r>
              <w:t>Eingabe</w:t>
            </w:r>
          </w:p>
        </w:tc>
      </w:tr>
      <w:tr w:rsidR="00E248F1" w14:paraId="518CDEC9" w14:textId="77777777" w:rsidTr="008F0FDF">
        <w:tc>
          <w:tcPr>
            <w:tcW w:w="1276" w:type="dxa"/>
          </w:tcPr>
          <w:p w14:paraId="57ED5E82" w14:textId="77777777" w:rsidR="00E248F1" w:rsidRDefault="00E248F1" w:rsidP="008F0FDF">
            <w:r>
              <w:t>5.1</w:t>
            </w:r>
          </w:p>
        </w:tc>
        <w:tc>
          <w:tcPr>
            <w:tcW w:w="2693" w:type="dxa"/>
          </w:tcPr>
          <w:p w14:paraId="484F7C7D" w14:textId="77777777" w:rsidR="00E248F1" w:rsidRDefault="00E248F1" w:rsidP="008F0FDF">
            <w:r>
              <w:t>Leere Eingaben werden abgefangen. Leer ist auch ein String der Länge 0 und nicht nur None.</w:t>
            </w:r>
          </w:p>
        </w:tc>
        <w:tc>
          <w:tcPr>
            <w:tcW w:w="2127" w:type="dxa"/>
          </w:tcPr>
          <w:p w14:paraId="2C67AA64" w14:textId="77777777" w:rsidR="00E248F1" w:rsidRDefault="00E248F1" w:rsidP="008F0FDF">
            <w:r>
              <w:t>Web Applikation mit Backend gestartet.</w:t>
            </w:r>
          </w:p>
        </w:tc>
        <w:tc>
          <w:tcPr>
            <w:tcW w:w="2975" w:type="dxa"/>
          </w:tcPr>
          <w:p w14:paraId="20009625" w14:textId="77777777" w:rsidR="00E248F1" w:rsidRDefault="00E248F1" w:rsidP="008F0FDF">
            <w:r>
              <w:t>Zum Beispiel ein neues Gebäude erstellen mit leerem Name.</w:t>
            </w:r>
          </w:p>
        </w:tc>
      </w:tr>
      <w:tr w:rsidR="00E248F1" w14:paraId="1EAB905A" w14:textId="77777777" w:rsidTr="008F0FDF">
        <w:tc>
          <w:tcPr>
            <w:tcW w:w="1276" w:type="dxa"/>
          </w:tcPr>
          <w:p w14:paraId="244B9A97" w14:textId="77777777" w:rsidR="00E248F1" w:rsidRDefault="00E248F1" w:rsidP="008F0FDF">
            <w:r>
              <w:t>5.2</w:t>
            </w:r>
          </w:p>
        </w:tc>
        <w:tc>
          <w:tcPr>
            <w:tcW w:w="2693" w:type="dxa"/>
          </w:tcPr>
          <w:p w14:paraId="037656F8" w14:textId="584EDF5B" w:rsidR="00E248F1" w:rsidRDefault="002B3DB1" w:rsidP="008F0FDF">
            <w:r>
              <w:t>JavaScript Code</w:t>
            </w:r>
            <w:r w:rsidR="00E248F1">
              <w:t xml:space="preserve"> Eingaben werden nicht ausführbar in der Datenbank abgespeichert.</w:t>
            </w:r>
          </w:p>
        </w:tc>
        <w:tc>
          <w:tcPr>
            <w:tcW w:w="2127" w:type="dxa"/>
          </w:tcPr>
          <w:p w14:paraId="6DF31FD7" w14:textId="77777777" w:rsidR="00E248F1" w:rsidRDefault="00E248F1" w:rsidP="008F0FDF">
            <w:r>
              <w:t>Web Applikation mit Backend gestartet.</w:t>
            </w:r>
          </w:p>
        </w:tc>
        <w:tc>
          <w:tcPr>
            <w:tcW w:w="2975" w:type="dxa"/>
          </w:tcPr>
          <w:p w14:paraId="23195A57" w14:textId="77777777" w:rsidR="00E248F1" w:rsidRDefault="00E248F1" w:rsidP="008F0FDF">
            <w:r>
              <w:t>Neues Gebäude erstellen mit dem Namen &lt;script&gt;alert(«Not Safe»);&lt;/script&gt;.</w:t>
            </w:r>
          </w:p>
        </w:tc>
      </w:tr>
      <w:tr w:rsidR="00E248F1" w14:paraId="0E4741E9" w14:textId="77777777" w:rsidTr="008F0FDF">
        <w:tc>
          <w:tcPr>
            <w:tcW w:w="1276" w:type="dxa"/>
          </w:tcPr>
          <w:p w14:paraId="36CD90E2" w14:textId="77777777" w:rsidR="00E248F1" w:rsidRDefault="00E248F1" w:rsidP="008F0FDF">
            <w:r>
              <w:t>5.3</w:t>
            </w:r>
          </w:p>
        </w:tc>
        <w:tc>
          <w:tcPr>
            <w:tcW w:w="2693" w:type="dxa"/>
          </w:tcPr>
          <w:p w14:paraId="073BECD2" w14:textId="688F50DE" w:rsidR="00E248F1" w:rsidRDefault="008F0FDF" w:rsidP="008F0FDF">
            <w:r>
              <w:t xml:space="preserve">Die Eingabe eines Gebäude Namens mit einer Länge von mehr als 100 wird nicht </w:t>
            </w:r>
            <w:r w:rsidR="009F70AC">
              <w:t>akzeptiert</w:t>
            </w:r>
            <w:r>
              <w:t>.</w:t>
            </w:r>
          </w:p>
        </w:tc>
        <w:tc>
          <w:tcPr>
            <w:tcW w:w="2127" w:type="dxa"/>
          </w:tcPr>
          <w:p w14:paraId="20F8E90A" w14:textId="77777777" w:rsidR="00E248F1" w:rsidRDefault="00E248F1" w:rsidP="008F0FDF">
            <w:r>
              <w:t>Web Applikation mit Backend gestartet.</w:t>
            </w:r>
          </w:p>
        </w:tc>
        <w:tc>
          <w:tcPr>
            <w:tcW w:w="2975" w:type="dxa"/>
          </w:tcPr>
          <w:p w14:paraId="0810F9AE" w14:textId="77777777" w:rsidR="00E248F1" w:rsidRDefault="00E248F1" w:rsidP="008F0FDF">
            <w:r>
              <w:t>101 Charakter String eingeben als Gebäudenamen.</w:t>
            </w:r>
          </w:p>
        </w:tc>
      </w:tr>
    </w:tbl>
    <w:p w14:paraId="5EB835E0" w14:textId="77777777" w:rsidR="00E248F1" w:rsidRPr="00B30651" w:rsidRDefault="00E248F1" w:rsidP="00E248F1"/>
    <w:p w14:paraId="5BF7AEFC" w14:textId="77777777" w:rsidR="00E248F1" w:rsidRDefault="00E248F1" w:rsidP="00E248F1">
      <w:pPr>
        <w:pStyle w:val="berschrift4"/>
        <w:numPr>
          <w:ilvl w:val="3"/>
          <w:numId w:val="16"/>
        </w:numPr>
      </w:pPr>
      <w:r>
        <w:t xml:space="preserve">Design und </w:t>
      </w:r>
      <w:r w:rsidRPr="009969F2">
        <w:t>Browserkompatibilität</w:t>
      </w:r>
    </w:p>
    <w:p w14:paraId="34824312" w14:textId="6E8FF3D6" w:rsidR="002040A7" w:rsidRDefault="002040A7" w:rsidP="002040A7">
      <w:pPr>
        <w:pStyle w:val="Beschriftung"/>
        <w:keepNext/>
      </w:pPr>
      <w:bookmarkStart w:id="118" w:name="_Toc37235430"/>
      <w:r>
        <w:t xml:space="preserve">Tabelle </w:t>
      </w:r>
      <w:r>
        <w:fldChar w:fldCharType="begin"/>
      </w:r>
      <w:r>
        <w:instrText xml:space="preserve"> SEQ Tabelle \* ARABIC </w:instrText>
      </w:r>
      <w:r>
        <w:fldChar w:fldCharType="separate"/>
      </w:r>
      <w:r w:rsidR="009D7EC7">
        <w:rPr>
          <w:noProof/>
        </w:rPr>
        <w:t>19</w:t>
      </w:r>
      <w:r>
        <w:fldChar w:fldCharType="end"/>
      </w:r>
      <w:r>
        <w:t xml:space="preserve"> </w:t>
      </w:r>
      <w:r w:rsidRPr="00E04C79">
        <w:t>Testfallspezifikationen für</w:t>
      </w:r>
      <w:r>
        <w:t xml:space="preserve"> das Design und die Browserkompatibilität</w:t>
      </w:r>
      <w:bookmarkEnd w:id="118"/>
    </w:p>
    <w:tbl>
      <w:tblPr>
        <w:tblStyle w:val="AvectrisTabelle"/>
        <w:tblW w:w="0" w:type="auto"/>
        <w:tblInd w:w="0" w:type="dxa"/>
        <w:tblLook w:val="04A0" w:firstRow="1" w:lastRow="0" w:firstColumn="1" w:lastColumn="0" w:noHBand="0" w:noVBand="1"/>
      </w:tblPr>
      <w:tblGrid>
        <w:gridCol w:w="1276"/>
        <w:gridCol w:w="2693"/>
        <w:gridCol w:w="2127"/>
        <w:gridCol w:w="2975"/>
      </w:tblGrid>
      <w:tr w:rsidR="00E248F1" w14:paraId="5F487376" w14:textId="77777777" w:rsidTr="008F0FDF">
        <w:trPr>
          <w:cnfStyle w:val="100000000000" w:firstRow="1" w:lastRow="0" w:firstColumn="0" w:lastColumn="0" w:oddVBand="0" w:evenVBand="0" w:oddHBand="0" w:evenHBand="0" w:firstRowFirstColumn="0" w:firstRowLastColumn="0" w:lastRowFirstColumn="0" w:lastRowLastColumn="0"/>
        </w:trPr>
        <w:tc>
          <w:tcPr>
            <w:tcW w:w="1276" w:type="dxa"/>
          </w:tcPr>
          <w:p w14:paraId="4800E6DE" w14:textId="77777777" w:rsidR="00E248F1" w:rsidRDefault="00E248F1" w:rsidP="008F0FDF">
            <w:r>
              <w:t>Testfallnummer</w:t>
            </w:r>
          </w:p>
        </w:tc>
        <w:tc>
          <w:tcPr>
            <w:tcW w:w="2693" w:type="dxa"/>
          </w:tcPr>
          <w:p w14:paraId="65A5AD03" w14:textId="77777777" w:rsidR="00E248F1" w:rsidRDefault="00E248F1" w:rsidP="008F0FDF">
            <w:r>
              <w:t>Beschreibung</w:t>
            </w:r>
          </w:p>
        </w:tc>
        <w:tc>
          <w:tcPr>
            <w:tcW w:w="2127" w:type="dxa"/>
          </w:tcPr>
          <w:p w14:paraId="1FEB282E" w14:textId="77777777" w:rsidR="00E248F1" w:rsidRDefault="00E248F1" w:rsidP="008F0FDF">
            <w:r>
              <w:t>Voraussetzungen</w:t>
            </w:r>
          </w:p>
        </w:tc>
        <w:tc>
          <w:tcPr>
            <w:tcW w:w="2975" w:type="dxa"/>
          </w:tcPr>
          <w:p w14:paraId="1B712941" w14:textId="77777777" w:rsidR="00E248F1" w:rsidRDefault="00E248F1" w:rsidP="008F0FDF">
            <w:r>
              <w:t>Eingabe</w:t>
            </w:r>
          </w:p>
        </w:tc>
      </w:tr>
      <w:tr w:rsidR="00E248F1" w14:paraId="580B6983" w14:textId="77777777" w:rsidTr="008F0FDF">
        <w:tc>
          <w:tcPr>
            <w:tcW w:w="1276" w:type="dxa"/>
          </w:tcPr>
          <w:p w14:paraId="79824F54" w14:textId="77777777" w:rsidR="00E248F1" w:rsidRDefault="00E248F1" w:rsidP="008F0FDF">
            <w:r>
              <w:t>6.1</w:t>
            </w:r>
          </w:p>
        </w:tc>
        <w:tc>
          <w:tcPr>
            <w:tcW w:w="2693" w:type="dxa"/>
          </w:tcPr>
          <w:p w14:paraId="172A4513" w14:textId="77777777" w:rsidR="00E248F1" w:rsidRDefault="00E248F1" w:rsidP="008F0FDF">
            <w:r>
              <w:t>Das Design passt sich für den Desktop an.</w:t>
            </w:r>
          </w:p>
        </w:tc>
        <w:tc>
          <w:tcPr>
            <w:tcW w:w="2127" w:type="dxa"/>
          </w:tcPr>
          <w:p w14:paraId="4BA8B19C" w14:textId="77777777" w:rsidR="00E248F1" w:rsidRDefault="00E248F1" w:rsidP="008F0FDF">
            <w:r>
              <w:t>Applikation auf einem Monitor mit der Grösse 1920x1080 geöffnet.</w:t>
            </w:r>
          </w:p>
        </w:tc>
        <w:tc>
          <w:tcPr>
            <w:tcW w:w="2975" w:type="dxa"/>
          </w:tcPr>
          <w:p w14:paraId="21B280FF" w14:textId="77777777" w:rsidR="00E248F1" w:rsidRDefault="00E248F1" w:rsidP="008F0FDF">
            <w:r>
              <w:t>Keine.</w:t>
            </w:r>
          </w:p>
        </w:tc>
      </w:tr>
      <w:tr w:rsidR="00E248F1" w14:paraId="7B5E6699" w14:textId="77777777" w:rsidTr="008F0FDF">
        <w:tc>
          <w:tcPr>
            <w:tcW w:w="1276" w:type="dxa"/>
          </w:tcPr>
          <w:p w14:paraId="48DBAD3E" w14:textId="77777777" w:rsidR="00E248F1" w:rsidRDefault="00E248F1" w:rsidP="008F0FDF">
            <w:r>
              <w:t>6.2</w:t>
            </w:r>
          </w:p>
        </w:tc>
        <w:tc>
          <w:tcPr>
            <w:tcW w:w="2693" w:type="dxa"/>
          </w:tcPr>
          <w:p w14:paraId="2E91F785" w14:textId="77777777" w:rsidR="00E248F1" w:rsidRDefault="00E248F1" w:rsidP="008F0FDF">
            <w:r>
              <w:t>Das Design passt sich für das Tablet an.</w:t>
            </w:r>
          </w:p>
        </w:tc>
        <w:tc>
          <w:tcPr>
            <w:tcW w:w="2127" w:type="dxa"/>
          </w:tcPr>
          <w:p w14:paraId="30D1748C" w14:textId="77777777" w:rsidR="00E248F1" w:rsidRDefault="00E248F1" w:rsidP="008F0FDF">
            <w:r>
              <w:t>Applikation auf einem Monitor mit der Grösse 1024x768 geöffnet.</w:t>
            </w:r>
          </w:p>
        </w:tc>
        <w:tc>
          <w:tcPr>
            <w:tcW w:w="2975" w:type="dxa"/>
          </w:tcPr>
          <w:p w14:paraId="6E70E06B" w14:textId="77777777" w:rsidR="00E248F1" w:rsidRDefault="00E248F1" w:rsidP="008F0FDF">
            <w:r>
              <w:t>Keine.</w:t>
            </w:r>
          </w:p>
        </w:tc>
      </w:tr>
      <w:tr w:rsidR="00E248F1" w14:paraId="507FD875" w14:textId="77777777" w:rsidTr="008F0FDF">
        <w:tc>
          <w:tcPr>
            <w:tcW w:w="1276" w:type="dxa"/>
          </w:tcPr>
          <w:p w14:paraId="6F92F3FD" w14:textId="77777777" w:rsidR="00E248F1" w:rsidRDefault="00E248F1" w:rsidP="008F0FDF">
            <w:r>
              <w:t>6.3</w:t>
            </w:r>
          </w:p>
        </w:tc>
        <w:tc>
          <w:tcPr>
            <w:tcW w:w="2693" w:type="dxa"/>
          </w:tcPr>
          <w:p w14:paraId="73A72D37" w14:textId="77777777" w:rsidR="00E248F1" w:rsidRDefault="00E248F1" w:rsidP="008F0FDF">
            <w:r>
              <w:t>Die Webseite wird im Edge unterstützt.</w:t>
            </w:r>
          </w:p>
        </w:tc>
        <w:tc>
          <w:tcPr>
            <w:tcW w:w="2127" w:type="dxa"/>
          </w:tcPr>
          <w:p w14:paraId="6F7E7E01" w14:textId="77777777" w:rsidR="00E248F1" w:rsidRDefault="00E248F1" w:rsidP="008F0FDF">
            <w:r>
              <w:t>Applikation in genannten Browser geöffnet.</w:t>
            </w:r>
          </w:p>
        </w:tc>
        <w:tc>
          <w:tcPr>
            <w:tcW w:w="2975" w:type="dxa"/>
          </w:tcPr>
          <w:p w14:paraId="62B4E346" w14:textId="77777777" w:rsidR="00E248F1" w:rsidRDefault="00E248F1" w:rsidP="008F0FDF">
            <w:r>
              <w:t>Durch die Seite navigieren. Auf fehlende Anzeigen achten.</w:t>
            </w:r>
          </w:p>
        </w:tc>
      </w:tr>
      <w:tr w:rsidR="00E248F1" w14:paraId="6D622228" w14:textId="77777777" w:rsidTr="008F0FDF">
        <w:tc>
          <w:tcPr>
            <w:tcW w:w="1276" w:type="dxa"/>
          </w:tcPr>
          <w:p w14:paraId="539FED26" w14:textId="77777777" w:rsidR="00E248F1" w:rsidRDefault="00E248F1" w:rsidP="008F0FDF">
            <w:r>
              <w:t>6.4</w:t>
            </w:r>
          </w:p>
        </w:tc>
        <w:tc>
          <w:tcPr>
            <w:tcW w:w="2693" w:type="dxa"/>
          </w:tcPr>
          <w:p w14:paraId="3959B32E" w14:textId="77777777" w:rsidR="00E248F1" w:rsidRDefault="00E248F1" w:rsidP="008F0FDF">
            <w:r>
              <w:t>Die Webseite wird im Firefox unterstützt.</w:t>
            </w:r>
          </w:p>
        </w:tc>
        <w:tc>
          <w:tcPr>
            <w:tcW w:w="2127" w:type="dxa"/>
          </w:tcPr>
          <w:p w14:paraId="413BC686" w14:textId="77777777" w:rsidR="00E248F1" w:rsidRDefault="00E248F1" w:rsidP="008F0FDF">
            <w:r>
              <w:t>Applikation in genannten Browser geöffnet.</w:t>
            </w:r>
          </w:p>
        </w:tc>
        <w:tc>
          <w:tcPr>
            <w:tcW w:w="2975" w:type="dxa"/>
          </w:tcPr>
          <w:p w14:paraId="2D3BE237" w14:textId="77777777" w:rsidR="00E248F1" w:rsidRDefault="00E248F1" w:rsidP="008F0FDF">
            <w:r>
              <w:t>Durch die Seite navigieren. Auf fehlende Anzeigen achten.</w:t>
            </w:r>
          </w:p>
        </w:tc>
      </w:tr>
      <w:tr w:rsidR="00E248F1" w14:paraId="5465FD2D" w14:textId="77777777" w:rsidTr="008F0FDF">
        <w:tc>
          <w:tcPr>
            <w:tcW w:w="1276" w:type="dxa"/>
          </w:tcPr>
          <w:p w14:paraId="68C551FD" w14:textId="77777777" w:rsidR="00E248F1" w:rsidRDefault="00E248F1" w:rsidP="008F0FDF">
            <w:r>
              <w:lastRenderedPageBreak/>
              <w:t>6.5</w:t>
            </w:r>
          </w:p>
        </w:tc>
        <w:tc>
          <w:tcPr>
            <w:tcW w:w="2693" w:type="dxa"/>
          </w:tcPr>
          <w:p w14:paraId="74E741AE" w14:textId="77777777" w:rsidR="00E248F1" w:rsidRDefault="00E248F1" w:rsidP="008F0FDF">
            <w:r>
              <w:t>Die Webseite wird im Chrome unterstützt.</w:t>
            </w:r>
          </w:p>
        </w:tc>
        <w:tc>
          <w:tcPr>
            <w:tcW w:w="2127" w:type="dxa"/>
          </w:tcPr>
          <w:p w14:paraId="66CFAA31" w14:textId="77777777" w:rsidR="00E248F1" w:rsidRDefault="00E248F1" w:rsidP="008F0FDF">
            <w:r>
              <w:t>Applikation in genannten Browser geöffnet.</w:t>
            </w:r>
          </w:p>
        </w:tc>
        <w:tc>
          <w:tcPr>
            <w:tcW w:w="2975" w:type="dxa"/>
          </w:tcPr>
          <w:p w14:paraId="47C10EEA" w14:textId="77777777" w:rsidR="00E248F1" w:rsidRDefault="00E248F1" w:rsidP="008F0FDF">
            <w:r>
              <w:t>Durch die Seite navigieren. Auf fehlende Anzeigen achten.</w:t>
            </w:r>
          </w:p>
        </w:tc>
      </w:tr>
      <w:tr w:rsidR="00E248F1" w14:paraId="39554B7C" w14:textId="77777777" w:rsidTr="008F0FDF">
        <w:tc>
          <w:tcPr>
            <w:tcW w:w="1276" w:type="dxa"/>
          </w:tcPr>
          <w:p w14:paraId="67AE7CD7" w14:textId="77777777" w:rsidR="00E248F1" w:rsidRDefault="00E248F1" w:rsidP="008F0FDF">
            <w:r>
              <w:t>6.6</w:t>
            </w:r>
          </w:p>
        </w:tc>
        <w:tc>
          <w:tcPr>
            <w:tcW w:w="2693" w:type="dxa"/>
          </w:tcPr>
          <w:p w14:paraId="2BF8279D" w14:textId="77777777" w:rsidR="00E248F1" w:rsidRDefault="00E248F1" w:rsidP="008F0FDF">
            <w:r>
              <w:t xml:space="preserve">Werden die Farben und Schriften gemäss </w:t>
            </w:r>
            <w:r w:rsidRPr="00806EEA">
              <w:t>BBB_CD_Manual.pdf</w:t>
            </w:r>
            <w:r>
              <w:t xml:space="preserve"> eingehalten.</w:t>
            </w:r>
          </w:p>
        </w:tc>
        <w:tc>
          <w:tcPr>
            <w:tcW w:w="2127" w:type="dxa"/>
          </w:tcPr>
          <w:p w14:paraId="6A146DE7" w14:textId="77777777" w:rsidR="00E248F1" w:rsidRDefault="00E248F1" w:rsidP="008F0FDF">
            <w:r>
              <w:t>Applikation geöffnet.</w:t>
            </w:r>
          </w:p>
        </w:tc>
        <w:tc>
          <w:tcPr>
            <w:tcW w:w="2975" w:type="dxa"/>
          </w:tcPr>
          <w:p w14:paraId="2CC915C7" w14:textId="77777777" w:rsidR="00E248F1" w:rsidRDefault="00E248F1" w:rsidP="008F0FDF">
            <w:r>
              <w:t>Keine.</w:t>
            </w:r>
          </w:p>
        </w:tc>
      </w:tr>
      <w:tr w:rsidR="00E248F1" w14:paraId="6C4B959D" w14:textId="77777777" w:rsidTr="008F0FDF">
        <w:tc>
          <w:tcPr>
            <w:tcW w:w="1276" w:type="dxa"/>
          </w:tcPr>
          <w:p w14:paraId="183DA5DF" w14:textId="77777777" w:rsidR="00E248F1" w:rsidRDefault="00E248F1" w:rsidP="008F0FDF">
            <w:r>
              <w:t>6.7</w:t>
            </w:r>
          </w:p>
        </w:tc>
        <w:tc>
          <w:tcPr>
            <w:tcW w:w="2693" w:type="dxa"/>
          </w:tcPr>
          <w:p w14:paraId="10111CFA" w14:textId="239A78A6" w:rsidR="00E248F1" w:rsidRDefault="00E248F1" w:rsidP="008F0FDF">
            <w:r>
              <w:t>Die Luftqualitäts-Messwerte sollen korrekt dargestellt</w:t>
            </w:r>
            <w:r w:rsidR="004F04CB">
              <w:t>.</w:t>
            </w:r>
          </w:p>
        </w:tc>
        <w:tc>
          <w:tcPr>
            <w:tcW w:w="2127" w:type="dxa"/>
          </w:tcPr>
          <w:p w14:paraId="7B9168CD" w14:textId="77777777" w:rsidR="00E248F1" w:rsidRDefault="00E248F1" w:rsidP="008F0FDF">
            <w:r>
              <w:t>Sensor Ansicht eines Elsys CO2 Sensors geöffnet.</w:t>
            </w:r>
          </w:p>
        </w:tc>
        <w:tc>
          <w:tcPr>
            <w:tcW w:w="2975" w:type="dxa"/>
          </w:tcPr>
          <w:p w14:paraId="146E7357" w14:textId="77777777" w:rsidR="00E248F1" w:rsidRDefault="00E248F1" w:rsidP="008F0FDF">
            <w:r>
              <w:t>Keine.</w:t>
            </w:r>
          </w:p>
        </w:tc>
      </w:tr>
      <w:tr w:rsidR="00E248F1" w14:paraId="5D03D08D" w14:textId="77777777" w:rsidTr="008F0FDF">
        <w:tc>
          <w:tcPr>
            <w:tcW w:w="1276" w:type="dxa"/>
          </w:tcPr>
          <w:p w14:paraId="2AB78D0A" w14:textId="77777777" w:rsidR="00E248F1" w:rsidRDefault="00E248F1" w:rsidP="008F0FDF">
            <w:r>
              <w:t>6.8</w:t>
            </w:r>
          </w:p>
        </w:tc>
        <w:tc>
          <w:tcPr>
            <w:tcW w:w="2693" w:type="dxa"/>
          </w:tcPr>
          <w:p w14:paraId="5EAA8CC7" w14:textId="68DFC8A4" w:rsidR="00E248F1" w:rsidRDefault="00E248F1" w:rsidP="004F04CB">
            <w:r>
              <w:t>Verfügt die grafische Darstellung der Messwerte über einen Zeitfilter?</w:t>
            </w:r>
          </w:p>
        </w:tc>
        <w:tc>
          <w:tcPr>
            <w:tcW w:w="2127" w:type="dxa"/>
          </w:tcPr>
          <w:p w14:paraId="4FE78775" w14:textId="77777777" w:rsidR="00E248F1" w:rsidRDefault="00E248F1" w:rsidP="008F0FDF">
            <w:r>
              <w:t>Applikation gestartet. Sensor Ansicht geöffnet.</w:t>
            </w:r>
          </w:p>
        </w:tc>
        <w:tc>
          <w:tcPr>
            <w:tcW w:w="2975" w:type="dxa"/>
          </w:tcPr>
          <w:p w14:paraId="00447331" w14:textId="77777777" w:rsidR="00E248F1" w:rsidRDefault="00E248F1" w:rsidP="008F0FDF">
            <w:r>
              <w:t>Zeitfilter betätigen.</w:t>
            </w:r>
          </w:p>
        </w:tc>
      </w:tr>
    </w:tbl>
    <w:p w14:paraId="7664A270" w14:textId="77777777" w:rsidR="00E248F1" w:rsidRDefault="00E248F1" w:rsidP="00E248F1">
      <w:pPr>
        <w:pStyle w:val="berschrift2"/>
        <w:numPr>
          <w:ilvl w:val="0"/>
          <w:numId w:val="0"/>
        </w:numPr>
        <w:ind w:left="576"/>
      </w:pPr>
    </w:p>
    <w:p w14:paraId="0DB89C86" w14:textId="77777777" w:rsidR="00E248F1" w:rsidRDefault="00E248F1" w:rsidP="00E248F1">
      <w:pPr>
        <w:pStyle w:val="berschrift2"/>
        <w:numPr>
          <w:ilvl w:val="1"/>
          <w:numId w:val="16"/>
        </w:numPr>
      </w:pPr>
      <w:bookmarkStart w:id="119" w:name="_Toc37235621"/>
      <w:r>
        <w:t>Vorgehen</w:t>
      </w:r>
      <w:bookmarkEnd w:id="119"/>
    </w:p>
    <w:p w14:paraId="7E5981A4" w14:textId="77777777" w:rsidR="00E248F1" w:rsidRDefault="00E248F1" w:rsidP="00E248F1">
      <w:r>
        <w:t>Nach dem alle Teilelementen des Projektes bekannt sind, kann das Vorgehen beschrieben werden.</w:t>
      </w:r>
    </w:p>
    <w:p w14:paraId="4ACF5CED" w14:textId="77777777" w:rsidR="00E248F1" w:rsidRPr="00455F06" w:rsidRDefault="00E248F1" w:rsidP="00E248F1">
      <w:r>
        <w:t>Zuerst wird das Backend vollständig realisiert, dies beinhaltet auch Unit Tests. Folgend werden alle API Aufrufe in JavaScript umgesetzt und letztendlich wird das Frontendumgesetzt, welches mit dem zuvor umgesetzten JavaScript Code sich mit dem Backend verbindet.</w:t>
      </w:r>
    </w:p>
    <w:p w14:paraId="102CBCC1" w14:textId="77777777" w:rsidR="00E248F1" w:rsidRDefault="00E248F1" w:rsidP="00E248F1">
      <w:pPr>
        <w:pStyle w:val="berschrift1"/>
        <w:numPr>
          <w:ilvl w:val="0"/>
          <w:numId w:val="16"/>
        </w:numPr>
      </w:pPr>
      <w:bookmarkStart w:id="120" w:name="_Toc37235622"/>
      <w:r>
        <w:t>Entscheiden</w:t>
      </w:r>
      <w:bookmarkEnd w:id="120"/>
    </w:p>
    <w:p w14:paraId="1F51E49F" w14:textId="77777777" w:rsidR="00E248F1" w:rsidRDefault="00E248F1" w:rsidP="00E248F1">
      <w:pPr>
        <w:pStyle w:val="berschrift2"/>
        <w:numPr>
          <w:ilvl w:val="1"/>
          <w:numId w:val="16"/>
        </w:numPr>
      </w:pPr>
      <w:bookmarkStart w:id="121" w:name="_Toc37235623"/>
      <w:r>
        <w:t>Allgemein</w:t>
      </w:r>
      <w:bookmarkEnd w:id="121"/>
    </w:p>
    <w:p w14:paraId="23BC7D8F" w14:textId="77777777" w:rsidR="00E248F1" w:rsidRPr="005C57A1" w:rsidRDefault="00E248F1" w:rsidP="00E248F1">
      <w:r>
        <w:t>Die Entscheidung für die JavaScript Diagramm Bibliothek muss als einziges nocht festgelegt werden.</w:t>
      </w:r>
    </w:p>
    <w:p w14:paraId="1129899B" w14:textId="77777777" w:rsidR="00E248F1" w:rsidRDefault="00E248F1" w:rsidP="00E248F1">
      <w:r>
        <w:t xml:space="preserve">Es steht nur noch die Entscheidung für die JavaScript Diagramm Bibliothek offen. Die Optionen sind Chart.js und Chartist.js. Abgesehen von der Vielfältigkeit haben die zwei Bibliotheken keine grösseren Unterschiede. Als Entscheidungskriterium zwischen Chart.js und Chartist.js wird </w:t>
      </w:r>
      <w:r w:rsidRPr="00AB2825">
        <w:rPr>
          <w:i/>
          <w:iCs/>
        </w:rPr>
        <w:t>daher</w:t>
      </w:r>
      <w:r>
        <w:t xml:space="preserve"> wird eine Nutzwertanalyse erstellt.</w:t>
      </w:r>
    </w:p>
    <w:p w14:paraId="0190AAB2" w14:textId="77777777" w:rsidR="00E248F1" w:rsidRDefault="00E248F1" w:rsidP="00E248F1">
      <w:pPr>
        <w:pStyle w:val="berschrift2"/>
        <w:numPr>
          <w:ilvl w:val="1"/>
          <w:numId w:val="16"/>
        </w:numPr>
      </w:pPr>
      <w:bookmarkStart w:id="122" w:name="_Toc37235624"/>
      <w:r>
        <w:t>Kriterien</w:t>
      </w:r>
      <w:bookmarkEnd w:id="122"/>
    </w:p>
    <w:p w14:paraId="25F128A9" w14:textId="77777777" w:rsidR="00E248F1" w:rsidRDefault="00E248F1" w:rsidP="00E248F1">
      <w:r>
        <w:t>Die zu bewertenden Aspekte sind:</w:t>
      </w:r>
    </w:p>
    <w:p w14:paraId="2FB1A580" w14:textId="77777777" w:rsidR="00E248F1" w:rsidRDefault="00E248F1" w:rsidP="00E248F1">
      <w:pPr>
        <w:pStyle w:val="Listenabsatz"/>
        <w:numPr>
          <w:ilvl w:val="0"/>
          <w:numId w:val="47"/>
        </w:numPr>
      </w:pPr>
      <w:r>
        <w:t>Einfachheit der Anwendung</w:t>
      </w:r>
    </w:p>
    <w:p w14:paraId="4D26F721" w14:textId="77777777" w:rsidR="00E248F1" w:rsidRDefault="00E248F1" w:rsidP="00E248F1">
      <w:r>
        <w:t>Je einfacher die Bibliothek anzuwenden ist, desto schneller werde ich vorankommen.</w:t>
      </w:r>
    </w:p>
    <w:p w14:paraId="6AE38417" w14:textId="77777777" w:rsidR="00E248F1" w:rsidRDefault="00E248F1" w:rsidP="00E248F1">
      <w:pPr>
        <w:pStyle w:val="Listenabsatz"/>
        <w:numPr>
          <w:ilvl w:val="0"/>
          <w:numId w:val="47"/>
        </w:numPr>
      </w:pPr>
      <w:r>
        <w:t xml:space="preserve">Unterstützt Darstellung von verschiedenen Werten in einem </w:t>
      </w:r>
    </w:p>
    <w:p w14:paraId="354F5972" w14:textId="77777777" w:rsidR="00E248F1" w:rsidRDefault="00E248F1" w:rsidP="00E248F1">
      <w:r>
        <w:t>Da ein Sensor nicht nur einen Wert misst, wäre es von Vorteil, könnte die Bibliothek mehrere Werte auf einem Diagramm darstellen.</w:t>
      </w:r>
    </w:p>
    <w:p w14:paraId="40274441" w14:textId="77777777" w:rsidR="00E248F1" w:rsidRDefault="00E248F1" w:rsidP="00E248F1">
      <w:pPr>
        <w:pStyle w:val="Listenabsatz"/>
        <w:numPr>
          <w:ilvl w:val="0"/>
          <w:numId w:val="47"/>
        </w:numPr>
      </w:pPr>
      <w:r>
        <w:t>Vielfältigkeit</w:t>
      </w:r>
    </w:p>
    <w:p w14:paraId="3D724349" w14:textId="77777777" w:rsidR="00E248F1" w:rsidRDefault="00E248F1" w:rsidP="00E248F1">
      <w:r>
        <w:lastRenderedPageBreak/>
        <w:t>Je mehr «Out of the box» funktioniert, desto weniger muss selbst geschrieben werden.</w:t>
      </w:r>
    </w:p>
    <w:p w14:paraId="638C20E8" w14:textId="77777777" w:rsidR="00E248F1" w:rsidRDefault="00E248F1" w:rsidP="00E248F1">
      <w:pPr>
        <w:pStyle w:val="Listenabsatz"/>
        <w:numPr>
          <w:ilvl w:val="0"/>
          <w:numId w:val="47"/>
        </w:numPr>
      </w:pPr>
      <w:r>
        <w:t xml:space="preserve">Grösse der Bibliothek </w:t>
      </w:r>
    </w:p>
    <w:p w14:paraId="11D758DF" w14:textId="77777777" w:rsidR="00E248F1" w:rsidRDefault="00E248F1" w:rsidP="00E248F1">
      <w:r>
        <w:t>Je weniger eine Webseite laden muss, desto schneller wird sie. Da sich aber solche Bibliotheken cachen lassen, spielt dies keine grosse Rolle.</w:t>
      </w:r>
    </w:p>
    <w:p w14:paraId="0D792EC5" w14:textId="77777777" w:rsidR="00E248F1" w:rsidRDefault="00E248F1" w:rsidP="00E248F1">
      <w:pPr>
        <w:pStyle w:val="Listenabsatz"/>
        <w:numPr>
          <w:ilvl w:val="0"/>
          <w:numId w:val="47"/>
        </w:numPr>
      </w:pPr>
      <w:r>
        <w:t xml:space="preserve">Browserkompatibilität </w:t>
      </w:r>
    </w:p>
    <w:p w14:paraId="7D03E12D" w14:textId="77777777" w:rsidR="00E248F1" w:rsidRDefault="00E248F1" w:rsidP="00E248F1">
      <w:r>
        <w:t>Chrome, Firefox und Edge müssen unterstützt sein.</w:t>
      </w:r>
    </w:p>
    <w:p w14:paraId="18E28299" w14:textId="77777777" w:rsidR="00E248F1" w:rsidRDefault="00E248F1" w:rsidP="00E248F1">
      <w:pPr>
        <w:pStyle w:val="Listenabsatz"/>
        <w:numPr>
          <w:ilvl w:val="0"/>
          <w:numId w:val="47"/>
        </w:numPr>
      </w:pPr>
      <w:r>
        <w:t xml:space="preserve">Responsiveness </w:t>
      </w:r>
    </w:p>
    <w:p w14:paraId="44B8D5D0" w14:textId="77777777" w:rsidR="00E248F1" w:rsidRDefault="00E248F1" w:rsidP="00E248F1">
      <w:r>
        <w:t>Ein Muss für Tablets.</w:t>
      </w:r>
    </w:p>
    <w:p w14:paraId="01EF692E" w14:textId="77777777" w:rsidR="00E248F1" w:rsidRDefault="00E248F1" w:rsidP="00E248F1">
      <w:pPr>
        <w:pStyle w:val="berschrift2"/>
        <w:numPr>
          <w:ilvl w:val="1"/>
          <w:numId w:val="16"/>
        </w:numPr>
      </w:pPr>
      <w:bookmarkStart w:id="123" w:name="_Toc37235625"/>
      <w:r>
        <w:t>Nutzwertanalyse</w:t>
      </w:r>
      <w:bookmarkEnd w:id="123"/>
    </w:p>
    <w:p w14:paraId="58A2AA4E" w14:textId="77777777" w:rsidR="00E248F1" w:rsidRDefault="00E248F1" w:rsidP="00E248F1">
      <w:pPr>
        <w:keepNext/>
      </w:pPr>
      <w:r>
        <w:rPr>
          <w:noProof/>
          <w:lang w:eastAsia="de-CH" w:bidi="ar-SA"/>
        </w:rPr>
        <w:drawing>
          <wp:inline distT="0" distB="0" distL="0" distR="0" wp14:anchorId="5F814240" wp14:editId="7CD77666">
            <wp:extent cx="5760085" cy="1141095"/>
            <wp:effectExtent l="0" t="0" r="0" b="190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1141095"/>
                    </a:xfrm>
                    <a:prstGeom prst="rect">
                      <a:avLst/>
                    </a:prstGeom>
                  </pic:spPr>
                </pic:pic>
              </a:graphicData>
            </a:graphic>
          </wp:inline>
        </w:drawing>
      </w:r>
    </w:p>
    <w:p w14:paraId="736C4CB3" w14:textId="2845149F" w:rsidR="00E248F1" w:rsidRDefault="00E248F1" w:rsidP="00E248F1">
      <w:pPr>
        <w:pStyle w:val="Beschriftung"/>
      </w:pPr>
      <w:bookmarkStart w:id="124" w:name="_Toc37235460"/>
      <w:r>
        <w:t xml:space="preserve">Abbildung </w:t>
      </w:r>
      <w:r>
        <w:fldChar w:fldCharType="begin"/>
      </w:r>
      <w:r>
        <w:instrText xml:space="preserve"> SEQ Abbildung \* ARABIC </w:instrText>
      </w:r>
      <w:r>
        <w:fldChar w:fldCharType="separate"/>
      </w:r>
      <w:r w:rsidR="00F17CC5">
        <w:rPr>
          <w:noProof/>
        </w:rPr>
        <w:t>21</w:t>
      </w:r>
      <w:r>
        <w:fldChar w:fldCharType="end"/>
      </w:r>
      <w:r>
        <w:t xml:space="preserve"> Nutzwertanalyse</w:t>
      </w:r>
      <w:r w:rsidR="002040A7">
        <w:t xml:space="preserve"> für die Entscheidung zwischen Chart.js und Chartist.js</w:t>
      </w:r>
      <w:bookmarkEnd w:id="124"/>
    </w:p>
    <w:p w14:paraId="1CC7621F" w14:textId="77777777" w:rsidR="00E248F1" w:rsidRDefault="00E248F1" w:rsidP="00E248F1">
      <w:r>
        <w:t>Aus der Nutzwertanalyse ergibt sich das Chart.js der Sieger ist. Mit Chart.js hatte ich am Anfang Probleme mit dem konfigurieren der Grösse eines Diagramms, da diese Bibliothek jedoch einiges mehr bietet als Chartist.js und mir somit Aufwand spart, wird Chart.js die richtige Option sein.</w:t>
      </w:r>
    </w:p>
    <w:p w14:paraId="280BF2BD" w14:textId="77777777" w:rsidR="00E248F1" w:rsidRDefault="00E248F1" w:rsidP="00E248F1">
      <w:pPr>
        <w:pStyle w:val="berschrift1"/>
        <w:numPr>
          <w:ilvl w:val="0"/>
          <w:numId w:val="16"/>
        </w:numPr>
      </w:pPr>
      <w:bookmarkStart w:id="125" w:name="_Toc37235626"/>
      <w:r>
        <w:t>Realisieren</w:t>
      </w:r>
      <w:bookmarkEnd w:id="125"/>
    </w:p>
    <w:p w14:paraId="6D6C0E54" w14:textId="77777777" w:rsidR="00E248F1" w:rsidRPr="00630F89" w:rsidRDefault="00E248F1" w:rsidP="00E248F1">
      <w:pPr>
        <w:pStyle w:val="berschrift2"/>
        <w:numPr>
          <w:ilvl w:val="1"/>
          <w:numId w:val="16"/>
        </w:numPr>
      </w:pPr>
      <w:bookmarkStart w:id="126" w:name="_Toc37235627"/>
      <w:r>
        <w:t>Backend</w:t>
      </w:r>
      <w:bookmarkEnd w:id="126"/>
    </w:p>
    <w:p w14:paraId="656EAC44" w14:textId="77777777" w:rsidR="00E248F1" w:rsidRDefault="00E248F1" w:rsidP="00E248F1">
      <w:pPr>
        <w:pStyle w:val="berschrift3"/>
        <w:numPr>
          <w:ilvl w:val="2"/>
          <w:numId w:val="16"/>
        </w:numPr>
      </w:pPr>
      <w:bookmarkStart w:id="127" w:name="_Toc37235628"/>
      <w:r>
        <w:t>Backend Aufsetzen</w:t>
      </w:r>
      <w:bookmarkEnd w:id="127"/>
    </w:p>
    <w:p w14:paraId="61D3A15D" w14:textId="77777777" w:rsidR="00E248F1" w:rsidRDefault="00E248F1" w:rsidP="00E248F1">
      <w:pPr>
        <w:pStyle w:val="berschrift4"/>
        <w:numPr>
          <w:ilvl w:val="3"/>
          <w:numId w:val="16"/>
        </w:numPr>
      </w:pPr>
      <w:r>
        <w:t>Quellcode</w:t>
      </w:r>
    </w:p>
    <w:p w14:paraId="0EE265DF" w14:textId="77777777" w:rsidR="00E248F1" w:rsidRPr="00143EF9" w:rsidRDefault="00E248F1" w:rsidP="00E248F1">
      <w:r>
        <w:t>Der Quellcode lässt sich über das GIT Repository installieren. Der Quellcode befindet sich unter realisieren/backend.</w:t>
      </w:r>
    </w:p>
    <w:p w14:paraId="1E6AE3DF" w14:textId="77777777" w:rsidR="00E248F1" w:rsidRDefault="00E248F1" w:rsidP="00E248F1">
      <w:pPr>
        <w:pStyle w:val="berschrift4"/>
        <w:numPr>
          <w:ilvl w:val="3"/>
          <w:numId w:val="16"/>
        </w:numPr>
      </w:pPr>
      <w:r>
        <w:t>Datenbank</w:t>
      </w:r>
    </w:p>
    <w:p w14:paraId="05B49CE9" w14:textId="77777777" w:rsidR="00E248F1" w:rsidRDefault="00E248F1" w:rsidP="00E248F1">
      <w:r>
        <w:t>Falls PostgreSQL nicht installiert ist, sollte dies zusätzlich noch heruntergeladen werden. Damit die Datenbank angeschaut werden kann, sollte PgAdmin zusätzlich installiert werden.</w:t>
      </w:r>
    </w:p>
    <w:p w14:paraId="7CF44146" w14:textId="77777777" w:rsidR="00E248F1" w:rsidRDefault="00E248F1" w:rsidP="00E248F1">
      <w:r>
        <w:t>Danach habe ich das «db_setup.py» Skript im Repository unter realisieren/backend/ erstellt, mit welchem die Datenbank gemäss dem logischen Modell aufgebaut wird. Bevor dieses Skript jedoch ausgeführt wird, muss die Datenbank „bbb“ über PgAdmin erstellt werden.</w:t>
      </w:r>
    </w:p>
    <w:p w14:paraId="41792832" w14:textId="77777777" w:rsidR="00E248F1" w:rsidRDefault="00E248F1" w:rsidP="00E248F1">
      <w:pPr>
        <w:pStyle w:val="berschrift4"/>
        <w:numPr>
          <w:ilvl w:val="3"/>
          <w:numId w:val="16"/>
        </w:numPr>
      </w:pPr>
      <w:r>
        <w:t>Python Packages</w:t>
      </w:r>
    </w:p>
    <w:p w14:paraId="0D7CE1B5" w14:textId="778E76A6" w:rsidR="00CB621C" w:rsidRDefault="00E248F1" w:rsidP="00E248F1">
      <w:r>
        <w:t xml:space="preserve">Für das ausführen des Backend müssen noch Python Bibliotheken installiert werden. </w:t>
      </w:r>
      <w:r w:rsidR="00CB621C">
        <w:t xml:space="preserve">Als erstes muss das von mir entwickelte Framework installiert werden. Mit Git lässt sich das Repository von </w:t>
      </w:r>
      <w:hyperlink r:id="rId51" w:history="1">
        <w:r w:rsidR="00CB621C" w:rsidRPr="006A7648">
          <w:rPr>
            <w:rStyle w:val="Hyperlink"/>
          </w:rPr>
          <w:t>https://github.com/nilsegger/tedious.git</w:t>
        </w:r>
      </w:hyperlink>
      <w:r w:rsidR="00CB621C">
        <w:t xml:space="preserve"> clonen. Danach muss im neu erstellten tedious Ordner folgende Befehle ausgeführt werden.</w:t>
      </w:r>
    </w:p>
    <w:p w14:paraId="2F6AC926" w14:textId="4A89527D" w:rsidR="00CB621C" w:rsidRPr="00CB621C" w:rsidRDefault="00CB621C" w:rsidP="00CB621C">
      <w:pPr>
        <w:pStyle w:val="Aufzhlungszeichen2"/>
        <w:rPr>
          <w:lang w:val="en-US"/>
        </w:rPr>
      </w:pPr>
      <w:r w:rsidRPr="00CB621C">
        <w:rPr>
          <w:lang w:val="en-US"/>
        </w:rPr>
        <w:t>Python setup.py sdist &amp;&amp; pip install dist/tedious-1.0.tar.gz</w:t>
      </w:r>
    </w:p>
    <w:p w14:paraId="6007D31D" w14:textId="18D7C61D" w:rsidR="00E248F1" w:rsidRPr="00BE6507" w:rsidRDefault="00CB621C" w:rsidP="00E248F1">
      <w:r>
        <w:t xml:space="preserve">Danach müssen nur noch alle zusätzlich benützten Packages installiert werden. Dafür müssen die Befehle im Projekt Ordner unter /realisieren/backend/ ausgeführt werden. </w:t>
      </w:r>
    </w:p>
    <w:p w14:paraId="273AEE48" w14:textId="77777777" w:rsidR="00E248F1" w:rsidRDefault="00E248F1" w:rsidP="00E248F1">
      <w:pPr>
        <w:pStyle w:val="Listenabsatz"/>
        <w:numPr>
          <w:ilvl w:val="0"/>
          <w:numId w:val="47"/>
        </w:numPr>
      </w:pPr>
      <w:r>
        <w:t>python setup.py sdist</w:t>
      </w:r>
    </w:p>
    <w:p w14:paraId="1AD40578" w14:textId="77777777" w:rsidR="00E248F1" w:rsidRDefault="00E248F1" w:rsidP="00E248F1">
      <w:pPr>
        <w:pStyle w:val="Listenabsatz"/>
        <w:numPr>
          <w:ilvl w:val="0"/>
          <w:numId w:val="47"/>
        </w:numPr>
      </w:pPr>
      <w:r>
        <w:t>pip install dist/bbbapi-1.0.tar.gz</w:t>
      </w:r>
    </w:p>
    <w:p w14:paraId="52E280BE" w14:textId="77777777" w:rsidR="00E248F1" w:rsidRDefault="00E248F1" w:rsidP="00E248F1">
      <w:pPr>
        <w:pStyle w:val="berschrift4"/>
        <w:numPr>
          <w:ilvl w:val="3"/>
          <w:numId w:val="16"/>
        </w:numPr>
      </w:pPr>
      <w:r>
        <w:t>Server starten</w:t>
      </w:r>
    </w:p>
    <w:p w14:paraId="5671E30C" w14:textId="77777777" w:rsidR="00E248F1" w:rsidRDefault="00E248F1" w:rsidP="00E248F1">
      <w:r>
        <w:t xml:space="preserve">Letztendlich wird der Server mit ‘uvicorn main:app’ im /realisieren/backend Ordner gestartet. </w:t>
      </w:r>
    </w:p>
    <w:p w14:paraId="6A201E05" w14:textId="77777777" w:rsidR="00E248F1" w:rsidRDefault="00E248F1" w:rsidP="00E248F1">
      <w:r>
        <w:t>Damit die Authentifizierung reibungslos funktioniert, müssen die Public und Private Keys im RSA Format erstellt werden. Diese werden gebraucht, um die Signatur eines Access Tokens zu erstellen und validieren. Zusätzlich müssen die Dateinamen des Public und Private Keys identisch sein und eine Länge welche durch sechzehn teilbar ist haben. Dies ist, weil im Header eines Access Tokens die Public Key Kennung vorhanden sein muss, damit das Backend weiss mit welchem Schlüssel die Signatur validiert werden kann. Im config.ini File sind die Schlüssel unter assets/keys/public und assets/keys/private verlinkt. Mehr über die Konfiguration folgt gleich im Kapitel Konfiguration.</w:t>
      </w:r>
    </w:p>
    <w:p w14:paraId="6D2C9DC6" w14:textId="77777777" w:rsidR="00E248F1" w:rsidRDefault="00E248F1" w:rsidP="00E248F1">
      <w:pPr>
        <w:pStyle w:val="berschrift3"/>
        <w:numPr>
          <w:ilvl w:val="2"/>
          <w:numId w:val="16"/>
        </w:numPr>
      </w:pPr>
      <w:bookmarkStart w:id="128" w:name="_Toc37235629"/>
      <w:r>
        <w:t>Konfiguration</w:t>
      </w:r>
      <w:bookmarkEnd w:id="128"/>
    </w:p>
    <w:p w14:paraId="63ADADB6" w14:textId="77777777" w:rsidR="00E248F1" w:rsidRDefault="00E248F1" w:rsidP="00E248F1">
      <w:r>
        <w:t>Das Backend lässt sich minimal konfigurieren, die Werte und ihre Auswirkung sind in folgender Tabelle beschrieben.</w:t>
      </w:r>
    </w:p>
    <w:p w14:paraId="18EE17D4" w14:textId="77777777" w:rsidR="00E248F1" w:rsidRDefault="00E248F1" w:rsidP="00E248F1">
      <w:r>
        <w:t>Das Format von config.ini sieht folgenerweise aus:</w:t>
      </w:r>
    </w:p>
    <w:p w14:paraId="0114EB66" w14:textId="77777777" w:rsidR="00E248F1" w:rsidRPr="009B1C54" w:rsidRDefault="00E248F1" w:rsidP="00E248F1">
      <w:pPr>
        <w:ind w:left="708"/>
      </w:pPr>
      <w:r>
        <w:t>[TITEL]</w:t>
      </w:r>
      <w:r>
        <w:br/>
      </w:r>
      <w:r w:rsidRPr="009B1C54">
        <w:t xml:space="preserve">name=wert </w:t>
      </w:r>
      <w:r w:rsidRPr="009B1C54">
        <w:br/>
        <w:t>[KEYS]</w:t>
      </w:r>
      <w:r>
        <w:tab/>
      </w:r>
      <w:r w:rsidRPr="009B1C54">
        <w:br/>
        <w:t>private-keys=assets/keys/private</w:t>
      </w:r>
    </w:p>
    <w:p w14:paraId="1A975131" w14:textId="77777777" w:rsidR="00E248F1" w:rsidRDefault="00E248F1" w:rsidP="00E248F1">
      <w:pPr>
        <w:pStyle w:val="berschrift4"/>
        <w:numPr>
          <w:ilvl w:val="3"/>
          <w:numId w:val="16"/>
        </w:numPr>
      </w:pPr>
      <w:r>
        <w:t>Keys</w:t>
      </w:r>
    </w:p>
    <w:p w14:paraId="58AA3F3F" w14:textId="1B8AD6D6" w:rsidR="002040A7" w:rsidRDefault="002040A7" w:rsidP="002040A7">
      <w:pPr>
        <w:pStyle w:val="Beschriftung"/>
        <w:keepNext/>
      </w:pPr>
      <w:bookmarkStart w:id="129" w:name="_Toc37235431"/>
      <w:r>
        <w:t xml:space="preserve">Tabelle </w:t>
      </w:r>
      <w:r>
        <w:fldChar w:fldCharType="begin"/>
      </w:r>
      <w:r>
        <w:instrText xml:space="preserve"> SEQ Tabelle \* ARABIC </w:instrText>
      </w:r>
      <w:r>
        <w:fldChar w:fldCharType="separate"/>
      </w:r>
      <w:r w:rsidR="009D7EC7">
        <w:rPr>
          <w:noProof/>
        </w:rPr>
        <w:t>20</w:t>
      </w:r>
      <w:r>
        <w:fldChar w:fldCharType="end"/>
      </w:r>
      <w:r>
        <w:t xml:space="preserve"> Keys Konfiguration</w:t>
      </w:r>
      <w:bookmarkEnd w:id="129"/>
    </w:p>
    <w:tbl>
      <w:tblPr>
        <w:tblStyle w:val="AvectrisTabelle"/>
        <w:tblW w:w="0" w:type="auto"/>
        <w:tblInd w:w="0" w:type="dxa"/>
        <w:tblLook w:val="04A0" w:firstRow="1" w:lastRow="0" w:firstColumn="1" w:lastColumn="0" w:noHBand="0" w:noVBand="1"/>
      </w:tblPr>
      <w:tblGrid>
        <w:gridCol w:w="2410"/>
        <w:gridCol w:w="6661"/>
      </w:tblGrid>
      <w:tr w:rsidR="00E248F1" w14:paraId="26524576" w14:textId="77777777" w:rsidTr="008F0FDF">
        <w:trPr>
          <w:cnfStyle w:val="100000000000" w:firstRow="1" w:lastRow="0" w:firstColumn="0" w:lastColumn="0" w:oddVBand="0" w:evenVBand="0" w:oddHBand="0" w:evenHBand="0" w:firstRowFirstColumn="0" w:firstRowLastColumn="0" w:lastRowFirstColumn="0" w:lastRowLastColumn="0"/>
        </w:trPr>
        <w:tc>
          <w:tcPr>
            <w:tcW w:w="2410" w:type="dxa"/>
          </w:tcPr>
          <w:p w14:paraId="3A1293ED" w14:textId="77777777" w:rsidR="00E248F1" w:rsidRDefault="00E248F1" w:rsidP="008F0FDF">
            <w:r>
              <w:t>Name</w:t>
            </w:r>
          </w:p>
        </w:tc>
        <w:tc>
          <w:tcPr>
            <w:tcW w:w="6661" w:type="dxa"/>
          </w:tcPr>
          <w:p w14:paraId="75C1C93E" w14:textId="77777777" w:rsidR="00E248F1" w:rsidRDefault="00E248F1" w:rsidP="008F0FDF">
            <w:r>
              <w:t>Beschreibung</w:t>
            </w:r>
          </w:p>
        </w:tc>
      </w:tr>
      <w:tr w:rsidR="00E248F1" w14:paraId="6B16023C" w14:textId="77777777" w:rsidTr="008F0FDF">
        <w:tc>
          <w:tcPr>
            <w:tcW w:w="2410" w:type="dxa"/>
          </w:tcPr>
          <w:p w14:paraId="3D3F961C" w14:textId="77777777" w:rsidR="00E248F1" w:rsidRPr="0055798F" w:rsidRDefault="00E248F1" w:rsidP="008F0FDF">
            <w:r>
              <w:t>private-keys</w:t>
            </w:r>
          </w:p>
        </w:tc>
        <w:tc>
          <w:tcPr>
            <w:tcW w:w="6661" w:type="dxa"/>
          </w:tcPr>
          <w:p w14:paraId="4B6E8CA2" w14:textId="77777777" w:rsidR="00E248F1" w:rsidRDefault="00E248F1" w:rsidP="008F0FDF">
            <w:r>
              <w:t>Pfad zu den privaten RSA Schlüsseln.</w:t>
            </w:r>
          </w:p>
        </w:tc>
      </w:tr>
      <w:tr w:rsidR="00E248F1" w14:paraId="20F7A210" w14:textId="77777777" w:rsidTr="008F0FDF">
        <w:tc>
          <w:tcPr>
            <w:tcW w:w="2410" w:type="dxa"/>
          </w:tcPr>
          <w:p w14:paraId="46609A67" w14:textId="77777777" w:rsidR="00E248F1" w:rsidRDefault="00E248F1" w:rsidP="008F0FDF">
            <w:r>
              <w:t>public-keys</w:t>
            </w:r>
          </w:p>
        </w:tc>
        <w:tc>
          <w:tcPr>
            <w:tcW w:w="6661" w:type="dxa"/>
          </w:tcPr>
          <w:p w14:paraId="03103CC2" w14:textId="77777777" w:rsidR="00E248F1" w:rsidRDefault="00E248F1" w:rsidP="008F0FDF">
            <w:r>
              <w:t>Pfad zu den passenden RSA öffentlichen Schlüsseln.</w:t>
            </w:r>
          </w:p>
        </w:tc>
      </w:tr>
      <w:tr w:rsidR="00E248F1" w14:paraId="69AF8941" w14:textId="77777777" w:rsidTr="008F0FDF">
        <w:tc>
          <w:tcPr>
            <w:tcW w:w="2410" w:type="dxa"/>
          </w:tcPr>
          <w:p w14:paraId="57111382" w14:textId="77777777" w:rsidR="00E248F1" w:rsidRDefault="00E248F1" w:rsidP="008F0FDF">
            <w:r>
              <w:t>Identifier-secret</w:t>
            </w:r>
          </w:p>
        </w:tc>
        <w:tc>
          <w:tcPr>
            <w:tcW w:w="6661" w:type="dxa"/>
          </w:tcPr>
          <w:p w14:paraId="45264EF3" w14:textId="77777777" w:rsidR="00E248F1" w:rsidRDefault="00E248F1" w:rsidP="008F0FDF">
            <w:r>
              <w:t>32 Charakter langer String welcher den Dateinamen von privaten Schlüsseln verschlüsselt damit er ohne Erkennungsproblem in den Header eines Access Token geschrieben werden kann.</w:t>
            </w:r>
          </w:p>
        </w:tc>
      </w:tr>
    </w:tbl>
    <w:p w14:paraId="0E317FAC" w14:textId="77777777" w:rsidR="00E248F1" w:rsidRDefault="00E248F1" w:rsidP="00E248F1"/>
    <w:p w14:paraId="1BFBA308" w14:textId="77777777" w:rsidR="00E248F1" w:rsidRDefault="00E248F1" w:rsidP="00E248F1">
      <w:pPr>
        <w:pStyle w:val="berschrift4"/>
        <w:numPr>
          <w:ilvl w:val="3"/>
          <w:numId w:val="16"/>
        </w:numPr>
      </w:pPr>
      <w:r>
        <w:lastRenderedPageBreak/>
        <w:t>Token</w:t>
      </w:r>
    </w:p>
    <w:p w14:paraId="75A9BF8E" w14:textId="7BF4F93E" w:rsidR="002040A7" w:rsidRDefault="002040A7" w:rsidP="002040A7">
      <w:pPr>
        <w:pStyle w:val="Beschriftung"/>
        <w:keepNext/>
      </w:pPr>
      <w:bookmarkStart w:id="130" w:name="_Toc37235432"/>
      <w:r>
        <w:t xml:space="preserve">Tabelle </w:t>
      </w:r>
      <w:r>
        <w:fldChar w:fldCharType="begin"/>
      </w:r>
      <w:r>
        <w:instrText xml:space="preserve"> SEQ Tabelle \* ARABIC </w:instrText>
      </w:r>
      <w:r>
        <w:fldChar w:fldCharType="separate"/>
      </w:r>
      <w:r w:rsidR="009D7EC7">
        <w:rPr>
          <w:noProof/>
        </w:rPr>
        <w:t>21</w:t>
      </w:r>
      <w:r>
        <w:fldChar w:fldCharType="end"/>
      </w:r>
      <w:r>
        <w:t xml:space="preserve"> Token </w:t>
      </w:r>
      <w:r w:rsidRPr="00100A62">
        <w:t>Konfiguration</w:t>
      </w:r>
      <w:bookmarkEnd w:id="130"/>
    </w:p>
    <w:tbl>
      <w:tblPr>
        <w:tblStyle w:val="AvectrisTabelle"/>
        <w:tblW w:w="0" w:type="auto"/>
        <w:tblInd w:w="0" w:type="dxa"/>
        <w:tblLook w:val="04A0" w:firstRow="1" w:lastRow="0" w:firstColumn="1" w:lastColumn="0" w:noHBand="0" w:noVBand="1"/>
      </w:tblPr>
      <w:tblGrid>
        <w:gridCol w:w="2410"/>
        <w:gridCol w:w="6661"/>
      </w:tblGrid>
      <w:tr w:rsidR="00E248F1" w14:paraId="669EDCD4" w14:textId="77777777" w:rsidTr="008F0FDF">
        <w:trPr>
          <w:cnfStyle w:val="100000000000" w:firstRow="1" w:lastRow="0" w:firstColumn="0" w:lastColumn="0" w:oddVBand="0" w:evenVBand="0" w:oddHBand="0" w:evenHBand="0" w:firstRowFirstColumn="0" w:firstRowLastColumn="0" w:lastRowFirstColumn="0" w:lastRowLastColumn="0"/>
        </w:trPr>
        <w:tc>
          <w:tcPr>
            <w:tcW w:w="2410" w:type="dxa"/>
          </w:tcPr>
          <w:p w14:paraId="1FAA3091" w14:textId="77777777" w:rsidR="00E248F1" w:rsidRDefault="00E248F1" w:rsidP="008F0FDF">
            <w:r>
              <w:t>Name</w:t>
            </w:r>
          </w:p>
        </w:tc>
        <w:tc>
          <w:tcPr>
            <w:tcW w:w="6661" w:type="dxa"/>
          </w:tcPr>
          <w:p w14:paraId="5F15E92A" w14:textId="77777777" w:rsidR="00E248F1" w:rsidRDefault="00E248F1" w:rsidP="008F0FDF">
            <w:r>
              <w:t>Beschreibung</w:t>
            </w:r>
          </w:p>
        </w:tc>
      </w:tr>
      <w:tr w:rsidR="00E248F1" w14:paraId="5C4C08DB" w14:textId="77777777" w:rsidTr="008F0FDF">
        <w:tc>
          <w:tcPr>
            <w:tcW w:w="2410" w:type="dxa"/>
          </w:tcPr>
          <w:p w14:paraId="778A926B" w14:textId="77777777" w:rsidR="00E248F1" w:rsidRPr="0055798F" w:rsidRDefault="00E248F1" w:rsidP="008F0FDF">
            <w:r>
              <w:t>expire</w:t>
            </w:r>
          </w:p>
        </w:tc>
        <w:tc>
          <w:tcPr>
            <w:tcW w:w="6661" w:type="dxa"/>
          </w:tcPr>
          <w:p w14:paraId="1A20182C" w14:textId="77777777" w:rsidR="00E248F1" w:rsidRDefault="00E248F1" w:rsidP="008F0FDF">
            <w:r>
              <w:t>Zeit in Sekunden bis ein Access Token nach Erstellung abläuft.</w:t>
            </w:r>
          </w:p>
        </w:tc>
      </w:tr>
      <w:tr w:rsidR="00E248F1" w14:paraId="56160B94" w14:textId="77777777" w:rsidTr="008F0FDF">
        <w:tc>
          <w:tcPr>
            <w:tcW w:w="2410" w:type="dxa"/>
          </w:tcPr>
          <w:p w14:paraId="6BFC8E3A" w14:textId="77777777" w:rsidR="00E248F1" w:rsidRDefault="00E248F1" w:rsidP="008F0FDF">
            <w:r>
              <w:t>issuer</w:t>
            </w:r>
          </w:p>
        </w:tc>
        <w:tc>
          <w:tcPr>
            <w:tcW w:w="6661" w:type="dxa"/>
          </w:tcPr>
          <w:p w14:paraId="52E92AA6" w14:textId="77777777" w:rsidR="00E248F1" w:rsidRDefault="00E248F1" w:rsidP="008F0FDF">
            <w:r>
              <w:t>Domain des Servers welcher den Access Token erstellt hat.</w:t>
            </w:r>
          </w:p>
        </w:tc>
      </w:tr>
      <w:tr w:rsidR="00E248F1" w14:paraId="677F9A17" w14:textId="77777777" w:rsidTr="008F0FDF">
        <w:tc>
          <w:tcPr>
            <w:tcW w:w="2410" w:type="dxa"/>
          </w:tcPr>
          <w:p w14:paraId="26C70E79" w14:textId="77777777" w:rsidR="00E248F1" w:rsidRDefault="00E248F1" w:rsidP="008F0FDF">
            <w:r>
              <w:t>audience</w:t>
            </w:r>
          </w:p>
        </w:tc>
        <w:tc>
          <w:tcPr>
            <w:tcW w:w="6661" w:type="dxa"/>
          </w:tcPr>
          <w:p w14:paraId="3D830C67" w14:textId="77777777" w:rsidR="00E248F1" w:rsidRDefault="00E248F1" w:rsidP="008F0FDF">
            <w:r>
              <w:t>Domain des Servers für welchen einen Access Token anwendbar ist.</w:t>
            </w:r>
          </w:p>
        </w:tc>
      </w:tr>
      <w:tr w:rsidR="00E248F1" w14:paraId="76C257AD" w14:textId="77777777" w:rsidTr="008F0FDF">
        <w:tc>
          <w:tcPr>
            <w:tcW w:w="2410" w:type="dxa"/>
          </w:tcPr>
          <w:p w14:paraId="254759EB" w14:textId="77777777" w:rsidR="00E248F1" w:rsidRDefault="00E248F1" w:rsidP="008F0FDF">
            <w:r>
              <w:t>refresh-token-bytes</w:t>
            </w:r>
          </w:p>
        </w:tc>
        <w:tc>
          <w:tcPr>
            <w:tcW w:w="6661" w:type="dxa"/>
          </w:tcPr>
          <w:p w14:paraId="3D5165FC" w14:textId="77777777" w:rsidR="00E248F1" w:rsidRDefault="00E248F1" w:rsidP="008F0FDF">
            <w:r>
              <w:t>Grösse des zu erstellenden Refresh Token in bytes.</w:t>
            </w:r>
          </w:p>
        </w:tc>
      </w:tr>
    </w:tbl>
    <w:p w14:paraId="18AA6D9A" w14:textId="77777777" w:rsidR="00E248F1" w:rsidRPr="0055798F" w:rsidRDefault="00E248F1" w:rsidP="00E248F1"/>
    <w:p w14:paraId="5D3B7A32" w14:textId="77777777" w:rsidR="00E248F1" w:rsidRDefault="00E248F1" w:rsidP="00E248F1">
      <w:pPr>
        <w:pStyle w:val="berschrift4"/>
        <w:numPr>
          <w:ilvl w:val="3"/>
          <w:numId w:val="16"/>
        </w:numPr>
      </w:pPr>
      <w:r>
        <w:t>Scrypt</w:t>
      </w:r>
    </w:p>
    <w:p w14:paraId="4DCBB46B" w14:textId="77777777" w:rsidR="00E248F1" w:rsidRDefault="00E248F1" w:rsidP="00E248F1">
      <w:r>
        <w:t>Scrypt ist der Algorithmus mit welchem die Passwörter gehashed werden.</w:t>
      </w:r>
    </w:p>
    <w:p w14:paraId="3A861FC4" w14:textId="4408BB02" w:rsidR="002040A7" w:rsidRDefault="002040A7" w:rsidP="002040A7">
      <w:pPr>
        <w:pStyle w:val="Beschriftung"/>
        <w:keepNext/>
      </w:pPr>
      <w:bookmarkStart w:id="131" w:name="_Toc37235433"/>
      <w:r>
        <w:t xml:space="preserve">Tabelle </w:t>
      </w:r>
      <w:r>
        <w:fldChar w:fldCharType="begin"/>
      </w:r>
      <w:r>
        <w:instrText xml:space="preserve"> SEQ Tabelle \* ARABIC </w:instrText>
      </w:r>
      <w:r>
        <w:fldChar w:fldCharType="separate"/>
      </w:r>
      <w:r w:rsidR="009D7EC7">
        <w:rPr>
          <w:noProof/>
        </w:rPr>
        <w:t>22</w:t>
      </w:r>
      <w:r>
        <w:fldChar w:fldCharType="end"/>
      </w:r>
      <w:r>
        <w:t xml:space="preserve"> Scrypt Hash Algorithmus </w:t>
      </w:r>
      <w:r w:rsidRPr="003D74A4">
        <w:t>Konfiguration</w:t>
      </w:r>
      <w:bookmarkEnd w:id="131"/>
    </w:p>
    <w:tbl>
      <w:tblPr>
        <w:tblStyle w:val="AvectrisTabelle"/>
        <w:tblW w:w="0" w:type="auto"/>
        <w:tblInd w:w="0" w:type="dxa"/>
        <w:tblLook w:val="04A0" w:firstRow="1" w:lastRow="0" w:firstColumn="1" w:lastColumn="0" w:noHBand="0" w:noVBand="1"/>
      </w:tblPr>
      <w:tblGrid>
        <w:gridCol w:w="2410"/>
        <w:gridCol w:w="6661"/>
      </w:tblGrid>
      <w:tr w:rsidR="00E248F1" w14:paraId="6D3AE1CD" w14:textId="77777777" w:rsidTr="008F0FDF">
        <w:trPr>
          <w:cnfStyle w:val="100000000000" w:firstRow="1" w:lastRow="0" w:firstColumn="0" w:lastColumn="0" w:oddVBand="0" w:evenVBand="0" w:oddHBand="0" w:evenHBand="0" w:firstRowFirstColumn="0" w:firstRowLastColumn="0" w:lastRowFirstColumn="0" w:lastRowLastColumn="0"/>
        </w:trPr>
        <w:tc>
          <w:tcPr>
            <w:tcW w:w="2410" w:type="dxa"/>
          </w:tcPr>
          <w:p w14:paraId="1AD54810" w14:textId="77777777" w:rsidR="00E248F1" w:rsidRDefault="00E248F1" w:rsidP="008F0FDF">
            <w:r>
              <w:t>Name</w:t>
            </w:r>
          </w:p>
        </w:tc>
        <w:tc>
          <w:tcPr>
            <w:tcW w:w="6661" w:type="dxa"/>
          </w:tcPr>
          <w:p w14:paraId="033A4377" w14:textId="77777777" w:rsidR="00E248F1" w:rsidRDefault="00E248F1" w:rsidP="008F0FDF">
            <w:r>
              <w:t>Beschreibung</w:t>
            </w:r>
          </w:p>
        </w:tc>
      </w:tr>
      <w:tr w:rsidR="00E248F1" w14:paraId="35161FFB" w14:textId="77777777" w:rsidTr="008F0FDF">
        <w:tc>
          <w:tcPr>
            <w:tcW w:w="2410" w:type="dxa"/>
          </w:tcPr>
          <w:p w14:paraId="06F570D0" w14:textId="77777777" w:rsidR="00E248F1" w:rsidRPr="0055798F" w:rsidRDefault="00E248F1" w:rsidP="008F0FDF">
            <w:r>
              <w:t>mem_cost</w:t>
            </w:r>
          </w:p>
        </w:tc>
        <w:tc>
          <w:tcPr>
            <w:tcW w:w="6661" w:type="dxa"/>
          </w:tcPr>
          <w:p w14:paraId="10F57F02" w14:textId="77777777" w:rsidR="00E248F1" w:rsidRDefault="00E248F1" w:rsidP="008F0FDF">
            <w:r>
              <w:t>Wie viel Memory die Generierung des Hashes benutzen sollte. Hierbei sollte ein Wert von 16 genügen.</w:t>
            </w:r>
          </w:p>
        </w:tc>
      </w:tr>
      <w:tr w:rsidR="00E248F1" w14:paraId="112712E6" w14:textId="77777777" w:rsidTr="008F0FDF">
        <w:tc>
          <w:tcPr>
            <w:tcW w:w="2410" w:type="dxa"/>
          </w:tcPr>
          <w:p w14:paraId="2CD5B920" w14:textId="77777777" w:rsidR="00E248F1" w:rsidRDefault="00E248F1" w:rsidP="008F0FDF">
            <w:r>
              <w:t>rounds</w:t>
            </w:r>
          </w:p>
        </w:tc>
        <w:tc>
          <w:tcPr>
            <w:tcW w:w="6661" w:type="dxa"/>
          </w:tcPr>
          <w:p w14:paraId="1E2BCB68" w14:textId="77777777" w:rsidR="00E248F1" w:rsidRDefault="00E248F1" w:rsidP="008F0FDF">
            <w:r>
              <w:t>Wie oft gehashed werden soll. Hierbei sollte ein Wert von 8 genügen.</w:t>
            </w:r>
          </w:p>
        </w:tc>
      </w:tr>
    </w:tbl>
    <w:p w14:paraId="230CCB49" w14:textId="77777777" w:rsidR="00E248F1" w:rsidRDefault="00E248F1" w:rsidP="00E248F1">
      <w:pPr>
        <w:pStyle w:val="berschrift4"/>
        <w:numPr>
          <w:ilvl w:val="3"/>
          <w:numId w:val="16"/>
        </w:numPr>
      </w:pPr>
      <w:r w:rsidRPr="00122F2F">
        <w:t>DB_CREDENTIALS</w:t>
      </w:r>
    </w:p>
    <w:p w14:paraId="7685DFA0" w14:textId="4AA32A83" w:rsidR="002040A7" w:rsidRDefault="002040A7" w:rsidP="002040A7">
      <w:pPr>
        <w:pStyle w:val="Beschriftung"/>
        <w:keepNext/>
      </w:pPr>
      <w:bookmarkStart w:id="132" w:name="_Toc37235434"/>
      <w:r>
        <w:t xml:space="preserve">Tabelle </w:t>
      </w:r>
      <w:r>
        <w:fldChar w:fldCharType="begin"/>
      </w:r>
      <w:r>
        <w:instrText xml:space="preserve"> SEQ Tabelle \* ARABIC </w:instrText>
      </w:r>
      <w:r>
        <w:fldChar w:fldCharType="separate"/>
      </w:r>
      <w:r w:rsidR="009D7EC7">
        <w:rPr>
          <w:noProof/>
        </w:rPr>
        <w:t>23</w:t>
      </w:r>
      <w:r>
        <w:fldChar w:fldCharType="end"/>
      </w:r>
      <w:r>
        <w:t xml:space="preserve"> Datenbank Verbindung </w:t>
      </w:r>
      <w:r w:rsidRPr="00040FA1">
        <w:t>Konfiguration</w:t>
      </w:r>
      <w:bookmarkEnd w:id="132"/>
    </w:p>
    <w:tbl>
      <w:tblPr>
        <w:tblStyle w:val="AvectrisTabelle"/>
        <w:tblW w:w="0" w:type="auto"/>
        <w:tblInd w:w="0" w:type="dxa"/>
        <w:tblLook w:val="04A0" w:firstRow="1" w:lastRow="0" w:firstColumn="1" w:lastColumn="0" w:noHBand="0" w:noVBand="1"/>
      </w:tblPr>
      <w:tblGrid>
        <w:gridCol w:w="2410"/>
        <w:gridCol w:w="6661"/>
      </w:tblGrid>
      <w:tr w:rsidR="00E248F1" w14:paraId="5BFC10FA" w14:textId="77777777" w:rsidTr="008F0FDF">
        <w:trPr>
          <w:cnfStyle w:val="100000000000" w:firstRow="1" w:lastRow="0" w:firstColumn="0" w:lastColumn="0" w:oddVBand="0" w:evenVBand="0" w:oddHBand="0" w:evenHBand="0" w:firstRowFirstColumn="0" w:firstRowLastColumn="0" w:lastRowFirstColumn="0" w:lastRowLastColumn="0"/>
        </w:trPr>
        <w:tc>
          <w:tcPr>
            <w:tcW w:w="2410" w:type="dxa"/>
          </w:tcPr>
          <w:p w14:paraId="3CDF7F2B" w14:textId="77777777" w:rsidR="00E248F1" w:rsidRDefault="00E248F1" w:rsidP="008F0FDF">
            <w:r>
              <w:t>Name</w:t>
            </w:r>
          </w:p>
        </w:tc>
        <w:tc>
          <w:tcPr>
            <w:tcW w:w="6661" w:type="dxa"/>
          </w:tcPr>
          <w:p w14:paraId="651E71AE" w14:textId="77777777" w:rsidR="00E248F1" w:rsidRDefault="00E248F1" w:rsidP="008F0FDF">
            <w:r>
              <w:t>Beschreibung</w:t>
            </w:r>
          </w:p>
        </w:tc>
      </w:tr>
      <w:tr w:rsidR="00E248F1" w14:paraId="236223FA" w14:textId="77777777" w:rsidTr="008F0FDF">
        <w:tc>
          <w:tcPr>
            <w:tcW w:w="2410" w:type="dxa"/>
          </w:tcPr>
          <w:p w14:paraId="70242ED1" w14:textId="77777777" w:rsidR="00E248F1" w:rsidRPr="0055798F" w:rsidRDefault="00E248F1" w:rsidP="008F0FDF">
            <w:r>
              <w:t>database</w:t>
            </w:r>
          </w:p>
        </w:tc>
        <w:tc>
          <w:tcPr>
            <w:tcW w:w="6661" w:type="dxa"/>
          </w:tcPr>
          <w:p w14:paraId="37250CA0" w14:textId="77777777" w:rsidR="00E248F1" w:rsidRDefault="00E248F1" w:rsidP="008F0FDF">
            <w:r>
              <w:t>Name der Datenbank.</w:t>
            </w:r>
          </w:p>
        </w:tc>
      </w:tr>
      <w:tr w:rsidR="00E248F1" w14:paraId="497402FB" w14:textId="77777777" w:rsidTr="008F0FDF">
        <w:tc>
          <w:tcPr>
            <w:tcW w:w="2410" w:type="dxa"/>
          </w:tcPr>
          <w:p w14:paraId="070AFD19" w14:textId="77777777" w:rsidR="00E248F1" w:rsidRDefault="00E248F1" w:rsidP="008F0FDF">
            <w:r>
              <w:t>user</w:t>
            </w:r>
          </w:p>
        </w:tc>
        <w:tc>
          <w:tcPr>
            <w:tcW w:w="6661" w:type="dxa"/>
          </w:tcPr>
          <w:p w14:paraId="4B9C624D" w14:textId="77777777" w:rsidR="00E248F1" w:rsidRDefault="00E248F1" w:rsidP="008F0FDF">
            <w:r>
              <w:t>Benutzername des Datenbank Benutzers.</w:t>
            </w:r>
          </w:p>
        </w:tc>
      </w:tr>
      <w:tr w:rsidR="00E248F1" w14:paraId="39BD4EA8" w14:textId="77777777" w:rsidTr="008F0FDF">
        <w:tc>
          <w:tcPr>
            <w:tcW w:w="2410" w:type="dxa"/>
          </w:tcPr>
          <w:p w14:paraId="02A33D51" w14:textId="77777777" w:rsidR="00E248F1" w:rsidRDefault="00E248F1" w:rsidP="008F0FDF">
            <w:r>
              <w:t>password</w:t>
            </w:r>
          </w:p>
        </w:tc>
        <w:tc>
          <w:tcPr>
            <w:tcW w:w="6661" w:type="dxa"/>
          </w:tcPr>
          <w:p w14:paraId="4B73EFA4" w14:textId="77777777" w:rsidR="00E248F1" w:rsidRDefault="00E248F1" w:rsidP="008F0FDF">
            <w:r>
              <w:t>Passwort des Datenbank Benutzers.</w:t>
            </w:r>
          </w:p>
        </w:tc>
      </w:tr>
    </w:tbl>
    <w:p w14:paraId="2E7F58FA" w14:textId="77777777" w:rsidR="00E248F1" w:rsidRPr="00122F2F" w:rsidRDefault="00E248F1" w:rsidP="00E248F1"/>
    <w:p w14:paraId="66852F68" w14:textId="77777777" w:rsidR="00E248F1" w:rsidRDefault="00E248F1" w:rsidP="00E248F1">
      <w:pPr>
        <w:pStyle w:val="berschrift4"/>
        <w:numPr>
          <w:ilvl w:val="3"/>
          <w:numId w:val="16"/>
        </w:numPr>
      </w:pPr>
      <w:r>
        <w:lastRenderedPageBreak/>
        <w:t>DB</w:t>
      </w:r>
    </w:p>
    <w:p w14:paraId="08086EF5" w14:textId="45B8443E" w:rsidR="002040A7" w:rsidRDefault="002040A7" w:rsidP="002040A7">
      <w:pPr>
        <w:pStyle w:val="Beschriftung"/>
        <w:keepNext/>
      </w:pPr>
      <w:bookmarkStart w:id="133" w:name="_Toc37235435"/>
      <w:r>
        <w:t xml:space="preserve">Tabelle </w:t>
      </w:r>
      <w:r>
        <w:fldChar w:fldCharType="begin"/>
      </w:r>
      <w:r>
        <w:instrText xml:space="preserve"> SEQ Tabelle \* ARABIC </w:instrText>
      </w:r>
      <w:r>
        <w:fldChar w:fldCharType="separate"/>
      </w:r>
      <w:r w:rsidR="009D7EC7">
        <w:rPr>
          <w:noProof/>
        </w:rPr>
        <w:t>24</w:t>
      </w:r>
      <w:r>
        <w:fldChar w:fldCharType="end"/>
      </w:r>
      <w:r>
        <w:t xml:space="preserve"> Datenbank Verbindungsabbau </w:t>
      </w:r>
      <w:r w:rsidRPr="00230453">
        <w:t>Konfiguration</w:t>
      </w:r>
      <w:bookmarkEnd w:id="133"/>
    </w:p>
    <w:tbl>
      <w:tblPr>
        <w:tblStyle w:val="AvectrisTabelle"/>
        <w:tblW w:w="0" w:type="auto"/>
        <w:tblInd w:w="0" w:type="dxa"/>
        <w:tblLook w:val="04A0" w:firstRow="1" w:lastRow="0" w:firstColumn="1" w:lastColumn="0" w:noHBand="0" w:noVBand="1"/>
      </w:tblPr>
      <w:tblGrid>
        <w:gridCol w:w="2410"/>
        <w:gridCol w:w="6661"/>
      </w:tblGrid>
      <w:tr w:rsidR="00E248F1" w14:paraId="6F611A91" w14:textId="77777777" w:rsidTr="008F0FDF">
        <w:trPr>
          <w:cnfStyle w:val="100000000000" w:firstRow="1" w:lastRow="0" w:firstColumn="0" w:lastColumn="0" w:oddVBand="0" w:evenVBand="0" w:oddHBand="0" w:evenHBand="0" w:firstRowFirstColumn="0" w:firstRowLastColumn="0" w:lastRowFirstColumn="0" w:lastRowLastColumn="0"/>
        </w:trPr>
        <w:tc>
          <w:tcPr>
            <w:tcW w:w="2410" w:type="dxa"/>
          </w:tcPr>
          <w:p w14:paraId="1E7898A7" w14:textId="77777777" w:rsidR="00E248F1" w:rsidRDefault="00E248F1" w:rsidP="008F0FDF">
            <w:r>
              <w:t>Name</w:t>
            </w:r>
          </w:p>
        </w:tc>
        <w:tc>
          <w:tcPr>
            <w:tcW w:w="6661" w:type="dxa"/>
          </w:tcPr>
          <w:p w14:paraId="1384F96A" w14:textId="77777777" w:rsidR="00E248F1" w:rsidRDefault="00E248F1" w:rsidP="008F0FDF">
            <w:r>
              <w:t>Beschreibung</w:t>
            </w:r>
          </w:p>
        </w:tc>
      </w:tr>
      <w:tr w:rsidR="00E248F1" w14:paraId="5F623C83" w14:textId="77777777" w:rsidTr="008F0FDF">
        <w:tc>
          <w:tcPr>
            <w:tcW w:w="2410" w:type="dxa"/>
          </w:tcPr>
          <w:p w14:paraId="7B451C51" w14:textId="77777777" w:rsidR="00E248F1" w:rsidRPr="0055798F" w:rsidRDefault="00E248F1" w:rsidP="008F0FDF">
            <w:r w:rsidRPr="00E45EE2">
              <w:t>close-timeout</w:t>
            </w:r>
          </w:p>
        </w:tc>
        <w:tc>
          <w:tcPr>
            <w:tcW w:w="6661" w:type="dxa"/>
          </w:tcPr>
          <w:p w14:paraId="255C4225" w14:textId="77777777" w:rsidR="00E248F1" w:rsidRDefault="00E248F1" w:rsidP="008F0FDF">
            <w:r>
              <w:t>Zeit in Sekunden wie lange gewartet werden soll bis die Verbindung zur Datenbank terminiert werden soll nach Schliessung des Servers.</w:t>
            </w:r>
          </w:p>
        </w:tc>
      </w:tr>
    </w:tbl>
    <w:p w14:paraId="56B85AD6" w14:textId="77777777" w:rsidR="00E248F1" w:rsidRDefault="00E248F1" w:rsidP="00E248F1"/>
    <w:p w14:paraId="79819722" w14:textId="77777777" w:rsidR="00E248F1" w:rsidRDefault="00E248F1" w:rsidP="00E248F1">
      <w:pPr>
        <w:pStyle w:val="berschrift4"/>
        <w:numPr>
          <w:ilvl w:val="3"/>
          <w:numId w:val="16"/>
        </w:numPr>
      </w:pPr>
      <w:r>
        <w:t>ASGI</w:t>
      </w:r>
    </w:p>
    <w:p w14:paraId="3E543C5C" w14:textId="2558BF69" w:rsidR="002040A7" w:rsidRDefault="002040A7" w:rsidP="002040A7">
      <w:pPr>
        <w:pStyle w:val="Beschriftung"/>
        <w:keepNext/>
      </w:pPr>
      <w:bookmarkStart w:id="134" w:name="_Toc37235436"/>
      <w:r>
        <w:t xml:space="preserve">Tabelle </w:t>
      </w:r>
      <w:r>
        <w:fldChar w:fldCharType="begin"/>
      </w:r>
      <w:r>
        <w:instrText xml:space="preserve"> SEQ Tabelle \* ARABIC </w:instrText>
      </w:r>
      <w:r>
        <w:fldChar w:fldCharType="separate"/>
      </w:r>
      <w:r w:rsidR="009D7EC7">
        <w:rPr>
          <w:noProof/>
        </w:rPr>
        <w:t>25</w:t>
      </w:r>
      <w:r>
        <w:fldChar w:fldCharType="end"/>
      </w:r>
      <w:r>
        <w:t xml:space="preserve"> ASGI Server </w:t>
      </w:r>
      <w:r w:rsidRPr="006C4E97">
        <w:t>Konfiguration</w:t>
      </w:r>
      <w:bookmarkEnd w:id="134"/>
    </w:p>
    <w:tbl>
      <w:tblPr>
        <w:tblStyle w:val="AvectrisTabelle"/>
        <w:tblW w:w="0" w:type="auto"/>
        <w:tblInd w:w="0" w:type="dxa"/>
        <w:tblLook w:val="04A0" w:firstRow="1" w:lastRow="0" w:firstColumn="1" w:lastColumn="0" w:noHBand="0" w:noVBand="1"/>
      </w:tblPr>
      <w:tblGrid>
        <w:gridCol w:w="2410"/>
        <w:gridCol w:w="6661"/>
      </w:tblGrid>
      <w:tr w:rsidR="00E248F1" w14:paraId="3AFDC626" w14:textId="77777777" w:rsidTr="008F0FDF">
        <w:trPr>
          <w:cnfStyle w:val="100000000000" w:firstRow="1" w:lastRow="0" w:firstColumn="0" w:lastColumn="0" w:oddVBand="0" w:evenVBand="0" w:oddHBand="0" w:evenHBand="0" w:firstRowFirstColumn="0" w:firstRowLastColumn="0" w:lastRowFirstColumn="0" w:lastRowLastColumn="0"/>
        </w:trPr>
        <w:tc>
          <w:tcPr>
            <w:tcW w:w="2410" w:type="dxa"/>
          </w:tcPr>
          <w:p w14:paraId="7B8FF9EB" w14:textId="77777777" w:rsidR="00E248F1" w:rsidRDefault="00E248F1" w:rsidP="008F0FDF">
            <w:r>
              <w:t>Name</w:t>
            </w:r>
          </w:p>
        </w:tc>
        <w:tc>
          <w:tcPr>
            <w:tcW w:w="6661" w:type="dxa"/>
          </w:tcPr>
          <w:p w14:paraId="5D73B543" w14:textId="77777777" w:rsidR="00E248F1" w:rsidRDefault="00E248F1" w:rsidP="008F0FDF">
            <w:r>
              <w:t>Beschreibung</w:t>
            </w:r>
          </w:p>
        </w:tc>
      </w:tr>
      <w:tr w:rsidR="00E248F1" w14:paraId="1E413EB8" w14:textId="77777777" w:rsidTr="008F0FDF">
        <w:tc>
          <w:tcPr>
            <w:tcW w:w="2410" w:type="dxa"/>
          </w:tcPr>
          <w:p w14:paraId="34A76E7B" w14:textId="77777777" w:rsidR="00E248F1" w:rsidRPr="0055798F" w:rsidRDefault="00E248F1" w:rsidP="008F0FDF">
            <w:r>
              <w:t>max-body-size</w:t>
            </w:r>
          </w:p>
        </w:tc>
        <w:tc>
          <w:tcPr>
            <w:tcW w:w="6661" w:type="dxa"/>
          </w:tcPr>
          <w:p w14:paraId="164633E3" w14:textId="77777777" w:rsidR="00E248F1" w:rsidRDefault="00E248F1" w:rsidP="008F0FDF">
            <w:r>
              <w:t>Grösse in Bytes welche ein Aufruf auf die Datenbank nicht überschreiten darf.</w:t>
            </w:r>
          </w:p>
        </w:tc>
      </w:tr>
    </w:tbl>
    <w:p w14:paraId="480FD59C" w14:textId="438F7424" w:rsidR="00E248F1" w:rsidRDefault="00E248F1" w:rsidP="00E248F1"/>
    <w:p w14:paraId="71676F94" w14:textId="12F0E519" w:rsidR="00A92760" w:rsidRDefault="00A92760" w:rsidP="00A92760">
      <w:pPr>
        <w:pStyle w:val="berschrift4"/>
      </w:pPr>
      <w:r>
        <w:t>Beobachter</w:t>
      </w:r>
    </w:p>
    <w:p w14:paraId="6E68C68B" w14:textId="569D9834" w:rsidR="00A92760" w:rsidRDefault="00A92760" w:rsidP="00A92760">
      <w:pPr>
        <w:pStyle w:val="Beschriftung"/>
        <w:keepNext/>
      </w:pPr>
      <w:r>
        <w:t xml:space="preserve">Tabelle </w:t>
      </w:r>
      <w:r>
        <w:fldChar w:fldCharType="begin"/>
      </w:r>
      <w:r>
        <w:instrText xml:space="preserve"> SEQ Tabelle \* ARABIC </w:instrText>
      </w:r>
      <w:r>
        <w:fldChar w:fldCharType="separate"/>
      </w:r>
      <w:r>
        <w:rPr>
          <w:noProof/>
        </w:rPr>
        <w:t>26</w:t>
      </w:r>
      <w:r>
        <w:fldChar w:fldCharType="end"/>
      </w:r>
      <w:r>
        <w:t xml:space="preserve"> </w:t>
      </w:r>
      <w:r>
        <w:t>Beobachter</w:t>
      </w:r>
      <w:r>
        <w:t xml:space="preserve"> </w:t>
      </w:r>
      <w:r w:rsidRPr="006C4E97">
        <w:t>Konfiguration</w:t>
      </w:r>
    </w:p>
    <w:tbl>
      <w:tblPr>
        <w:tblStyle w:val="AvectrisTabelle"/>
        <w:tblW w:w="0" w:type="auto"/>
        <w:tblInd w:w="0" w:type="dxa"/>
        <w:tblLook w:val="04A0" w:firstRow="1" w:lastRow="0" w:firstColumn="1" w:lastColumn="0" w:noHBand="0" w:noVBand="1"/>
      </w:tblPr>
      <w:tblGrid>
        <w:gridCol w:w="2410"/>
        <w:gridCol w:w="6661"/>
      </w:tblGrid>
      <w:tr w:rsidR="00A92760" w14:paraId="2C4081E4" w14:textId="77777777" w:rsidTr="007F623E">
        <w:trPr>
          <w:cnfStyle w:val="100000000000" w:firstRow="1" w:lastRow="0" w:firstColumn="0" w:lastColumn="0" w:oddVBand="0" w:evenVBand="0" w:oddHBand="0" w:evenHBand="0" w:firstRowFirstColumn="0" w:firstRowLastColumn="0" w:lastRowFirstColumn="0" w:lastRowLastColumn="0"/>
        </w:trPr>
        <w:tc>
          <w:tcPr>
            <w:tcW w:w="2410" w:type="dxa"/>
          </w:tcPr>
          <w:p w14:paraId="4495BC08" w14:textId="77777777" w:rsidR="00A92760" w:rsidRDefault="00A92760" w:rsidP="007F623E">
            <w:r>
              <w:t>Name</w:t>
            </w:r>
          </w:p>
        </w:tc>
        <w:tc>
          <w:tcPr>
            <w:tcW w:w="6661" w:type="dxa"/>
          </w:tcPr>
          <w:p w14:paraId="3F5B4A5C" w14:textId="77777777" w:rsidR="00A92760" w:rsidRDefault="00A92760" w:rsidP="007F623E">
            <w:r>
              <w:t>Beschreibung</w:t>
            </w:r>
          </w:p>
        </w:tc>
      </w:tr>
      <w:tr w:rsidR="00A92760" w14:paraId="015B14CA" w14:textId="77777777" w:rsidTr="007F623E">
        <w:tc>
          <w:tcPr>
            <w:tcW w:w="2410" w:type="dxa"/>
          </w:tcPr>
          <w:p w14:paraId="41C3D2D5" w14:textId="38E605DD" w:rsidR="00A92760" w:rsidRPr="0055798F" w:rsidRDefault="00A92760" w:rsidP="007F623E">
            <w:r>
              <w:t>timeout</w:t>
            </w:r>
          </w:p>
        </w:tc>
        <w:tc>
          <w:tcPr>
            <w:tcW w:w="6661" w:type="dxa"/>
          </w:tcPr>
          <w:p w14:paraId="107C0867" w14:textId="25F71956" w:rsidR="00A92760" w:rsidRDefault="00A92760" w:rsidP="007F623E">
            <w:r>
              <w:t>Wert in Sekunden, wie lange Beobachter warten müssen, bis sie eine zweite Meldung ausschreiben dürfen.</w:t>
            </w:r>
          </w:p>
        </w:tc>
      </w:tr>
    </w:tbl>
    <w:p w14:paraId="3E91B6F7" w14:textId="77777777" w:rsidR="00A92760" w:rsidRPr="00A92760" w:rsidRDefault="00A92760" w:rsidP="00A92760"/>
    <w:p w14:paraId="2282A76D" w14:textId="77777777" w:rsidR="00E248F1" w:rsidRDefault="00E248F1" w:rsidP="00E248F1">
      <w:pPr>
        <w:pStyle w:val="berschrift3"/>
        <w:numPr>
          <w:ilvl w:val="2"/>
          <w:numId w:val="16"/>
        </w:numPr>
      </w:pPr>
      <w:bookmarkStart w:id="135" w:name="_Toc37235630"/>
      <w:r>
        <w:t>Tabs Sensor Dekodierung</w:t>
      </w:r>
      <w:bookmarkEnd w:id="135"/>
    </w:p>
    <w:p w14:paraId="095DCDB4" w14:textId="77777777" w:rsidR="00E248F1" w:rsidRPr="007536CC" w:rsidRDefault="00E248F1" w:rsidP="00E248F1">
      <w:pPr>
        <w:pStyle w:val="berschrift4"/>
        <w:numPr>
          <w:ilvl w:val="3"/>
          <w:numId w:val="16"/>
        </w:numPr>
      </w:pPr>
      <w:r>
        <w:t>Status</w:t>
      </w:r>
    </w:p>
    <w:p w14:paraId="6EA92258" w14:textId="77777777" w:rsidR="00E248F1" w:rsidRDefault="00E248F1" w:rsidP="00E248F1">
      <w:r>
        <w:t>Für den Tabs Sensor war ausschlieslich wichtig zu wissen, ob die Türe offen oder geschlossen ist.</w:t>
      </w:r>
    </w:p>
    <w:p w14:paraId="69976D65" w14:textId="77777777" w:rsidR="00E248F1" w:rsidRDefault="00E248F1" w:rsidP="00E248F1">
      <w:r>
        <w:t>Ein Sensor Wert kann folgenderweise Aussehen ‘</w:t>
      </w:r>
      <w:r w:rsidRPr="00683DE4">
        <w:t>00fc35fa25060000</w:t>
      </w:r>
      <w:r>
        <w:t>’. Dieser steht in Hex. Wenn wir dem Datenblatt folgen, wissen wir, dass das erste Byte den Status wiederspiegelt. Ein Byte hat acht Bits. Ein Charakter in Hex ist ein Nibble und ein Nibble ist 4 Bits. Somit entsprechen die ersten zwei 0 unserem Status.</w:t>
      </w:r>
    </w:p>
    <w:p w14:paraId="714CBD64" w14:textId="77777777" w:rsidR="00E248F1" w:rsidRPr="00607165" w:rsidRDefault="00E248F1" w:rsidP="00E248F1">
      <w:r>
        <w:t>Ausgeschrieben in Bits entspricht dies 0000 0000, unserem Byte. Wäre die letzte null eine 1, so wäre die Türe offen. Dies sähe so aus 0000 0001 und in einem Sensor Wert Beispiel ‘</w:t>
      </w:r>
      <w:r w:rsidRPr="00683DE4">
        <w:t>0</w:t>
      </w:r>
      <w:r>
        <w:t>1</w:t>
      </w:r>
      <w:r w:rsidRPr="00683DE4">
        <w:t>fc35fa25060000</w:t>
      </w:r>
      <w:r>
        <w:t>’.</w:t>
      </w:r>
    </w:p>
    <w:p w14:paraId="280A8F47" w14:textId="77777777" w:rsidR="00E248F1" w:rsidRDefault="00E248F1" w:rsidP="00E248F1">
      <w:pPr>
        <w:pStyle w:val="berschrift3"/>
        <w:numPr>
          <w:ilvl w:val="2"/>
          <w:numId w:val="16"/>
        </w:numPr>
      </w:pPr>
      <w:bookmarkStart w:id="136" w:name="_Toc37235631"/>
      <w:r>
        <w:t>Loriot Listener</w:t>
      </w:r>
      <w:bookmarkEnd w:id="136"/>
    </w:p>
    <w:p w14:paraId="38276AA3" w14:textId="77777777" w:rsidR="00E248F1" w:rsidRDefault="00E248F1" w:rsidP="00E248F1">
      <w:r>
        <w:t xml:space="preserve">Der Loriot Listener ist das Skript, welches die Daten der Sensoren von Loriot holt, dekodiert und die angehängten Beobachter des Sensors informiert. Das Skript ist so geschrieben, dass es sich bei Errors nach 5 </w:t>
      </w:r>
      <w:r>
        <w:lastRenderedPageBreak/>
        <w:t>Sekunden automatisch neu startet. Dies ist eine einfache Vorbeugung, falls die Verbindung zu Loriot unterbrochen wird. Das Skript besteht aus 3 Hauptfunktionen. Main, Listen und Handle.</w:t>
      </w:r>
    </w:p>
    <w:p w14:paraId="5B32D2DE" w14:textId="77777777" w:rsidR="00E248F1" w:rsidRDefault="00E248F1" w:rsidP="00E248F1">
      <w:pPr>
        <w:pStyle w:val="Aufzhlungszeichen2"/>
        <w:numPr>
          <w:ilvl w:val="0"/>
          <w:numId w:val="2"/>
        </w:numPr>
      </w:pPr>
      <w:r w:rsidRPr="005064CD">
        <w:rPr>
          <w:b/>
        </w:rPr>
        <w:t>Main</w:t>
      </w:r>
      <w:r>
        <w:t xml:space="preserve"> verbindet sich mit der Datenbank und dient als Wrapper für Listen. Passiert in Listen ein Fehler, so wird Listen nach 5 Sekunden wieder erneut aufgerufen.</w:t>
      </w:r>
    </w:p>
    <w:p w14:paraId="47D07ED1" w14:textId="12C804F9" w:rsidR="00E248F1" w:rsidRDefault="00E248F1" w:rsidP="00E248F1">
      <w:pPr>
        <w:pStyle w:val="Aufzhlungszeichen2"/>
        <w:numPr>
          <w:ilvl w:val="0"/>
          <w:numId w:val="2"/>
        </w:numPr>
      </w:pPr>
      <w:r w:rsidRPr="005064CD">
        <w:rPr>
          <w:b/>
        </w:rPr>
        <w:t>Listen</w:t>
      </w:r>
      <w:r>
        <w:t xml:space="preserve"> verbindet sich per Websocket mit Loriot und empfängt die rohen Sensor Daten und gibt diese den passenden Dekodierer. Damit das Skript weiss, welcher Dekodierer verwendet werden soll, muss der Sensor in der Sensoren Tabelle erscheinen. In dieser Tabelle gibt es die Spalte Art, welche aussagt, was für ein Sensor es ist. Der Sensor wird durch die Device EUI identifiziert, diese </w:t>
      </w:r>
      <w:r w:rsidR="009F70AC">
        <w:t>ist bei den Rohdaten enthalten</w:t>
      </w:r>
      <w:r>
        <w:t>. Nach der Dekodierung wird der Sensor und Wert der Handle Methode übergeben.</w:t>
      </w:r>
    </w:p>
    <w:p w14:paraId="249DEE8B" w14:textId="77777777" w:rsidR="00E248F1" w:rsidRDefault="00E248F1" w:rsidP="00E248F1">
      <w:pPr>
        <w:pStyle w:val="Aufzhlungszeichen2"/>
        <w:numPr>
          <w:ilvl w:val="0"/>
          <w:numId w:val="2"/>
        </w:numPr>
      </w:pPr>
      <w:r w:rsidRPr="005064CD">
        <w:rPr>
          <w:b/>
        </w:rPr>
        <w:t xml:space="preserve">Handle </w:t>
      </w:r>
      <w:r>
        <w:t>lädt zuerst die Daten in die Sensor Wert Tabelle und alarmiert danach die Beobachter, welche in der Beobachter Tabelle zum Sensor mit passender Device EUI referenziert sind.</w:t>
      </w:r>
    </w:p>
    <w:p w14:paraId="59D5236F" w14:textId="77777777" w:rsidR="00E248F1" w:rsidRPr="00886514" w:rsidRDefault="00E248F1" w:rsidP="00E248F1">
      <w:r>
        <w:t>Vereinfacht sieht dies folgenderweise aus:</w:t>
      </w:r>
    </w:p>
    <w:p w14:paraId="60BD4A77" w14:textId="77777777" w:rsidR="00E248F1" w:rsidRDefault="00E248F1" w:rsidP="00E248F1">
      <w:pPr>
        <w:keepNext/>
      </w:pPr>
      <w:r>
        <w:rPr>
          <w:noProof/>
          <w:lang w:eastAsia="de-CH" w:bidi="ar-SA"/>
        </w:rPr>
        <w:lastRenderedPageBreak/>
        <w:drawing>
          <wp:inline distT="0" distB="0" distL="0" distR="0" wp14:anchorId="70E62F7F" wp14:editId="49B9127F">
            <wp:extent cx="5760085" cy="567753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riot_listener.png"/>
                    <pic:cNvPicPr/>
                  </pic:nvPicPr>
                  <pic:blipFill>
                    <a:blip r:embed="rId52">
                      <a:extLst>
                        <a:ext uri="{28A0092B-C50C-407E-A947-70E740481C1C}">
                          <a14:useLocalDpi xmlns:a14="http://schemas.microsoft.com/office/drawing/2010/main" val="0"/>
                        </a:ext>
                      </a:extLst>
                    </a:blip>
                    <a:stretch>
                      <a:fillRect/>
                    </a:stretch>
                  </pic:blipFill>
                  <pic:spPr>
                    <a:xfrm>
                      <a:off x="0" y="0"/>
                      <a:ext cx="5760085" cy="5677535"/>
                    </a:xfrm>
                    <a:prstGeom prst="rect">
                      <a:avLst/>
                    </a:prstGeom>
                  </pic:spPr>
                </pic:pic>
              </a:graphicData>
            </a:graphic>
          </wp:inline>
        </w:drawing>
      </w:r>
    </w:p>
    <w:p w14:paraId="58DE9BB5" w14:textId="2886C660" w:rsidR="00E248F1" w:rsidRDefault="00E248F1" w:rsidP="00E248F1">
      <w:pPr>
        <w:pStyle w:val="Beschriftung"/>
        <w:rPr>
          <w:noProof/>
        </w:rPr>
      </w:pPr>
      <w:bookmarkStart w:id="137" w:name="_Toc37235461"/>
      <w:r>
        <w:t xml:space="preserve">Abbildung </w:t>
      </w:r>
      <w:r>
        <w:fldChar w:fldCharType="begin"/>
      </w:r>
      <w:r>
        <w:instrText xml:space="preserve"> SEQ Abbildung \* ARABIC </w:instrText>
      </w:r>
      <w:r>
        <w:fldChar w:fldCharType="separate"/>
      </w:r>
      <w:r w:rsidR="00F17CC5">
        <w:rPr>
          <w:noProof/>
        </w:rPr>
        <w:t>22</w:t>
      </w:r>
      <w:r>
        <w:fldChar w:fldCharType="end"/>
      </w:r>
      <w:r>
        <w:t xml:space="preserve"> Loriot</w:t>
      </w:r>
      <w:r>
        <w:rPr>
          <w:noProof/>
        </w:rPr>
        <w:t xml:space="preserve"> Listener</w:t>
      </w:r>
      <w:r w:rsidR="002040A7">
        <w:rPr>
          <w:noProof/>
        </w:rPr>
        <w:t xml:space="preserve"> Ablauf</w:t>
      </w:r>
      <w:bookmarkEnd w:id="137"/>
    </w:p>
    <w:p w14:paraId="6F085ED8" w14:textId="77777777" w:rsidR="00E248F1" w:rsidRDefault="00E248F1" w:rsidP="00E248F1">
      <w:pPr>
        <w:pStyle w:val="berschrift3"/>
        <w:numPr>
          <w:ilvl w:val="2"/>
          <w:numId w:val="16"/>
        </w:numPr>
      </w:pPr>
      <w:bookmarkStart w:id="138" w:name="_Toc37235632"/>
      <w:r>
        <w:t>Modelle</w:t>
      </w:r>
      <w:bookmarkEnd w:id="138"/>
    </w:p>
    <w:p w14:paraId="2F2B7A7B" w14:textId="77777777" w:rsidR="00E248F1" w:rsidRDefault="00E248F1" w:rsidP="00E248F1">
      <w:r>
        <w:t>Ein Modell besteht aus Feldern und repräsentiert eine Reihe aus einer Datenbank Tabelle.</w:t>
      </w:r>
    </w:p>
    <w:p w14:paraId="32069DD2" w14:textId="77777777" w:rsidR="00E248F1" w:rsidRDefault="00E248F1" w:rsidP="00E248F1">
      <w:r>
        <w:t>Als Beispiel ein Screenshot des Gebäude Modell.</w:t>
      </w:r>
    </w:p>
    <w:p w14:paraId="42E152A9" w14:textId="77777777" w:rsidR="00E248F1" w:rsidRDefault="00E248F1" w:rsidP="00E248F1">
      <w:pPr>
        <w:keepNext/>
      </w:pPr>
      <w:r>
        <w:rPr>
          <w:noProof/>
          <w:lang w:eastAsia="de-CH" w:bidi="ar-SA"/>
        </w:rPr>
        <w:lastRenderedPageBreak/>
        <w:drawing>
          <wp:inline distT="0" distB="0" distL="0" distR="0" wp14:anchorId="5C07799C" wp14:editId="25D14FF5">
            <wp:extent cx="4057650" cy="1552575"/>
            <wp:effectExtent l="0" t="0" r="0" b="952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57650" cy="1552575"/>
                    </a:xfrm>
                    <a:prstGeom prst="rect">
                      <a:avLst/>
                    </a:prstGeom>
                  </pic:spPr>
                </pic:pic>
              </a:graphicData>
            </a:graphic>
          </wp:inline>
        </w:drawing>
      </w:r>
    </w:p>
    <w:p w14:paraId="592D0146" w14:textId="302F0784" w:rsidR="00E248F1" w:rsidRDefault="00E248F1" w:rsidP="00E248F1">
      <w:pPr>
        <w:pStyle w:val="Beschriftung"/>
      </w:pPr>
      <w:bookmarkStart w:id="139" w:name="_Toc37235462"/>
      <w:r>
        <w:t xml:space="preserve">Abbildung </w:t>
      </w:r>
      <w:r>
        <w:fldChar w:fldCharType="begin"/>
      </w:r>
      <w:r>
        <w:instrText xml:space="preserve"> SEQ Abbildung \* ARABIC </w:instrText>
      </w:r>
      <w:r>
        <w:fldChar w:fldCharType="separate"/>
      </w:r>
      <w:r w:rsidR="00F17CC5">
        <w:rPr>
          <w:noProof/>
        </w:rPr>
        <w:t>23</w:t>
      </w:r>
      <w:r>
        <w:fldChar w:fldCharType="end"/>
      </w:r>
      <w:r>
        <w:t xml:space="preserve"> Gebäude Modell</w:t>
      </w:r>
      <w:r w:rsidR="002040A7">
        <w:t xml:space="preserve"> Code Beispiel</w:t>
      </w:r>
      <w:bookmarkEnd w:id="139"/>
    </w:p>
    <w:p w14:paraId="2E96B924" w14:textId="77777777" w:rsidR="00E248F1" w:rsidRDefault="00E248F1" w:rsidP="00E248F1">
      <w:r>
        <w:t>Es besteht aus einer ID und einem Namen, der Name wird beim einlesen von Benutzerdaten auf die Mindestlänge von 3 und Maximum Länge von 99 geprüft. Modelle können auch verschachtelt werden, so wird ein Foreign Key zu einem Modell.</w:t>
      </w:r>
    </w:p>
    <w:p w14:paraId="67496454" w14:textId="77777777" w:rsidR="00E248F1" w:rsidRDefault="00E248F1" w:rsidP="00E248F1">
      <w:r>
        <w:t>So wurde beim Stockwerk, anstatt von einem IntField für den Fremdschlüssel für idGebaeude ein Gebäude Modell eingefügt.</w:t>
      </w:r>
    </w:p>
    <w:p w14:paraId="059AEAF2" w14:textId="77777777" w:rsidR="00E248F1" w:rsidRDefault="00E248F1" w:rsidP="00E248F1">
      <w:pPr>
        <w:keepNext/>
      </w:pPr>
      <w:r>
        <w:rPr>
          <w:noProof/>
          <w:lang w:eastAsia="de-CH" w:bidi="ar-SA"/>
        </w:rPr>
        <w:drawing>
          <wp:inline distT="0" distB="0" distL="0" distR="0" wp14:anchorId="69F52E43" wp14:editId="7DFCAC62">
            <wp:extent cx="3952875" cy="1981200"/>
            <wp:effectExtent l="0" t="0" r="9525"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52875" cy="1981200"/>
                    </a:xfrm>
                    <a:prstGeom prst="rect">
                      <a:avLst/>
                    </a:prstGeom>
                  </pic:spPr>
                </pic:pic>
              </a:graphicData>
            </a:graphic>
          </wp:inline>
        </w:drawing>
      </w:r>
    </w:p>
    <w:p w14:paraId="23340621" w14:textId="03110630" w:rsidR="00E248F1" w:rsidRDefault="00E248F1" w:rsidP="00E248F1">
      <w:pPr>
        <w:pStyle w:val="Beschriftung"/>
      </w:pPr>
      <w:bookmarkStart w:id="140" w:name="_Toc37235463"/>
      <w:r>
        <w:t xml:space="preserve">Abbildung </w:t>
      </w:r>
      <w:r>
        <w:fldChar w:fldCharType="begin"/>
      </w:r>
      <w:r>
        <w:instrText xml:space="preserve"> SEQ Abbildung \* ARABIC </w:instrText>
      </w:r>
      <w:r>
        <w:fldChar w:fldCharType="separate"/>
      </w:r>
      <w:r w:rsidR="00F17CC5">
        <w:rPr>
          <w:noProof/>
        </w:rPr>
        <w:t>24</w:t>
      </w:r>
      <w:r>
        <w:fldChar w:fldCharType="end"/>
      </w:r>
      <w:r>
        <w:t xml:space="preserve"> Stockwerk Modell</w:t>
      </w:r>
      <w:r w:rsidR="002040A7">
        <w:t xml:space="preserve"> Code Beispiel</w:t>
      </w:r>
      <w:bookmarkEnd w:id="140"/>
    </w:p>
    <w:p w14:paraId="1DDBED04" w14:textId="0E692963" w:rsidR="00E248F1" w:rsidRDefault="00E248F1" w:rsidP="00E248F1">
      <w:r>
        <w:t xml:space="preserve">Daten werden von der Datenbank in der Form eines </w:t>
      </w:r>
      <w:r w:rsidR="002040A7">
        <w:t>Dictionary</w:t>
      </w:r>
      <w:r>
        <w:t xml:space="preserve"> zurückgegeben.</w:t>
      </w:r>
      <w:r w:rsidR="009F70AC">
        <w:t xml:space="preserve"> Ein </w:t>
      </w:r>
      <w:r w:rsidR="002040A7">
        <w:t xml:space="preserve">Dictionary </w:t>
      </w:r>
      <w:r w:rsidR="009F70AC">
        <w:t>ist ein Key zu Wert Objekt.</w:t>
      </w:r>
      <w:r>
        <w:t xml:space="preserve"> Als Keys für diese </w:t>
      </w:r>
      <w:r w:rsidR="002040A7">
        <w:t xml:space="preserve">Dictionary </w:t>
      </w:r>
      <w:r w:rsidR="009F70AC">
        <w:t>können daher</w:t>
      </w:r>
      <w:r>
        <w:t xml:space="preserve"> Key Pfad</w:t>
      </w:r>
      <w:r w:rsidR="009F70AC">
        <w:t>e</w:t>
      </w:r>
      <w:r>
        <w:t xml:space="preserve"> </w:t>
      </w:r>
      <w:r w:rsidR="009F70AC">
        <w:t>gesetzt werden</w:t>
      </w:r>
      <w:r>
        <w:t xml:space="preserve">. Solche sehen wie folgt aus für ein Stockwerk: ‘id’, ‘name’, ‘niveau’, ‘gebaeude.id’ und ‘gebaeude.name’. Einen solchen Pfad kann </w:t>
      </w:r>
      <w:r w:rsidR="009F70AC">
        <w:t>abgelaufen werden</w:t>
      </w:r>
      <w:r>
        <w:t xml:space="preserve"> </w:t>
      </w:r>
      <w:r w:rsidR="009F70AC">
        <w:t>und somit den Wert eines Feldes setzen</w:t>
      </w:r>
      <w:r>
        <w:t>.</w:t>
      </w:r>
    </w:p>
    <w:p w14:paraId="192081CE" w14:textId="77777777" w:rsidR="00E248F1" w:rsidRDefault="00E248F1" w:rsidP="00E248F1">
      <w:r>
        <w:t>Bei einer Stockwerk Modell Instanz, würde ‚gebaeude.id‘ dem ID Feld des Gebaeude Feldes entsprechen.</w:t>
      </w:r>
    </w:p>
    <w:p w14:paraId="0F207D07" w14:textId="541D9C0C" w:rsidR="00E248F1" w:rsidRDefault="00E248F1" w:rsidP="00E248F1">
      <w:r>
        <w:t xml:space="preserve">Werden die Schlüssel des Antwort </w:t>
      </w:r>
      <w:r w:rsidR="002040A7">
        <w:t xml:space="preserve">Dictionary </w:t>
      </w:r>
      <w:r>
        <w:t>der Datenbank mit Key Pfaden gesetzt, so werden die Werte automatisch in das Modell eingelesen.</w:t>
      </w:r>
    </w:p>
    <w:p w14:paraId="6C692A11" w14:textId="77777777" w:rsidR="00E248F1" w:rsidRDefault="00E248F1" w:rsidP="00E248F1">
      <w:r>
        <w:t>Beispiels Abfrage mit Gelb angestrichenen Werte als Key Pfad.</w:t>
      </w:r>
    </w:p>
    <w:p w14:paraId="197FB4AE" w14:textId="77777777" w:rsidR="00E248F1" w:rsidRDefault="00E248F1" w:rsidP="00E248F1">
      <w:pPr>
        <w:keepNext/>
      </w:pPr>
      <w:r>
        <w:rPr>
          <w:noProof/>
          <w:lang w:eastAsia="de-CH" w:bidi="ar-SA"/>
        </w:rPr>
        <w:lastRenderedPageBreak/>
        <w:drawing>
          <wp:inline distT="0" distB="0" distL="0" distR="0" wp14:anchorId="616E28F4" wp14:editId="5A26147F">
            <wp:extent cx="4572000" cy="1609725"/>
            <wp:effectExtent l="0" t="0" r="0" b="952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72000" cy="1609725"/>
                    </a:xfrm>
                    <a:prstGeom prst="rect">
                      <a:avLst/>
                    </a:prstGeom>
                  </pic:spPr>
                </pic:pic>
              </a:graphicData>
            </a:graphic>
          </wp:inline>
        </w:drawing>
      </w:r>
    </w:p>
    <w:p w14:paraId="53433D45" w14:textId="288702D6" w:rsidR="00E248F1" w:rsidRDefault="00E248F1" w:rsidP="00E248F1">
      <w:pPr>
        <w:pStyle w:val="Beschriftung"/>
      </w:pPr>
      <w:bookmarkStart w:id="141" w:name="_Toc37235464"/>
      <w:r>
        <w:t xml:space="preserve">Abbildung </w:t>
      </w:r>
      <w:r>
        <w:fldChar w:fldCharType="begin"/>
      </w:r>
      <w:r>
        <w:instrText xml:space="preserve"> SEQ Abbildung \* ARABIC </w:instrText>
      </w:r>
      <w:r>
        <w:fldChar w:fldCharType="separate"/>
      </w:r>
      <w:r w:rsidR="00F17CC5">
        <w:rPr>
          <w:noProof/>
        </w:rPr>
        <w:t>25</w:t>
      </w:r>
      <w:r>
        <w:fldChar w:fldCharType="end"/>
      </w:r>
      <w:r>
        <w:t xml:space="preserve"> </w:t>
      </w:r>
      <w:r w:rsidR="002040A7">
        <w:t xml:space="preserve">Code </w:t>
      </w:r>
      <w:r>
        <w:t>Beispiel Abfrage mit Key Pfaden</w:t>
      </w:r>
      <w:bookmarkEnd w:id="141"/>
    </w:p>
    <w:p w14:paraId="55925389" w14:textId="77777777" w:rsidR="00E248F1" w:rsidRDefault="00E248F1" w:rsidP="00E248F1">
      <w:r>
        <w:t xml:space="preserve">Das Resultat dieser Abfrage würde folgenderweise aussehen und automatisch anhand von einer Methode, welche die Key Pfade abläuft, eingelesen werden </w:t>
      </w:r>
    </w:p>
    <w:p w14:paraId="699B95F2" w14:textId="77777777" w:rsidR="00E248F1" w:rsidRDefault="00E248F1" w:rsidP="00E248F1">
      <w:r>
        <w:t>{</w:t>
      </w:r>
    </w:p>
    <w:p w14:paraId="10D44354" w14:textId="77777777" w:rsidR="00E248F1" w:rsidRDefault="00E248F1" w:rsidP="00E248F1">
      <w:r>
        <w:tab/>
        <w:t>‘name’: ‘Stockwerk Name’,</w:t>
      </w:r>
    </w:p>
    <w:p w14:paraId="3A279BE6" w14:textId="77777777" w:rsidR="00E248F1" w:rsidRDefault="00E248F1" w:rsidP="00E248F1">
      <w:r>
        <w:tab/>
        <w:t>‘niveau’: 0,</w:t>
      </w:r>
    </w:p>
    <w:p w14:paraId="1C948ABE" w14:textId="77777777" w:rsidR="00E248F1" w:rsidRDefault="00E248F1" w:rsidP="00E248F1">
      <w:r>
        <w:tab/>
        <w:t>‘gebaeude.id’: 0,</w:t>
      </w:r>
    </w:p>
    <w:p w14:paraId="099B59BE" w14:textId="77777777" w:rsidR="00E248F1" w:rsidRDefault="00E248F1" w:rsidP="00E248F1">
      <w:r>
        <w:tab/>
        <w:t>‘gebauede.name’: ‘Gebäude Name’</w:t>
      </w:r>
    </w:p>
    <w:p w14:paraId="27CE82C6" w14:textId="77777777" w:rsidR="00E248F1" w:rsidRDefault="00E248F1" w:rsidP="00E248F1">
      <w:r>
        <w:t>}</w:t>
      </w:r>
    </w:p>
    <w:p w14:paraId="387BBAF9" w14:textId="77777777" w:rsidR="00E248F1" w:rsidRPr="006F5FF4" w:rsidRDefault="00E248F1" w:rsidP="00E248F1">
      <w:pPr>
        <w:rPr>
          <w:b/>
        </w:rPr>
      </w:pPr>
      <w:r w:rsidRPr="006F5FF4">
        <w:rPr>
          <w:b/>
        </w:rPr>
        <w:t>Implementierte Modelle</w:t>
      </w:r>
    </w:p>
    <w:p w14:paraId="7DC0C283" w14:textId="77777777" w:rsidR="00E248F1" w:rsidRPr="007147DD" w:rsidRDefault="00E248F1" w:rsidP="00E248F1">
      <w:pPr>
        <w:pStyle w:val="Listenabsatz"/>
        <w:numPr>
          <w:ilvl w:val="0"/>
          <w:numId w:val="49"/>
        </w:numPr>
      </w:pPr>
      <w:r w:rsidRPr="007147DD">
        <w:t>Beobachter</w:t>
      </w:r>
    </w:p>
    <w:p w14:paraId="66F3168C" w14:textId="77777777" w:rsidR="00E248F1" w:rsidRPr="007147DD" w:rsidRDefault="00E248F1" w:rsidP="00E248F1">
      <w:pPr>
        <w:pStyle w:val="Listenabsatz"/>
        <w:numPr>
          <w:ilvl w:val="0"/>
          <w:numId w:val="49"/>
        </w:numPr>
      </w:pPr>
      <w:r w:rsidRPr="007147DD">
        <w:t>Gebäude</w:t>
      </w:r>
    </w:p>
    <w:p w14:paraId="16B4D58C" w14:textId="77777777" w:rsidR="00E248F1" w:rsidRPr="007147DD" w:rsidRDefault="00E248F1" w:rsidP="00E248F1">
      <w:pPr>
        <w:pStyle w:val="Listenabsatz"/>
        <w:numPr>
          <w:ilvl w:val="0"/>
          <w:numId w:val="49"/>
        </w:numPr>
      </w:pPr>
      <w:r w:rsidRPr="007147DD">
        <w:t>Material</w:t>
      </w:r>
    </w:p>
    <w:p w14:paraId="327129C9" w14:textId="77777777" w:rsidR="00E248F1" w:rsidRPr="007147DD" w:rsidRDefault="00E248F1" w:rsidP="00E248F1">
      <w:pPr>
        <w:pStyle w:val="Listenabsatz"/>
        <w:numPr>
          <w:ilvl w:val="0"/>
          <w:numId w:val="49"/>
        </w:numPr>
      </w:pPr>
      <w:r w:rsidRPr="007147DD">
        <w:t>Meldung</w:t>
      </w:r>
    </w:p>
    <w:p w14:paraId="3A5CDA43" w14:textId="77777777" w:rsidR="00E248F1" w:rsidRPr="007147DD" w:rsidRDefault="00E248F1" w:rsidP="00E248F1">
      <w:pPr>
        <w:pStyle w:val="Listenabsatz"/>
        <w:numPr>
          <w:ilvl w:val="0"/>
          <w:numId w:val="49"/>
        </w:numPr>
      </w:pPr>
      <w:r w:rsidRPr="007147DD">
        <w:t>Personal</w:t>
      </w:r>
    </w:p>
    <w:p w14:paraId="172E18CE" w14:textId="77777777" w:rsidR="00E248F1" w:rsidRPr="007147DD" w:rsidRDefault="00E248F1" w:rsidP="00E248F1">
      <w:pPr>
        <w:pStyle w:val="Listenabsatz"/>
        <w:numPr>
          <w:ilvl w:val="0"/>
          <w:numId w:val="49"/>
        </w:numPr>
      </w:pPr>
      <w:r w:rsidRPr="007147DD">
        <w:t>Raum</w:t>
      </w:r>
    </w:p>
    <w:p w14:paraId="5E7A4FDB" w14:textId="77777777" w:rsidR="00E248F1" w:rsidRPr="007147DD" w:rsidRDefault="00E248F1" w:rsidP="00E248F1">
      <w:pPr>
        <w:pStyle w:val="Listenabsatz"/>
        <w:numPr>
          <w:ilvl w:val="0"/>
          <w:numId w:val="49"/>
        </w:numPr>
      </w:pPr>
      <w:r w:rsidRPr="007147DD">
        <w:t>Sensor</w:t>
      </w:r>
    </w:p>
    <w:p w14:paraId="1556672B" w14:textId="77777777" w:rsidR="00E248F1" w:rsidRPr="007147DD" w:rsidRDefault="00E248F1" w:rsidP="00E248F1">
      <w:pPr>
        <w:pStyle w:val="Listenabsatz"/>
        <w:numPr>
          <w:ilvl w:val="0"/>
          <w:numId w:val="49"/>
        </w:numPr>
      </w:pPr>
      <w:r w:rsidRPr="007147DD">
        <w:t>Stockwerk</w:t>
      </w:r>
    </w:p>
    <w:p w14:paraId="2EC09199" w14:textId="77777777" w:rsidR="00E248F1" w:rsidRDefault="00E248F1" w:rsidP="00E248F1">
      <w:pPr>
        <w:pStyle w:val="berschrift3"/>
        <w:numPr>
          <w:ilvl w:val="2"/>
          <w:numId w:val="16"/>
        </w:numPr>
      </w:pPr>
      <w:bookmarkStart w:id="142" w:name="_Toc37235633"/>
      <w:commentRangeStart w:id="143"/>
      <w:r>
        <w:t>Modell Controller</w:t>
      </w:r>
      <w:commentRangeEnd w:id="143"/>
      <w:r>
        <w:rPr>
          <w:rStyle w:val="Kommentarzeichen"/>
          <w:rFonts w:ascii="Simplon Norm" w:eastAsiaTheme="minorHAnsi" w:hAnsi="Simplon Norm" w:cstheme="minorBidi"/>
          <w:b w:val="0"/>
          <w:bCs w:val="0"/>
        </w:rPr>
        <w:commentReference w:id="143"/>
      </w:r>
      <w:bookmarkEnd w:id="142"/>
    </w:p>
    <w:p w14:paraId="2C9E5E2B" w14:textId="77777777" w:rsidR="00E248F1" w:rsidRDefault="00E248F1" w:rsidP="00E248F1">
      <w:r>
        <w:t>Ein Model Controller ist zuständig für die Erstellung, Aktualisierung und Löschung von Modellen. Vor jeder Aktion werden die Modells auf Inhalt überprüft.</w:t>
      </w:r>
    </w:p>
    <w:p w14:paraId="528F6B51" w14:textId="290B5D16" w:rsidR="00E248F1" w:rsidRDefault="00E248F1" w:rsidP="00E248F1">
      <w:r>
        <w:t>Die Modell Controller verfügen über die einfachen Methoden Create, Update und Delete.</w:t>
      </w:r>
    </w:p>
    <w:p w14:paraId="33FECF70" w14:textId="239BAEF9" w:rsidR="00F17CC5" w:rsidRDefault="00F17CC5" w:rsidP="00E248F1">
      <w:r>
        <w:t>Als Beispiel die Mehode Create des Personal Controller.</w:t>
      </w:r>
    </w:p>
    <w:p w14:paraId="0B5EDE47" w14:textId="77777777" w:rsidR="00F17CC5" w:rsidRDefault="00F17CC5" w:rsidP="00F17CC5">
      <w:pPr>
        <w:keepNext/>
      </w:pPr>
      <w:r>
        <w:rPr>
          <w:noProof/>
          <w:lang w:eastAsia="de-CH" w:bidi="ar-SA"/>
        </w:rPr>
        <w:lastRenderedPageBreak/>
        <w:drawing>
          <wp:inline distT="0" distB="0" distL="0" distR="0" wp14:anchorId="2D7CB24A" wp14:editId="2A6D1207">
            <wp:extent cx="5760085" cy="1614805"/>
            <wp:effectExtent l="0" t="0" r="0" b="444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085" cy="1614805"/>
                    </a:xfrm>
                    <a:prstGeom prst="rect">
                      <a:avLst/>
                    </a:prstGeom>
                  </pic:spPr>
                </pic:pic>
              </a:graphicData>
            </a:graphic>
          </wp:inline>
        </w:drawing>
      </w:r>
    </w:p>
    <w:p w14:paraId="26944313" w14:textId="1B0FCCE0" w:rsidR="00F17CC5" w:rsidRDefault="00F17CC5" w:rsidP="00F17CC5">
      <w:pPr>
        <w:pStyle w:val="Beschriftung"/>
      </w:pPr>
      <w:r>
        <w:t xml:space="preserve">Abbildung </w:t>
      </w:r>
      <w:r>
        <w:fldChar w:fldCharType="begin"/>
      </w:r>
      <w:r>
        <w:instrText xml:space="preserve"> SEQ Abbildung \* ARABIC </w:instrText>
      </w:r>
      <w:r>
        <w:fldChar w:fldCharType="separate"/>
      </w:r>
      <w:r>
        <w:rPr>
          <w:noProof/>
        </w:rPr>
        <w:t>26</w:t>
      </w:r>
      <w:r>
        <w:fldChar w:fldCharType="end"/>
      </w:r>
      <w:r>
        <w:t xml:space="preserve"> Code Beispiel für die Erstellung eines Personal per Controller</w:t>
      </w:r>
    </w:p>
    <w:p w14:paraId="6314D824" w14:textId="77777777" w:rsidR="00E248F1" w:rsidRPr="006F5FF4" w:rsidRDefault="00E248F1" w:rsidP="00E248F1">
      <w:pPr>
        <w:rPr>
          <w:b/>
        </w:rPr>
      </w:pPr>
      <w:r w:rsidRPr="006F5FF4">
        <w:rPr>
          <w:b/>
        </w:rPr>
        <w:t>Implementierte Modell Controller</w:t>
      </w:r>
    </w:p>
    <w:p w14:paraId="31B4D57D" w14:textId="77777777" w:rsidR="00E248F1" w:rsidRPr="007147DD" w:rsidRDefault="00E248F1" w:rsidP="00E248F1">
      <w:pPr>
        <w:pStyle w:val="Listenabsatz"/>
        <w:numPr>
          <w:ilvl w:val="0"/>
          <w:numId w:val="49"/>
        </w:numPr>
      </w:pPr>
      <w:r w:rsidRPr="007147DD">
        <w:t>Beobachter</w:t>
      </w:r>
    </w:p>
    <w:p w14:paraId="016EF248" w14:textId="77777777" w:rsidR="00E248F1" w:rsidRPr="007147DD" w:rsidRDefault="00E248F1" w:rsidP="00E248F1">
      <w:pPr>
        <w:pStyle w:val="Listenabsatz"/>
        <w:numPr>
          <w:ilvl w:val="0"/>
          <w:numId w:val="49"/>
        </w:numPr>
      </w:pPr>
      <w:r w:rsidRPr="007147DD">
        <w:t>Gebäude</w:t>
      </w:r>
    </w:p>
    <w:p w14:paraId="18516DC7" w14:textId="77777777" w:rsidR="00E248F1" w:rsidRPr="007147DD" w:rsidRDefault="00E248F1" w:rsidP="00E248F1">
      <w:pPr>
        <w:pStyle w:val="Listenabsatz"/>
        <w:numPr>
          <w:ilvl w:val="0"/>
          <w:numId w:val="49"/>
        </w:numPr>
      </w:pPr>
      <w:r w:rsidRPr="007147DD">
        <w:t>Material</w:t>
      </w:r>
    </w:p>
    <w:p w14:paraId="06ED38EC" w14:textId="77777777" w:rsidR="00E248F1" w:rsidRPr="007147DD" w:rsidRDefault="00E248F1" w:rsidP="00E248F1">
      <w:pPr>
        <w:pStyle w:val="Listenabsatz"/>
        <w:numPr>
          <w:ilvl w:val="0"/>
          <w:numId w:val="49"/>
        </w:numPr>
      </w:pPr>
      <w:r w:rsidRPr="007147DD">
        <w:t>Meldung</w:t>
      </w:r>
    </w:p>
    <w:p w14:paraId="55AD7B9B" w14:textId="77777777" w:rsidR="00E248F1" w:rsidRPr="007147DD" w:rsidRDefault="00E248F1" w:rsidP="00E248F1">
      <w:pPr>
        <w:pStyle w:val="Listenabsatz"/>
        <w:numPr>
          <w:ilvl w:val="0"/>
          <w:numId w:val="49"/>
        </w:numPr>
      </w:pPr>
      <w:r w:rsidRPr="007147DD">
        <w:t>Personal</w:t>
      </w:r>
    </w:p>
    <w:p w14:paraId="7B6BBE89" w14:textId="77777777" w:rsidR="00E248F1" w:rsidRPr="007147DD" w:rsidRDefault="00E248F1" w:rsidP="00E248F1">
      <w:pPr>
        <w:pStyle w:val="Listenabsatz"/>
        <w:numPr>
          <w:ilvl w:val="0"/>
          <w:numId w:val="49"/>
        </w:numPr>
      </w:pPr>
      <w:r w:rsidRPr="007147DD">
        <w:t>Raum</w:t>
      </w:r>
    </w:p>
    <w:p w14:paraId="6F799264" w14:textId="77777777" w:rsidR="00E248F1" w:rsidRPr="007147DD" w:rsidRDefault="00E248F1" w:rsidP="00E248F1">
      <w:pPr>
        <w:pStyle w:val="Listenabsatz"/>
        <w:numPr>
          <w:ilvl w:val="0"/>
          <w:numId w:val="49"/>
        </w:numPr>
      </w:pPr>
      <w:r w:rsidRPr="007147DD">
        <w:t>Sensor</w:t>
      </w:r>
    </w:p>
    <w:p w14:paraId="25F1F3A7" w14:textId="77777777" w:rsidR="00E248F1" w:rsidRPr="007147DD" w:rsidRDefault="00E248F1" w:rsidP="00E248F1">
      <w:pPr>
        <w:pStyle w:val="Listenabsatz"/>
        <w:numPr>
          <w:ilvl w:val="0"/>
          <w:numId w:val="49"/>
        </w:numPr>
      </w:pPr>
      <w:r w:rsidRPr="007147DD">
        <w:t>Stockwerk</w:t>
      </w:r>
    </w:p>
    <w:p w14:paraId="4E1D01BE" w14:textId="77777777" w:rsidR="00E248F1" w:rsidRDefault="00E248F1" w:rsidP="00E248F1">
      <w:pPr>
        <w:pStyle w:val="berschrift3"/>
        <w:numPr>
          <w:ilvl w:val="2"/>
          <w:numId w:val="16"/>
        </w:numPr>
      </w:pPr>
      <w:bookmarkStart w:id="144" w:name="_Toc37235634"/>
      <w:r>
        <w:t>Auflistungen</w:t>
      </w:r>
      <w:bookmarkEnd w:id="144"/>
    </w:p>
    <w:p w14:paraId="49D8B914" w14:textId="77777777" w:rsidR="00E248F1" w:rsidRDefault="00E248F1" w:rsidP="00E248F1">
      <w:r>
        <w:t xml:space="preserve">Für die Auflistung von Modellen wird die ListController Klasse benutzt. Diese teilt die Daten in der Tabelle auf, dass nicht alles auf einmal geholt werden muss. </w:t>
      </w:r>
    </w:p>
    <w:p w14:paraId="1A41130D" w14:textId="77777777" w:rsidR="00E248F1" w:rsidRDefault="00E248F1" w:rsidP="00E248F1">
      <w:r>
        <w:t>So sieht die Klasse für die Gebäude Auflistung aus.</w:t>
      </w:r>
    </w:p>
    <w:p w14:paraId="4D84AAF2" w14:textId="77777777" w:rsidR="00E248F1" w:rsidRDefault="00E248F1" w:rsidP="00E248F1">
      <w:pPr>
        <w:keepNext/>
      </w:pPr>
      <w:r>
        <w:rPr>
          <w:noProof/>
          <w:lang w:eastAsia="de-CH" w:bidi="ar-SA"/>
        </w:rPr>
        <w:drawing>
          <wp:inline distT="0" distB="0" distL="0" distR="0" wp14:anchorId="01ED2FA5" wp14:editId="034988D0">
            <wp:extent cx="5760085" cy="1691005"/>
            <wp:effectExtent l="0" t="0" r="0" b="444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085" cy="1691005"/>
                    </a:xfrm>
                    <a:prstGeom prst="rect">
                      <a:avLst/>
                    </a:prstGeom>
                  </pic:spPr>
                </pic:pic>
              </a:graphicData>
            </a:graphic>
          </wp:inline>
        </w:drawing>
      </w:r>
    </w:p>
    <w:p w14:paraId="759EDBDB" w14:textId="619EF5A0" w:rsidR="00E248F1" w:rsidRDefault="00E248F1" w:rsidP="00E248F1">
      <w:pPr>
        <w:pStyle w:val="Beschriftung"/>
      </w:pPr>
      <w:bookmarkStart w:id="145" w:name="_Toc37235465"/>
      <w:r>
        <w:t xml:space="preserve">Abbildung </w:t>
      </w:r>
      <w:r>
        <w:fldChar w:fldCharType="begin"/>
      </w:r>
      <w:r>
        <w:instrText xml:space="preserve"> SEQ Abbildung \* ARABIC </w:instrText>
      </w:r>
      <w:r>
        <w:fldChar w:fldCharType="separate"/>
      </w:r>
      <w:r w:rsidR="00F17CC5">
        <w:rPr>
          <w:noProof/>
        </w:rPr>
        <w:t>27</w:t>
      </w:r>
      <w:r>
        <w:fldChar w:fldCharType="end"/>
      </w:r>
      <w:r>
        <w:t xml:space="preserve"> </w:t>
      </w:r>
      <w:r w:rsidR="002040A7">
        <w:t xml:space="preserve">Gebäude </w:t>
      </w:r>
      <w:r>
        <w:t>List Controller</w:t>
      </w:r>
      <w:r w:rsidR="002040A7">
        <w:t xml:space="preserve"> Code</w:t>
      </w:r>
      <w:r>
        <w:t xml:space="preserve"> Beispiel</w:t>
      </w:r>
      <w:bookmarkEnd w:id="145"/>
    </w:p>
    <w:p w14:paraId="6A654782" w14:textId="77777777" w:rsidR="00E248F1" w:rsidRDefault="00E248F1" w:rsidP="00E248F1">
      <w:r>
        <w:t>Die List Controller Klasse wurde mit Hinsicht darauf erstellt, dass nur noch die Methode _select_stmt überschrieben werden muss.</w:t>
      </w:r>
    </w:p>
    <w:p w14:paraId="4A75363E" w14:textId="77777777" w:rsidR="00E248F1" w:rsidRDefault="00E248F1" w:rsidP="00E248F1">
      <w:pPr>
        <w:rPr>
          <w:b/>
        </w:rPr>
      </w:pPr>
      <w:r>
        <w:rPr>
          <w:b/>
        </w:rPr>
        <w:t>Implementierte Auflistungen</w:t>
      </w:r>
    </w:p>
    <w:p w14:paraId="0DAED792" w14:textId="77777777" w:rsidR="00E248F1" w:rsidRDefault="00E248F1" w:rsidP="00E248F1">
      <w:pPr>
        <w:pStyle w:val="Aufzhlungszeichen2"/>
        <w:numPr>
          <w:ilvl w:val="0"/>
          <w:numId w:val="2"/>
        </w:numPr>
      </w:pPr>
      <w:r>
        <w:t>Gebäude</w:t>
      </w:r>
    </w:p>
    <w:p w14:paraId="0790B6DD" w14:textId="77777777" w:rsidR="00E248F1" w:rsidRDefault="00E248F1" w:rsidP="00E248F1">
      <w:pPr>
        <w:pStyle w:val="Aufzhlungszeichen2"/>
        <w:numPr>
          <w:ilvl w:val="0"/>
          <w:numId w:val="2"/>
        </w:numPr>
      </w:pPr>
      <w:r>
        <w:t>Personal</w:t>
      </w:r>
    </w:p>
    <w:p w14:paraId="55C3DFF3" w14:textId="6EFE9E6F" w:rsidR="00E248F1" w:rsidRDefault="00E248F1" w:rsidP="00E248F1">
      <w:pPr>
        <w:pStyle w:val="Aufzhlungszeichen2"/>
        <w:numPr>
          <w:ilvl w:val="0"/>
          <w:numId w:val="2"/>
        </w:numPr>
      </w:pPr>
      <w:r>
        <w:lastRenderedPageBreak/>
        <w:t>Sensoren</w:t>
      </w:r>
    </w:p>
    <w:p w14:paraId="37189108" w14:textId="314EE676" w:rsidR="00F17CC5" w:rsidRDefault="00F17CC5" w:rsidP="00F17CC5">
      <w:pPr>
        <w:pStyle w:val="Aufzhlungszeichen2"/>
      </w:pPr>
      <w:r>
        <w:t>Sensorwerte</w:t>
      </w:r>
    </w:p>
    <w:p w14:paraId="3AEC1702" w14:textId="162421D3" w:rsidR="00F17CC5" w:rsidRPr="00F17CC5" w:rsidRDefault="00F17CC5" w:rsidP="00F17CC5">
      <w:pPr>
        <w:pStyle w:val="Aufzhlungszeichen2"/>
      </w:pPr>
      <w:r>
        <w:t>Beobachter eines Sensors</w:t>
      </w:r>
    </w:p>
    <w:p w14:paraId="567358CC" w14:textId="77777777" w:rsidR="00E248F1" w:rsidRDefault="00E248F1" w:rsidP="00E248F1">
      <w:pPr>
        <w:pStyle w:val="Aufzhlungszeichen2"/>
        <w:numPr>
          <w:ilvl w:val="0"/>
          <w:numId w:val="2"/>
        </w:numPr>
      </w:pPr>
      <w:r>
        <w:t>Stockwerk</w:t>
      </w:r>
    </w:p>
    <w:p w14:paraId="4E4B384C" w14:textId="5A38438D" w:rsidR="00F17CC5" w:rsidRDefault="00E248F1" w:rsidP="00F17CC5">
      <w:pPr>
        <w:pStyle w:val="Aufzhlungszeichen2"/>
        <w:numPr>
          <w:ilvl w:val="0"/>
          <w:numId w:val="2"/>
        </w:numPr>
      </w:pPr>
      <w:r>
        <w:t>Räume</w:t>
      </w:r>
    </w:p>
    <w:p w14:paraId="3B845CA1" w14:textId="48A75021" w:rsidR="00F17CC5" w:rsidRDefault="00F17CC5" w:rsidP="00F17CC5">
      <w:pPr>
        <w:pStyle w:val="Aufzhlungszeichen2"/>
      </w:pPr>
      <w:r>
        <w:t>Material</w:t>
      </w:r>
    </w:p>
    <w:p w14:paraId="55B9CC17" w14:textId="61A4B95F" w:rsidR="00F17CC5" w:rsidRPr="00F17CC5" w:rsidRDefault="00F17CC5" w:rsidP="00F17CC5">
      <w:pPr>
        <w:pStyle w:val="Aufzhlungszeichen2"/>
      </w:pPr>
      <w:r>
        <w:t>Material für die Meldung eines Beobachters</w:t>
      </w:r>
    </w:p>
    <w:p w14:paraId="202427A1" w14:textId="481C9043" w:rsidR="00E248F1" w:rsidRDefault="00E248F1" w:rsidP="00E248F1">
      <w:pPr>
        <w:pStyle w:val="berschrift3"/>
        <w:numPr>
          <w:ilvl w:val="2"/>
          <w:numId w:val="16"/>
        </w:numPr>
      </w:pPr>
      <w:bookmarkStart w:id="146" w:name="_Toc37235635"/>
      <w:r>
        <w:t>Beobachter</w:t>
      </w:r>
      <w:bookmarkEnd w:id="146"/>
    </w:p>
    <w:p w14:paraId="2610FF0A" w14:textId="77777777" w:rsidR="00E248F1" w:rsidRDefault="00E248F1" w:rsidP="00E248F1">
      <w:r>
        <w:t>Die Beobachter sind dafür zuständig, die Sensor Werte auf gewisse Bedingungen zu prüfen. Damit die Beobachter nicht ständig eine Meldung ausgeben, haben sie ein Timeout von einer Stunde (konfigurierbar), bis sie eine neue Meldung ausgeben können.</w:t>
      </w:r>
    </w:p>
    <w:p w14:paraId="7514FB45" w14:textId="77777777" w:rsidR="00E248F1" w:rsidRDefault="00E248F1" w:rsidP="00E248F1">
      <w:pPr>
        <w:pStyle w:val="berschrift4"/>
        <w:numPr>
          <w:ilvl w:val="3"/>
          <w:numId w:val="16"/>
        </w:numPr>
      </w:pPr>
      <w:r>
        <w:t>Richtwert Darüber</w:t>
      </w:r>
    </w:p>
    <w:p w14:paraId="40F881B3" w14:textId="77777777" w:rsidR="00E248F1" w:rsidRDefault="00E248F1" w:rsidP="00E248F1">
      <w:r>
        <w:t>Ein Richtwert darüber misst, ob ein gewisser Wert einen definierten Wert überschritten hat. Beispiel:</w:t>
      </w:r>
    </w:p>
    <w:p w14:paraId="18947EC8" w14:textId="77777777" w:rsidR="00E248F1" w:rsidRPr="001E3598" w:rsidRDefault="00E248F1" w:rsidP="00E248F1">
      <w:r>
        <w:t>Der Beobachter misst den Wert Temperatur eines Adeunis Sensors und gibt eine Meldung, wenn dieser den Wert 30 überschritten hat. Wenn der Sensor einen Wert von 31 meldet, wird eine Meldung ausgegeben.</w:t>
      </w:r>
      <w:r w:rsidRPr="001E3598">
        <w:t xml:space="preserve"> </w:t>
      </w:r>
    </w:p>
    <w:p w14:paraId="13D06E77" w14:textId="77777777" w:rsidR="00E248F1" w:rsidRDefault="00E248F1" w:rsidP="00E248F1">
      <w:pPr>
        <w:pStyle w:val="berschrift4"/>
        <w:numPr>
          <w:ilvl w:val="3"/>
          <w:numId w:val="16"/>
        </w:numPr>
      </w:pPr>
      <w:r>
        <w:t>Richtwert Darunter</w:t>
      </w:r>
    </w:p>
    <w:p w14:paraId="3E2A7A5C" w14:textId="77777777" w:rsidR="00E248F1" w:rsidRDefault="00E248F1" w:rsidP="00E248F1">
      <w:r>
        <w:t>Dieser Beobachter ist einfach das Gegenteil des letzten Beobachters, anstatt dass der Wert darüber liegen muss, muss dieser darunter liegen. Beispiel:</w:t>
      </w:r>
    </w:p>
    <w:p w14:paraId="7EA4FEEC" w14:textId="77777777" w:rsidR="00E248F1" w:rsidRPr="00087B86" w:rsidRDefault="00E248F1" w:rsidP="00E248F1">
      <w:r>
        <w:t>Der Beobachter misst den Wert Temperatur eines Adeunis Sensors und gibt eine Meldung, wenn dieser den Wert von 18 unterschritten hat. Wenn der Sensor einen Wert von 17 meldet, wird eine Meldung ausgegeben.</w:t>
      </w:r>
    </w:p>
    <w:p w14:paraId="1AD4AC55" w14:textId="77777777" w:rsidR="00E248F1" w:rsidRDefault="00E248F1" w:rsidP="00E248F1">
      <w:pPr>
        <w:pStyle w:val="berschrift4"/>
        <w:numPr>
          <w:ilvl w:val="3"/>
          <w:numId w:val="16"/>
        </w:numPr>
      </w:pPr>
      <w:r>
        <w:t>Zählerstand</w:t>
      </w:r>
    </w:p>
    <w:p w14:paraId="6BE3F173" w14:textId="77777777" w:rsidR="00E248F1" w:rsidRDefault="00E248F1" w:rsidP="00E248F1">
      <w:r>
        <w:t>Der Zählerstand misst wie oft der Sensor sich meldet und inkrementiert seinen Stand, Überschreitet nun der Sensor einen definierten Wert mit seinem Stand, wird eine Meldung ausgegeben und der Stand wird auf null zurückgesetzt. Beispiel:</w:t>
      </w:r>
    </w:p>
    <w:p w14:paraId="22B2A7F0" w14:textId="77777777" w:rsidR="00E248F1" w:rsidRDefault="00E248F1" w:rsidP="00E248F1">
      <w:r>
        <w:t>Der Beobachter zählt den Stand des Adeunis Sensors und soll nach der zehnten Nachricht eine Meldung ausgeben. Hat sich der Sensor zehn Mal gemeldet, und egal welche Werte er meldete, wird eine Meldung ausgegeben.</w:t>
      </w:r>
      <w:r w:rsidRPr="0098711B">
        <w:t xml:space="preserve"> </w:t>
      </w:r>
    </w:p>
    <w:p w14:paraId="3AE1700A" w14:textId="77777777" w:rsidR="00E248F1" w:rsidRDefault="00E248F1" w:rsidP="00E248F1">
      <w:pPr>
        <w:pStyle w:val="berschrift4"/>
        <w:numPr>
          <w:ilvl w:val="3"/>
          <w:numId w:val="16"/>
        </w:numPr>
      </w:pPr>
      <w:r>
        <w:t>Beobachter mit Sensor verknüpfen</w:t>
      </w:r>
    </w:p>
    <w:p w14:paraId="7593FEE7" w14:textId="77777777" w:rsidR="00E248F1" w:rsidRDefault="00E248F1" w:rsidP="00E248F1">
      <w:r>
        <w:t>Zuerst muss ein Beobachter Modell erstellt werden. Dabei wird die Sensor Dev EUI auf die des gewünschten Sensors gesetzt und anschliessend wird das Modell mit dem Beobachter Controller in der Datenbank erstellt. Dies könnte folgenderweise aussehen.</w:t>
      </w:r>
    </w:p>
    <w:p w14:paraId="49A6EADD" w14:textId="77777777" w:rsidR="00E248F1" w:rsidRDefault="00E248F1" w:rsidP="00E248F1">
      <w:pPr>
        <w:keepNext/>
      </w:pPr>
      <w:r>
        <w:rPr>
          <w:noProof/>
          <w:lang w:eastAsia="de-CH" w:bidi="ar-SA"/>
        </w:rPr>
        <w:lastRenderedPageBreak/>
        <w:drawing>
          <wp:inline distT="0" distB="0" distL="0" distR="0" wp14:anchorId="37124C10" wp14:editId="53FCCAA3">
            <wp:extent cx="4505325" cy="1419225"/>
            <wp:effectExtent l="0" t="0" r="9525" b="952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05325" cy="1419225"/>
                    </a:xfrm>
                    <a:prstGeom prst="rect">
                      <a:avLst/>
                    </a:prstGeom>
                  </pic:spPr>
                </pic:pic>
              </a:graphicData>
            </a:graphic>
          </wp:inline>
        </w:drawing>
      </w:r>
    </w:p>
    <w:p w14:paraId="238CFF5F" w14:textId="7EF11FC2" w:rsidR="00E248F1" w:rsidRDefault="00E248F1" w:rsidP="00E248F1">
      <w:pPr>
        <w:pStyle w:val="Beschriftung"/>
      </w:pPr>
      <w:bookmarkStart w:id="147" w:name="_Toc37235466"/>
      <w:r>
        <w:t xml:space="preserve">Abbildung </w:t>
      </w:r>
      <w:r>
        <w:fldChar w:fldCharType="begin"/>
      </w:r>
      <w:r>
        <w:instrText xml:space="preserve"> SEQ Abbildung \* ARABIC </w:instrText>
      </w:r>
      <w:r>
        <w:fldChar w:fldCharType="separate"/>
      </w:r>
      <w:r w:rsidR="00F17CC5">
        <w:rPr>
          <w:noProof/>
        </w:rPr>
        <w:t>28</w:t>
      </w:r>
      <w:r>
        <w:fldChar w:fldCharType="end"/>
      </w:r>
      <w:r>
        <w:t xml:space="preserve"> Beobachter erstellen</w:t>
      </w:r>
      <w:r w:rsidR="002040A7">
        <w:t xml:space="preserve"> Code Beispiel</w:t>
      </w:r>
      <w:bookmarkEnd w:id="147"/>
    </w:p>
    <w:p w14:paraId="732DA63E" w14:textId="77777777" w:rsidR="00E248F1" w:rsidRPr="008B41FD" w:rsidRDefault="00E248F1" w:rsidP="00E248F1">
      <w:r>
        <w:t>Mit diesem Zählerstand Beobachter wird nach zehn Nachrichten eines des Adeunis Sensors eine Meldung ausgeben.</w:t>
      </w:r>
    </w:p>
    <w:p w14:paraId="394F8459" w14:textId="77777777" w:rsidR="00E248F1" w:rsidRDefault="00E248F1" w:rsidP="00E248F1">
      <w:pPr>
        <w:pStyle w:val="berschrift4"/>
        <w:numPr>
          <w:ilvl w:val="3"/>
          <w:numId w:val="16"/>
        </w:numPr>
      </w:pPr>
      <w:r>
        <w:t>Beobachter hinzufügen</w:t>
      </w:r>
    </w:p>
    <w:p w14:paraId="3A950C7F" w14:textId="6B02FB2B" w:rsidR="00E248F1" w:rsidRDefault="00E248F1" w:rsidP="00E248F1">
      <w:r>
        <w:t>Möchte ei</w:t>
      </w:r>
      <w:r w:rsidR="009F70AC">
        <w:t>n neuer</w:t>
      </w:r>
      <w:r>
        <w:t xml:space="preserve"> Beobachter </w:t>
      </w:r>
      <w:r w:rsidR="009F70AC">
        <w:t>hinzugefügt werden</w:t>
      </w:r>
      <w:r>
        <w:t>, ist es wichtig, dass zuerst einmal die Enumeration BeobachterArt in common_types.py erweitert wird. Danach muss die Klasse BeobachterInterface erweitert werden und davon die Methode watch implementiert werden. In dieser Methode werden die Werte des Sensors überprüft und wenn die erwünschten Bedingungen nicht erfüllt werden, wird eine Meldung ausgeschrieben. Schlussendlich muss nur noch im loriot_listener.py Skript folgender Variable mit einer Instanz des Beobachters erweitern.</w:t>
      </w:r>
    </w:p>
    <w:p w14:paraId="030D2687" w14:textId="77777777" w:rsidR="00E248F1" w:rsidRDefault="00E248F1" w:rsidP="00E248F1">
      <w:pPr>
        <w:keepNext/>
      </w:pPr>
      <w:r>
        <w:rPr>
          <w:noProof/>
          <w:lang w:eastAsia="de-CH" w:bidi="ar-SA"/>
        </w:rPr>
        <w:drawing>
          <wp:inline distT="0" distB="0" distL="0" distR="0" wp14:anchorId="23F6B6B1" wp14:editId="4ACB7838">
            <wp:extent cx="4859953" cy="1060704"/>
            <wp:effectExtent l="0" t="0" r="0" b="635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22739" cy="1074407"/>
                    </a:xfrm>
                    <a:prstGeom prst="rect">
                      <a:avLst/>
                    </a:prstGeom>
                  </pic:spPr>
                </pic:pic>
              </a:graphicData>
            </a:graphic>
          </wp:inline>
        </w:drawing>
      </w:r>
    </w:p>
    <w:p w14:paraId="2A8BB9F9" w14:textId="0B4651D9" w:rsidR="00E248F1" w:rsidRDefault="00E248F1" w:rsidP="00E248F1">
      <w:pPr>
        <w:pStyle w:val="Beschriftung"/>
      </w:pPr>
      <w:bookmarkStart w:id="148" w:name="_Toc37235467"/>
      <w:r>
        <w:t xml:space="preserve">Abbildung </w:t>
      </w:r>
      <w:r>
        <w:fldChar w:fldCharType="begin"/>
      </w:r>
      <w:r>
        <w:instrText xml:space="preserve"> SEQ Abbildung \* ARABIC </w:instrText>
      </w:r>
      <w:r>
        <w:fldChar w:fldCharType="separate"/>
      </w:r>
      <w:r w:rsidR="00F17CC5">
        <w:rPr>
          <w:noProof/>
        </w:rPr>
        <w:t>29</w:t>
      </w:r>
      <w:r>
        <w:fldChar w:fldCharType="end"/>
      </w:r>
      <w:r>
        <w:t xml:space="preserve"> Loriot Listener Beobachter</w:t>
      </w:r>
      <w:r w:rsidR="002040A7">
        <w:t xml:space="preserve"> Variable</w:t>
      </w:r>
      <w:bookmarkEnd w:id="148"/>
    </w:p>
    <w:p w14:paraId="4D6A5063" w14:textId="77777777" w:rsidR="00E248F1" w:rsidRDefault="00E248F1" w:rsidP="00E248F1">
      <w:r>
        <w:t>Jedes Mal, wenn ein Sensor einen Wert schickt, werden die Beobachter aus der Beobachter Tabelle mit der richtigen Sensor Dev EUI ausgelesen und anhand von der oben gezeigten Variable und der Spalte ‘art’ in der Tabelle zu den korrekten Instanzen geleitet.</w:t>
      </w:r>
    </w:p>
    <w:p w14:paraId="029AC906" w14:textId="77777777" w:rsidR="00E248F1" w:rsidRDefault="00E248F1" w:rsidP="00E248F1">
      <w:pPr>
        <w:pStyle w:val="berschrift3"/>
        <w:numPr>
          <w:ilvl w:val="2"/>
          <w:numId w:val="16"/>
        </w:numPr>
      </w:pPr>
      <w:bookmarkStart w:id="149" w:name="_Toc37235636"/>
      <w:r>
        <w:t>Resources</w:t>
      </w:r>
      <w:bookmarkEnd w:id="149"/>
    </w:p>
    <w:p w14:paraId="071EA39B" w14:textId="77777777" w:rsidR="00E248F1" w:rsidRDefault="00E248F1" w:rsidP="00E248F1">
      <w:r>
        <w:t>Eine Resource nimmt jeweils die Anfrage eines Benutzers entgegen, prüft den Benutzer auf Rolle und bearbeitet die gewünschten Aktionen anhand von Controllern.</w:t>
      </w:r>
    </w:p>
    <w:p w14:paraId="3D771C2C" w14:textId="77777777" w:rsidR="00E248F1" w:rsidRDefault="00E248F1" w:rsidP="00E248F1">
      <w:r>
        <w:t>Für Modell Controllern und List Controllern gibt es bereits vom benutzen Framework her Resources welche die Benützung dieser vereinfacht.</w:t>
      </w:r>
    </w:p>
    <w:p w14:paraId="1D808A8F" w14:textId="77777777" w:rsidR="00E248F1" w:rsidRDefault="00E248F1" w:rsidP="00E248F1">
      <w:r>
        <w:t>Als Beispiel wird hier die Resource dargestellt, welche dafür zuständig ist, ein Material einem Beobachter zu zuweisen. Dieses Material wird dann jedes Mal vorgeschlagen, wenn dieser Beobachter eine Meldung ausgibt.</w:t>
      </w:r>
    </w:p>
    <w:p w14:paraId="67505E8C" w14:textId="77777777" w:rsidR="00E248F1" w:rsidRDefault="00E248F1" w:rsidP="00E248F1">
      <w:r>
        <w:t>Die Resource hat eine on_post und on_delete Methoden, hier wird die on_post gezeigt.</w:t>
      </w:r>
    </w:p>
    <w:p w14:paraId="11480F75" w14:textId="77777777" w:rsidR="00E248F1" w:rsidRDefault="00E248F1" w:rsidP="00E248F1">
      <w:pPr>
        <w:keepNext/>
      </w:pPr>
      <w:r>
        <w:rPr>
          <w:noProof/>
          <w:lang w:eastAsia="de-CH" w:bidi="ar-SA"/>
        </w:rPr>
        <w:lastRenderedPageBreak/>
        <w:drawing>
          <wp:inline distT="0" distB="0" distL="0" distR="0" wp14:anchorId="7ACFE6F7" wp14:editId="14DC7DC8">
            <wp:extent cx="5760085" cy="216027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085" cy="2160270"/>
                    </a:xfrm>
                    <a:prstGeom prst="rect">
                      <a:avLst/>
                    </a:prstGeom>
                  </pic:spPr>
                </pic:pic>
              </a:graphicData>
            </a:graphic>
          </wp:inline>
        </w:drawing>
      </w:r>
    </w:p>
    <w:p w14:paraId="1485B2E1" w14:textId="6C1D4DC1" w:rsidR="00E248F1" w:rsidRDefault="00E248F1" w:rsidP="00E248F1">
      <w:pPr>
        <w:pStyle w:val="Beschriftung"/>
      </w:pPr>
      <w:bookmarkStart w:id="150" w:name="_Toc37235468"/>
      <w:r>
        <w:t xml:space="preserve">Abbildung </w:t>
      </w:r>
      <w:r>
        <w:fldChar w:fldCharType="begin"/>
      </w:r>
      <w:r>
        <w:instrText xml:space="preserve"> SEQ Abbildung \* ARABIC </w:instrText>
      </w:r>
      <w:r>
        <w:fldChar w:fldCharType="separate"/>
      </w:r>
      <w:r w:rsidR="00F17CC5">
        <w:rPr>
          <w:noProof/>
        </w:rPr>
        <w:t>30</w:t>
      </w:r>
      <w:r>
        <w:fldChar w:fldCharType="end"/>
      </w:r>
      <w:r>
        <w:t xml:space="preserve"> on_post Material zu Beobachter Resource</w:t>
      </w:r>
      <w:r w:rsidR="002040A7">
        <w:t xml:space="preserve"> Code Beispiel</w:t>
      </w:r>
      <w:bookmarkEnd w:id="150"/>
    </w:p>
    <w:p w14:paraId="682C1E21" w14:textId="77777777" w:rsidR="00E248F1" w:rsidRDefault="00E248F1" w:rsidP="00E248F1">
      <w:r>
        <w:t xml:space="preserve"> Die Resource prüft zuerst, ob der Benutzer, welcher die Anfrage geschickt hat über die notwendigen Rechte besitzt, diese entsprechen hier den Rollen ADMIN und PERSONAL. Danach wird geschaut, dass der Beobachter und das Material existieren und folgend wird noch der JSON im Body der Anfrage in das Material Modell eingelesen. Dabei wird geprüft, dass das Feld Anzahl nicht leer ist. Zu aller Letzt wird der Eintrag in die MaterialZuBeobachter Tabelle anhand des Beobachter Controllers geschrieben. Als Antwort schickt die Resource die ID des neuen Eintrags, damit diese falls gewünscht wieder gelöscht werden kann.</w:t>
      </w:r>
    </w:p>
    <w:p w14:paraId="7F8CC142" w14:textId="77777777" w:rsidR="00E248F1" w:rsidRDefault="00E248F1" w:rsidP="00E248F1">
      <w:r>
        <w:t>Anhand von solchen Resourcen können alle Anfragen auf das Backend eines Benutzers abgearbeitet werden.</w:t>
      </w:r>
    </w:p>
    <w:p w14:paraId="55DF090C" w14:textId="77777777" w:rsidR="00E248F1" w:rsidRDefault="00E248F1" w:rsidP="00E248F1">
      <w:pPr>
        <w:pStyle w:val="berschrift3"/>
        <w:numPr>
          <w:ilvl w:val="2"/>
          <w:numId w:val="16"/>
        </w:numPr>
      </w:pPr>
      <w:bookmarkStart w:id="151" w:name="_Toc37235637"/>
      <w:r>
        <w:t>Benutzer Eingaben Validierung</w:t>
      </w:r>
      <w:bookmarkEnd w:id="151"/>
    </w:p>
    <w:p w14:paraId="686AE5CD" w14:textId="77777777" w:rsidR="00E248F1" w:rsidRDefault="00E248F1" w:rsidP="00E248F1">
      <w:pPr>
        <w:pStyle w:val="berschrift4"/>
        <w:numPr>
          <w:ilvl w:val="3"/>
          <w:numId w:val="16"/>
        </w:numPr>
      </w:pPr>
      <w:r>
        <w:t>Escaping von HTML</w:t>
      </w:r>
    </w:p>
    <w:p w14:paraId="67FEDE82" w14:textId="77777777" w:rsidR="00E248F1" w:rsidRDefault="00E248F1" w:rsidP="00E248F1">
      <w:r>
        <w:t xml:space="preserve">Für die Bereinigung von HTML in Strings wird eine Bibliothek benutzt, nämlich </w:t>
      </w:r>
      <w:hyperlink r:id="rId63" w:history="1">
        <w:r w:rsidRPr="00DC7604">
          <w:rPr>
            <w:rStyle w:val="Hyperlink"/>
          </w:rPr>
          <w:t>Bleach</w:t>
        </w:r>
      </w:hyperlink>
      <w:r>
        <w:t xml:space="preserve"> von Mozilla. Mit einer einfachen Methode wandelt Sie mögliche böse Tags in sichere HTML Encodings um.</w:t>
      </w:r>
    </w:p>
    <w:p w14:paraId="37AB16CA" w14:textId="77777777" w:rsidR="00E248F1" w:rsidRDefault="00E248F1" w:rsidP="00E248F1">
      <w:r>
        <w:t>Beispiel: Ein ‘&lt;’ wird zu ‘</w:t>
      </w:r>
      <w:r w:rsidRPr="00DC7604">
        <w:t>&amp;lt;</w:t>
      </w:r>
      <w:r>
        <w:t>’. Dieses Zeichen wird dann von Browsern nicht als ein Tag angeschaut.</w:t>
      </w:r>
    </w:p>
    <w:p w14:paraId="39961CFF" w14:textId="77777777" w:rsidR="00E248F1" w:rsidRDefault="00E248F1" w:rsidP="00E248F1">
      <w:r>
        <w:t>Als Beispiel den Unit Test welche die Bereinigungsfunktion testet.</w:t>
      </w:r>
    </w:p>
    <w:p w14:paraId="4EE345C4" w14:textId="77777777" w:rsidR="00E248F1" w:rsidRDefault="00E248F1" w:rsidP="00E248F1">
      <w:pPr>
        <w:keepNext/>
      </w:pPr>
      <w:r>
        <w:rPr>
          <w:noProof/>
          <w:lang w:eastAsia="de-CH" w:bidi="ar-SA"/>
        </w:rPr>
        <w:drawing>
          <wp:inline distT="0" distB="0" distL="0" distR="0" wp14:anchorId="69D2126F" wp14:editId="3B1A0FAE">
            <wp:extent cx="5362575" cy="1943100"/>
            <wp:effectExtent l="0" t="0" r="9525"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362575" cy="1943100"/>
                    </a:xfrm>
                    <a:prstGeom prst="rect">
                      <a:avLst/>
                    </a:prstGeom>
                  </pic:spPr>
                </pic:pic>
              </a:graphicData>
            </a:graphic>
          </wp:inline>
        </w:drawing>
      </w:r>
    </w:p>
    <w:p w14:paraId="7FF855F4" w14:textId="7FCE20F6" w:rsidR="00E248F1" w:rsidRDefault="00E248F1" w:rsidP="00E248F1">
      <w:pPr>
        <w:pStyle w:val="Beschriftung"/>
      </w:pPr>
      <w:bookmarkStart w:id="152" w:name="_Toc37235469"/>
      <w:r>
        <w:t xml:space="preserve">Abbildung </w:t>
      </w:r>
      <w:r>
        <w:fldChar w:fldCharType="begin"/>
      </w:r>
      <w:r>
        <w:instrText xml:space="preserve"> SEQ Abbildung \* ARABIC </w:instrText>
      </w:r>
      <w:r>
        <w:fldChar w:fldCharType="separate"/>
      </w:r>
      <w:r w:rsidR="00F17CC5">
        <w:rPr>
          <w:noProof/>
        </w:rPr>
        <w:t>31</w:t>
      </w:r>
      <w:r>
        <w:fldChar w:fldCharType="end"/>
      </w:r>
      <w:r>
        <w:t xml:space="preserve"> HTML Bereinigungsbeispiel</w:t>
      </w:r>
      <w:bookmarkEnd w:id="152"/>
    </w:p>
    <w:p w14:paraId="7506651A" w14:textId="77777777" w:rsidR="00E248F1" w:rsidRDefault="00E248F1" w:rsidP="00E248F1">
      <w:pPr>
        <w:pStyle w:val="berschrift4"/>
        <w:numPr>
          <w:ilvl w:val="3"/>
          <w:numId w:val="16"/>
        </w:numPr>
      </w:pPr>
      <w:r>
        <w:lastRenderedPageBreak/>
        <w:t>Länge, Not Null Validierungen</w:t>
      </w:r>
    </w:p>
    <w:p w14:paraId="11619334" w14:textId="2DF62BDA" w:rsidR="00E248F1" w:rsidRDefault="00E248F1" w:rsidP="00E248F1">
      <w:r>
        <w:t>Bei einem String muss natürlich geprüft werden, dass dieser nicht null ist. Darum wird vor dem Erstellen eines Modells die Felder noch auf ‘not None’ und mit ‘len(string)’ auf Länge geprüft.</w:t>
      </w:r>
    </w:p>
    <w:p w14:paraId="57FD21B6" w14:textId="7017FF49" w:rsidR="00647412" w:rsidRDefault="00647412" w:rsidP="00647412">
      <w:pPr>
        <w:pStyle w:val="berschrift2"/>
      </w:pPr>
      <w:bookmarkStart w:id="153" w:name="_Toc37235638"/>
      <w:r>
        <w:t>Frontend</w:t>
      </w:r>
      <w:bookmarkEnd w:id="153"/>
    </w:p>
    <w:p w14:paraId="63A9997D" w14:textId="7CBEF06C" w:rsidR="008F0FDF" w:rsidRDefault="008F0FDF" w:rsidP="008F0FDF">
      <w:pPr>
        <w:pStyle w:val="berschrift3"/>
      </w:pPr>
      <w:bookmarkStart w:id="154" w:name="_Toc37235639"/>
      <w:r>
        <w:t>Auth</w:t>
      </w:r>
      <w:bookmarkEnd w:id="154"/>
    </w:p>
    <w:p w14:paraId="441A5552" w14:textId="0980C2A3" w:rsidR="008F0FDF" w:rsidRDefault="008F0FDF" w:rsidP="008F0FDF">
      <w:r>
        <w:t>Für den Unautorisierten Zugriff auf das Backend wird die «$.ajax» Funktion von JQuery benutzt. Bei einem Status von 200 war das Login erfolgreich, bei 404 existiert die Benutzername</w:t>
      </w:r>
      <w:r w:rsidR="009F70AC">
        <w:t>- und Passwortk</w:t>
      </w:r>
      <w:r>
        <w:t xml:space="preserve">ombination nicht und </w:t>
      </w:r>
      <w:r w:rsidR="004256A1">
        <w:t>eine</w:t>
      </w:r>
      <w:r>
        <w:t xml:space="preserve"> Fehlermeldung wird angezeigt. Ansonsten wird </w:t>
      </w:r>
      <w:r w:rsidR="009F70AC">
        <w:t>von dem</w:t>
      </w:r>
      <w:r>
        <w:t xml:space="preserve"> Backend erhaltenen Accesstoken die Rolle des Benutzers herausgelesen. </w:t>
      </w:r>
      <w:r w:rsidR="009F70AC">
        <w:t>Der Accesstoken besteht aus Header, Payload und Signature, für diesen Zweck ist lediglich der Payload wichtig. Dieser ist in Base64 enkodiert und lässt sich mit der von JavaScript eingebauten Funktion «</w:t>
      </w:r>
      <w:r w:rsidR="009F70AC" w:rsidRPr="009F70AC">
        <w:t>atob</w:t>
      </w:r>
      <w:r w:rsidR="009F70AC">
        <w:t>» zu einem String umwandeln. Schlussendlich ist der Payload noch JSON und kann anhand von «JSON.parse» in ein Dictionary umgeformt werden. In diesem Dict befindet sich der Key «role», welcher als Wert die Rolle des Benutzers enthält.</w:t>
      </w:r>
    </w:p>
    <w:p w14:paraId="36404E5E" w14:textId="77777777" w:rsidR="009F70AC" w:rsidRDefault="009F70AC" w:rsidP="009F70AC">
      <w:pPr>
        <w:keepNext/>
      </w:pPr>
      <w:r>
        <w:rPr>
          <w:noProof/>
          <w:lang w:eastAsia="de-CH" w:bidi="ar-SA"/>
        </w:rPr>
        <w:drawing>
          <wp:inline distT="0" distB="0" distL="0" distR="0" wp14:anchorId="2E67C419" wp14:editId="5DDABEC2">
            <wp:extent cx="5086350" cy="1562100"/>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86350" cy="1562100"/>
                    </a:xfrm>
                    <a:prstGeom prst="rect">
                      <a:avLst/>
                    </a:prstGeom>
                  </pic:spPr>
                </pic:pic>
              </a:graphicData>
            </a:graphic>
          </wp:inline>
        </w:drawing>
      </w:r>
    </w:p>
    <w:p w14:paraId="2A56E2B9" w14:textId="311E144B" w:rsidR="009F70AC" w:rsidRDefault="009F70AC" w:rsidP="009F70AC">
      <w:pPr>
        <w:pStyle w:val="Beschriftung"/>
      </w:pPr>
      <w:bookmarkStart w:id="155" w:name="_Toc37235470"/>
      <w:r>
        <w:t xml:space="preserve">Abbildung </w:t>
      </w:r>
      <w:r>
        <w:fldChar w:fldCharType="begin"/>
      </w:r>
      <w:r>
        <w:instrText xml:space="preserve"> SEQ Abbildung \* ARABIC </w:instrText>
      </w:r>
      <w:r>
        <w:fldChar w:fldCharType="separate"/>
      </w:r>
      <w:r w:rsidR="00F17CC5">
        <w:rPr>
          <w:noProof/>
        </w:rPr>
        <w:t>32</w:t>
      </w:r>
      <w:r>
        <w:fldChar w:fldCharType="end"/>
      </w:r>
      <w:r>
        <w:t xml:space="preserve"> Code </w:t>
      </w:r>
      <w:r w:rsidR="00546282">
        <w:t>Beispiel</w:t>
      </w:r>
      <w:r>
        <w:t xml:space="preserve"> für das Herauslesen der Rolle aus dem Accesstoken.</w:t>
      </w:r>
      <w:bookmarkEnd w:id="155"/>
    </w:p>
    <w:p w14:paraId="4A324B7E" w14:textId="14F49A12" w:rsidR="009F70AC" w:rsidRPr="009F70AC" w:rsidRDefault="009F70AC" w:rsidP="009F70AC">
      <w:r>
        <w:rPr>
          <w:noProof/>
          <w:lang w:eastAsia="de-CH" w:bidi="ar-SA"/>
        </w:rPr>
        <w:t>Anhand der Rolle wird der Benutzer schlussendlich auf di</w:t>
      </w:r>
      <w:r w:rsidR="004256A1">
        <w:rPr>
          <w:noProof/>
          <w:lang w:eastAsia="de-CH" w:bidi="ar-SA"/>
        </w:rPr>
        <w:t>e Rolle spezifische Daschboard A</w:t>
      </w:r>
      <w:r>
        <w:rPr>
          <w:noProof/>
          <w:lang w:eastAsia="de-CH" w:bidi="ar-SA"/>
        </w:rPr>
        <w:t>nsicht weitergeleitet. Für ADMIN wäre dies dashboard.html und für PERSONAL dashboard_personal.html.</w:t>
      </w:r>
    </w:p>
    <w:p w14:paraId="6D821139" w14:textId="5D2DA326" w:rsidR="00647412" w:rsidRDefault="00647412" w:rsidP="00647412">
      <w:pPr>
        <w:pStyle w:val="berschrift3"/>
      </w:pPr>
      <w:bookmarkStart w:id="156" w:name="_Toc37235640"/>
      <w:r>
        <w:t>Verbindung zum Backend</w:t>
      </w:r>
      <w:bookmarkEnd w:id="156"/>
    </w:p>
    <w:p w14:paraId="1905E7DD" w14:textId="60566A1D" w:rsidR="005E26A0" w:rsidRDefault="008F0FDF" w:rsidP="008F0FDF">
      <w:r>
        <w:t>Bei der Verbindung zum Backend darf der Access Token nicht fehlen.</w:t>
      </w:r>
      <w:r w:rsidR="00056E93">
        <w:t xml:space="preserve"> Nach dem Login wurde dieser in der Session Storage abgespeichert.  Als Randnotiz ist wichtig zu wissen, dass der Session Storage durch Cross Site Scripting ausgelesen werden kann. Darum ist es sehr </w:t>
      </w:r>
      <w:r w:rsidR="004256A1">
        <w:t>elementar</w:t>
      </w:r>
      <w:r w:rsidR="00056E93">
        <w:t>, dass sichergestellt ist, dass dies nicht möglich ist.</w:t>
      </w:r>
    </w:p>
    <w:p w14:paraId="3AD8BF59" w14:textId="60FFAEA5" w:rsidR="008F0FDF" w:rsidRDefault="005E26A0" w:rsidP="008F0FDF">
      <w:r>
        <w:t>Das Backend erwartet den Accesstoken im Authorization Header</w:t>
      </w:r>
      <w:r w:rsidR="00056E93">
        <w:t xml:space="preserve"> </w:t>
      </w:r>
      <w:r>
        <w:t>als Bearer Token. Der Code für eine Anfrage an die API sieht folgend aus.</w:t>
      </w:r>
    </w:p>
    <w:p w14:paraId="388F5157" w14:textId="77777777" w:rsidR="005E26A0" w:rsidRDefault="005E26A0" w:rsidP="005E26A0">
      <w:pPr>
        <w:keepNext/>
      </w:pPr>
      <w:r>
        <w:rPr>
          <w:noProof/>
          <w:lang w:eastAsia="de-CH" w:bidi="ar-SA"/>
        </w:rPr>
        <w:lastRenderedPageBreak/>
        <w:drawing>
          <wp:inline distT="0" distB="0" distL="0" distR="0" wp14:anchorId="1CF81422" wp14:editId="7429184B">
            <wp:extent cx="5495925" cy="4648200"/>
            <wp:effectExtent l="0" t="0" r="9525"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95925" cy="4648200"/>
                    </a:xfrm>
                    <a:prstGeom prst="rect">
                      <a:avLst/>
                    </a:prstGeom>
                  </pic:spPr>
                </pic:pic>
              </a:graphicData>
            </a:graphic>
          </wp:inline>
        </w:drawing>
      </w:r>
    </w:p>
    <w:p w14:paraId="4BDBECB2" w14:textId="5F6CC262" w:rsidR="005E26A0" w:rsidRDefault="005E26A0" w:rsidP="005E26A0">
      <w:pPr>
        <w:pStyle w:val="Beschriftung"/>
      </w:pPr>
      <w:bookmarkStart w:id="157" w:name="_Toc37235471"/>
      <w:r>
        <w:t xml:space="preserve">Abbildung </w:t>
      </w:r>
      <w:r>
        <w:fldChar w:fldCharType="begin"/>
      </w:r>
      <w:r>
        <w:instrText xml:space="preserve"> SEQ Abbildung \* ARABIC </w:instrText>
      </w:r>
      <w:r>
        <w:fldChar w:fldCharType="separate"/>
      </w:r>
      <w:r w:rsidR="00F17CC5">
        <w:rPr>
          <w:noProof/>
        </w:rPr>
        <w:t>33</w:t>
      </w:r>
      <w:r>
        <w:fldChar w:fldCharType="end"/>
      </w:r>
      <w:r>
        <w:t xml:space="preserve"> API Anfragen Code</w:t>
      </w:r>
      <w:r w:rsidR="00546282">
        <w:t xml:space="preserve"> Beispiel</w:t>
      </w:r>
      <w:bookmarkEnd w:id="157"/>
    </w:p>
    <w:p w14:paraId="306B6945" w14:textId="6A2998D4" w:rsidR="005E26A0" w:rsidRDefault="005E26A0" w:rsidP="005E26A0">
      <w:r>
        <w:t xml:space="preserve">Die URL ist die natürlich den Link zur Resource welche angefragt werden möchte. Die Methode kann GET, POST, PUT oder DELETE sein. Nachdem die Methode eine Antwort </w:t>
      </w:r>
      <w:r w:rsidR="004256A1">
        <w:t>bekommt</w:t>
      </w:r>
      <w:r>
        <w:t xml:space="preserve"> wird der Callback mit der Response als Parameter aufgerufen. Für POST und PUT kann der Body der Anfrage mit dem data Parameter gesetzt werden.</w:t>
      </w:r>
      <w:r w:rsidR="00A40D9E">
        <w:t xml:space="preserve"> Falls die Anfrage in einem 401 Status (Unauthorized) resultiert, wird versucht, einen frischen Accesstoken anzufragen. Mit dem neuen Autorisierungsschlüssel wird die gleiche Anfrage nochmals versucht, dabei wird für die Methode der Parameter isNested auf Wahr gesetzt. Funktioniert es wieder nicht, wird angenommen, dass die Autorisierungsdaten nicht stimmen und der Benutzer wird ausgeloggt.</w:t>
      </w:r>
    </w:p>
    <w:p w14:paraId="267EE6EE" w14:textId="5F18EF3D" w:rsidR="00665DAE" w:rsidRDefault="00665DAE" w:rsidP="005E26A0"/>
    <w:p w14:paraId="5A9ED006" w14:textId="7092558A" w:rsidR="00665DAE" w:rsidRPr="005E26A0" w:rsidRDefault="00665DAE" w:rsidP="005E26A0">
      <w:r>
        <w:t xml:space="preserve">Die _request Methode ist in der Klasse Client, welche noch die statischen Methoden get, post, put und delete </w:t>
      </w:r>
      <w:r w:rsidR="004256A1">
        <w:t>an</w:t>
      </w:r>
      <w:r>
        <w:t>bietet.</w:t>
      </w:r>
    </w:p>
    <w:p w14:paraId="6280B526" w14:textId="3668E559" w:rsidR="00647412" w:rsidRDefault="00E56A1F" w:rsidP="00647412">
      <w:pPr>
        <w:pStyle w:val="berschrift3"/>
      </w:pPr>
      <w:bookmarkStart w:id="158" w:name="_Toc37235641"/>
      <w:r>
        <w:t>Listen</w:t>
      </w:r>
      <w:bookmarkEnd w:id="158"/>
    </w:p>
    <w:p w14:paraId="14EFAEB2" w14:textId="2CA71749" w:rsidR="00EF1035" w:rsidRDefault="00EF1035" w:rsidP="00EF1035">
      <w:r>
        <w:t xml:space="preserve">Eine Auflistung aus dem Backend enthaltet die Werte «list», «is_end» und «offset». Die letzten zwei sind wichtig, wenn nicht alle Daten auf einmal geladen werden dürfen. Bei dieser Applikation ist </w:t>
      </w:r>
      <w:r w:rsidR="004256A1">
        <w:t>das</w:t>
      </w:r>
      <w:r>
        <w:t xml:space="preserve"> der Fall bei </w:t>
      </w:r>
      <w:r>
        <w:lastRenderedPageBreak/>
        <w:t>den Meldungen. Wenn das Frontend auf einmal 1000 Meldungen laden müsste, würde vielleicht der Browser abstürzen. Darum werden die Meldungen in Gruppen von 25 aufgeteilt, möchte der Benutzer mehr sehen, muss dieser ein</w:t>
      </w:r>
      <w:r w:rsidR="004256A1">
        <w:t>en</w:t>
      </w:r>
      <w:r>
        <w:t xml:space="preserve"> Knopf drücken und die nächsten 25 werden geladen.</w:t>
      </w:r>
    </w:p>
    <w:p w14:paraId="664E9705" w14:textId="77777777" w:rsidR="00EF1035" w:rsidRDefault="00EF1035" w:rsidP="00EF1035">
      <w:pPr>
        <w:keepNext/>
      </w:pPr>
      <w:r>
        <w:rPr>
          <w:noProof/>
          <w:lang w:eastAsia="de-CH" w:bidi="ar-SA"/>
        </w:rPr>
        <w:drawing>
          <wp:inline distT="0" distB="0" distL="0" distR="0" wp14:anchorId="10090363" wp14:editId="44D3B32C">
            <wp:extent cx="5543550" cy="3143250"/>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43550" cy="3143250"/>
                    </a:xfrm>
                    <a:prstGeom prst="rect">
                      <a:avLst/>
                    </a:prstGeom>
                  </pic:spPr>
                </pic:pic>
              </a:graphicData>
            </a:graphic>
          </wp:inline>
        </w:drawing>
      </w:r>
    </w:p>
    <w:p w14:paraId="08C31176" w14:textId="16F8AF99" w:rsidR="00EF1035" w:rsidRDefault="00EF1035" w:rsidP="00EF1035">
      <w:pPr>
        <w:pStyle w:val="Beschriftung"/>
      </w:pPr>
      <w:bookmarkStart w:id="159" w:name="_Toc37235472"/>
      <w:r>
        <w:t xml:space="preserve">Abbildung </w:t>
      </w:r>
      <w:r>
        <w:fldChar w:fldCharType="begin"/>
      </w:r>
      <w:r>
        <w:instrText xml:space="preserve"> SEQ Abbildung \* ARABIC </w:instrText>
      </w:r>
      <w:r>
        <w:fldChar w:fldCharType="separate"/>
      </w:r>
      <w:r w:rsidR="00F17CC5">
        <w:rPr>
          <w:noProof/>
        </w:rPr>
        <w:t>34</w:t>
      </w:r>
      <w:r>
        <w:fldChar w:fldCharType="end"/>
      </w:r>
      <w:r>
        <w:t xml:space="preserve"> Code für das Laden einer Auflistung</w:t>
      </w:r>
      <w:bookmarkEnd w:id="159"/>
    </w:p>
    <w:p w14:paraId="57B80089" w14:textId="3912D292" w:rsidR="00E56A1F" w:rsidRPr="00E56A1F" w:rsidRDefault="00E56A1F" w:rsidP="00E56A1F">
      <w:r>
        <w:t>Nachdem der Callback mit der Liste als Parameter aufgerufen wird</w:t>
      </w:r>
      <w:r w:rsidR="004256A1">
        <w:t>kann mithilfe</w:t>
      </w:r>
      <w:r>
        <w:t xml:space="preserve"> einer For Schleife diese durchgelaufen und damit kann zum Beispiel die Reihen einer Tabelle gesetzt werden.</w:t>
      </w:r>
    </w:p>
    <w:p w14:paraId="3A894073" w14:textId="635E7CEB" w:rsidR="00647412" w:rsidRDefault="00647412" w:rsidP="00647412">
      <w:pPr>
        <w:pStyle w:val="berschrift3"/>
      </w:pPr>
      <w:bookmarkStart w:id="160" w:name="_Toc37235642"/>
      <w:r>
        <w:t>Formen</w:t>
      </w:r>
      <w:bookmarkEnd w:id="160"/>
    </w:p>
    <w:p w14:paraId="79E6655D" w14:textId="777F557E" w:rsidR="00C33E1E" w:rsidRDefault="00C33E1E" w:rsidP="00E56A1F">
      <w:r>
        <w:t xml:space="preserve">Bevor ein neues Modell an das Backend gesendet werden kann, soll der Inhalt auf </w:t>
      </w:r>
      <w:r w:rsidR="004256A1">
        <w:t xml:space="preserve">die </w:t>
      </w:r>
      <w:r>
        <w:t>Länge überprüft werden. Die Daten dürfen erst abgesendet werden, wenn alle nötigen Felder ausgefüllt sind, ansonsten soll eine Meldung angezeigt werden.</w:t>
      </w:r>
    </w:p>
    <w:p w14:paraId="791AB8EB" w14:textId="02A2FF0F" w:rsidR="005D775F" w:rsidRDefault="005D775F" w:rsidP="00E56A1F">
      <w:r>
        <w:t xml:space="preserve">Für die Überprüfung habe ich eine Funktion geschrieben, bei welcher als Parameter das JQuery Objekt folgend mit erwarteter Mindest- und </w:t>
      </w:r>
      <w:r w:rsidR="00FA3120">
        <w:t>Maximum Länge</w:t>
      </w:r>
      <w:r>
        <w:t xml:space="preserve"> übergeben werden kann. Ist das Input Feld leer oder kann </w:t>
      </w:r>
      <w:r w:rsidR="00FA3120">
        <w:t xml:space="preserve">die </w:t>
      </w:r>
      <w:r>
        <w:t>Länge Bedingungen nicht einhalten, wird die Bootstrap CSS Klasse «is-invalid» dem Input Feld hinzugefügt. Dies führt dazu, dass das HTML Div mit der CSS Klasse «invalid-feedback» unter dem Feld rot angezeigt wird.</w:t>
      </w:r>
      <w:r w:rsidR="00FA3120">
        <w:t xml:space="preserve"> Dieses beinhaltet eine Meldung ähnlich wie «Der Name darf nicht leer sein.».</w:t>
      </w:r>
    </w:p>
    <w:p w14:paraId="6CE4A8FD" w14:textId="77777777" w:rsidR="00665DAE" w:rsidRDefault="00665DAE" w:rsidP="00665DAE">
      <w:pPr>
        <w:keepNext/>
      </w:pPr>
      <w:r>
        <w:rPr>
          <w:noProof/>
          <w:lang w:eastAsia="de-CH" w:bidi="ar-SA"/>
        </w:rPr>
        <w:lastRenderedPageBreak/>
        <w:drawing>
          <wp:inline distT="0" distB="0" distL="0" distR="0" wp14:anchorId="708CBE73" wp14:editId="6273329E">
            <wp:extent cx="4695825" cy="4286250"/>
            <wp:effectExtent l="0" t="0" r="952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95825" cy="4286250"/>
                    </a:xfrm>
                    <a:prstGeom prst="rect">
                      <a:avLst/>
                    </a:prstGeom>
                  </pic:spPr>
                </pic:pic>
              </a:graphicData>
            </a:graphic>
          </wp:inline>
        </w:drawing>
      </w:r>
    </w:p>
    <w:p w14:paraId="421F8F08" w14:textId="6FA209C6" w:rsidR="00665DAE" w:rsidRDefault="00665DAE" w:rsidP="00665DAE">
      <w:pPr>
        <w:pStyle w:val="Beschriftung"/>
      </w:pPr>
      <w:bookmarkStart w:id="161" w:name="_Toc37235473"/>
      <w:r>
        <w:t xml:space="preserve">Abbildung </w:t>
      </w:r>
      <w:r>
        <w:fldChar w:fldCharType="begin"/>
      </w:r>
      <w:r>
        <w:instrText xml:space="preserve"> SEQ Abbildung \* ARABIC </w:instrText>
      </w:r>
      <w:r>
        <w:fldChar w:fldCharType="separate"/>
      </w:r>
      <w:r w:rsidR="00F17CC5">
        <w:rPr>
          <w:noProof/>
        </w:rPr>
        <w:t>35</w:t>
      </w:r>
      <w:r>
        <w:fldChar w:fldCharType="end"/>
      </w:r>
      <w:r>
        <w:t xml:space="preserve"> Inhaltsüberprüfung eines Inputs Feldes</w:t>
      </w:r>
      <w:r w:rsidR="00546282">
        <w:t xml:space="preserve"> Code Beispiel</w:t>
      </w:r>
      <w:bookmarkEnd w:id="161"/>
    </w:p>
    <w:p w14:paraId="3904BD2F" w14:textId="60023FAE" w:rsidR="00665DAE" w:rsidRDefault="00665DAE" w:rsidP="00665DAE">
      <w:r>
        <w:t xml:space="preserve">Diese Überprüfung findet für alle Felder einer Form statt. Nachdem der Benutzer valide Werte eingegeben hat, werden alle Werte in ein Dict verpackt und mit JSON enkodiert. Soll das Objekt erstellt werden, muss die Anfrage mit der Methode POST stattfinden, ansonsten für </w:t>
      </w:r>
      <w:r w:rsidR="004256A1">
        <w:t>die</w:t>
      </w:r>
      <w:r>
        <w:t xml:space="preserve"> </w:t>
      </w:r>
      <w:r w:rsidR="004256A1">
        <w:t>Aktualisierungen</w:t>
      </w:r>
      <w:r>
        <w:t xml:space="preserve"> PUT.</w:t>
      </w:r>
    </w:p>
    <w:p w14:paraId="33274799" w14:textId="1F5883F6" w:rsidR="00665DAE" w:rsidRDefault="00665DAE" w:rsidP="00665DAE">
      <w:r>
        <w:t>Als Beispiel die Raum Form:</w:t>
      </w:r>
    </w:p>
    <w:p w14:paraId="14388365" w14:textId="77777777" w:rsidR="00C72B3A" w:rsidRDefault="00C72B3A" w:rsidP="00C72B3A">
      <w:pPr>
        <w:keepNext/>
      </w:pPr>
      <w:r>
        <w:rPr>
          <w:noProof/>
          <w:lang w:eastAsia="de-CH" w:bidi="ar-SA"/>
        </w:rPr>
        <w:drawing>
          <wp:inline distT="0" distB="0" distL="0" distR="0" wp14:anchorId="5022178D" wp14:editId="42A9F3AF">
            <wp:extent cx="5760085" cy="2014855"/>
            <wp:effectExtent l="0" t="0" r="0" b="444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085" cy="2014855"/>
                    </a:xfrm>
                    <a:prstGeom prst="rect">
                      <a:avLst/>
                    </a:prstGeom>
                  </pic:spPr>
                </pic:pic>
              </a:graphicData>
            </a:graphic>
          </wp:inline>
        </w:drawing>
      </w:r>
    </w:p>
    <w:p w14:paraId="21CB3A5A" w14:textId="7B02762B" w:rsidR="00C72B3A" w:rsidRDefault="00C72B3A" w:rsidP="00C72B3A">
      <w:pPr>
        <w:pStyle w:val="Beschriftung"/>
      </w:pPr>
      <w:bookmarkStart w:id="162" w:name="_Toc37235474"/>
      <w:r>
        <w:t xml:space="preserve">Abbildung </w:t>
      </w:r>
      <w:r>
        <w:fldChar w:fldCharType="begin"/>
      </w:r>
      <w:r>
        <w:instrText xml:space="preserve"> SEQ Abbildung \* ARABIC </w:instrText>
      </w:r>
      <w:r>
        <w:fldChar w:fldCharType="separate"/>
      </w:r>
      <w:r w:rsidR="00F17CC5">
        <w:rPr>
          <w:noProof/>
        </w:rPr>
        <w:t>36</w:t>
      </w:r>
      <w:r>
        <w:fldChar w:fldCharType="end"/>
      </w:r>
      <w:r>
        <w:t xml:space="preserve"> Raum Form Ansicht</w:t>
      </w:r>
      <w:bookmarkEnd w:id="162"/>
    </w:p>
    <w:p w14:paraId="0CA7A44C" w14:textId="77777777" w:rsidR="00C72B3A" w:rsidRDefault="00665DAE" w:rsidP="00C72B3A">
      <w:pPr>
        <w:keepNext/>
      </w:pPr>
      <w:r>
        <w:rPr>
          <w:noProof/>
          <w:lang w:eastAsia="de-CH" w:bidi="ar-SA"/>
        </w:rPr>
        <w:lastRenderedPageBreak/>
        <w:drawing>
          <wp:inline distT="0" distB="0" distL="0" distR="0" wp14:anchorId="5E850375" wp14:editId="0162C47B">
            <wp:extent cx="5760085" cy="4740910"/>
            <wp:effectExtent l="0" t="0" r="0" b="254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085" cy="4740910"/>
                    </a:xfrm>
                    <a:prstGeom prst="rect">
                      <a:avLst/>
                    </a:prstGeom>
                  </pic:spPr>
                </pic:pic>
              </a:graphicData>
            </a:graphic>
          </wp:inline>
        </w:drawing>
      </w:r>
    </w:p>
    <w:p w14:paraId="4F911DFC" w14:textId="3766306B" w:rsidR="00665DAE" w:rsidRPr="00665DAE" w:rsidRDefault="00C72B3A" w:rsidP="00C72B3A">
      <w:pPr>
        <w:pStyle w:val="Beschriftung"/>
      </w:pPr>
      <w:bookmarkStart w:id="163" w:name="_Toc37235475"/>
      <w:r>
        <w:t xml:space="preserve">Abbildung </w:t>
      </w:r>
      <w:r>
        <w:fldChar w:fldCharType="begin"/>
      </w:r>
      <w:r>
        <w:instrText xml:space="preserve"> SEQ Abbildung \* ARABIC </w:instrText>
      </w:r>
      <w:r>
        <w:fldChar w:fldCharType="separate"/>
      </w:r>
      <w:r w:rsidR="00F17CC5">
        <w:rPr>
          <w:noProof/>
        </w:rPr>
        <w:t>37</w:t>
      </w:r>
      <w:r>
        <w:fldChar w:fldCharType="end"/>
      </w:r>
      <w:r>
        <w:t xml:space="preserve"> Raum Form</w:t>
      </w:r>
      <w:r>
        <w:rPr>
          <w:noProof/>
        </w:rPr>
        <w:t xml:space="preserve"> Code Beispiel</w:t>
      </w:r>
      <w:bookmarkEnd w:id="163"/>
    </w:p>
    <w:p w14:paraId="3AEB3137" w14:textId="797DE973" w:rsidR="00E56A1F" w:rsidRPr="00E56A1F" w:rsidRDefault="00C33E1E" w:rsidP="00E56A1F">
      <w:r>
        <w:t xml:space="preserve"> </w:t>
      </w:r>
      <w:r w:rsidR="00DA602D">
        <w:t>Als erstes</w:t>
      </w:r>
      <w:r w:rsidR="00665DAE">
        <w:t xml:space="preserve"> werden die Input Felder definiert</w:t>
      </w:r>
      <w:r w:rsidR="00DA602D">
        <w:t xml:space="preserve"> und validiert. Der Name wird auf die Mindestlänge von drei und Maximum Länge von hundert geprüft. Die StockwerkID wird lediglich darauf getestet, dass sie nicht leer ist. Danach wird der Body der Abfrage mit dem JSON Objekt gesetzt und schlussendlich mit der gewünschten Methode ausgeführt. Die Methoden können Client.post oder Client.put sein. War die Erstellung oder Aktualisierung erfolgreich, wird eine Reihe in der Tabelle hinzugefügt, oder die bereits existierende mit den neuen Werten </w:t>
      </w:r>
      <w:r w:rsidR="004256A1">
        <w:t>ergänzt</w:t>
      </w:r>
      <w:r w:rsidR="00DA602D">
        <w:t>.</w:t>
      </w:r>
    </w:p>
    <w:p w14:paraId="68DDF942" w14:textId="2EA9E6B9" w:rsidR="00647412" w:rsidRDefault="00647412" w:rsidP="00647412">
      <w:pPr>
        <w:pStyle w:val="berschrift3"/>
      </w:pPr>
      <w:bookmarkStart w:id="164" w:name="_Toc37235643"/>
      <w:r>
        <w:t>Reinigungspersonal Ansicht</w:t>
      </w:r>
      <w:bookmarkEnd w:id="164"/>
    </w:p>
    <w:p w14:paraId="4705132F" w14:textId="0848714C" w:rsidR="00C72B3A" w:rsidRDefault="00C72B3A" w:rsidP="00C72B3A">
      <w:r>
        <w:t>Bei der Reinigungspersonal Ansicht war es wichtig, dass die</w:t>
      </w:r>
      <w:r w:rsidR="00C6561F">
        <w:t xml:space="preserve"> Meldungen nach</w:t>
      </w:r>
      <w:r>
        <w:t xml:space="preserve"> Zimmer</w:t>
      </w:r>
      <w:r w:rsidR="00C6561F">
        <w:t>, Stockwerk und</w:t>
      </w:r>
      <w:r>
        <w:t xml:space="preserve"> </w:t>
      </w:r>
      <w:r w:rsidR="00C6561F">
        <w:t xml:space="preserve">Gebäude </w:t>
      </w:r>
      <w:r>
        <w:t>sortiert werden.</w:t>
      </w:r>
      <w:r w:rsidR="00C6561F">
        <w:t xml:space="preserve"> Zusätzlich sollte das Personal eine Liste von vorgeschlagenem Material sehen.</w:t>
      </w:r>
    </w:p>
    <w:p w14:paraId="5E2F1E64" w14:textId="0F4DEBB1" w:rsidR="00C6561F" w:rsidRDefault="00C6561F" w:rsidP="00C72B3A">
      <w:r>
        <w:t xml:space="preserve">Für die Sortierung ist </w:t>
      </w:r>
      <w:r w:rsidR="004256A1">
        <w:t xml:space="preserve">es </w:t>
      </w:r>
      <w:r>
        <w:t>von Vorteil zu wissen, wie eine</w:t>
      </w:r>
      <w:r w:rsidR="004256A1">
        <w:t xml:space="preserve"> solche</w:t>
      </w:r>
      <w:r>
        <w:t xml:space="preserve"> Meldung überhaupt aussieht.</w:t>
      </w:r>
    </w:p>
    <w:p w14:paraId="08AC54AB" w14:textId="4BE28D7B" w:rsidR="00C6561F" w:rsidRDefault="00C6561F" w:rsidP="00C6561F">
      <w:pPr>
        <w:keepNext/>
      </w:pPr>
      <w:r>
        <w:rPr>
          <w:noProof/>
          <w:lang w:eastAsia="de-CH" w:bidi="ar-SA"/>
        </w:rPr>
        <w:lastRenderedPageBreak/>
        <w:drawing>
          <wp:inline distT="0" distB="0" distL="0" distR="0" wp14:anchorId="4D5A8797" wp14:editId="4DF91BFC">
            <wp:extent cx="5760085" cy="2129790"/>
            <wp:effectExtent l="0" t="0" r="0" b="381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085" cy="2129790"/>
                    </a:xfrm>
                    <a:prstGeom prst="rect">
                      <a:avLst/>
                    </a:prstGeom>
                  </pic:spPr>
                </pic:pic>
              </a:graphicData>
            </a:graphic>
          </wp:inline>
        </w:drawing>
      </w:r>
    </w:p>
    <w:p w14:paraId="4586754A" w14:textId="5C3EF502" w:rsidR="00C6561F" w:rsidRDefault="00C6561F" w:rsidP="00C6561F">
      <w:pPr>
        <w:pStyle w:val="Beschriftung"/>
      </w:pPr>
      <w:bookmarkStart w:id="165" w:name="_Toc37235476"/>
      <w:r>
        <w:t xml:space="preserve">Abbildung </w:t>
      </w:r>
      <w:r>
        <w:fldChar w:fldCharType="begin"/>
      </w:r>
      <w:r>
        <w:instrText xml:space="preserve"> SEQ Abbildung \* ARABIC </w:instrText>
      </w:r>
      <w:r>
        <w:fldChar w:fldCharType="separate"/>
      </w:r>
      <w:r w:rsidR="00F17CC5">
        <w:rPr>
          <w:noProof/>
        </w:rPr>
        <w:t>38</w:t>
      </w:r>
      <w:r>
        <w:fldChar w:fldCharType="end"/>
      </w:r>
      <w:r>
        <w:t xml:space="preserve"> Meldung in JSON</w:t>
      </w:r>
      <w:bookmarkEnd w:id="165"/>
    </w:p>
    <w:p w14:paraId="270245C6" w14:textId="4A0D432E" w:rsidR="00CB29BA" w:rsidRDefault="00C6561F" w:rsidP="00C72B3A">
      <w:r>
        <w:t xml:space="preserve">Wir entnehmen bei jeder Meldung die Raum ID, Stockwerk Niveau und Gebäude ID. Die Sortierung funktioniert für jede Ebene gleich. </w:t>
      </w:r>
      <w:r w:rsidR="00CB29BA">
        <w:t>Zuerst wird ein Dictionary erstellt, bei welchem die Meldungen per Gebäude ID eingefüllt werden. Damit anschliessend per Stockwerk Niveau sortiert werden kann, wird ein Dictionary im Dictionary erstellt. Für die erste Meldung</w:t>
      </w:r>
      <w:r w:rsidR="004256A1">
        <w:t>, welche</w:t>
      </w:r>
      <w:r w:rsidR="00CB29BA">
        <w:t xml:space="preserve"> nur nach Gebäude ID sortiert</w:t>
      </w:r>
      <w:r w:rsidR="004256A1">
        <w:t xml:space="preserve"> ist,</w:t>
      </w:r>
      <w:r w:rsidR="00CB29BA">
        <w:t xml:space="preserve"> kämen wir zu folgendem Stand. Die eins entpricht der Gebäude ID.</w:t>
      </w:r>
    </w:p>
    <w:p w14:paraId="399F8AA3" w14:textId="77777777" w:rsidR="00CB29BA" w:rsidRDefault="00CB29BA" w:rsidP="00CB29BA">
      <w:r>
        <w:t>{</w:t>
      </w:r>
    </w:p>
    <w:p w14:paraId="34388904" w14:textId="56592523" w:rsidR="00CB29BA" w:rsidRDefault="00CB29BA" w:rsidP="00C72B3A">
      <w:r>
        <w:tab/>
        <w:t>1: {}</w:t>
      </w:r>
    </w:p>
    <w:p w14:paraId="170D8A7F" w14:textId="3EC07216" w:rsidR="00CB29BA" w:rsidRDefault="00CB29BA" w:rsidP="00C72B3A">
      <w:r>
        <w:t>}</w:t>
      </w:r>
    </w:p>
    <w:p w14:paraId="77E57E98" w14:textId="4F400DB7" w:rsidR="00CB29BA" w:rsidRDefault="00CB29BA" w:rsidP="00C72B3A">
      <w:r>
        <w:t xml:space="preserve">Danach wird das gleiche Prinzip für die Sortierung nach Stockwerk und Raum angewendet. Am Schluss wird beim Raum kein Dictionary erstellt, sondern ein Array mit allen Meldungen des Raumes </w:t>
      </w:r>
      <w:r w:rsidR="004256A1">
        <w:t>ergänzt</w:t>
      </w:r>
      <w:r>
        <w:t xml:space="preserve">. Nach </w:t>
      </w:r>
      <w:r w:rsidR="004256A1">
        <w:t xml:space="preserve">dem </w:t>
      </w:r>
      <w:r>
        <w:t>Sortierungsdurchlauf des</w:t>
      </w:r>
      <w:r w:rsidR="004256A1">
        <w:t xml:space="preserve"> oben erwähnten</w:t>
      </w:r>
      <w:r>
        <w:t xml:space="preserve"> Beispiels </w:t>
      </w:r>
      <w:r w:rsidR="004256A1">
        <w:t xml:space="preserve">entsteht </w:t>
      </w:r>
      <w:r>
        <w:t xml:space="preserve">ein Objekt welches </w:t>
      </w:r>
      <w:r w:rsidR="004256A1">
        <w:t>wie folgt</w:t>
      </w:r>
      <w:r>
        <w:t xml:space="preserve"> aussieht:</w:t>
      </w:r>
    </w:p>
    <w:p w14:paraId="3F497D7D" w14:textId="77777777" w:rsidR="00CB29BA" w:rsidRDefault="00CB29BA" w:rsidP="00C72B3A">
      <w:r>
        <w:t>{</w:t>
      </w:r>
    </w:p>
    <w:p w14:paraId="142DCD06" w14:textId="77777777" w:rsidR="00CB29BA" w:rsidRDefault="00CB29BA" w:rsidP="00C72B3A">
      <w:r>
        <w:tab/>
        <w:t>1: {</w:t>
      </w:r>
    </w:p>
    <w:p w14:paraId="6590485A" w14:textId="77777777" w:rsidR="00CB29BA" w:rsidRDefault="00CB29BA" w:rsidP="00CB29BA">
      <w:pPr>
        <w:ind w:firstLine="708"/>
      </w:pPr>
      <w:r>
        <w:tab/>
        <w:t>1: {</w:t>
      </w:r>
    </w:p>
    <w:p w14:paraId="15A08947" w14:textId="2DAC5F79" w:rsidR="00CB29BA" w:rsidRDefault="00CB29BA" w:rsidP="00CB29BA">
      <w:pPr>
        <w:ind w:left="708" w:firstLine="708"/>
      </w:pPr>
      <w:r>
        <w:tab/>
        <w:t>3: [ (Meldung Objekt</w:t>
      </w:r>
      <w:r w:rsidR="00010CD9">
        <w:t xml:space="preserve"> 1</w:t>
      </w:r>
      <w:r>
        <w:t>)</w:t>
      </w:r>
      <w:r w:rsidR="00010CD9">
        <w:t>,</w:t>
      </w:r>
      <w:r>
        <w:t xml:space="preserve"> </w:t>
      </w:r>
      <w:r w:rsidR="00010CD9">
        <w:t>(Meldung Objekt N)</w:t>
      </w:r>
      <w:r>
        <w:t>]</w:t>
      </w:r>
    </w:p>
    <w:p w14:paraId="52CA567D" w14:textId="5121B819" w:rsidR="00CB29BA" w:rsidRDefault="00CB29BA" w:rsidP="00CB29BA">
      <w:pPr>
        <w:ind w:left="708" w:firstLine="708"/>
      </w:pPr>
      <w:r>
        <w:t>}</w:t>
      </w:r>
    </w:p>
    <w:p w14:paraId="41825748" w14:textId="25413CE8" w:rsidR="00CB29BA" w:rsidRDefault="00CB29BA" w:rsidP="00CB29BA">
      <w:pPr>
        <w:ind w:firstLine="708"/>
      </w:pPr>
      <w:r>
        <w:t>}</w:t>
      </w:r>
    </w:p>
    <w:p w14:paraId="0BC7B582" w14:textId="1CD6F984" w:rsidR="00CB29BA" w:rsidRDefault="00CB29BA" w:rsidP="00C72B3A">
      <w:r>
        <w:t>}</w:t>
      </w:r>
    </w:p>
    <w:p w14:paraId="72B1D8EC" w14:textId="01084F07" w:rsidR="00CB29BA" w:rsidRDefault="00CB29BA" w:rsidP="00C72B3A">
      <w:r>
        <w:t xml:space="preserve">Die erste </w:t>
      </w:r>
      <w:r w:rsidR="004256A1">
        <w:t>1</w:t>
      </w:r>
      <w:r>
        <w:t xml:space="preserve"> entspricht wieder der Gebäude ID, die zweite </w:t>
      </w:r>
      <w:r w:rsidR="004256A1">
        <w:t>1</w:t>
      </w:r>
      <w:r>
        <w:t xml:space="preserve"> dem Stockwerk Niveau und die </w:t>
      </w:r>
      <w:r w:rsidR="004256A1">
        <w:t>3</w:t>
      </w:r>
      <w:r>
        <w:t xml:space="preserve"> der Raum ID. Alle Meldungen, welche im gleichen Raum sind, werden </w:t>
      </w:r>
      <w:r w:rsidR="0056376B">
        <w:t>dem gleichen Array</w:t>
      </w:r>
      <w:r>
        <w:t xml:space="preserve"> hinzugefügt.</w:t>
      </w:r>
      <w:r w:rsidR="0056376B">
        <w:t xml:space="preserve"> Beim Darstellen muss darauf geachtet</w:t>
      </w:r>
      <w:r w:rsidR="004256A1">
        <w:t xml:space="preserve"> werden, dass man die Stockwerk</w:t>
      </w:r>
      <w:r w:rsidR="0056376B">
        <w:t xml:space="preserve"> Niveau</w:t>
      </w:r>
      <w:r w:rsidR="004256A1">
        <w:t>s</w:t>
      </w:r>
      <w:r w:rsidR="0056376B">
        <w:t xml:space="preserve"> von klein nach gross auflistet.</w:t>
      </w:r>
      <w:r w:rsidR="009A11BE">
        <w:t xml:space="preserve"> Dies kann mit «Array().sort()» </w:t>
      </w:r>
      <w:r w:rsidR="004256A1">
        <w:t>bewerkstelligt</w:t>
      </w:r>
      <w:r w:rsidR="009A11BE">
        <w:t xml:space="preserve"> werden.</w:t>
      </w:r>
    </w:p>
    <w:p w14:paraId="6C62BE76" w14:textId="739BF531" w:rsidR="004D3340" w:rsidRDefault="00412F23" w:rsidP="00C72B3A">
      <w:r>
        <w:lastRenderedPageBreak/>
        <w:t>Nachdem alle Meldungen geladen wurden, müssen die Materialien für jeden Beobachter geholt werden. Dafür wird die Anzahl von jedem Beobachter gezählt und im Backend abgefragt, ob für die Reinigung eine</w:t>
      </w:r>
      <w:r w:rsidR="004256A1">
        <w:t>r Meldung dieses Beobachters</w:t>
      </w:r>
      <w:r>
        <w:t xml:space="preserve"> Material benutzt wird. Die Materialien werden gruppiert, gezählt und dargestellt in</w:t>
      </w:r>
      <w:r w:rsidR="004256A1">
        <w:t xml:space="preserve"> der</w:t>
      </w:r>
      <w:r>
        <w:t xml:space="preserve"> Form einer Checkliste. Diese Checkliste bietet keine Funktion, sondern soll nur beim Bereitstellen der Tour</w:t>
      </w:r>
      <w:r w:rsidR="004256A1">
        <w:t xml:space="preserve"> zu einem</w:t>
      </w:r>
      <w:r>
        <w:t xml:space="preserve"> Überblick </w:t>
      </w:r>
      <w:r w:rsidR="004256A1">
        <w:t>verhelfen</w:t>
      </w:r>
      <w:r>
        <w:t>.</w:t>
      </w:r>
    </w:p>
    <w:p w14:paraId="7905D057" w14:textId="1E084722" w:rsidR="004B0AAE" w:rsidRDefault="00647412" w:rsidP="008F0FDF">
      <w:pPr>
        <w:pStyle w:val="berschrift3"/>
      </w:pPr>
      <w:bookmarkStart w:id="166" w:name="_Toc37235644"/>
      <w:r>
        <w:t>Darstellung der Sensor Daten</w:t>
      </w:r>
      <w:bookmarkEnd w:id="166"/>
    </w:p>
    <w:p w14:paraId="3E9D92DB" w14:textId="10F7B5C7" w:rsidR="00AA0155" w:rsidRDefault="00635903" w:rsidP="00AA0155">
      <w:r>
        <w:t>Bei den Sensor Daten war die Herausforderung, diese nach Benutzer definierte</w:t>
      </w:r>
      <w:r w:rsidR="004256A1">
        <w:t>n</w:t>
      </w:r>
      <w:r>
        <w:t xml:space="preserve"> Zeit</w:t>
      </w:r>
      <w:r w:rsidR="004256A1">
        <w:t>abstände</w:t>
      </w:r>
      <w:r>
        <w:t xml:space="preserve"> zu g</w:t>
      </w:r>
      <w:r w:rsidR="004256A1">
        <w:t>ruppieren. Würde jedes einzelne</w:t>
      </w:r>
      <w:r>
        <w:t xml:space="preserve"> Packet eines Sensors dargestellt werden, dann</w:t>
      </w:r>
      <w:r w:rsidR="004256A1">
        <w:t xml:space="preserve"> wären</w:t>
      </w:r>
      <w:r>
        <w:t xml:space="preserve"> die Diagramme </w:t>
      </w:r>
      <w:r w:rsidR="004256A1">
        <w:t>überflüssig</w:t>
      </w:r>
      <w:r>
        <w:t xml:space="preserve">, da nichts erkennbar ist. Ein Sensor kann pro Tag über 150 Pakete schicken, würde einen Zeitabschnitt von sieben Tagen </w:t>
      </w:r>
      <w:r w:rsidR="004256A1">
        <w:t>betrachtet</w:t>
      </w:r>
      <w:r>
        <w:t xml:space="preserve"> werden, wären dies 1050 Punkte auf einem Diagramm mit einer Breite von 800 Pixeln auf einem Tablet. Dies hat kein Sinn und daher müssen die Pakete gruppiert werden.</w:t>
      </w:r>
    </w:p>
    <w:p w14:paraId="00D8CD9F" w14:textId="5E9442D6" w:rsidR="00635903" w:rsidRDefault="00635903" w:rsidP="00AA0155">
      <w:r>
        <w:t xml:space="preserve">Jedes Paket ist mit einem Timestamp (Sekunden seit Epoch) markiert. </w:t>
      </w:r>
      <w:r w:rsidR="00A65EEE">
        <w:t>Wird dieser in Millisekunden ko</w:t>
      </w:r>
      <w:r w:rsidR="004256A1">
        <w:t>n</w:t>
      </w:r>
      <w:r w:rsidR="00A65EEE">
        <w:t xml:space="preserve">vertiert, kann damit eine JavaScript Date Objekt erstellt werden. </w:t>
      </w:r>
      <w:r>
        <w:t>Dieses hat die Funktion «date.</w:t>
      </w:r>
      <w:r w:rsidRPr="00635903">
        <w:t>toLocaleString('de-CH')</w:t>
      </w:r>
      <w:r>
        <w:t xml:space="preserve">» mit welchem das Datum in ausgeschriebenem Text (07.04.2020 12:33) konvertiert werden kann. Damit die Pakete gruppiert werden können, muss </w:t>
      </w:r>
      <w:r w:rsidR="004256A1">
        <w:t>b</w:t>
      </w:r>
      <w:r>
        <w:t>ekannt sein, in welchen Zeitabständen.</w:t>
      </w:r>
      <w:r w:rsidR="00CB37B2">
        <w:t xml:space="preserve"> Danach wird mit einer For Schleife bei jedem Paket geprüft, ob dieser den Zeitabstand zur letzten Gruppierung übertrifft oder einhaltet. Wenn der Zeitabstand eingehalten wird, wird das Paket in den Array der letzten Gruppe hinzugefügt. Ansonsten wird eine neue Gruppe erstellt, welche als Label das ausgeschriebene Datum des Paketes </w:t>
      </w:r>
      <w:r w:rsidR="00A65EEE">
        <w:t>trägt</w:t>
      </w:r>
      <w:r w:rsidR="00CB37B2">
        <w:t>.</w:t>
      </w:r>
      <w:r w:rsidR="00A65EEE">
        <w:t xml:space="preserve"> Dieses Label wird schlussendlich im Diagramm auf der </w:t>
      </w:r>
      <w:r w:rsidR="005955CE">
        <w:t>X-Achse</w:t>
      </w:r>
      <w:r w:rsidR="00A65EEE">
        <w:t xml:space="preserve"> dargestellt.</w:t>
      </w:r>
    </w:p>
    <w:p w14:paraId="027D325F" w14:textId="09C6448D" w:rsidR="00A65EEE" w:rsidRDefault="00A65EEE" w:rsidP="00AA0155">
      <w:r>
        <w:t>In Code sieht dies folgenderweise aus.</w:t>
      </w:r>
    </w:p>
    <w:p w14:paraId="16DBB234" w14:textId="77777777" w:rsidR="00A65EEE" w:rsidRDefault="00A65EEE" w:rsidP="00A65EEE">
      <w:pPr>
        <w:keepNext/>
      </w:pPr>
      <w:r>
        <w:rPr>
          <w:noProof/>
          <w:lang w:eastAsia="de-CH" w:bidi="ar-SA"/>
        </w:rPr>
        <w:drawing>
          <wp:inline distT="0" distB="0" distL="0" distR="0" wp14:anchorId="56DE8569" wp14:editId="7E99F2DF">
            <wp:extent cx="5760085" cy="3486785"/>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085" cy="3486785"/>
                    </a:xfrm>
                    <a:prstGeom prst="rect">
                      <a:avLst/>
                    </a:prstGeom>
                  </pic:spPr>
                </pic:pic>
              </a:graphicData>
            </a:graphic>
          </wp:inline>
        </w:drawing>
      </w:r>
    </w:p>
    <w:p w14:paraId="164080D5" w14:textId="4F57C5B5" w:rsidR="00A65EEE" w:rsidRDefault="00A65EEE" w:rsidP="00A65EEE">
      <w:pPr>
        <w:pStyle w:val="Beschriftung"/>
      </w:pPr>
      <w:bookmarkStart w:id="167" w:name="_Toc37235477"/>
      <w:r>
        <w:t xml:space="preserve">Abbildung </w:t>
      </w:r>
      <w:r>
        <w:fldChar w:fldCharType="begin"/>
      </w:r>
      <w:r>
        <w:instrText xml:space="preserve"> SEQ Abbildung \* ARABIC </w:instrText>
      </w:r>
      <w:r>
        <w:fldChar w:fldCharType="separate"/>
      </w:r>
      <w:r w:rsidR="00F17CC5">
        <w:rPr>
          <w:noProof/>
        </w:rPr>
        <w:t>39</w:t>
      </w:r>
      <w:r>
        <w:fldChar w:fldCharType="end"/>
      </w:r>
      <w:r>
        <w:t xml:space="preserve"> Gruppierungsalgorithmus für Sensor Pakete</w:t>
      </w:r>
      <w:r w:rsidR="009D7EC7">
        <w:t xml:space="preserve"> Code Beispiel</w:t>
      </w:r>
      <w:bookmarkEnd w:id="167"/>
    </w:p>
    <w:p w14:paraId="0264F5D1" w14:textId="79452EB4" w:rsidR="00A40C1C" w:rsidRDefault="00A40C1C" w:rsidP="00A40C1C">
      <w:r>
        <w:t>Nach dem Durchlauf dieser Schleife, sehen die Daten</w:t>
      </w:r>
      <w:r w:rsidR="00E0232D">
        <w:t xml:space="preserve"> bei einem Zeitabschnitt einer halben </w:t>
      </w:r>
      <w:r w:rsidR="004256A1">
        <w:t>folgendermassen</w:t>
      </w:r>
      <w:r w:rsidR="006E5E0B">
        <w:t xml:space="preserve"> aus.</w:t>
      </w:r>
    </w:p>
    <w:p w14:paraId="10F4B9FF" w14:textId="77777777" w:rsidR="00A40C1C" w:rsidRPr="00BA629D" w:rsidRDefault="00A40C1C" w:rsidP="00A40C1C">
      <w:pPr>
        <w:rPr>
          <w:lang w:val="en-US"/>
        </w:rPr>
      </w:pPr>
      <w:r w:rsidRPr="00BA629D">
        <w:rPr>
          <w:lang w:val="en-US"/>
        </w:rPr>
        <w:lastRenderedPageBreak/>
        <w:t>{</w:t>
      </w:r>
    </w:p>
    <w:p w14:paraId="60D774A3" w14:textId="4397B91D" w:rsidR="00A40C1C" w:rsidRPr="00BA629D" w:rsidRDefault="00A40C1C" w:rsidP="00A40C1C">
      <w:pPr>
        <w:rPr>
          <w:lang w:val="en-US"/>
        </w:rPr>
      </w:pPr>
      <w:r w:rsidRPr="00BA629D">
        <w:rPr>
          <w:lang w:val="en-US"/>
        </w:rPr>
        <w:tab/>
        <w:t>‘07.04.2020 12:33’: [ (Paket 1), (Paket N) ],</w:t>
      </w:r>
    </w:p>
    <w:p w14:paraId="2EA566C7" w14:textId="5DB8C67B" w:rsidR="00A40C1C" w:rsidRPr="00BA629D" w:rsidRDefault="00A40C1C" w:rsidP="00A40C1C">
      <w:pPr>
        <w:rPr>
          <w:lang w:val="en-US"/>
        </w:rPr>
      </w:pPr>
      <w:r w:rsidRPr="00BA629D">
        <w:rPr>
          <w:lang w:val="en-US"/>
        </w:rPr>
        <w:tab/>
        <w:t>‘07.04.2020 13:03’: [ (Paket 1), (Paket N) ]</w:t>
      </w:r>
    </w:p>
    <w:p w14:paraId="0AEAC79B" w14:textId="48A12616" w:rsidR="00A40C1C" w:rsidRDefault="00A40C1C" w:rsidP="00A40C1C">
      <w:r>
        <w:t>}</w:t>
      </w:r>
    </w:p>
    <w:p w14:paraId="1B40ADF4" w14:textId="4C5C9794" w:rsidR="00A40C1C" w:rsidRDefault="00A40C1C" w:rsidP="00A40C1C">
      <w:r>
        <w:t xml:space="preserve">Anschliessend, nach dem die Pakete in definierte Zeitabstände gruppiert wurden, können die Sensordaten, wie </w:t>
      </w:r>
      <w:r w:rsidR="004256A1">
        <w:t xml:space="preserve"> beispielsweise </w:t>
      </w:r>
      <w:r>
        <w:t xml:space="preserve">Temperatur oder CO2 ausgelesen werden. </w:t>
      </w:r>
      <w:r w:rsidR="004D3CC8">
        <w:t>Für das Verständnis ist gut zu wissen, dass die Pakete erst gruppiert wurden und es immer noch gleich viele hat wie am Anfang. Das Ziel ist es jetzt, pro Sensor Wert (Temperatur, CO2, …) pro Label ( ‘07.04.2020 12:33’, 07.04.2020 13:03, …) immer nur drei Werte zu haben. Den kleinsten, grössten und den Durchschnitts Wert pro Zeitabschnitt.</w:t>
      </w:r>
      <w:r w:rsidR="006E290F">
        <w:t xml:space="preserve"> Dafür </w:t>
      </w:r>
      <w:r w:rsidR="004256A1">
        <w:t>werden</w:t>
      </w:r>
      <w:r w:rsidR="006E290F">
        <w:t xml:space="preserve"> pro Zeitabschnittsgruppe alle Werte durch iteriert und die verschiedenen Sensorwerte mit JSON in ein Dictionary konvertiert. Diese werden nach Sensorwert Name in einem Dictionary gruppiert und schlussendlich nochmals durchiteriert damit der Min, Max und Durchschnitts Wert gefunden werden kann. Zu allerletzt werde</w:t>
      </w:r>
      <w:r w:rsidR="005C5AC9">
        <w:t>n für alle Vorkommenden Sensorw</w:t>
      </w:r>
      <w:r w:rsidR="006E290F">
        <w:t>ert</w:t>
      </w:r>
      <w:r w:rsidR="005C5AC9">
        <w:t>en</w:t>
      </w:r>
      <w:r w:rsidR="006E290F">
        <w:t>amen ein eigenes Diagramm erstellt, bei welchem die Labels mit den drei Werten dargestellt werden.</w:t>
      </w:r>
    </w:p>
    <w:p w14:paraId="5A274F59" w14:textId="146D06B0" w:rsidR="00C40B80" w:rsidRDefault="005C5AC9" w:rsidP="00A40C1C">
      <w:r>
        <w:t>Der unten aufgelistete Code</w:t>
      </w:r>
      <w:r w:rsidR="00C40B80">
        <w:t xml:space="preserve"> ist die Fortsetzung des oben gezeigten Codes.</w:t>
      </w:r>
    </w:p>
    <w:p w14:paraId="735060CB" w14:textId="77777777" w:rsidR="00C40B80" w:rsidRDefault="00C40B80" w:rsidP="00C40B80">
      <w:pPr>
        <w:keepNext/>
      </w:pPr>
      <w:r>
        <w:rPr>
          <w:noProof/>
          <w:lang w:eastAsia="de-CH" w:bidi="ar-SA"/>
        </w:rPr>
        <w:lastRenderedPageBreak/>
        <w:drawing>
          <wp:inline distT="0" distB="0" distL="0" distR="0" wp14:anchorId="15970E7D" wp14:editId="112892F3">
            <wp:extent cx="5760085" cy="5271770"/>
            <wp:effectExtent l="0" t="0" r="0" b="508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085" cy="5271770"/>
                    </a:xfrm>
                    <a:prstGeom prst="rect">
                      <a:avLst/>
                    </a:prstGeom>
                  </pic:spPr>
                </pic:pic>
              </a:graphicData>
            </a:graphic>
          </wp:inline>
        </w:drawing>
      </w:r>
    </w:p>
    <w:p w14:paraId="53F41DC8" w14:textId="70901C2E" w:rsidR="00C40B80" w:rsidRPr="00A40C1C" w:rsidRDefault="00C40B80" w:rsidP="00C40B80">
      <w:pPr>
        <w:pStyle w:val="Beschriftung"/>
      </w:pPr>
      <w:bookmarkStart w:id="168" w:name="_Toc37235478"/>
      <w:r>
        <w:t xml:space="preserve">Abbildung </w:t>
      </w:r>
      <w:r>
        <w:fldChar w:fldCharType="begin"/>
      </w:r>
      <w:r>
        <w:instrText xml:space="preserve"> SEQ Abbildung \* ARABIC </w:instrText>
      </w:r>
      <w:r>
        <w:fldChar w:fldCharType="separate"/>
      </w:r>
      <w:r w:rsidR="00F17CC5">
        <w:rPr>
          <w:noProof/>
        </w:rPr>
        <w:t>40</w:t>
      </w:r>
      <w:r>
        <w:fldChar w:fldCharType="end"/>
      </w:r>
      <w:r>
        <w:t xml:space="preserve"> </w:t>
      </w:r>
      <w:r w:rsidR="002E73A9">
        <w:t>Gruppierung</w:t>
      </w:r>
      <w:r>
        <w:t xml:space="preserve"> Code für die Sensor Werte</w:t>
      </w:r>
      <w:bookmarkEnd w:id="168"/>
    </w:p>
    <w:p w14:paraId="1C04A1AC" w14:textId="59462AC6" w:rsidR="00C72B3A" w:rsidRDefault="00C72B3A" w:rsidP="00C72B3A">
      <w:pPr>
        <w:pStyle w:val="berschrift3"/>
      </w:pPr>
      <w:bookmarkStart w:id="169" w:name="_Toc37235645"/>
      <w:r>
        <w:t>Corporate Design</w:t>
      </w:r>
      <w:bookmarkEnd w:id="169"/>
    </w:p>
    <w:p w14:paraId="73E3D46E" w14:textId="05814547" w:rsidR="008E33A6" w:rsidRDefault="005C5AC9" w:rsidP="008E33A6">
      <w:r>
        <w:t>Das Corporate Design besteht aus</w:t>
      </w:r>
      <w:r w:rsidR="008E33A6">
        <w:t xml:space="preserve"> drei </w:t>
      </w:r>
      <w:r>
        <w:t>Dingen</w:t>
      </w:r>
      <w:r w:rsidR="008E33A6">
        <w:t>. Die Farben sollen schwarz oder Rot</w:t>
      </w:r>
      <w:r w:rsidR="00743046">
        <w:t xml:space="preserve"> (#</w:t>
      </w:r>
      <w:r w:rsidR="00743046" w:rsidRPr="00743046">
        <w:t>c84646</w:t>
      </w:r>
      <w:r w:rsidR="00743046">
        <w:t xml:space="preserve">) </w:t>
      </w:r>
      <w:r w:rsidR="008E33A6">
        <w:t>sein</w:t>
      </w:r>
      <w:r w:rsidR="00743046">
        <w:t>, die Schriften «</w:t>
      </w:r>
      <w:r w:rsidR="00743046" w:rsidRPr="00743046">
        <w:t>Hind Madurai Semi Bold</w:t>
      </w:r>
      <w:r w:rsidR="00743046">
        <w:t>» und «</w:t>
      </w:r>
      <w:r w:rsidR="00743046" w:rsidRPr="00743046">
        <w:t>ROBOTO Slab Bold</w:t>
      </w:r>
      <w:r w:rsidR="00743046">
        <w:t>» dürfen benutzt werden und das Logo muss rechts den Abstand der Breite eines «B» und oben und unten die Höhe eines «B» zum Rand haben</w:t>
      </w:r>
      <w:r w:rsidR="005A6E22">
        <w:t>. Die Einhaltung der Farben und Schriften ist mit CSS sehr einfach und kann in den Bootstrap Dateien verändert werden.</w:t>
      </w:r>
    </w:p>
    <w:p w14:paraId="2AA4D366" w14:textId="77D51158" w:rsidR="005A6E22" w:rsidRDefault="005A6E22" w:rsidP="008E33A6">
      <w:r>
        <w:t>Bei der Logo Grösse und</w:t>
      </w:r>
      <w:r w:rsidR="005C5AC9">
        <w:t xml:space="preserve"> dem</w:t>
      </w:r>
      <w:r>
        <w:t xml:space="preserve"> Abstand sind jedoch ein paar Rechnungen nötig. Aus dem BBB_CD_Manual.pdf ist bekannt, dass die Grösse des Logos bei 100% 48x30 mm beträgt. Ein «B» entspricht 11x15 mm.</w:t>
      </w:r>
      <w:r w:rsidR="00000782">
        <w:t xml:space="preserve"> Mit einem Dreisatz kann mit diesen Angaben das Logo Responsiv dargestellt werden. Der SCSS Code dafür folgt hier.</w:t>
      </w:r>
    </w:p>
    <w:p w14:paraId="22768627" w14:textId="77777777" w:rsidR="00000782" w:rsidRDefault="00000782" w:rsidP="00000782">
      <w:pPr>
        <w:keepNext/>
      </w:pPr>
      <w:r>
        <w:rPr>
          <w:noProof/>
          <w:lang w:eastAsia="de-CH" w:bidi="ar-SA"/>
        </w:rPr>
        <w:lastRenderedPageBreak/>
        <w:drawing>
          <wp:inline distT="0" distB="0" distL="0" distR="0" wp14:anchorId="4DC6EB9B" wp14:editId="5CFBEC1D">
            <wp:extent cx="5760085" cy="3382010"/>
            <wp:effectExtent l="0" t="0" r="0" b="889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085" cy="3382010"/>
                    </a:xfrm>
                    <a:prstGeom prst="rect">
                      <a:avLst/>
                    </a:prstGeom>
                  </pic:spPr>
                </pic:pic>
              </a:graphicData>
            </a:graphic>
          </wp:inline>
        </w:drawing>
      </w:r>
    </w:p>
    <w:p w14:paraId="56B87463" w14:textId="48DC8C3A" w:rsidR="00000782" w:rsidRDefault="00000782" w:rsidP="00000782">
      <w:pPr>
        <w:pStyle w:val="Beschriftung"/>
      </w:pPr>
      <w:bookmarkStart w:id="170" w:name="_Toc37235479"/>
      <w:r>
        <w:t xml:space="preserve">Abbildung </w:t>
      </w:r>
      <w:r>
        <w:fldChar w:fldCharType="begin"/>
      </w:r>
      <w:r>
        <w:instrText xml:space="preserve"> SEQ Abbildung \* ARABIC </w:instrText>
      </w:r>
      <w:r>
        <w:fldChar w:fldCharType="separate"/>
      </w:r>
      <w:r w:rsidR="00F17CC5">
        <w:rPr>
          <w:noProof/>
        </w:rPr>
        <w:t>41</w:t>
      </w:r>
      <w:r>
        <w:fldChar w:fldCharType="end"/>
      </w:r>
      <w:r>
        <w:t xml:space="preserve"> SCSS Code für Responsiveness des Logo</w:t>
      </w:r>
      <w:bookmarkEnd w:id="170"/>
    </w:p>
    <w:p w14:paraId="5797CE1E" w14:textId="444F8FC5" w:rsidR="00FD3D63" w:rsidRDefault="00FD3D63" w:rsidP="007E1C77">
      <w:pPr>
        <w:pStyle w:val="berschrift1"/>
      </w:pPr>
      <w:bookmarkStart w:id="171" w:name="_Toc37235646"/>
      <w:r>
        <w:t>Kontrollieren</w:t>
      </w:r>
      <w:bookmarkEnd w:id="171"/>
    </w:p>
    <w:p w14:paraId="5A05F02A" w14:textId="0C1E1F01" w:rsidR="007E1C77" w:rsidRDefault="007E1C77" w:rsidP="007E1C77">
      <w:pPr>
        <w:pStyle w:val="berschrift2"/>
      </w:pPr>
      <w:bookmarkStart w:id="172" w:name="_Toc37235647"/>
      <w:r>
        <w:t>Testanlage</w:t>
      </w:r>
      <w:bookmarkEnd w:id="172"/>
    </w:p>
    <w:p w14:paraId="7A982B86" w14:textId="3D3711A2" w:rsidR="007E1C77" w:rsidRPr="007E1C77" w:rsidRDefault="007E1C77" w:rsidP="007E1C77">
      <w:r>
        <w:t>Die Tests</w:t>
      </w:r>
      <w:r w:rsidR="004B00CC">
        <w:t>, welche im Frontend passieren,</w:t>
      </w:r>
      <w:r>
        <w:t xml:space="preserve"> werden jeweils auf drei verschiedenen Browsern durchgeführt. Chrome</w:t>
      </w:r>
      <w:r w:rsidR="002A4D85">
        <w:t xml:space="preserve"> (Version </w:t>
      </w:r>
      <w:r w:rsidR="002A4D85" w:rsidRPr="002A4D85">
        <w:t>80.0.3987.163</w:t>
      </w:r>
      <w:r w:rsidR="002A4D85">
        <w:t>)</w:t>
      </w:r>
      <w:r>
        <w:t>, Edge</w:t>
      </w:r>
      <w:r w:rsidR="002A4D85">
        <w:t xml:space="preserve"> (Version </w:t>
      </w:r>
      <w:r w:rsidR="002A4D85" w:rsidRPr="002A4D85">
        <w:t>44.17763.831.0</w:t>
      </w:r>
      <w:r w:rsidR="002A4D85">
        <w:t>)</w:t>
      </w:r>
      <w:r>
        <w:t xml:space="preserve"> und Firefox</w:t>
      </w:r>
      <w:r w:rsidR="002A4D85">
        <w:t xml:space="preserve"> (Version</w:t>
      </w:r>
      <w:r w:rsidR="002A4D85" w:rsidRPr="002A4D85">
        <w:t xml:space="preserve"> 72.0.1</w:t>
      </w:r>
      <w:r w:rsidR="002A4D85">
        <w:t>)</w:t>
      </w:r>
      <w:r>
        <w:t xml:space="preserve">. Die Webseite wird von einem </w:t>
      </w:r>
      <w:r w:rsidRPr="007E1C77">
        <w:t>Microsoft Windows Server 2019 Standard</w:t>
      </w:r>
      <w:r>
        <w:t xml:space="preserve"> Version </w:t>
      </w:r>
      <w:r w:rsidRPr="007E1C77">
        <w:t>10.0.17763 Build 17763</w:t>
      </w:r>
      <w:r>
        <w:t xml:space="preserve"> gehostet und ist über das Intranet aufrufbar.</w:t>
      </w:r>
    </w:p>
    <w:p w14:paraId="1D10353D" w14:textId="0A2C13F1" w:rsidR="007E1C77" w:rsidRDefault="007E1C77" w:rsidP="007E1C77">
      <w:pPr>
        <w:pStyle w:val="berschrift2"/>
      </w:pPr>
      <w:bookmarkStart w:id="173" w:name="_Toc37235648"/>
      <w:r>
        <w:t>Testmethoden</w:t>
      </w:r>
      <w:bookmarkEnd w:id="173"/>
    </w:p>
    <w:p w14:paraId="5805C177" w14:textId="2B03F3BE" w:rsidR="002A4D85" w:rsidRDefault="002A4D85" w:rsidP="002A4D85">
      <w:r>
        <w:t xml:space="preserve">Die </w:t>
      </w:r>
      <w:r w:rsidR="005D4FC1">
        <w:t xml:space="preserve">Frontend </w:t>
      </w:r>
      <w:r>
        <w:t>Tests werden durch Aufrufen der zu prüfenden Seiten getätigt</w:t>
      </w:r>
      <w:r w:rsidR="00AD61D9">
        <w:t xml:space="preserve"> und durch vergleich mit dem erwarteten Resultat validiert</w:t>
      </w:r>
      <w:r>
        <w:t>.</w:t>
      </w:r>
      <w:r w:rsidR="00761CAA">
        <w:t xml:space="preserve"> Die Tests werden jeweils</w:t>
      </w:r>
      <w:r w:rsidR="00ED26E8">
        <w:t>, falls diese geklappt haben,</w:t>
      </w:r>
      <w:r w:rsidR="00761CAA">
        <w:t xml:space="preserve"> mit e</w:t>
      </w:r>
      <w:r w:rsidR="00ED26E8">
        <w:t>inem «Ok» pro Browser markiert</w:t>
      </w:r>
      <w:r w:rsidR="00761CAA">
        <w:t>, ansonsten «Fehlerhaft».</w:t>
      </w:r>
    </w:p>
    <w:p w14:paraId="6A8F68EA" w14:textId="61ACD6E7" w:rsidR="005D4FC1" w:rsidRPr="002A4D85" w:rsidRDefault="005D4FC1" w:rsidP="002A4D85">
      <w:r>
        <w:t>Die</w:t>
      </w:r>
      <w:r w:rsidR="00F439D5">
        <w:t xml:space="preserve"> Tests, welche nicht auf etwas v</w:t>
      </w:r>
      <w:r>
        <w:t>isuellem basieren, werden durch ausführen der Funktionen oder Sensor Mitteilungen getestet. Diese werden nur mit einem «Ok» oder «Fehlerhaft» bewertet.</w:t>
      </w:r>
    </w:p>
    <w:p w14:paraId="2F3988A6" w14:textId="44DAA909" w:rsidR="007E1C77" w:rsidRDefault="007E1C77" w:rsidP="007E1C77">
      <w:pPr>
        <w:pStyle w:val="berschrift2"/>
      </w:pPr>
      <w:bookmarkStart w:id="174" w:name="_Toc37235649"/>
      <w:r>
        <w:t>Testprotokoll</w:t>
      </w:r>
      <w:bookmarkEnd w:id="174"/>
    </w:p>
    <w:p w14:paraId="08BCD725" w14:textId="4B1DA3D9" w:rsidR="009D7EC7" w:rsidRDefault="009D7EC7" w:rsidP="009D7EC7">
      <w:pPr>
        <w:pStyle w:val="Beschriftung"/>
        <w:keepNext/>
      </w:pPr>
      <w:bookmarkStart w:id="175" w:name="_Toc37235437"/>
      <w:r>
        <w:t xml:space="preserve">Tabelle </w:t>
      </w:r>
      <w:r>
        <w:fldChar w:fldCharType="begin"/>
      </w:r>
      <w:r>
        <w:instrText xml:space="preserve"> SEQ Tabelle \* ARABIC </w:instrText>
      </w:r>
      <w:r>
        <w:fldChar w:fldCharType="separate"/>
      </w:r>
      <w:r>
        <w:rPr>
          <w:noProof/>
        </w:rPr>
        <w:t>26</w:t>
      </w:r>
      <w:r>
        <w:fldChar w:fldCharType="end"/>
      </w:r>
      <w:r>
        <w:t xml:space="preserve"> Ausführung des Testprotokolls</w:t>
      </w:r>
      <w:bookmarkEnd w:id="175"/>
    </w:p>
    <w:tbl>
      <w:tblPr>
        <w:tblStyle w:val="AvectrisTabelle"/>
        <w:tblW w:w="0" w:type="auto"/>
        <w:tblInd w:w="0" w:type="dxa"/>
        <w:tblLook w:val="04A0" w:firstRow="1" w:lastRow="0" w:firstColumn="1" w:lastColumn="0" w:noHBand="0" w:noVBand="1"/>
      </w:tblPr>
      <w:tblGrid>
        <w:gridCol w:w="891"/>
        <w:gridCol w:w="3007"/>
        <w:gridCol w:w="2030"/>
        <w:gridCol w:w="1061"/>
        <w:gridCol w:w="1123"/>
        <w:gridCol w:w="959"/>
      </w:tblGrid>
      <w:tr w:rsidR="003E10DF" w14:paraId="4D3AB3B1" w14:textId="77777777" w:rsidTr="00633A49">
        <w:trPr>
          <w:cnfStyle w:val="100000000000" w:firstRow="1" w:lastRow="0" w:firstColumn="0" w:lastColumn="0" w:oddVBand="0" w:evenVBand="0" w:oddHBand="0" w:evenHBand="0" w:firstRowFirstColumn="0" w:firstRowLastColumn="0" w:lastRowFirstColumn="0" w:lastRowLastColumn="0"/>
        </w:trPr>
        <w:tc>
          <w:tcPr>
            <w:tcW w:w="891" w:type="dxa"/>
          </w:tcPr>
          <w:p w14:paraId="63AB012E" w14:textId="1D6D559C" w:rsidR="00761CAA" w:rsidRDefault="00761CAA" w:rsidP="00761CAA">
            <w:r>
              <w:t>Testfallnummer</w:t>
            </w:r>
          </w:p>
        </w:tc>
        <w:tc>
          <w:tcPr>
            <w:tcW w:w="3007" w:type="dxa"/>
          </w:tcPr>
          <w:p w14:paraId="3259285D" w14:textId="6449BA81" w:rsidR="00761CAA" w:rsidRDefault="00761CAA" w:rsidP="00761CAA">
            <w:r>
              <w:t>Erwartetes Ergebnis</w:t>
            </w:r>
          </w:p>
        </w:tc>
        <w:tc>
          <w:tcPr>
            <w:tcW w:w="2030" w:type="dxa"/>
          </w:tcPr>
          <w:p w14:paraId="216E4BC8" w14:textId="5D9693CF" w:rsidR="00761CAA" w:rsidRDefault="00761CAA" w:rsidP="00761CAA">
            <w:r>
              <w:t>Tatsächliches Ergebnis</w:t>
            </w:r>
          </w:p>
        </w:tc>
        <w:tc>
          <w:tcPr>
            <w:tcW w:w="1061" w:type="dxa"/>
          </w:tcPr>
          <w:p w14:paraId="1F5E02E3" w14:textId="07328327" w:rsidR="00761CAA" w:rsidRDefault="00761CAA" w:rsidP="00761CAA">
            <w:r>
              <w:t>Status</w:t>
            </w:r>
          </w:p>
        </w:tc>
        <w:tc>
          <w:tcPr>
            <w:tcW w:w="1123" w:type="dxa"/>
          </w:tcPr>
          <w:p w14:paraId="74A18006" w14:textId="373D4F48" w:rsidR="00761CAA" w:rsidRDefault="00761CAA" w:rsidP="00761CAA">
            <w:r>
              <w:t>Datum</w:t>
            </w:r>
          </w:p>
        </w:tc>
        <w:tc>
          <w:tcPr>
            <w:tcW w:w="959" w:type="dxa"/>
          </w:tcPr>
          <w:p w14:paraId="72B963E8" w14:textId="517BBDD2" w:rsidR="00761CAA" w:rsidRDefault="00761CAA" w:rsidP="00761CAA">
            <w:r>
              <w:t>Tester</w:t>
            </w:r>
          </w:p>
        </w:tc>
      </w:tr>
      <w:tr w:rsidR="003E10DF" w14:paraId="66563299" w14:textId="77777777" w:rsidTr="00633A49">
        <w:tc>
          <w:tcPr>
            <w:tcW w:w="891" w:type="dxa"/>
          </w:tcPr>
          <w:p w14:paraId="600C633E" w14:textId="1997A5AF" w:rsidR="00761CAA" w:rsidRDefault="00BA629D" w:rsidP="00761CAA">
            <w:r>
              <w:lastRenderedPageBreak/>
              <w:t>1.1</w:t>
            </w:r>
          </w:p>
        </w:tc>
        <w:tc>
          <w:tcPr>
            <w:tcW w:w="3007" w:type="dxa"/>
          </w:tcPr>
          <w:p w14:paraId="56482879" w14:textId="4A8F4B91" w:rsidR="00761CAA" w:rsidRDefault="00BA629D" w:rsidP="00761CAA">
            <w:r>
              <w:t>Der Benutzer erhält nach Login einen Refresh und Access Token und diese sind im Session Storage aufzufinden.</w:t>
            </w:r>
          </w:p>
        </w:tc>
        <w:tc>
          <w:tcPr>
            <w:tcW w:w="2030" w:type="dxa"/>
          </w:tcPr>
          <w:p w14:paraId="294599D4" w14:textId="18EC79D6" w:rsidR="00761CAA" w:rsidRDefault="00BA629D" w:rsidP="00BA629D">
            <w:r>
              <w:t>Die Tokens werden nach erfolgreichem Login in den Session Storage geschrieben.</w:t>
            </w:r>
          </w:p>
        </w:tc>
        <w:tc>
          <w:tcPr>
            <w:tcW w:w="1061" w:type="dxa"/>
          </w:tcPr>
          <w:p w14:paraId="64568405" w14:textId="77777777" w:rsidR="00761CAA" w:rsidRPr="006D67F3" w:rsidRDefault="00BA629D" w:rsidP="00761CAA">
            <w:pPr>
              <w:rPr>
                <w:lang w:val="en-US"/>
              </w:rPr>
            </w:pPr>
            <w:r w:rsidRPr="006D67F3">
              <w:rPr>
                <w:lang w:val="en-US"/>
              </w:rPr>
              <w:t>Chrome: Ok</w:t>
            </w:r>
          </w:p>
          <w:p w14:paraId="46349229" w14:textId="77777777" w:rsidR="00BA629D" w:rsidRPr="006D67F3" w:rsidRDefault="00BA629D" w:rsidP="00761CAA">
            <w:pPr>
              <w:rPr>
                <w:lang w:val="en-US"/>
              </w:rPr>
            </w:pPr>
            <w:r w:rsidRPr="006D67F3">
              <w:rPr>
                <w:lang w:val="en-US"/>
              </w:rPr>
              <w:t>Edge: Ok</w:t>
            </w:r>
          </w:p>
          <w:p w14:paraId="6E2B14C2" w14:textId="4A0DD507" w:rsidR="00BA629D" w:rsidRPr="006D67F3" w:rsidRDefault="00BA629D" w:rsidP="00761CAA">
            <w:pPr>
              <w:rPr>
                <w:lang w:val="en-US"/>
              </w:rPr>
            </w:pPr>
            <w:r w:rsidRPr="006D67F3">
              <w:rPr>
                <w:lang w:val="en-US"/>
              </w:rPr>
              <w:t>Firefox: Ok</w:t>
            </w:r>
          </w:p>
        </w:tc>
        <w:tc>
          <w:tcPr>
            <w:tcW w:w="1123" w:type="dxa"/>
          </w:tcPr>
          <w:p w14:paraId="05C83FE8" w14:textId="28D54728" w:rsidR="00761CAA" w:rsidRDefault="00BA629D" w:rsidP="00761CAA">
            <w:r>
              <w:t>07.04.2020</w:t>
            </w:r>
          </w:p>
        </w:tc>
        <w:tc>
          <w:tcPr>
            <w:tcW w:w="959" w:type="dxa"/>
          </w:tcPr>
          <w:p w14:paraId="6E484A45" w14:textId="6A3CB141" w:rsidR="00761CAA" w:rsidRDefault="00BA629D" w:rsidP="00761CAA">
            <w:r>
              <w:t>Nils Egger</w:t>
            </w:r>
          </w:p>
        </w:tc>
      </w:tr>
      <w:tr w:rsidR="003E10DF" w14:paraId="558CA3C2" w14:textId="77777777" w:rsidTr="00633A49">
        <w:tc>
          <w:tcPr>
            <w:tcW w:w="891" w:type="dxa"/>
          </w:tcPr>
          <w:p w14:paraId="3CDD0C97" w14:textId="61759FBC" w:rsidR="00E61FAA" w:rsidRDefault="00E61FAA" w:rsidP="00E61FAA">
            <w:r>
              <w:t>1.2</w:t>
            </w:r>
          </w:p>
        </w:tc>
        <w:tc>
          <w:tcPr>
            <w:tcW w:w="3007" w:type="dxa"/>
          </w:tcPr>
          <w:p w14:paraId="0738E1F0" w14:textId="31DE785A" w:rsidR="00E61FAA" w:rsidRDefault="00E61FAA" w:rsidP="00E61FAA">
            <w:r>
              <w:t>Der Browser erhält einen neuen Access Token von der API.</w:t>
            </w:r>
          </w:p>
        </w:tc>
        <w:tc>
          <w:tcPr>
            <w:tcW w:w="2030" w:type="dxa"/>
          </w:tcPr>
          <w:p w14:paraId="2C4068F0" w14:textId="22FDB68A" w:rsidR="00E61FAA" w:rsidRDefault="00E61FAA" w:rsidP="00E61FAA">
            <w:r>
              <w:t>Alle Browser erhielten einen neuen Access Token.</w:t>
            </w:r>
          </w:p>
        </w:tc>
        <w:tc>
          <w:tcPr>
            <w:tcW w:w="1061" w:type="dxa"/>
          </w:tcPr>
          <w:p w14:paraId="356FDB6C" w14:textId="77777777" w:rsidR="00E61FAA" w:rsidRPr="00E61FAA" w:rsidRDefault="00E61FAA" w:rsidP="00E61FAA">
            <w:pPr>
              <w:rPr>
                <w:lang w:val="en-US"/>
              </w:rPr>
            </w:pPr>
            <w:r w:rsidRPr="00E61FAA">
              <w:rPr>
                <w:lang w:val="en-US"/>
              </w:rPr>
              <w:t>Chrome: Ok</w:t>
            </w:r>
          </w:p>
          <w:p w14:paraId="1F417E00" w14:textId="77777777" w:rsidR="00E61FAA" w:rsidRPr="00E61FAA" w:rsidRDefault="00E61FAA" w:rsidP="00E61FAA">
            <w:pPr>
              <w:rPr>
                <w:lang w:val="en-US"/>
              </w:rPr>
            </w:pPr>
            <w:r w:rsidRPr="00E61FAA">
              <w:rPr>
                <w:lang w:val="en-US"/>
              </w:rPr>
              <w:t>Edge: Ok</w:t>
            </w:r>
          </w:p>
          <w:p w14:paraId="3E06943B" w14:textId="2E8B8F95" w:rsidR="00E61FAA" w:rsidRPr="00E61FAA" w:rsidRDefault="00E61FAA" w:rsidP="00E61FAA">
            <w:pPr>
              <w:rPr>
                <w:lang w:val="en-US"/>
              </w:rPr>
            </w:pPr>
            <w:r w:rsidRPr="00E61FAA">
              <w:rPr>
                <w:lang w:val="en-US"/>
              </w:rPr>
              <w:t>Firefox: Ok</w:t>
            </w:r>
          </w:p>
        </w:tc>
        <w:tc>
          <w:tcPr>
            <w:tcW w:w="1123" w:type="dxa"/>
          </w:tcPr>
          <w:p w14:paraId="1D717B7E" w14:textId="3B1008D7" w:rsidR="00E61FAA" w:rsidRDefault="00E61FAA" w:rsidP="00E61FAA">
            <w:r>
              <w:t>07.04.2020</w:t>
            </w:r>
          </w:p>
        </w:tc>
        <w:tc>
          <w:tcPr>
            <w:tcW w:w="959" w:type="dxa"/>
          </w:tcPr>
          <w:p w14:paraId="259B655F" w14:textId="71300568" w:rsidR="00E61FAA" w:rsidRDefault="00E61FAA" w:rsidP="00E61FAA">
            <w:r>
              <w:t>Nils Egger</w:t>
            </w:r>
          </w:p>
        </w:tc>
      </w:tr>
      <w:tr w:rsidR="003E10DF" w14:paraId="3D135428" w14:textId="77777777" w:rsidTr="00633A49">
        <w:tc>
          <w:tcPr>
            <w:tcW w:w="891" w:type="dxa"/>
          </w:tcPr>
          <w:p w14:paraId="0A026DA7" w14:textId="37F8AA15" w:rsidR="00E61FAA" w:rsidRDefault="00E61FAA" w:rsidP="00E61FAA">
            <w:r>
              <w:t>1.3</w:t>
            </w:r>
          </w:p>
        </w:tc>
        <w:tc>
          <w:tcPr>
            <w:tcW w:w="3007" w:type="dxa"/>
          </w:tcPr>
          <w:p w14:paraId="1A355B3D" w14:textId="43939CB6" w:rsidR="00E61FAA" w:rsidRDefault="00E61FAA" w:rsidP="00E61FAA">
            <w:r>
              <w:t>Der Browser zeigt eine Meldung bei der Eingabe von invaliden Login Daten.</w:t>
            </w:r>
          </w:p>
        </w:tc>
        <w:tc>
          <w:tcPr>
            <w:tcW w:w="2030" w:type="dxa"/>
          </w:tcPr>
          <w:p w14:paraId="0BF9F626" w14:textId="2BC13BB2" w:rsidR="00E61FAA" w:rsidRDefault="00E61FAA" w:rsidP="00E61FAA">
            <w:r>
              <w:t>Alle Browser zeigten die Meldung nach Eingabe von falschen Login Daten.</w:t>
            </w:r>
          </w:p>
        </w:tc>
        <w:tc>
          <w:tcPr>
            <w:tcW w:w="1061" w:type="dxa"/>
          </w:tcPr>
          <w:p w14:paraId="220B34FC" w14:textId="77777777" w:rsidR="00E61FAA" w:rsidRPr="00E61FAA" w:rsidRDefault="00E61FAA" w:rsidP="00E61FAA">
            <w:pPr>
              <w:rPr>
                <w:lang w:val="en-US"/>
              </w:rPr>
            </w:pPr>
            <w:r w:rsidRPr="00E61FAA">
              <w:rPr>
                <w:lang w:val="en-US"/>
              </w:rPr>
              <w:t>Chrome: Ok</w:t>
            </w:r>
          </w:p>
          <w:p w14:paraId="22FC7CAB" w14:textId="77777777" w:rsidR="00E61FAA" w:rsidRPr="00E61FAA" w:rsidRDefault="00E61FAA" w:rsidP="00E61FAA">
            <w:pPr>
              <w:rPr>
                <w:lang w:val="en-US"/>
              </w:rPr>
            </w:pPr>
            <w:r w:rsidRPr="00E61FAA">
              <w:rPr>
                <w:lang w:val="en-US"/>
              </w:rPr>
              <w:t>Edge: Ok</w:t>
            </w:r>
          </w:p>
          <w:p w14:paraId="0F64D21F" w14:textId="4B476CC9" w:rsidR="00E61FAA" w:rsidRPr="00E61FAA" w:rsidRDefault="00E61FAA" w:rsidP="00E61FAA">
            <w:pPr>
              <w:rPr>
                <w:lang w:val="en-US"/>
              </w:rPr>
            </w:pPr>
            <w:r w:rsidRPr="00E61FAA">
              <w:rPr>
                <w:lang w:val="en-US"/>
              </w:rPr>
              <w:t>Firefox: Ok</w:t>
            </w:r>
          </w:p>
        </w:tc>
        <w:tc>
          <w:tcPr>
            <w:tcW w:w="1123" w:type="dxa"/>
          </w:tcPr>
          <w:p w14:paraId="29DD9939" w14:textId="0E252B7F" w:rsidR="00E61FAA" w:rsidRDefault="00E61FAA" w:rsidP="00E61FAA">
            <w:r>
              <w:t>07.04.2020</w:t>
            </w:r>
          </w:p>
        </w:tc>
        <w:tc>
          <w:tcPr>
            <w:tcW w:w="959" w:type="dxa"/>
          </w:tcPr>
          <w:p w14:paraId="354BEEC2" w14:textId="43025DC2" w:rsidR="00E61FAA" w:rsidRDefault="00E61FAA" w:rsidP="00E61FAA">
            <w:r>
              <w:t>Nils Egger</w:t>
            </w:r>
          </w:p>
        </w:tc>
      </w:tr>
      <w:tr w:rsidR="003E10DF" w14:paraId="0F0B9B1B" w14:textId="77777777" w:rsidTr="00633A49">
        <w:tc>
          <w:tcPr>
            <w:tcW w:w="891" w:type="dxa"/>
          </w:tcPr>
          <w:p w14:paraId="1B9BD44A" w14:textId="6D479EC5" w:rsidR="00F80984" w:rsidRDefault="00F80984" w:rsidP="00F80984">
            <w:r>
              <w:t>1.4</w:t>
            </w:r>
          </w:p>
        </w:tc>
        <w:tc>
          <w:tcPr>
            <w:tcW w:w="3007" w:type="dxa"/>
          </w:tcPr>
          <w:p w14:paraId="442BE270" w14:textId="5A1A0D38" w:rsidR="00F80984" w:rsidRDefault="00F80984" w:rsidP="00F80984">
            <w:r>
              <w:t>Der Browser loggt den Benutzer nach Anfrage zu einem neuen Access Token mit falschem Refresh Token aus.</w:t>
            </w:r>
          </w:p>
        </w:tc>
        <w:tc>
          <w:tcPr>
            <w:tcW w:w="2030" w:type="dxa"/>
          </w:tcPr>
          <w:p w14:paraId="629ACE6F" w14:textId="22172E2D" w:rsidR="00F80984" w:rsidRDefault="00F80984" w:rsidP="00F80984">
            <w:r>
              <w:t>Alle Browser leerten den Storage Token und leiteten den Benutzer zu</w:t>
            </w:r>
            <w:r w:rsidR="004B00CC">
              <w:t>r</w:t>
            </w:r>
            <w:r>
              <w:t xml:space="preserve"> Login Seite.</w:t>
            </w:r>
          </w:p>
        </w:tc>
        <w:tc>
          <w:tcPr>
            <w:tcW w:w="1061" w:type="dxa"/>
          </w:tcPr>
          <w:p w14:paraId="0CFDBCBC" w14:textId="77777777" w:rsidR="00F80984" w:rsidRPr="00E61FAA" w:rsidRDefault="00F80984" w:rsidP="00F80984">
            <w:pPr>
              <w:rPr>
                <w:lang w:val="en-US"/>
              </w:rPr>
            </w:pPr>
            <w:r w:rsidRPr="00E61FAA">
              <w:rPr>
                <w:lang w:val="en-US"/>
              </w:rPr>
              <w:t>Chrome: Ok</w:t>
            </w:r>
          </w:p>
          <w:p w14:paraId="7D3E40D3" w14:textId="77777777" w:rsidR="00F80984" w:rsidRPr="00E61FAA" w:rsidRDefault="00F80984" w:rsidP="00F80984">
            <w:pPr>
              <w:rPr>
                <w:lang w:val="en-US"/>
              </w:rPr>
            </w:pPr>
            <w:r w:rsidRPr="00E61FAA">
              <w:rPr>
                <w:lang w:val="en-US"/>
              </w:rPr>
              <w:t>Edge: Ok</w:t>
            </w:r>
          </w:p>
          <w:p w14:paraId="67EE59CE" w14:textId="5849D843" w:rsidR="00F80984" w:rsidRPr="00E61FAA" w:rsidRDefault="00F80984" w:rsidP="00F80984">
            <w:pPr>
              <w:rPr>
                <w:lang w:val="en-US"/>
              </w:rPr>
            </w:pPr>
            <w:r w:rsidRPr="00E61FAA">
              <w:rPr>
                <w:lang w:val="en-US"/>
              </w:rPr>
              <w:t>Firefox: Ok</w:t>
            </w:r>
          </w:p>
        </w:tc>
        <w:tc>
          <w:tcPr>
            <w:tcW w:w="1123" w:type="dxa"/>
          </w:tcPr>
          <w:p w14:paraId="3DF819BD" w14:textId="23FA54B0" w:rsidR="00F80984" w:rsidRDefault="00F80984" w:rsidP="00F80984">
            <w:r>
              <w:t>07.04.2020</w:t>
            </w:r>
          </w:p>
        </w:tc>
        <w:tc>
          <w:tcPr>
            <w:tcW w:w="959" w:type="dxa"/>
          </w:tcPr>
          <w:p w14:paraId="720042B2" w14:textId="558FAF50" w:rsidR="00F80984" w:rsidRDefault="00F80984" w:rsidP="00F80984">
            <w:r>
              <w:t>Nils Egger</w:t>
            </w:r>
          </w:p>
        </w:tc>
      </w:tr>
      <w:tr w:rsidR="003E10DF" w14:paraId="3618F5E3" w14:textId="77777777" w:rsidTr="00633A49">
        <w:tc>
          <w:tcPr>
            <w:tcW w:w="891" w:type="dxa"/>
          </w:tcPr>
          <w:p w14:paraId="3B7B5DC1" w14:textId="5CC51F0A" w:rsidR="004B00CC" w:rsidRDefault="004B00CC" w:rsidP="0096700D">
            <w:r>
              <w:t>2.1</w:t>
            </w:r>
          </w:p>
        </w:tc>
        <w:tc>
          <w:tcPr>
            <w:tcW w:w="3007" w:type="dxa"/>
          </w:tcPr>
          <w:p w14:paraId="06C8983F" w14:textId="46275806" w:rsidR="004B00CC" w:rsidRDefault="004B00CC" w:rsidP="004B00CC">
            <w:r>
              <w:t>Der Loriot Listener kann Sensoren anhand der Art zu den richtigen Dekodierer zuweisen.</w:t>
            </w:r>
          </w:p>
        </w:tc>
        <w:tc>
          <w:tcPr>
            <w:tcW w:w="2030" w:type="dxa"/>
          </w:tcPr>
          <w:p w14:paraId="58856846" w14:textId="24AF7F18" w:rsidR="004B00CC" w:rsidRDefault="004B00CC" w:rsidP="004B00CC">
            <w:r>
              <w:t>Alle Sensoren können dekodiert werden. Der Loriot Listener gibt die Sensor</w:t>
            </w:r>
            <w:r w:rsidR="00F439D5">
              <w:t xml:space="preserve"> Daten den richtigen Dekodierer weiter.</w:t>
            </w:r>
          </w:p>
        </w:tc>
        <w:tc>
          <w:tcPr>
            <w:tcW w:w="1061" w:type="dxa"/>
          </w:tcPr>
          <w:p w14:paraId="49FD81A8" w14:textId="3C56D992" w:rsidR="004B00CC" w:rsidRPr="004B00CC" w:rsidRDefault="004B00CC" w:rsidP="0096700D">
            <w:r>
              <w:t>Ok</w:t>
            </w:r>
          </w:p>
        </w:tc>
        <w:tc>
          <w:tcPr>
            <w:tcW w:w="1123" w:type="dxa"/>
          </w:tcPr>
          <w:p w14:paraId="1D63E54C" w14:textId="77777777" w:rsidR="004B00CC" w:rsidRDefault="004B00CC" w:rsidP="0096700D">
            <w:r>
              <w:t>07.04.2020</w:t>
            </w:r>
          </w:p>
        </w:tc>
        <w:tc>
          <w:tcPr>
            <w:tcW w:w="959" w:type="dxa"/>
          </w:tcPr>
          <w:p w14:paraId="1C60513B" w14:textId="77777777" w:rsidR="004B00CC" w:rsidRDefault="004B00CC" w:rsidP="0096700D">
            <w:r>
              <w:t>Nils Egger</w:t>
            </w:r>
          </w:p>
        </w:tc>
      </w:tr>
      <w:tr w:rsidR="003E10DF" w14:paraId="2C06B9CB" w14:textId="77777777" w:rsidTr="00633A49">
        <w:tc>
          <w:tcPr>
            <w:tcW w:w="891" w:type="dxa"/>
          </w:tcPr>
          <w:p w14:paraId="5C77BE4E" w14:textId="348BD067" w:rsidR="006116E9" w:rsidRDefault="006116E9" w:rsidP="006116E9">
            <w:r>
              <w:t>2.2</w:t>
            </w:r>
          </w:p>
        </w:tc>
        <w:tc>
          <w:tcPr>
            <w:tcW w:w="3007" w:type="dxa"/>
          </w:tcPr>
          <w:p w14:paraId="78CCA8E6" w14:textId="7245DA49" w:rsidR="006116E9" w:rsidRDefault="006116E9" w:rsidP="006116E9">
            <w:r>
              <w:t>Ein Paket eines Adeunis RF Sensors wird in die Werte Temperatur vorhanden, Übertragung durch Klick ausgelöst, Übertragung durch Bewegun</w:t>
            </w:r>
            <w:r w:rsidR="00F439D5">
              <w:t>g ausgelöst, Temperatur und VDD umgewandelt.</w:t>
            </w:r>
          </w:p>
        </w:tc>
        <w:tc>
          <w:tcPr>
            <w:tcW w:w="2030" w:type="dxa"/>
          </w:tcPr>
          <w:p w14:paraId="5E787557" w14:textId="781935E8" w:rsidR="006116E9" w:rsidRDefault="006116E9" w:rsidP="006116E9">
            <w:r>
              <w:t>Das Paket wird in die erwartete Werte umgewandelt.</w:t>
            </w:r>
          </w:p>
        </w:tc>
        <w:tc>
          <w:tcPr>
            <w:tcW w:w="1061" w:type="dxa"/>
          </w:tcPr>
          <w:p w14:paraId="4E3A7920" w14:textId="26D9FDC6" w:rsidR="006116E9" w:rsidRPr="006116E9" w:rsidRDefault="006116E9" w:rsidP="006116E9">
            <w:r>
              <w:t>Ok</w:t>
            </w:r>
          </w:p>
        </w:tc>
        <w:tc>
          <w:tcPr>
            <w:tcW w:w="1123" w:type="dxa"/>
          </w:tcPr>
          <w:p w14:paraId="34459765" w14:textId="623C8C0E" w:rsidR="006116E9" w:rsidRDefault="006116E9" w:rsidP="006116E9">
            <w:r>
              <w:t>07.04.2020</w:t>
            </w:r>
          </w:p>
        </w:tc>
        <w:tc>
          <w:tcPr>
            <w:tcW w:w="959" w:type="dxa"/>
          </w:tcPr>
          <w:p w14:paraId="6CCDBE34" w14:textId="72D75017" w:rsidR="006116E9" w:rsidRDefault="006116E9" w:rsidP="006116E9">
            <w:r>
              <w:t>Nils Egger</w:t>
            </w:r>
          </w:p>
        </w:tc>
      </w:tr>
      <w:tr w:rsidR="003E10DF" w14:paraId="73C9461B" w14:textId="77777777" w:rsidTr="00633A49">
        <w:tc>
          <w:tcPr>
            <w:tcW w:w="891" w:type="dxa"/>
          </w:tcPr>
          <w:p w14:paraId="310BC83F" w14:textId="3ABC31FE" w:rsidR="006116E9" w:rsidRDefault="006116E9" w:rsidP="006116E9">
            <w:r>
              <w:lastRenderedPageBreak/>
              <w:t>2.3</w:t>
            </w:r>
          </w:p>
        </w:tc>
        <w:tc>
          <w:tcPr>
            <w:tcW w:w="3007" w:type="dxa"/>
          </w:tcPr>
          <w:p w14:paraId="2C0DED42" w14:textId="6B5509A4" w:rsidR="006116E9" w:rsidRDefault="006116E9" w:rsidP="006116E9">
            <w:r>
              <w:t>Ein Paket eines Elsys ERS CO2 Sensor wird in die Werte Temperatur, Feuchtigkeit, Licht, Bewegungen, CO2 und VDD umgewandelt.</w:t>
            </w:r>
          </w:p>
        </w:tc>
        <w:tc>
          <w:tcPr>
            <w:tcW w:w="2030" w:type="dxa"/>
          </w:tcPr>
          <w:p w14:paraId="2D53C4AF" w14:textId="16FE4F06" w:rsidR="006116E9" w:rsidRDefault="006116E9" w:rsidP="006116E9">
            <w:r>
              <w:t>Das Paket wird in die erwartete Werte umgewandelt.</w:t>
            </w:r>
          </w:p>
        </w:tc>
        <w:tc>
          <w:tcPr>
            <w:tcW w:w="1061" w:type="dxa"/>
          </w:tcPr>
          <w:p w14:paraId="01AD40E6" w14:textId="700429A9" w:rsidR="006116E9" w:rsidRDefault="006116E9" w:rsidP="006116E9">
            <w:r>
              <w:t>Ok</w:t>
            </w:r>
          </w:p>
        </w:tc>
        <w:tc>
          <w:tcPr>
            <w:tcW w:w="1123" w:type="dxa"/>
          </w:tcPr>
          <w:p w14:paraId="6E9F6A6E" w14:textId="3DC9ABD2" w:rsidR="006116E9" w:rsidRDefault="006116E9" w:rsidP="006116E9">
            <w:r>
              <w:t>07.04.2020</w:t>
            </w:r>
          </w:p>
        </w:tc>
        <w:tc>
          <w:tcPr>
            <w:tcW w:w="959" w:type="dxa"/>
          </w:tcPr>
          <w:p w14:paraId="74C2E49D" w14:textId="7CD15EC5" w:rsidR="006116E9" w:rsidRDefault="006116E9" w:rsidP="006116E9">
            <w:r>
              <w:t>Nils Egger</w:t>
            </w:r>
          </w:p>
        </w:tc>
      </w:tr>
      <w:tr w:rsidR="003E10DF" w14:paraId="48EE7650" w14:textId="77777777" w:rsidTr="00633A49">
        <w:tc>
          <w:tcPr>
            <w:tcW w:w="891" w:type="dxa"/>
          </w:tcPr>
          <w:p w14:paraId="312D16C1" w14:textId="0094970D" w:rsidR="006116E9" w:rsidRDefault="006116E9" w:rsidP="0096700D">
            <w:r>
              <w:t>2.4</w:t>
            </w:r>
          </w:p>
        </w:tc>
        <w:tc>
          <w:tcPr>
            <w:tcW w:w="3007" w:type="dxa"/>
          </w:tcPr>
          <w:p w14:paraId="29CEBC3D" w14:textId="18A8AF0F" w:rsidR="006116E9" w:rsidRDefault="006116E9" w:rsidP="0096700D">
            <w:r>
              <w:t>Ein Paket eines Tabs Sensors wird in die Werte Status und VDD umgewandelt.</w:t>
            </w:r>
          </w:p>
        </w:tc>
        <w:tc>
          <w:tcPr>
            <w:tcW w:w="2030" w:type="dxa"/>
          </w:tcPr>
          <w:p w14:paraId="7B1826A1" w14:textId="77777777" w:rsidR="006116E9" w:rsidRDefault="006116E9" w:rsidP="0096700D">
            <w:r>
              <w:t>Das Paket wird in die erwartete Werte umgewandelt.</w:t>
            </w:r>
          </w:p>
        </w:tc>
        <w:tc>
          <w:tcPr>
            <w:tcW w:w="1061" w:type="dxa"/>
          </w:tcPr>
          <w:p w14:paraId="688EF0B6" w14:textId="77777777" w:rsidR="006116E9" w:rsidRDefault="006116E9" w:rsidP="0096700D">
            <w:r>
              <w:t>Ok</w:t>
            </w:r>
          </w:p>
        </w:tc>
        <w:tc>
          <w:tcPr>
            <w:tcW w:w="1123" w:type="dxa"/>
          </w:tcPr>
          <w:p w14:paraId="4EB56AA1" w14:textId="77777777" w:rsidR="006116E9" w:rsidRDefault="006116E9" w:rsidP="0096700D">
            <w:r>
              <w:t>07.04.2020</w:t>
            </w:r>
          </w:p>
        </w:tc>
        <w:tc>
          <w:tcPr>
            <w:tcW w:w="959" w:type="dxa"/>
          </w:tcPr>
          <w:p w14:paraId="20C88DA3" w14:textId="77777777" w:rsidR="006116E9" w:rsidRDefault="006116E9" w:rsidP="0096700D">
            <w:r>
              <w:t>Nils Egger</w:t>
            </w:r>
          </w:p>
        </w:tc>
      </w:tr>
      <w:tr w:rsidR="003E10DF" w14:paraId="116CFF3F" w14:textId="77777777" w:rsidTr="00633A49">
        <w:tc>
          <w:tcPr>
            <w:tcW w:w="891" w:type="dxa"/>
          </w:tcPr>
          <w:p w14:paraId="012B6139" w14:textId="3629960D" w:rsidR="006116E9" w:rsidRDefault="006116E9" w:rsidP="006116E9">
            <w:r>
              <w:t>3.1</w:t>
            </w:r>
          </w:p>
        </w:tc>
        <w:tc>
          <w:tcPr>
            <w:tcW w:w="3007" w:type="dxa"/>
          </w:tcPr>
          <w:p w14:paraId="783D6886" w14:textId="11A43035" w:rsidR="006116E9" w:rsidRDefault="006116E9" w:rsidP="006116E9">
            <w:r>
              <w:t xml:space="preserve">Auf der Seite </w:t>
            </w:r>
            <w:hyperlink r:id="rId75" w:history="1">
              <w:r w:rsidRPr="006A7648">
                <w:rPr>
                  <w:rStyle w:val="Hyperlink"/>
                </w:rPr>
                <w:t>http://si1010023/beobachter.html</w:t>
              </w:r>
            </w:hyperlink>
            <w:r>
              <w:t xml:space="preserve"> kann ein Beobachter einem Sensor hinzugefügt werden.</w:t>
            </w:r>
          </w:p>
        </w:tc>
        <w:tc>
          <w:tcPr>
            <w:tcW w:w="2030" w:type="dxa"/>
          </w:tcPr>
          <w:p w14:paraId="66DFCBF3" w14:textId="52EAA949" w:rsidR="006116E9" w:rsidRDefault="006116E9" w:rsidP="006116E9">
            <w:r>
              <w:t>In jedem Browser kann ein Beobachter, oder mehrere, einem Sensor hinzugefügt werden.</w:t>
            </w:r>
          </w:p>
        </w:tc>
        <w:tc>
          <w:tcPr>
            <w:tcW w:w="1061" w:type="dxa"/>
          </w:tcPr>
          <w:p w14:paraId="7A4FED79" w14:textId="77777777" w:rsidR="006116E9" w:rsidRPr="00E61FAA" w:rsidRDefault="006116E9" w:rsidP="006116E9">
            <w:pPr>
              <w:rPr>
                <w:lang w:val="en-US"/>
              </w:rPr>
            </w:pPr>
            <w:r w:rsidRPr="00E61FAA">
              <w:rPr>
                <w:lang w:val="en-US"/>
              </w:rPr>
              <w:t>Chrome: Ok</w:t>
            </w:r>
          </w:p>
          <w:p w14:paraId="67563A68" w14:textId="77777777" w:rsidR="006116E9" w:rsidRPr="00E61FAA" w:rsidRDefault="006116E9" w:rsidP="006116E9">
            <w:pPr>
              <w:rPr>
                <w:lang w:val="en-US"/>
              </w:rPr>
            </w:pPr>
            <w:r w:rsidRPr="00E61FAA">
              <w:rPr>
                <w:lang w:val="en-US"/>
              </w:rPr>
              <w:t>Edge: Ok</w:t>
            </w:r>
          </w:p>
          <w:p w14:paraId="32A0049E" w14:textId="720BA6EF" w:rsidR="006116E9" w:rsidRPr="006116E9" w:rsidRDefault="006116E9" w:rsidP="006116E9">
            <w:pPr>
              <w:rPr>
                <w:lang w:val="en-US"/>
              </w:rPr>
            </w:pPr>
            <w:r w:rsidRPr="00E61FAA">
              <w:rPr>
                <w:lang w:val="en-US"/>
              </w:rPr>
              <w:t>Firefox: Ok</w:t>
            </w:r>
          </w:p>
        </w:tc>
        <w:tc>
          <w:tcPr>
            <w:tcW w:w="1123" w:type="dxa"/>
          </w:tcPr>
          <w:p w14:paraId="3FDDE4FC" w14:textId="44100208" w:rsidR="006116E9" w:rsidRDefault="006116E9" w:rsidP="006116E9">
            <w:r>
              <w:t>07.04.2020</w:t>
            </w:r>
          </w:p>
        </w:tc>
        <w:tc>
          <w:tcPr>
            <w:tcW w:w="959" w:type="dxa"/>
          </w:tcPr>
          <w:p w14:paraId="3EA66B3E" w14:textId="352AB344" w:rsidR="006116E9" w:rsidRDefault="006116E9" w:rsidP="006116E9">
            <w:r>
              <w:t>Nils Egger</w:t>
            </w:r>
          </w:p>
        </w:tc>
      </w:tr>
      <w:tr w:rsidR="003E10DF" w14:paraId="4A305418" w14:textId="77777777" w:rsidTr="00633A49">
        <w:tc>
          <w:tcPr>
            <w:tcW w:w="891" w:type="dxa"/>
          </w:tcPr>
          <w:p w14:paraId="0D81EE04" w14:textId="0CD27547" w:rsidR="00972228" w:rsidRDefault="00972228" w:rsidP="00972228">
            <w:r>
              <w:t>3.2</w:t>
            </w:r>
          </w:p>
        </w:tc>
        <w:tc>
          <w:tcPr>
            <w:tcW w:w="3007" w:type="dxa"/>
          </w:tcPr>
          <w:p w14:paraId="4C94CA92" w14:textId="5718931D" w:rsidR="00972228" w:rsidRDefault="00972228" w:rsidP="00074545">
            <w:r>
              <w:t xml:space="preserve">Der </w:t>
            </w:r>
            <w:r w:rsidR="00074545">
              <w:t>Richtwert</w:t>
            </w:r>
            <w:r>
              <w:t xml:space="preserve"> Beobachter meldet sich nach der Erwärmung des Sensors.</w:t>
            </w:r>
          </w:p>
        </w:tc>
        <w:tc>
          <w:tcPr>
            <w:tcW w:w="2030" w:type="dxa"/>
          </w:tcPr>
          <w:p w14:paraId="032C28F2" w14:textId="066DBFFB" w:rsidR="00972228" w:rsidRDefault="00972228" w:rsidP="00972228">
            <w:r>
              <w:t>Eine Meldung des Beobachters wird in allen Browsern im Dashboard angezeigt.</w:t>
            </w:r>
          </w:p>
        </w:tc>
        <w:tc>
          <w:tcPr>
            <w:tcW w:w="1061" w:type="dxa"/>
          </w:tcPr>
          <w:p w14:paraId="0449BCA8" w14:textId="77777777" w:rsidR="00972228" w:rsidRPr="00E61FAA" w:rsidRDefault="00972228" w:rsidP="00972228">
            <w:pPr>
              <w:rPr>
                <w:lang w:val="en-US"/>
              </w:rPr>
            </w:pPr>
            <w:r w:rsidRPr="00E61FAA">
              <w:rPr>
                <w:lang w:val="en-US"/>
              </w:rPr>
              <w:t>Chrome: Ok</w:t>
            </w:r>
          </w:p>
          <w:p w14:paraId="1BD73AF8" w14:textId="77777777" w:rsidR="00972228" w:rsidRPr="00E61FAA" w:rsidRDefault="00972228" w:rsidP="00972228">
            <w:pPr>
              <w:rPr>
                <w:lang w:val="en-US"/>
              </w:rPr>
            </w:pPr>
            <w:r w:rsidRPr="00E61FAA">
              <w:rPr>
                <w:lang w:val="en-US"/>
              </w:rPr>
              <w:t>Edge: Ok</w:t>
            </w:r>
          </w:p>
          <w:p w14:paraId="502B8097" w14:textId="2AFE0FF1" w:rsidR="00972228" w:rsidRPr="00E61FAA" w:rsidRDefault="00972228" w:rsidP="00972228">
            <w:pPr>
              <w:rPr>
                <w:lang w:val="en-US"/>
              </w:rPr>
            </w:pPr>
            <w:r w:rsidRPr="00E61FAA">
              <w:rPr>
                <w:lang w:val="en-US"/>
              </w:rPr>
              <w:t>Firefox: Ok</w:t>
            </w:r>
          </w:p>
        </w:tc>
        <w:tc>
          <w:tcPr>
            <w:tcW w:w="1123" w:type="dxa"/>
          </w:tcPr>
          <w:p w14:paraId="2FF0EEEF" w14:textId="6FB64DD7" w:rsidR="00972228" w:rsidRDefault="00972228" w:rsidP="00972228">
            <w:r>
              <w:t>07.04.2020</w:t>
            </w:r>
          </w:p>
        </w:tc>
        <w:tc>
          <w:tcPr>
            <w:tcW w:w="959" w:type="dxa"/>
          </w:tcPr>
          <w:p w14:paraId="490B1BA5" w14:textId="3FD52146" w:rsidR="00972228" w:rsidRDefault="00972228" w:rsidP="00972228">
            <w:r>
              <w:t>Nils Egger</w:t>
            </w:r>
          </w:p>
        </w:tc>
      </w:tr>
      <w:tr w:rsidR="003E10DF" w14:paraId="2779DAF9" w14:textId="77777777" w:rsidTr="00633A49">
        <w:tc>
          <w:tcPr>
            <w:tcW w:w="891" w:type="dxa"/>
          </w:tcPr>
          <w:p w14:paraId="4A6A7EC4" w14:textId="5F06F8DF" w:rsidR="00074545" w:rsidRDefault="00074545" w:rsidP="00074545">
            <w:r>
              <w:t>3.3</w:t>
            </w:r>
          </w:p>
        </w:tc>
        <w:tc>
          <w:tcPr>
            <w:tcW w:w="3007" w:type="dxa"/>
          </w:tcPr>
          <w:p w14:paraId="728DF333" w14:textId="11A07428" w:rsidR="00074545" w:rsidRDefault="00074545" w:rsidP="00074545">
            <w:r>
              <w:t>Der Zählerstand schreibt eine Meldung ins Dashboard nach 10 Paketen (Knopf drücke auf Adeunis Sensor).</w:t>
            </w:r>
          </w:p>
        </w:tc>
        <w:tc>
          <w:tcPr>
            <w:tcW w:w="2030" w:type="dxa"/>
          </w:tcPr>
          <w:p w14:paraId="4AB7EF1A" w14:textId="40B16629" w:rsidR="00074545" w:rsidRDefault="00074545" w:rsidP="00074545">
            <w:r>
              <w:t>Die Meldung wird in allen drei Browsern im Dashboard angezeigt.</w:t>
            </w:r>
          </w:p>
        </w:tc>
        <w:tc>
          <w:tcPr>
            <w:tcW w:w="1061" w:type="dxa"/>
          </w:tcPr>
          <w:p w14:paraId="6BDE2BEE" w14:textId="77777777" w:rsidR="00074545" w:rsidRPr="00E61FAA" w:rsidRDefault="00074545" w:rsidP="00074545">
            <w:pPr>
              <w:rPr>
                <w:lang w:val="en-US"/>
              </w:rPr>
            </w:pPr>
            <w:r w:rsidRPr="00E61FAA">
              <w:rPr>
                <w:lang w:val="en-US"/>
              </w:rPr>
              <w:t>Chrome: Ok</w:t>
            </w:r>
          </w:p>
          <w:p w14:paraId="45483030" w14:textId="77777777" w:rsidR="00074545" w:rsidRPr="00E61FAA" w:rsidRDefault="00074545" w:rsidP="00074545">
            <w:pPr>
              <w:rPr>
                <w:lang w:val="en-US"/>
              </w:rPr>
            </w:pPr>
            <w:r w:rsidRPr="00E61FAA">
              <w:rPr>
                <w:lang w:val="en-US"/>
              </w:rPr>
              <w:t>Edge: Ok</w:t>
            </w:r>
          </w:p>
          <w:p w14:paraId="0D5C90CA" w14:textId="7D6D7C79" w:rsidR="00074545" w:rsidRPr="00E61FAA" w:rsidRDefault="00074545" w:rsidP="00074545">
            <w:pPr>
              <w:rPr>
                <w:lang w:val="en-US"/>
              </w:rPr>
            </w:pPr>
            <w:r w:rsidRPr="00E61FAA">
              <w:rPr>
                <w:lang w:val="en-US"/>
              </w:rPr>
              <w:t>Firefox: Ok</w:t>
            </w:r>
          </w:p>
        </w:tc>
        <w:tc>
          <w:tcPr>
            <w:tcW w:w="1123" w:type="dxa"/>
          </w:tcPr>
          <w:p w14:paraId="332B4EC7" w14:textId="6C4D2265" w:rsidR="00074545" w:rsidRDefault="00074545" w:rsidP="00074545">
            <w:r>
              <w:t>07.04.2020</w:t>
            </w:r>
          </w:p>
        </w:tc>
        <w:tc>
          <w:tcPr>
            <w:tcW w:w="959" w:type="dxa"/>
          </w:tcPr>
          <w:p w14:paraId="1F7A0761" w14:textId="662D6105" w:rsidR="00074545" w:rsidRDefault="00074545" w:rsidP="00074545">
            <w:r>
              <w:t>Nils Egger</w:t>
            </w:r>
          </w:p>
        </w:tc>
      </w:tr>
      <w:tr w:rsidR="003E10DF" w14:paraId="321D5EF6" w14:textId="77777777" w:rsidTr="00633A49">
        <w:tc>
          <w:tcPr>
            <w:tcW w:w="891" w:type="dxa"/>
          </w:tcPr>
          <w:p w14:paraId="2C934912" w14:textId="6EC16A1E" w:rsidR="003E10DF" w:rsidRDefault="003E10DF" w:rsidP="003E10DF">
            <w:r>
              <w:t>3.4</w:t>
            </w:r>
          </w:p>
        </w:tc>
        <w:tc>
          <w:tcPr>
            <w:tcW w:w="3007" w:type="dxa"/>
          </w:tcPr>
          <w:p w14:paraId="29670444" w14:textId="170D73E5" w:rsidR="003E10DF" w:rsidRDefault="003E10DF" w:rsidP="003E10DF">
            <w:r>
              <w:t>Es ist möglich für den Elsys ERS CO2 Sensor mehrere Beobachter zu erstellen, welche alle auf ihre Werte reagieren.</w:t>
            </w:r>
          </w:p>
        </w:tc>
        <w:tc>
          <w:tcPr>
            <w:tcW w:w="2030" w:type="dxa"/>
          </w:tcPr>
          <w:p w14:paraId="701B7E8A" w14:textId="0391FA0E" w:rsidR="003E10DF" w:rsidRDefault="003E10DF" w:rsidP="003E10DF">
            <w:r>
              <w:t>In den drei Browsern lasse</w:t>
            </w:r>
            <w:r w:rsidR="00F439D5">
              <w:t>n sich die Beobachter erstellen und die Meldungen dieser werden auch dargestellt.</w:t>
            </w:r>
          </w:p>
        </w:tc>
        <w:tc>
          <w:tcPr>
            <w:tcW w:w="1061" w:type="dxa"/>
          </w:tcPr>
          <w:p w14:paraId="4795ACA4" w14:textId="77777777" w:rsidR="003E10DF" w:rsidRPr="00E61FAA" w:rsidRDefault="003E10DF" w:rsidP="003E10DF">
            <w:pPr>
              <w:rPr>
                <w:lang w:val="en-US"/>
              </w:rPr>
            </w:pPr>
            <w:r w:rsidRPr="00E61FAA">
              <w:rPr>
                <w:lang w:val="en-US"/>
              </w:rPr>
              <w:t>Chrome: Ok</w:t>
            </w:r>
          </w:p>
          <w:p w14:paraId="540CFDA6" w14:textId="77777777" w:rsidR="003E10DF" w:rsidRPr="00E61FAA" w:rsidRDefault="003E10DF" w:rsidP="003E10DF">
            <w:pPr>
              <w:rPr>
                <w:lang w:val="en-US"/>
              </w:rPr>
            </w:pPr>
            <w:r w:rsidRPr="00E61FAA">
              <w:rPr>
                <w:lang w:val="en-US"/>
              </w:rPr>
              <w:t>Edge: Ok</w:t>
            </w:r>
          </w:p>
          <w:p w14:paraId="69D26C2A" w14:textId="116B9CA1" w:rsidR="003E10DF" w:rsidRPr="00E61FAA" w:rsidRDefault="003E10DF" w:rsidP="003E10DF">
            <w:pPr>
              <w:rPr>
                <w:lang w:val="en-US"/>
              </w:rPr>
            </w:pPr>
            <w:r w:rsidRPr="00E61FAA">
              <w:rPr>
                <w:lang w:val="en-US"/>
              </w:rPr>
              <w:t>Firefox: Ok</w:t>
            </w:r>
          </w:p>
        </w:tc>
        <w:tc>
          <w:tcPr>
            <w:tcW w:w="1123" w:type="dxa"/>
          </w:tcPr>
          <w:p w14:paraId="488C8729" w14:textId="68647F5D" w:rsidR="003E10DF" w:rsidRDefault="003E10DF" w:rsidP="003E10DF">
            <w:r>
              <w:t>07.04.2020</w:t>
            </w:r>
          </w:p>
        </w:tc>
        <w:tc>
          <w:tcPr>
            <w:tcW w:w="959" w:type="dxa"/>
          </w:tcPr>
          <w:p w14:paraId="522A0C0E" w14:textId="7276F96F" w:rsidR="003E10DF" w:rsidRDefault="003E10DF" w:rsidP="003E10DF">
            <w:r>
              <w:t>Nils Egger</w:t>
            </w:r>
          </w:p>
        </w:tc>
      </w:tr>
      <w:tr w:rsidR="003E10DF" w14:paraId="24C25C4C" w14:textId="77777777" w:rsidTr="00633A49">
        <w:tc>
          <w:tcPr>
            <w:tcW w:w="891" w:type="dxa"/>
          </w:tcPr>
          <w:p w14:paraId="1C7870D8" w14:textId="658D65A5" w:rsidR="003E10DF" w:rsidRDefault="003E10DF" w:rsidP="003E10DF">
            <w:r>
              <w:t>4.1</w:t>
            </w:r>
          </w:p>
        </w:tc>
        <w:tc>
          <w:tcPr>
            <w:tcW w:w="3007" w:type="dxa"/>
          </w:tcPr>
          <w:p w14:paraId="538DD6A0" w14:textId="196C9E32" w:rsidR="003E10DF" w:rsidRDefault="003E10DF" w:rsidP="003E10DF">
            <w:r>
              <w:t xml:space="preserve">Gebäude lassen sich auf der Seite </w:t>
            </w:r>
            <w:hyperlink r:id="rId76" w:history="1">
              <w:r w:rsidRPr="006A7648">
                <w:rPr>
                  <w:rStyle w:val="Hyperlink"/>
                </w:rPr>
                <w:t>http://si1010023/gebaeude.html</w:t>
              </w:r>
            </w:hyperlink>
            <w:r>
              <w:t xml:space="preserve"> erstellen.</w:t>
            </w:r>
          </w:p>
        </w:tc>
        <w:tc>
          <w:tcPr>
            <w:tcW w:w="2030" w:type="dxa"/>
          </w:tcPr>
          <w:p w14:paraId="036F8EE5" w14:textId="434D1E69" w:rsidR="003E10DF" w:rsidRDefault="003E10DF" w:rsidP="003E10DF">
            <w:r>
              <w:t>In den drei Browser lassen sich die Gebäude erstellen.</w:t>
            </w:r>
          </w:p>
        </w:tc>
        <w:tc>
          <w:tcPr>
            <w:tcW w:w="1061" w:type="dxa"/>
          </w:tcPr>
          <w:p w14:paraId="3EF89983" w14:textId="77777777" w:rsidR="003E10DF" w:rsidRPr="00E61FAA" w:rsidRDefault="003E10DF" w:rsidP="003E10DF">
            <w:pPr>
              <w:rPr>
                <w:lang w:val="en-US"/>
              </w:rPr>
            </w:pPr>
            <w:r w:rsidRPr="00E61FAA">
              <w:rPr>
                <w:lang w:val="en-US"/>
              </w:rPr>
              <w:t>Chrome: Ok</w:t>
            </w:r>
          </w:p>
          <w:p w14:paraId="622603D7" w14:textId="77777777" w:rsidR="003E10DF" w:rsidRPr="00E61FAA" w:rsidRDefault="003E10DF" w:rsidP="003E10DF">
            <w:pPr>
              <w:rPr>
                <w:lang w:val="en-US"/>
              </w:rPr>
            </w:pPr>
            <w:r w:rsidRPr="00E61FAA">
              <w:rPr>
                <w:lang w:val="en-US"/>
              </w:rPr>
              <w:t>Edge: Ok</w:t>
            </w:r>
          </w:p>
          <w:p w14:paraId="69C9A7B4" w14:textId="676E335C" w:rsidR="003E10DF" w:rsidRPr="00E61FAA" w:rsidRDefault="003E10DF" w:rsidP="003E10DF">
            <w:pPr>
              <w:rPr>
                <w:lang w:val="en-US"/>
              </w:rPr>
            </w:pPr>
            <w:r w:rsidRPr="00E61FAA">
              <w:rPr>
                <w:lang w:val="en-US"/>
              </w:rPr>
              <w:lastRenderedPageBreak/>
              <w:t>Firefox: Ok</w:t>
            </w:r>
          </w:p>
        </w:tc>
        <w:tc>
          <w:tcPr>
            <w:tcW w:w="1123" w:type="dxa"/>
          </w:tcPr>
          <w:p w14:paraId="78338D4A" w14:textId="09B52B9D" w:rsidR="003E10DF" w:rsidRDefault="003E10DF" w:rsidP="003E10DF">
            <w:r>
              <w:lastRenderedPageBreak/>
              <w:t>07.04.2020</w:t>
            </w:r>
          </w:p>
        </w:tc>
        <w:tc>
          <w:tcPr>
            <w:tcW w:w="959" w:type="dxa"/>
          </w:tcPr>
          <w:p w14:paraId="6CC0351C" w14:textId="0656DBB0" w:rsidR="003E10DF" w:rsidRDefault="003E10DF" w:rsidP="003E10DF">
            <w:r>
              <w:t>Nils Egger</w:t>
            </w:r>
          </w:p>
        </w:tc>
      </w:tr>
      <w:tr w:rsidR="003E10DF" w14:paraId="1EA4451A" w14:textId="77777777" w:rsidTr="00633A49">
        <w:tc>
          <w:tcPr>
            <w:tcW w:w="891" w:type="dxa"/>
          </w:tcPr>
          <w:p w14:paraId="72B00142" w14:textId="67B8CA54" w:rsidR="003E10DF" w:rsidRDefault="003E10DF" w:rsidP="0096700D">
            <w:r>
              <w:t>4.2</w:t>
            </w:r>
          </w:p>
        </w:tc>
        <w:tc>
          <w:tcPr>
            <w:tcW w:w="3007" w:type="dxa"/>
          </w:tcPr>
          <w:p w14:paraId="652D3D5B" w14:textId="041912CE" w:rsidR="003E10DF" w:rsidRDefault="003E10DF" w:rsidP="003E10DF">
            <w:r>
              <w:t xml:space="preserve">Auf der Seite </w:t>
            </w:r>
            <w:hyperlink r:id="rId77" w:history="1">
              <w:r>
                <w:rPr>
                  <w:rStyle w:val="Hyperlink"/>
                </w:rPr>
                <w:t>http://si1010023/stockwerke.html</w:t>
              </w:r>
            </w:hyperlink>
            <w:r>
              <w:t xml:space="preserve"> lassen sich Stockwerke einem Gebäude hinzufügen</w:t>
            </w:r>
          </w:p>
        </w:tc>
        <w:tc>
          <w:tcPr>
            <w:tcW w:w="2030" w:type="dxa"/>
          </w:tcPr>
          <w:p w14:paraId="1397B9FB" w14:textId="4CB7D4CE" w:rsidR="003E10DF" w:rsidRDefault="003E10DF" w:rsidP="003E10DF">
            <w:r>
              <w:t>Stockwerke können in den drei Browsers erstellt und einem Gebäude hinzugefügt werden.</w:t>
            </w:r>
          </w:p>
        </w:tc>
        <w:tc>
          <w:tcPr>
            <w:tcW w:w="1061" w:type="dxa"/>
          </w:tcPr>
          <w:p w14:paraId="3EC69791" w14:textId="77777777" w:rsidR="003E10DF" w:rsidRPr="00E61FAA" w:rsidRDefault="003E10DF" w:rsidP="0096700D">
            <w:pPr>
              <w:rPr>
                <w:lang w:val="en-US"/>
              </w:rPr>
            </w:pPr>
            <w:r w:rsidRPr="00E61FAA">
              <w:rPr>
                <w:lang w:val="en-US"/>
              </w:rPr>
              <w:t>Chrome: Ok</w:t>
            </w:r>
          </w:p>
          <w:p w14:paraId="63B17728" w14:textId="77777777" w:rsidR="003E10DF" w:rsidRPr="00E61FAA" w:rsidRDefault="003E10DF" w:rsidP="0096700D">
            <w:pPr>
              <w:rPr>
                <w:lang w:val="en-US"/>
              </w:rPr>
            </w:pPr>
            <w:r w:rsidRPr="00E61FAA">
              <w:rPr>
                <w:lang w:val="en-US"/>
              </w:rPr>
              <w:t>Edge: Ok</w:t>
            </w:r>
          </w:p>
          <w:p w14:paraId="2A351F6F" w14:textId="77777777" w:rsidR="003E10DF" w:rsidRPr="00E61FAA" w:rsidRDefault="003E10DF" w:rsidP="0096700D">
            <w:pPr>
              <w:rPr>
                <w:lang w:val="en-US"/>
              </w:rPr>
            </w:pPr>
            <w:r w:rsidRPr="00E61FAA">
              <w:rPr>
                <w:lang w:val="en-US"/>
              </w:rPr>
              <w:t>Firefox: Ok</w:t>
            </w:r>
          </w:p>
        </w:tc>
        <w:tc>
          <w:tcPr>
            <w:tcW w:w="1123" w:type="dxa"/>
          </w:tcPr>
          <w:p w14:paraId="5303C05C" w14:textId="77777777" w:rsidR="003E10DF" w:rsidRDefault="003E10DF" w:rsidP="0096700D">
            <w:r>
              <w:t>07.04.2020</w:t>
            </w:r>
          </w:p>
        </w:tc>
        <w:tc>
          <w:tcPr>
            <w:tcW w:w="959" w:type="dxa"/>
          </w:tcPr>
          <w:p w14:paraId="51F77DDC" w14:textId="77777777" w:rsidR="003E10DF" w:rsidRDefault="003E10DF" w:rsidP="0096700D">
            <w:r>
              <w:t>Nils Egger</w:t>
            </w:r>
          </w:p>
        </w:tc>
      </w:tr>
      <w:tr w:rsidR="003E10DF" w14:paraId="0B480C3B" w14:textId="77777777" w:rsidTr="00633A49">
        <w:tc>
          <w:tcPr>
            <w:tcW w:w="891" w:type="dxa"/>
          </w:tcPr>
          <w:p w14:paraId="1CDD0AB0" w14:textId="1CCB25C5" w:rsidR="003E10DF" w:rsidRDefault="003E10DF" w:rsidP="0096700D">
            <w:r>
              <w:t>4.3</w:t>
            </w:r>
          </w:p>
        </w:tc>
        <w:tc>
          <w:tcPr>
            <w:tcW w:w="3007" w:type="dxa"/>
          </w:tcPr>
          <w:p w14:paraId="66EFB9E8" w14:textId="00A7A5E8" w:rsidR="003E10DF" w:rsidRDefault="003E10DF" w:rsidP="003E10DF">
            <w:r>
              <w:t xml:space="preserve">Auf der Seite </w:t>
            </w:r>
            <w:hyperlink r:id="rId78" w:history="1">
              <w:r w:rsidRPr="006A7648">
                <w:rPr>
                  <w:rStyle w:val="Hyperlink"/>
                </w:rPr>
                <w:t>http://si1010</w:t>
              </w:r>
              <w:r w:rsidRPr="006A7648">
                <w:rPr>
                  <w:rStyle w:val="Hyperlink"/>
                </w:rPr>
                <w:t>0</w:t>
              </w:r>
              <w:r w:rsidRPr="006A7648">
                <w:rPr>
                  <w:rStyle w:val="Hyperlink"/>
                </w:rPr>
                <w:t>23/raeume.html</w:t>
              </w:r>
            </w:hyperlink>
            <w:r>
              <w:t xml:space="preserve"> lassen sich Räume einem Stockwerk hinzufügen.</w:t>
            </w:r>
          </w:p>
        </w:tc>
        <w:tc>
          <w:tcPr>
            <w:tcW w:w="2030" w:type="dxa"/>
          </w:tcPr>
          <w:p w14:paraId="15BBED6C" w14:textId="548CCA1E" w:rsidR="003E10DF" w:rsidRDefault="003E10DF" w:rsidP="003E10DF">
            <w:r>
              <w:t>Räume können in den drei Browsers erstellt und einem Stockwerk hinzugefügt werden.</w:t>
            </w:r>
          </w:p>
        </w:tc>
        <w:tc>
          <w:tcPr>
            <w:tcW w:w="1061" w:type="dxa"/>
          </w:tcPr>
          <w:p w14:paraId="6590108A" w14:textId="77777777" w:rsidR="003E10DF" w:rsidRPr="00E61FAA" w:rsidRDefault="003E10DF" w:rsidP="0096700D">
            <w:pPr>
              <w:rPr>
                <w:lang w:val="en-US"/>
              </w:rPr>
            </w:pPr>
            <w:r w:rsidRPr="00E61FAA">
              <w:rPr>
                <w:lang w:val="en-US"/>
              </w:rPr>
              <w:t>Chrome: Ok</w:t>
            </w:r>
          </w:p>
          <w:p w14:paraId="62D762D6" w14:textId="77777777" w:rsidR="003E10DF" w:rsidRPr="00E61FAA" w:rsidRDefault="003E10DF" w:rsidP="0096700D">
            <w:pPr>
              <w:rPr>
                <w:lang w:val="en-US"/>
              </w:rPr>
            </w:pPr>
            <w:r w:rsidRPr="00E61FAA">
              <w:rPr>
                <w:lang w:val="en-US"/>
              </w:rPr>
              <w:t>Edge: Ok</w:t>
            </w:r>
          </w:p>
          <w:p w14:paraId="7BF78A60" w14:textId="77777777" w:rsidR="003E10DF" w:rsidRPr="00E61FAA" w:rsidRDefault="003E10DF" w:rsidP="0096700D">
            <w:pPr>
              <w:rPr>
                <w:lang w:val="en-US"/>
              </w:rPr>
            </w:pPr>
            <w:r w:rsidRPr="00E61FAA">
              <w:rPr>
                <w:lang w:val="en-US"/>
              </w:rPr>
              <w:t>Firefox: Ok</w:t>
            </w:r>
          </w:p>
        </w:tc>
        <w:tc>
          <w:tcPr>
            <w:tcW w:w="1123" w:type="dxa"/>
          </w:tcPr>
          <w:p w14:paraId="62846E86" w14:textId="77777777" w:rsidR="003E10DF" w:rsidRDefault="003E10DF" w:rsidP="0096700D">
            <w:r>
              <w:t>07.04.2020</w:t>
            </w:r>
          </w:p>
        </w:tc>
        <w:tc>
          <w:tcPr>
            <w:tcW w:w="959" w:type="dxa"/>
          </w:tcPr>
          <w:p w14:paraId="0D90E905" w14:textId="77777777" w:rsidR="003E10DF" w:rsidRDefault="003E10DF" w:rsidP="0096700D">
            <w:r>
              <w:t>Nils Egger</w:t>
            </w:r>
          </w:p>
        </w:tc>
      </w:tr>
      <w:tr w:rsidR="0096700D" w14:paraId="370EED2A" w14:textId="77777777" w:rsidTr="00633A49">
        <w:tc>
          <w:tcPr>
            <w:tcW w:w="891" w:type="dxa"/>
          </w:tcPr>
          <w:p w14:paraId="05E0D8AD" w14:textId="48AF2A67" w:rsidR="0096700D" w:rsidRDefault="0096700D" w:rsidP="0096700D">
            <w:r>
              <w:t>4.4</w:t>
            </w:r>
          </w:p>
        </w:tc>
        <w:tc>
          <w:tcPr>
            <w:tcW w:w="3007" w:type="dxa"/>
          </w:tcPr>
          <w:p w14:paraId="1DE51B19" w14:textId="71C3A0AF" w:rsidR="0096700D" w:rsidRDefault="0096700D" w:rsidP="0096700D">
            <w:r>
              <w:t>In der Raum Verwaltung werden die Räume nach Stockwerk Niveau und Gebäude sortiert.</w:t>
            </w:r>
          </w:p>
        </w:tc>
        <w:tc>
          <w:tcPr>
            <w:tcW w:w="2030" w:type="dxa"/>
          </w:tcPr>
          <w:p w14:paraId="794D5509" w14:textId="3DA110BF" w:rsidR="0096700D" w:rsidRDefault="0096700D" w:rsidP="0096700D">
            <w:r>
              <w:t>In den drei Browser werden die Räume korrekt sortiert.</w:t>
            </w:r>
          </w:p>
        </w:tc>
        <w:tc>
          <w:tcPr>
            <w:tcW w:w="1061" w:type="dxa"/>
          </w:tcPr>
          <w:p w14:paraId="73BBC930" w14:textId="77777777" w:rsidR="0096700D" w:rsidRPr="00E61FAA" w:rsidRDefault="0096700D" w:rsidP="0096700D">
            <w:pPr>
              <w:rPr>
                <w:lang w:val="en-US"/>
              </w:rPr>
            </w:pPr>
            <w:r w:rsidRPr="00E61FAA">
              <w:rPr>
                <w:lang w:val="en-US"/>
              </w:rPr>
              <w:t>Chrome: Ok</w:t>
            </w:r>
          </w:p>
          <w:p w14:paraId="06222064" w14:textId="77777777" w:rsidR="0096700D" w:rsidRPr="00E61FAA" w:rsidRDefault="0096700D" w:rsidP="0096700D">
            <w:pPr>
              <w:rPr>
                <w:lang w:val="en-US"/>
              </w:rPr>
            </w:pPr>
            <w:r w:rsidRPr="00E61FAA">
              <w:rPr>
                <w:lang w:val="en-US"/>
              </w:rPr>
              <w:t>Edge: Ok</w:t>
            </w:r>
          </w:p>
          <w:p w14:paraId="26C43B00" w14:textId="664149CF" w:rsidR="0096700D" w:rsidRPr="0096700D" w:rsidRDefault="0096700D" w:rsidP="0096700D">
            <w:pPr>
              <w:rPr>
                <w:lang w:val="en-US"/>
              </w:rPr>
            </w:pPr>
            <w:r w:rsidRPr="00E61FAA">
              <w:rPr>
                <w:lang w:val="en-US"/>
              </w:rPr>
              <w:t>Firefox: Ok</w:t>
            </w:r>
          </w:p>
        </w:tc>
        <w:tc>
          <w:tcPr>
            <w:tcW w:w="1123" w:type="dxa"/>
          </w:tcPr>
          <w:p w14:paraId="511824DF" w14:textId="71B96DDA" w:rsidR="0096700D" w:rsidRDefault="0096700D" w:rsidP="0096700D">
            <w:r>
              <w:t>07.04.2020</w:t>
            </w:r>
          </w:p>
        </w:tc>
        <w:tc>
          <w:tcPr>
            <w:tcW w:w="959" w:type="dxa"/>
          </w:tcPr>
          <w:p w14:paraId="264B6FDB" w14:textId="71B8345C" w:rsidR="0096700D" w:rsidRDefault="0096700D" w:rsidP="0096700D">
            <w:r>
              <w:t>Nils Egger</w:t>
            </w:r>
          </w:p>
        </w:tc>
      </w:tr>
      <w:tr w:rsidR="0096700D" w14:paraId="2C46884D" w14:textId="77777777" w:rsidTr="00633A49">
        <w:tc>
          <w:tcPr>
            <w:tcW w:w="891" w:type="dxa"/>
          </w:tcPr>
          <w:p w14:paraId="43D09097" w14:textId="13469B0C" w:rsidR="0096700D" w:rsidRDefault="0096700D" w:rsidP="0096700D">
            <w:r>
              <w:t>5.1</w:t>
            </w:r>
          </w:p>
        </w:tc>
        <w:tc>
          <w:tcPr>
            <w:tcW w:w="3007" w:type="dxa"/>
          </w:tcPr>
          <w:p w14:paraId="3347C8BF" w14:textId="48754963" w:rsidR="0096700D" w:rsidRDefault="0096700D" w:rsidP="00E75B76">
            <w:r>
              <w:t xml:space="preserve">Bei den Formen werden leere Eingaben abgefangen und </w:t>
            </w:r>
            <w:r w:rsidR="00E75B76">
              <w:t>eine Fehlermeldung wird dargestellt.</w:t>
            </w:r>
          </w:p>
        </w:tc>
        <w:tc>
          <w:tcPr>
            <w:tcW w:w="2030" w:type="dxa"/>
          </w:tcPr>
          <w:p w14:paraId="63ED23B2" w14:textId="0300706B" w:rsidR="0096700D" w:rsidRDefault="0096700D" w:rsidP="0096700D">
            <w:r>
              <w:t>In den drei Browser werden leere Eingaben abgefangen</w:t>
            </w:r>
            <w:r w:rsidR="003223FC">
              <w:t xml:space="preserve"> und es wird immer eine Fehlermeldung dargestellt.</w:t>
            </w:r>
          </w:p>
        </w:tc>
        <w:tc>
          <w:tcPr>
            <w:tcW w:w="1061" w:type="dxa"/>
          </w:tcPr>
          <w:p w14:paraId="27AB17B5" w14:textId="77777777" w:rsidR="0096700D" w:rsidRPr="00E61FAA" w:rsidRDefault="0096700D" w:rsidP="0096700D">
            <w:pPr>
              <w:rPr>
                <w:lang w:val="en-US"/>
              </w:rPr>
            </w:pPr>
            <w:r w:rsidRPr="00E61FAA">
              <w:rPr>
                <w:lang w:val="en-US"/>
              </w:rPr>
              <w:t>Chrome: Ok</w:t>
            </w:r>
          </w:p>
          <w:p w14:paraId="69B94348" w14:textId="77777777" w:rsidR="0096700D" w:rsidRPr="00E61FAA" w:rsidRDefault="0096700D" w:rsidP="0096700D">
            <w:pPr>
              <w:rPr>
                <w:lang w:val="en-US"/>
              </w:rPr>
            </w:pPr>
            <w:r w:rsidRPr="00E61FAA">
              <w:rPr>
                <w:lang w:val="en-US"/>
              </w:rPr>
              <w:t>Edge: Ok</w:t>
            </w:r>
          </w:p>
          <w:p w14:paraId="1B7F5B7A" w14:textId="03571AC5" w:rsidR="0096700D" w:rsidRPr="00E61FAA" w:rsidRDefault="0096700D" w:rsidP="0096700D">
            <w:pPr>
              <w:rPr>
                <w:lang w:val="en-US"/>
              </w:rPr>
            </w:pPr>
            <w:r w:rsidRPr="00E61FAA">
              <w:rPr>
                <w:lang w:val="en-US"/>
              </w:rPr>
              <w:t>Firefox: Ok</w:t>
            </w:r>
          </w:p>
        </w:tc>
        <w:tc>
          <w:tcPr>
            <w:tcW w:w="1123" w:type="dxa"/>
          </w:tcPr>
          <w:p w14:paraId="7FE51BCD" w14:textId="3FAAA37A" w:rsidR="0096700D" w:rsidRDefault="0096700D" w:rsidP="0096700D">
            <w:r>
              <w:t>07.04.2020</w:t>
            </w:r>
          </w:p>
        </w:tc>
        <w:tc>
          <w:tcPr>
            <w:tcW w:w="959" w:type="dxa"/>
          </w:tcPr>
          <w:p w14:paraId="1368886D" w14:textId="104E43BC" w:rsidR="0096700D" w:rsidRDefault="0096700D" w:rsidP="0096700D">
            <w:r>
              <w:t>Nils Egger</w:t>
            </w:r>
          </w:p>
        </w:tc>
      </w:tr>
      <w:tr w:rsidR="00C85EA9" w14:paraId="32251B41" w14:textId="77777777" w:rsidTr="00633A49">
        <w:tc>
          <w:tcPr>
            <w:tcW w:w="891" w:type="dxa"/>
          </w:tcPr>
          <w:p w14:paraId="6D165B14" w14:textId="5179B23E" w:rsidR="00C85EA9" w:rsidRDefault="00C85EA9" w:rsidP="00C85EA9">
            <w:r>
              <w:t>5.2</w:t>
            </w:r>
          </w:p>
        </w:tc>
        <w:tc>
          <w:tcPr>
            <w:tcW w:w="3007" w:type="dxa"/>
          </w:tcPr>
          <w:p w14:paraId="0DB0ECE7" w14:textId="4E0CE1A6" w:rsidR="00C85EA9" w:rsidRDefault="00C85EA9" w:rsidP="00C85EA9">
            <w:r>
              <w:t>Eine Code Eingabe wie «&lt;script&gt;alert(«hello»);&lt;/script&gt;» wird nicht ausgeführt.</w:t>
            </w:r>
          </w:p>
        </w:tc>
        <w:tc>
          <w:tcPr>
            <w:tcW w:w="2030" w:type="dxa"/>
          </w:tcPr>
          <w:p w14:paraId="577D1D47" w14:textId="53BF210E" w:rsidR="00C85EA9" w:rsidRDefault="00C85EA9" w:rsidP="00C85EA9">
            <w:r>
              <w:t>Der JavaScript Code wird in keinem Browser ausgeführt. Jedoch wird er erst nach einem Reload dargestellt.</w:t>
            </w:r>
          </w:p>
        </w:tc>
        <w:tc>
          <w:tcPr>
            <w:tcW w:w="1061" w:type="dxa"/>
          </w:tcPr>
          <w:p w14:paraId="66A5B90A" w14:textId="77777777" w:rsidR="00C85EA9" w:rsidRPr="00E61FAA" w:rsidRDefault="00C85EA9" w:rsidP="00C85EA9">
            <w:pPr>
              <w:rPr>
                <w:lang w:val="en-US"/>
              </w:rPr>
            </w:pPr>
            <w:r w:rsidRPr="00E61FAA">
              <w:rPr>
                <w:lang w:val="en-US"/>
              </w:rPr>
              <w:t>Chrome: Ok</w:t>
            </w:r>
          </w:p>
          <w:p w14:paraId="7EB8A7DE" w14:textId="77777777" w:rsidR="00C85EA9" w:rsidRPr="00E61FAA" w:rsidRDefault="00C85EA9" w:rsidP="00C85EA9">
            <w:pPr>
              <w:rPr>
                <w:lang w:val="en-US"/>
              </w:rPr>
            </w:pPr>
            <w:r w:rsidRPr="00E61FAA">
              <w:rPr>
                <w:lang w:val="en-US"/>
              </w:rPr>
              <w:t>Edge: Ok</w:t>
            </w:r>
          </w:p>
          <w:p w14:paraId="75D911F1" w14:textId="0D0CFDCA" w:rsidR="00C85EA9" w:rsidRPr="00E61FAA" w:rsidRDefault="00C85EA9" w:rsidP="00C85EA9">
            <w:pPr>
              <w:rPr>
                <w:lang w:val="en-US"/>
              </w:rPr>
            </w:pPr>
            <w:r w:rsidRPr="00E61FAA">
              <w:rPr>
                <w:lang w:val="en-US"/>
              </w:rPr>
              <w:t>Firefox: Ok</w:t>
            </w:r>
          </w:p>
        </w:tc>
        <w:tc>
          <w:tcPr>
            <w:tcW w:w="1123" w:type="dxa"/>
          </w:tcPr>
          <w:p w14:paraId="239252FF" w14:textId="4670F7E3" w:rsidR="00C85EA9" w:rsidRDefault="00C85EA9" w:rsidP="00C85EA9">
            <w:r>
              <w:t>07.04.2020</w:t>
            </w:r>
          </w:p>
        </w:tc>
        <w:tc>
          <w:tcPr>
            <w:tcW w:w="959" w:type="dxa"/>
          </w:tcPr>
          <w:p w14:paraId="3F86D1A2" w14:textId="76E2A092" w:rsidR="00C85EA9" w:rsidRDefault="00C85EA9" w:rsidP="00C85EA9">
            <w:r>
              <w:t>Nils Egger</w:t>
            </w:r>
          </w:p>
        </w:tc>
      </w:tr>
      <w:tr w:rsidR="00C85EA9" w14:paraId="10957A6F" w14:textId="77777777" w:rsidTr="00633A49">
        <w:tc>
          <w:tcPr>
            <w:tcW w:w="891" w:type="dxa"/>
          </w:tcPr>
          <w:p w14:paraId="28D16213" w14:textId="0CBB5D3A" w:rsidR="00C85EA9" w:rsidRDefault="00C85EA9" w:rsidP="00C85EA9">
            <w:r>
              <w:t>5.3</w:t>
            </w:r>
          </w:p>
        </w:tc>
        <w:tc>
          <w:tcPr>
            <w:tcW w:w="3007" w:type="dxa"/>
          </w:tcPr>
          <w:p w14:paraId="03AC4AB9" w14:textId="479630FF" w:rsidR="00C85EA9" w:rsidRDefault="00D60ED3" w:rsidP="00D60ED3">
            <w:r>
              <w:t>Es wird</w:t>
            </w:r>
            <w:r w:rsidR="00E75B76">
              <w:t xml:space="preserve"> bei einer Fehleingabe bei einer Form</w:t>
            </w:r>
            <w:r>
              <w:t xml:space="preserve"> eine Fehlermeldung dargestellt,</w:t>
            </w:r>
            <w:r w:rsidR="003F1D83">
              <w:t xml:space="preserve"> in der</w:t>
            </w:r>
            <w:r w:rsidR="00E75B76">
              <w:t xml:space="preserve"> zusätzlich</w:t>
            </w:r>
            <w:r w:rsidR="003F1D83">
              <w:t xml:space="preserve"> die </w:t>
            </w:r>
            <w:r w:rsidR="003F1D83">
              <w:lastRenderedPageBreak/>
              <w:t>Max Anzahl an Charakter dargestellt wird.</w:t>
            </w:r>
          </w:p>
        </w:tc>
        <w:tc>
          <w:tcPr>
            <w:tcW w:w="2030" w:type="dxa"/>
          </w:tcPr>
          <w:p w14:paraId="03BB4A31" w14:textId="7E59D51A" w:rsidR="00C85EA9" w:rsidRDefault="002E19CE" w:rsidP="002E19CE">
            <w:r>
              <w:lastRenderedPageBreak/>
              <w:t>In allen Browser wird eine korrekte Meldung dargestellt.</w:t>
            </w:r>
          </w:p>
        </w:tc>
        <w:tc>
          <w:tcPr>
            <w:tcW w:w="1061" w:type="dxa"/>
          </w:tcPr>
          <w:p w14:paraId="3B4E4E0D" w14:textId="77777777" w:rsidR="00C85EA9" w:rsidRPr="00E61FAA" w:rsidRDefault="00C85EA9" w:rsidP="00C85EA9">
            <w:pPr>
              <w:rPr>
                <w:lang w:val="en-US"/>
              </w:rPr>
            </w:pPr>
            <w:r w:rsidRPr="00E61FAA">
              <w:rPr>
                <w:lang w:val="en-US"/>
              </w:rPr>
              <w:t>Chrome: Ok</w:t>
            </w:r>
          </w:p>
          <w:p w14:paraId="46151FDD" w14:textId="77777777" w:rsidR="00C85EA9" w:rsidRPr="00E61FAA" w:rsidRDefault="00C85EA9" w:rsidP="00C85EA9">
            <w:pPr>
              <w:rPr>
                <w:lang w:val="en-US"/>
              </w:rPr>
            </w:pPr>
            <w:r w:rsidRPr="00E61FAA">
              <w:rPr>
                <w:lang w:val="en-US"/>
              </w:rPr>
              <w:t>Edge: Ok</w:t>
            </w:r>
          </w:p>
          <w:p w14:paraId="4319E901" w14:textId="337444A4" w:rsidR="00C85EA9" w:rsidRPr="00E61FAA" w:rsidRDefault="00C85EA9" w:rsidP="00C85EA9">
            <w:pPr>
              <w:rPr>
                <w:lang w:val="en-US"/>
              </w:rPr>
            </w:pPr>
            <w:r w:rsidRPr="00E61FAA">
              <w:rPr>
                <w:lang w:val="en-US"/>
              </w:rPr>
              <w:lastRenderedPageBreak/>
              <w:t>Firefox: Ok</w:t>
            </w:r>
          </w:p>
        </w:tc>
        <w:tc>
          <w:tcPr>
            <w:tcW w:w="1123" w:type="dxa"/>
          </w:tcPr>
          <w:p w14:paraId="540CB5D6" w14:textId="0E7A1BE0" w:rsidR="00C85EA9" w:rsidRDefault="00C85EA9" w:rsidP="00C85EA9">
            <w:r>
              <w:lastRenderedPageBreak/>
              <w:t>07.04.2020</w:t>
            </w:r>
          </w:p>
        </w:tc>
        <w:tc>
          <w:tcPr>
            <w:tcW w:w="959" w:type="dxa"/>
          </w:tcPr>
          <w:p w14:paraId="06A8B0DB" w14:textId="7D8C211C" w:rsidR="00C85EA9" w:rsidRDefault="00C85EA9" w:rsidP="00C85EA9">
            <w:r>
              <w:t>Nils Egger</w:t>
            </w:r>
          </w:p>
        </w:tc>
      </w:tr>
      <w:tr w:rsidR="002155B8" w14:paraId="4458CC51" w14:textId="77777777" w:rsidTr="00633A49">
        <w:tc>
          <w:tcPr>
            <w:tcW w:w="891" w:type="dxa"/>
          </w:tcPr>
          <w:p w14:paraId="65FB3CA2" w14:textId="484A4DA9" w:rsidR="002155B8" w:rsidRDefault="002155B8" w:rsidP="002155B8">
            <w:r>
              <w:t>6.1</w:t>
            </w:r>
          </w:p>
        </w:tc>
        <w:tc>
          <w:tcPr>
            <w:tcW w:w="3007" w:type="dxa"/>
          </w:tcPr>
          <w:p w14:paraId="7251F7B4" w14:textId="691AB5EC" w:rsidR="002155B8" w:rsidRDefault="002155B8" w:rsidP="002155B8">
            <w:r>
              <w:t>Das Design vergrössert sich, damit es auf dem grossen Bildschirm korrekt dargestellt wird.</w:t>
            </w:r>
          </w:p>
        </w:tc>
        <w:tc>
          <w:tcPr>
            <w:tcW w:w="2030" w:type="dxa"/>
          </w:tcPr>
          <w:p w14:paraId="4D98A0F6" w14:textId="2CB1FB9B" w:rsidR="002155B8" w:rsidRDefault="002155B8" w:rsidP="002155B8">
            <w:r>
              <w:t>In allen Browsern wird die Webseite korrekt dargestellt.</w:t>
            </w:r>
          </w:p>
        </w:tc>
        <w:tc>
          <w:tcPr>
            <w:tcW w:w="1061" w:type="dxa"/>
          </w:tcPr>
          <w:p w14:paraId="77A1E732" w14:textId="77777777" w:rsidR="002155B8" w:rsidRPr="00E61FAA" w:rsidRDefault="002155B8" w:rsidP="002155B8">
            <w:pPr>
              <w:rPr>
                <w:lang w:val="en-US"/>
              </w:rPr>
            </w:pPr>
            <w:r w:rsidRPr="00E61FAA">
              <w:rPr>
                <w:lang w:val="en-US"/>
              </w:rPr>
              <w:t>Chrome: Ok</w:t>
            </w:r>
          </w:p>
          <w:p w14:paraId="192F6D57" w14:textId="77777777" w:rsidR="002155B8" w:rsidRPr="00E61FAA" w:rsidRDefault="002155B8" w:rsidP="002155B8">
            <w:pPr>
              <w:rPr>
                <w:lang w:val="en-US"/>
              </w:rPr>
            </w:pPr>
            <w:r w:rsidRPr="00E61FAA">
              <w:rPr>
                <w:lang w:val="en-US"/>
              </w:rPr>
              <w:t>Edge: Ok</w:t>
            </w:r>
          </w:p>
          <w:p w14:paraId="7363DED9" w14:textId="4B8265F7" w:rsidR="002155B8" w:rsidRPr="00E61FAA" w:rsidRDefault="002155B8" w:rsidP="002155B8">
            <w:pPr>
              <w:rPr>
                <w:lang w:val="en-US"/>
              </w:rPr>
            </w:pPr>
            <w:r w:rsidRPr="00E61FAA">
              <w:rPr>
                <w:lang w:val="en-US"/>
              </w:rPr>
              <w:t>Firefox: Ok</w:t>
            </w:r>
          </w:p>
        </w:tc>
        <w:tc>
          <w:tcPr>
            <w:tcW w:w="1123" w:type="dxa"/>
          </w:tcPr>
          <w:p w14:paraId="596910BC" w14:textId="648E99E2" w:rsidR="002155B8" w:rsidRDefault="002155B8" w:rsidP="002155B8">
            <w:r>
              <w:t>07.04.2020</w:t>
            </w:r>
          </w:p>
        </w:tc>
        <w:tc>
          <w:tcPr>
            <w:tcW w:w="959" w:type="dxa"/>
          </w:tcPr>
          <w:p w14:paraId="2EB3D756" w14:textId="4DB2552F" w:rsidR="002155B8" w:rsidRDefault="002155B8" w:rsidP="002155B8">
            <w:r>
              <w:t>Nils Egger</w:t>
            </w:r>
          </w:p>
        </w:tc>
      </w:tr>
      <w:tr w:rsidR="004F0042" w14:paraId="24B55128" w14:textId="77777777" w:rsidTr="00633A49">
        <w:tc>
          <w:tcPr>
            <w:tcW w:w="891" w:type="dxa"/>
          </w:tcPr>
          <w:p w14:paraId="58630BE9" w14:textId="7CFD4A5A" w:rsidR="004F0042" w:rsidRDefault="004F0042" w:rsidP="004F0042">
            <w:r>
              <w:t>6.2</w:t>
            </w:r>
          </w:p>
        </w:tc>
        <w:tc>
          <w:tcPr>
            <w:tcW w:w="3007" w:type="dxa"/>
          </w:tcPr>
          <w:p w14:paraId="6ACCD8FC" w14:textId="7DB6A284" w:rsidR="004F0042" w:rsidRDefault="004F0042" w:rsidP="004F0042">
            <w:r>
              <w:t>Das Design verkleinert sich für die Tablet Ansicht.</w:t>
            </w:r>
          </w:p>
        </w:tc>
        <w:tc>
          <w:tcPr>
            <w:tcW w:w="2030" w:type="dxa"/>
          </w:tcPr>
          <w:p w14:paraId="4FAD389A" w14:textId="0D19B138" w:rsidR="004F0042" w:rsidRDefault="004F0042" w:rsidP="004F0042">
            <w:r>
              <w:t>In allen Browsern wird die Webseite korrekt dargestellt.</w:t>
            </w:r>
          </w:p>
        </w:tc>
        <w:tc>
          <w:tcPr>
            <w:tcW w:w="1061" w:type="dxa"/>
          </w:tcPr>
          <w:p w14:paraId="2DB059A8" w14:textId="77777777" w:rsidR="004F0042" w:rsidRPr="00E61FAA" w:rsidRDefault="004F0042" w:rsidP="004F0042">
            <w:pPr>
              <w:rPr>
                <w:lang w:val="en-US"/>
              </w:rPr>
            </w:pPr>
            <w:r w:rsidRPr="00E61FAA">
              <w:rPr>
                <w:lang w:val="en-US"/>
              </w:rPr>
              <w:t>Chrome: Ok</w:t>
            </w:r>
          </w:p>
          <w:p w14:paraId="616C513B" w14:textId="77777777" w:rsidR="004F0042" w:rsidRPr="00E61FAA" w:rsidRDefault="004F0042" w:rsidP="004F0042">
            <w:pPr>
              <w:rPr>
                <w:lang w:val="en-US"/>
              </w:rPr>
            </w:pPr>
            <w:r w:rsidRPr="00E61FAA">
              <w:rPr>
                <w:lang w:val="en-US"/>
              </w:rPr>
              <w:t>Edge: Ok</w:t>
            </w:r>
          </w:p>
          <w:p w14:paraId="43614BEE" w14:textId="13751E0D" w:rsidR="004F0042" w:rsidRPr="00E61FAA" w:rsidRDefault="004F0042" w:rsidP="004F0042">
            <w:pPr>
              <w:rPr>
                <w:lang w:val="en-US"/>
              </w:rPr>
            </w:pPr>
            <w:r w:rsidRPr="00E61FAA">
              <w:rPr>
                <w:lang w:val="en-US"/>
              </w:rPr>
              <w:t>Firefox: Ok</w:t>
            </w:r>
          </w:p>
        </w:tc>
        <w:tc>
          <w:tcPr>
            <w:tcW w:w="1123" w:type="dxa"/>
          </w:tcPr>
          <w:p w14:paraId="06AAB717" w14:textId="0F0E957E" w:rsidR="004F0042" w:rsidRDefault="004F0042" w:rsidP="004F0042">
            <w:r>
              <w:t>07.04.2020</w:t>
            </w:r>
          </w:p>
        </w:tc>
        <w:tc>
          <w:tcPr>
            <w:tcW w:w="959" w:type="dxa"/>
          </w:tcPr>
          <w:p w14:paraId="5E3EA7B9" w14:textId="3D89C22A" w:rsidR="004F0042" w:rsidRDefault="004F0042" w:rsidP="004F0042">
            <w:r>
              <w:t>Nils Egger</w:t>
            </w:r>
          </w:p>
        </w:tc>
      </w:tr>
      <w:tr w:rsidR="006D67F3" w14:paraId="29B21392" w14:textId="77777777" w:rsidTr="00633A49">
        <w:tc>
          <w:tcPr>
            <w:tcW w:w="891" w:type="dxa"/>
          </w:tcPr>
          <w:p w14:paraId="3C899444" w14:textId="3C8E3306" w:rsidR="006D67F3" w:rsidRDefault="006D67F3" w:rsidP="006D67F3">
            <w:r>
              <w:t>6.3</w:t>
            </w:r>
          </w:p>
        </w:tc>
        <w:tc>
          <w:tcPr>
            <w:tcW w:w="3007" w:type="dxa"/>
          </w:tcPr>
          <w:p w14:paraId="0509DC42" w14:textId="576CA5AE" w:rsidR="006D67F3" w:rsidRDefault="006D67F3" w:rsidP="006D67F3">
            <w:r>
              <w:t>Die Webseite wird von Edge ohne Probleme unterstützt.</w:t>
            </w:r>
          </w:p>
        </w:tc>
        <w:tc>
          <w:tcPr>
            <w:tcW w:w="2030" w:type="dxa"/>
          </w:tcPr>
          <w:p w14:paraId="66538480" w14:textId="6F006AF3" w:rsidR="006D67F3" w:rsidRDefault="006D67F3" w:rsidP="006D67F3">
            <w:r>
              <w:t>Der Browser unterstützt die Webseite.</w:t>
            </w:r>
          </w:p>
        </w:tc>
        <w:tc>
          <w:tcPr>
            <w:tcW w:w="1061" w:type="dxa"/>
          </w:tcPr>
          <w:p w14:paraId="2D0F0901" w14:textId="65CC0F2F" w:rsidR="006D67F3" w:rsidRPr="00E61FAA" w:rsidRDefault="006D67F3" w:rsidP="006D67F3">
            <w:pPr>
              <w:rPr>
                <w:lang w:val="en-US"/>
              </w:rPr>
            </w:pPr>
            <w:r>
              <w:rPr>
                <w:lang w:val="en-US"/>
              </w:rPr>
              <w:t>Ok</w:t>
            </w:r>
          </w:p>
        </w:tc>
        <w:tc>
          <w:tcPr>
            <w:tcW w:w="1123" w:type="dxa"/>
          </w:tcPr>
          <w:p w14:paraId="34D9316C" w14:textId="46212AB5" w:rsidR="006D67F3" w:rsidRDefault="006D67F3" w:rsidP="006D67F3">
            <w:r>
              <w:t>07.04.2020</w:t>
            </w:r>
          </w:p>
        </w:tc>
        <w:tc>
          <w:tcPr>
            <w:tcW w:w="959" w:type="dxa"/>
          </w:tcPr>
          <w:p w14:paraId="0B49CFB5" w14:textId="01703AA0" w:rsidR="006D67F3" w:rsidRDefault="006D67F3" w:rsidP="006D67F3">
            <w:r>
              <w:t>Nils Egger</w:t>
            </w:r>
          </w:p>
        </w:tc>
      </w:tr>
      <w:tr w:rsidR="006D67F3" w14:paraId="2C638A19" w14:textId="77777777" w:rsidTr="00633A49">
        <w:tc>
          <w:tcPr>
            <w:tcW w:w="891" w:type="dxa"/>
          </w:tcPr>
          <w:p w14:paraId="498B066D" w14:textId="34FABDA9" w:rsidR="006D67F3" w:rsidRDefault="006D67F3" w:rsidP="006D67F3">
            <w:r>
              <w:t>6.4</w:t>
            </w:r>
          </w:p>
        </w:tc>
        <w:tc>
          <w:tcPr>
            <w:tcW w:w="3007" w:type="dxa"/>
          </w:tcPr>
          <w:p w14:paraId="7582606E" w14:textId="4098C644" w:rsidR="006D67F3" w:rsidRDefault="006D67F3" w:rsidP="006D67F3">
            <w:r>
              <w:t>Die Webseite wird von Firefox ohne Probleme unterstützt.</w:t>
            </w:r>
          </w:p>
        </w:tc>
        <w:tc>
          <w:tcPr>
            <w:tcW w:w="2030" w:type="dxa"/>
          </w:tcPr>
          <w:p w14:paraId="25BA5E30" w14:textId="4A38A351" w:rsidR="006D67F3" w:rsidRDefault="006D67F3" w:rsidP="006D67F3">
            <w:r>
              <w:t>Der Browser unterstützt die Webseite.</w:t>
            </w:r>
          </w:p>
        </w:tc>
        <w:tc>
          <w:tcPr>
            <w:tcW w:w="1061" w:type="dxa"/>
          </w:tcPr>
          <w:p w14:paraId="79BC2596" w14:textId="79DE3EAD" w:rsidR="006D67F3" w:rsidRDefault="006D67F3" w:rsidP="006D67F3">
            <w:pPr>
              <w:rPr>
                <w:lang w:val="en-US"/>
              </w:rPr>
            </w:pPr>
            <w:r>
              <w:rPr>
                <w:lang w:val="en-US"/>
              </w:rPr>
              <w:t>Ok</w:t>
            </w:r>
          </w:p>
        </w:tc>
        <w:tc>
          <w:tcPr>
            <w:tcW w:w="1123" w:type="dxa"/>
          </w:tcPr>
          <w:p w14:paraId="41FAD6A4" w14:textId="5E177466" w:rsidR="006D67F3" w:rsidRDefault="006D67F3" w:rsidP="006D67F3">
            <w:r>
              <w:t>07.04.2020</w:t>
            </w:r>
          </w:p>
        </w:tc>
        <w:tc>
          <w:tcPr>
            <w:tcW w:w="959" w:type="dxa"/>
          </w:tcPr>
          <w:p w14:paraId="4F0921D3" w14:textId="44D94924" w:rsidR="006D67F3" w:rsidRDefault="006D67F3" w:rsidP="006D67F3">
            <w:r>
              <w:t>Nils Egger</w:t>
            </w:r>
          </w:p>
        </w:tc>
      </w:tr>
      <w:tr w:rsidR="006D67F3" w14:paraId="3BB9509D" w14:textId="77777777" w:rsidTr="00633A49">
        <w:tc>
          <w:tcPr>
            <w:tcW w:w="891" w:type="dxa"/>
          </w:tcPr>
          <w:p w14:paraId="7E08691A" w14:textId="630BF8E5" w:rsidR="006D67F3" w:rsidRDefault="006D67F3" w:rsidP="006D67F3">
            <w:r>
              <w:t>6.5</w:t>
            </w:r>
          </w:p>
        </w:tc>
        <w:tc>
          <w:tcPr>
            <w:tcW w:w="3007" w:type="dxa"/>
          </w:tcPr>
          <w:p w14:paraId="23B4FF1C" w14:textId="5BA75732" w:rsidR="006D67F3" w:rsidRDefault="006D67F3" w:rsidP="006D67F3">
            <w:r>
              <w:t>Die Webseite wird von Chrome ohne Probleme unterstützt.</w:t>
            </w:r>
          </w:p>
        </w:tc>
        <w:tc>
          <w:tcPr>
            <w:tcW w:w="2030" w:type="dxa"/>
          </w:tcPr>
          <w:p w14:paraId="71ABA7F7" w14:textId="423FD43F" w:rsidR="006D67F3" w:rsidRDefault="006D67F3" w:rsidP="006D67F3">
            <w:r>
              <w:t>Der Browser unterstützt die Webseite.</w:t>
            </w:r>
          </w:p>
        </w:tc>
        <w:tc>
          <w:tcPr>
            <w:tcW w:w="1061" w:type="dxa"/>
          </w:tcPr>
          <w:p w14:paraId="6157A3EB" w14:textId="25BE49C8" w:rsidR="006D67F3" w:rsidRDefault="006D67F3" w:rsidP="006D67F3">
            <w:pPr>
              <w:rPr>
                <w:lang w:val="en-US"/>
              </w:rPr>
            </w:pPr>
            <w:r>
              <w:rPr>
                <w:lang w:val="en-US"/>
              </w:rPr>
              <w:t>Ok</w:t>
            </w:r>
          </w:p>
        </w:tc>
        <w:tc>
          <w:tcPr>
            <w:tcW w:w="1123" w:type="dxa"/>
          </w:tcPr>
          <w:p w14:paraId="7A384B81" w14:textId="10214FC8" w:rsidR="006D67F3" w:rsidRDefault="006D67F3" w:rsidP="006D67F3">
            <w:r>
              <w:t>07.04.2020</w:t>
            </w:r>
          </w:p>
        </w:tc>
        <w:tc>
          <w:tcPr>
            <w:tcW w:w="959" w:type="dxa"/>
          </w:tcPr>
          <w:p w14:paraId="5CB58B99" w14:textId="68FE6220" w:rsidR="006D67F3" w:rsidRDefault="006D67F3" w:rsidP="006D67F3">
            <w:r>
              <w:t>Nils Egger</w:t>
            </w:r>
          </w:p>
        </w:tc>
      </w:tr>
      <w:tr w:rsidR="006D67F3" w14:paraId="548C5648" w14:textId="77777777" w:rsidTr="00633A49">
        <w:tc>
          <w:tcPr>
            <w:tcW w:w="891" w:type="dxa"/>
          </w:tcPr>
          <w:p w14:paraId="0F12CA5B" w14:textId="2D8D3454" w:rsidR="006D67F3" w:rsidRDefault="006D67F3" w:rsidP="006D67F3">
            <w:r>
              <w:t>6.6</w:t>
            </w:r>
          </w:p>
        </w:tc>
        <w:tc>
          <w:tcPr>
            <w:tcW w:w="3007" w:type="dxa"/>
          </w:tcPr>
          <w:p w14:paraId="5EE9BB61" w14:textId="47D4DFB3" w:rsidR="006D67F3" w:rsidRDefault="006D67F3" w:rsidP="006D67F3">
            <w:r>
              <w:t>Die Schriften werden korrekt von Google Fonts geladen und mit richtiger Farbe dargestellt.</w:t>
            </w:r>
          </w:p>
        </w:tc>
        <w:tc>
          <w:tcPr>
            <w:tcW w:w="2030" w:type="dxa"/>
          </w:tcPr>
          <w:p w14:paraId="47C66C87" w14:textId="5ED16359" w:rsidR="006D67F3" w:rsidRDefault="006D67F3" w:rsidP="00E75B76">
            <w:r>
              <w:t xml:space="preserve">Es </w:t>
            </w:r>
            <w:r w:rsidR="00E75B76">
              <w:t>werden</w:t>
            </w:r>
            <w:r>
              <w:t xml:space="preserve"> die korrekte Font</w:t>
            </w:r>
            <w:r w:rsidR="00E75B76">
              <w:t>s</w:t>
            </w:r>
            <w:r>
              <w:t xml:space="preserve"> und Farben dargestellt.</w:t>
            </w:r>
          </w:p>
        </w:tc>
        <w:tc>
          <w:tcPr>
            <w:tcW w:w="1061" w:type="dxa"/>
          </w:tcPr>
          <w:p w14:paraId="77D088B1" w14:textId="77777777" w:rsidR="006D67F3" w:rsidRPr="00E61FAA" w:rsidRDefault="006D67F3" w:rsidP="006D67F3">
            <w:pPr>
              <w:rPr>
                <w:lang w:val="en-US"/>
              </w:rPr>
            </w:pPr>
            <w:r w:rsidRPr="00E61FAA">
              <w:rPr>
                <w:lang w:val="en-US"/>
              </w:rPr>
              <w:t>Chrome: Ok</w:t>
            </w:r>
          </w:p>
          <w:p w14:paraId="1618E3CB" w14:textId="77777777" w:rsidR="006D67F3" w:rsidRPr="00E61FAA" w:rsidRDefault="006D67F3" w:rsidP="006D67F3">
            <w:pPr>
              <w:rPr>
                <w:lang w:val="en-US"/>
              </w:rPr>
            </w:pPr>
            <w:r w:rsidRPr="00E61FAA">
              <w:rPr>
                <w:lang w:val="en-US"/>
              </w:rPr>
              <w:t>Edge: Ok</w:t>
            </w:r>
          </w:p>
          <w:p w14:paraId="223E4D4A" w14:textId="53E78F07" w:rsidR="006D67F3" w:rsidRDefault="006D67F3" w:rsidP="006D67F3">
            <w:pPr>
              <w:rPr>
                <w:lang w:val="en-US"/>
              </w:rPr>
            </w:pPr>
            <w:r w:rsidRPr="00E61FAA">
              <w:rPr>
                <w:lang w:val="en-US"/>
              </w:rPr>
              <w:t>Firefox: Ok</w:t>
            </w:r>
          </w:p>
        </w:tc>
        <w:tc>
          <w:tcPr>
            <w:tcW w:w="1123" w:type="dxa"/>
          </w:tcPr>
          <w:p w14:paraId="4B27C5FB" w14:textId="799BD550" w:rsidR="006D67F3" w:rsidRDefault="006D67F3" w:rsidP="006D67F3">
            <w:r>
              <w:t>07.04.2020</w:t>
            </w:r>
          </w:p>
        </w:tc>
        <w:tc>
          <w:tcPr>
            <w:tcW w:w="959" w:type="dxa"/>
          </w:tcPr>
          <w:p w14:paraId="4FE30D91" w14:textId="6A5344F0" w:rsidR="006D67F3" w:rsidRDefault="006D67F3" w:rsidP="006D67F3">
            <w:r>
              <w:t>Nils Egger</w:t>
            </w:r>
          </w:p>
        </w:tc>
      </w:tr>
      <w:tr w:rsidR="006D67F3" w14:paraId="686753F8" w14:textId="77777777" w:rsidTr="00633A49">
        <w:tc>
          <w:tcPr>
            <w:tcW w:w="891" w:type="dxa"/>
          </w:tcPr>
          <w:p w14:paraId="70BF87C2" w14:textId="26D09DDD" w:rsidR="006D67F3" w:rsidRDefault="006D67F3" w:rsidP="006D67F3">
            <w:r>
              <w:t>6.7</w:t>
            </w:r>
          </w:p>
        </w:tc>
        <w:tc>
          <w:tcPr>
            <w:tcW w:w="3007" w:type="dxa"/>
          </w:tcPr>
          <w:p w14:paraId="7EC80300" w14:textId="33670C48" w:rsidR="006D67F3" w:rsidRDefault="006D67F3" w:rsidP="006D67F3">
            <w:r>
              <w:t>Die Luftqualität wird unter Elsys Sensors angezeigt.</w:t>
            </w:r>
          </w:p>
        </w:tc>
        <w:tc>
          <w:tcPr>
            <w:tcW w:w="2030" w:type="dxa"/>
          </w:tcPr>
          <w:p w14:paraId="5A281BFF" w14:textId="588726C6" w:rsidR="006D67F3" w:rsidRDefault="006D67F3" w:rsidP="006D67F3">
            <w:r>
              <w:t>In allen Browsern wird die Luftqualität unter Elsys Sensoren dargestellt.</w:t>
            </w:r>
          </w:p>
        </w:tc>
        <w:tc>
          <w:tcPr>
            <w:tcW w:w="1061" w:type="dxa"/>
          </w:tcPr>
          <w:p w14:paraId="6F8EF142" w14:textId="77777777" w:rsidR="006D67F3" w:rsidRPr="00E61FAA" w:rsidRDefault="006D67F3" w:rsidP="006D67F3">
            <w:pPr>
              <w:rPr>
                <w:lang w:val="en-US"/>
              </w:rPr>
            </w:pPr>
            <w:r w:rsidRPr="00E61FAA">
              <w:rPr>
                <w:lang w:val="en-US"/>
              </w:rPr>
              <w:t>Chrome: Ok</w:t>
            </w:r>
          </w:p>
          <w:p w14:paraId="59CA6710" w14:textId="77777777" w:rsidR="006D67F3" w:rsidRPr="00E61FAA" w:rsidRDefault="006D67F3" w:rsidP="006D67F3">
            <w:pPr>
              <w:rPr>
                <w:lang w:val="en-US"/>
              </w:rPr>
            </w:pPr>
            <w:r w:rsidRPr="00E61FAA">
              <w:rPr>
                <w:lang w:val="en-US"/>
              </w:rPr>
              <w:t>Edge: Ok</w:t>
            </w:r>
          </w:p>
          <w:p w14:paraId="4FC6EF5C" w14:textId="44E0B4D7" w:rsidR="006D67F3" w:rsidRPr="006D67F3" w:rsidRDefault="006D67F3" w:rsidP="006D67F3">
            <w:pPr>
              <w:rPr>
                <w:lang w:val="en-US"/>
              </w:rPr>
            </w:pPr>
            <w:r w:rsidRPr="00E61FAA">
              <w:rPr>
                <w:lang w:val="en-US"/>
              </w:rPr>
              <w:t>Firefox: Ok</w:t>
            </w:r>
          </w:p>
        </w:tc>
        <w:tc>
          <w:tcPr>
            <w:tcW w:w="1123" w:type="dxa"/>
          </w:tcPr>
          <w:p w14:paraId="1DD98194" w14:textId="7B8688C0" w:rsidR="006D67F3" w:rsidRDefault="006D67F3" w:rsidP="006D67F3">
            <w:r>
              <w:t>07.04.2020</w:t>
            </w:r>
          </w:p>
        </w:tc>
        <w:tc>
          <w:tcPr>
            <w:tcW w:w="959" w:type="dxa"/>
          </w:tcPr>
          <w:p w14:paraId="3C4CC67C" w14:textId="7339161F" w:rsidR="006D67F3" w:rsidRDefault="006D67F3" w:rsidP="006D67F3">
            <w:r>
              <w:t>Nils Egger</w:t>
            </w:r>
          </w:p>
        </w:tc>
      </w:tr>
      <w:tr w:rsidR="004F04CB" w14:paraId="7062AEB9" w14:textId="77777777" w:rsidTr="00633A49">
        <w:tc>
          <w:tcPr>
            <w:tcW w:w="891" w:type="dxa"/>
          </w:tcPr>
          <w:p w14:paraId="60AD0F1F" w14:textId="04033860" w:rsidR="004F04CB" w:rsidRDefault="004F04CB" w:rsidP="004F04CB">
            <w:r>
              <w:lastRenderedPageBreak/>
              <w:t>6.8</w:t>
            </w:r>
          </w:p>
        </w:tc>
        <w:tc>
          <w:tcPr>
            <w:tcW w:w="3007" w:type="dxa"/>
          </w:tcPr>
          <w:p w14:paraId="6A29FBFD" w14:textId="68CE7751" w:rsidR="004F04CB" w:rsidRDefault="0047483F" w:rsidP="004F04CB">
            <w:r>
              <w:t>Die Sensordaten Ansicht kann durch einen Zeitfilter begrenzt werden.</w:t>
            </w:r>
          </w:p>
        </w:tc>
        <w:tc>
          <w:tcPr>
            <w:tcW w:w="2030" w:type="dxa"/>
          </w:tcPr>
          <w:p w14:paraId="67B5100B" w14:textId="3D3A3C62" w:rsidR="004F04CB" w:rsidRDefault="004F04CB" w:rsidP="004F04CB">
            <w:r>
              <w:t>In allen Browsern wird die Filterfunktion angezeigt und kann verwendet werden.</w:t>
            </w:r>
          </w:p>
        </w:tc>
        <w:tc>
          <w:tcPr>
            <w:tcW w:w="1061" w:type="dxa"/>
          </w:tcPr>
          <w:p w14:paraId="578A9B03" w14:textId="77777777" w:rsidR="004F04CB" w:rsidRPr="00E61FAA" w:rsidRDefault="004F04CB" w:rsidP="004F04CB">
            <w:pPr>
              <w:rPr>
                <w:lang w:val="en-US"/>
              </w:rPr>
            </w:pPr>
            <w:r w:rsidRPr="00E61FAA">
              <w:rPr>
                <w:lang w:val="en-US"/>
              </w:rPr>
              <w:t>Chrome: Ok</w:t>
            </w:r>
          </w:p>
          <w:p w14:paraId="7B69A1D8" w14:textId="77777777" w:rsidR="004F04CB" w:rsidRPr="00E61FAA" w:rsidRDefault="004F04CB" w:rsidP="004F04CB">
            <w:pPr>
              <w:rPr>
                <w:lang w:val="en-US"/>
              </w:rPr>
            </w:pPr>
            <w:r w:rsidRPr="00E61FAA">
              <w:rPr>
                <w:lang w:val="en-US"/>
              </w:rPr>
              <w:t>Edge: Ok</w:t>
            </w:r>
          </w:p>
          <w:p w14:paraId="28356EDB" w14:textId="1E72E0EB" w:rsidR="004F04CB" w:rsidRPr="00E61FAA" w:rsidRDefault="004F04CB" w:rsidP="004F04CB">
            <w:pPr>
              <w:rPr>
                <w:lang w:val="en-US"/>
              </w:rPr>
            </w:pPr>
            <w:r w:rsidRPr="00E61FAA">
              <w:rPr>
                <w:lang w:val="en-US"/>
              </w:rPr>
              <w:t>Firefox: Ok</w:t>
            </w:r>
          </w:p>
        </w:tc>
        <w:tc>
          <w:tcPr>
            <w:tcW w:w="1123" w:type="dxa"/>
          </w:tcPr>
          <w:p w14:paraId="24EAA0E0" w14:textId="382B5E2E" w:rsidR="004F04CB" w:rsidRDefault="004F04CB" w:rsidP="004F04CB">
            <w:r>
              <w:t>07.04.2020</w:t>
            </w:r>
          </w:p>
        </w:tc>
        <w:tc>
          <w:tcPr>
            <w:tcW w:w="959" w:type="dxa"/>
          </w:tcPr>
          <w:p w14:paraId="582A78A1" w14:textId="72C8D723" w:rsidR="004F04CB" w:rsidRDefault="004F04CB" w:rsidP="004F04CB">
            <w:r>
              <w:t>Nils Egger</w:t>
            </w:r>
          </w:p>
        </w:tc>
      </w:tr>
    </w:tbl>
    <w:p w14:paraId="3CEE2041" w14:textId="52958AC2" w:rsidR="007E1C77" w:rsidRDefault="00C2629C" w:rsidP="00C2629C">
      <w:pPr>
        <w:pStyle w:val="berschrift2"/>
      </w:pPr>
      <w:bookmarkStart w:id="176" w:name="_Toc37235650"/>
      <w:r>
        <w:t>Testbericht</w:t>
      </w:r>
      <w:bookmarkEnd w:id="176"/>
    </w:p>
    <w:p w14:paraId="3AF78330" w14:textId="615868CD" w:rsidR="007805AD" w:rsidRDefault="00C2629C" w:rsidP="00C2629C">
      <w:r>
        <w:t>Alle Tests funktionierten beim ersten Versuch. Dies liegt daran, dass das Testkonzept bei der Realisierung stets im Vordergrund stand und somit während der Entwicklung darauf geschaut wurde.</w:t>
      </w:r>
    </w:p>
    <w:p w14:paraId="2E3BD2D4" w14:textId="303A5396" w:rsidR="007805AD" w:rsidRDefault="007805AD" w:rsidP="007805AD">
      <w:pPr>
        <w:pStyle w:val="berschrift1"/>
      </w:pPr>
      <w:bookmarkStart w:id="177" w:name="_Toc37235651"/>
      <w:r>
        <w:t>Auswerten</w:t>
      </w:r>
      <w:bookmarkEnd w:id="177"/>
    </w:p>
    <w:p w14:paraId="48A565E7" w14:textId="42DAC731" w:rsidR="007805AD" w:rsidRDefault="007805AD" w:rsidP="007805AD">
      <w:pPr>
        <w:pStyle w:val="berschrift2"/>
      </w:pPr>
      <w:bookmarkStart w:id="178" w:name="_Toc37235652"/>
      <w:r>
        <w:t>Reflexion</w:t>
      </w:r>
      <w:bookmarkEnd w:id="178"/>
    </w:p>
    <w:p w14:paraId="5E187A3E" w14:textId="5BC9F12B" w:rsidR="00DE0C39" w:rsidRDefault="00813504" w:rsidP="00DE0C39">
      <w:r>
        <w:t>Die IPA war bis auf die HTML Formen und den Tabs Sensor gut vorbereitet. Wären die Formen auch vorbereitet gewesen, hätte ich sehr viel Zeit gespart und mein Stress schon fast eliminiert. Für das nächste Projekt wird dies sicherlich besser im Voraus abgeklärt, vielleicht hätte sogar ein Framework für das Frontend vorbereitet werden sollen.</w:t>
      </w:r>
    </w:p>
    <w:p w14:paraId="07F53CA1" w14:textId="77262B47" w:rsidR="00813504" w:rsidRDefault="00813504" w:rsidP="00DE0C39">
      <w:r>
        <w:t>Aus Zeitlichen Gründen konnten nicht alle Seiten aus den Mockups umgesetzt werden, diese hätten von Beginn an auf das minimale reduziert werden müssen.</w:t>
      </w:r>
    </w:p>
    <w:p w14:paraId="0E57482B" w14:textId="2F006F7F" w:rsidR="00813504" w:rsidRDefault="00813504" w:rsidP="00DE0C39">
      <w:r>
        <w:t xml:space="preserve">Der Sinn der Backend und Frontend Aufteilung ist eigentlich, dass all Logik im Backend geschieht und im Frontend lediglich die Daten dargestellt werden. Aus </w:t>
      </w:r>
      <w:r w:rsidR="005C1C4B">
        <w:t>Zeitlichen</w:t>
      </w:r>
      <w:r>
        <w:t xml:space="preserve"> Gründen wurde der Code für das Sortieren von Sensor Daten im Frontend umgesetzt. Allgemein könnte im Backend sogenannte Views erstellt werden, welche alle Daten für eine Seite vorbereiten, anstatt das alle Daten separat geladen werden. </w:t>
      </w:r>
    </w:p>
    <w:p w14:paraId="3EC21AD3" w14:textId="597C4A67" w:rsidR="00EF6BAE" w:rsidRPr="00DE0C39" w:rsidRDefault="00321E52" w:rsidP="00DE0C39">
      <w:r>
        <w:t>Das Backend und Frontend laden beide sehr schnell, bei diesem Aspekt hat sich die Aufteilung sehr gelohnt.</w:t>
      </w:r>
    </w:p>
    <w:p w14:paraId="72A068DC" w14:textId="649F739F" w:rsidR="007805AD" w:rsidRDefault="007805AD" w:rsidP="007805AD">
      <w:pPr>
        <w:pStyle w:val="berschrift2"/>
      </w:pPr>
      <w:bookmarkStart w:id="179" w:name="_Toc37235653"/>
      <w:r>
        <w:t>Fazit</w:t>
      </w:r>
      <w:bookmarkEnd w:id="179"/>
    </w:p>
    <w:p w14:paraId="542399D7" w14:textId="4AF98090" w:rsidR="00C2190C" w:rsidRDefault="00C2190C" w:rsidP="00C2190C">
      <w:r>
        <w:t>Die IPA war sehr intensiv und ich hatte stets das Gefühl</w:t>
      </w:r>
      <w:r w:rsidR="00876589">
        <w:t>, dass</w:t>
      </w:r>
      <w:r>
        <w:t xml:space="preserve"> die Zeit</w:t>
      </w:r>
      <w:r w:rsidR="00876589">
        <w:t xml:space="preserve"> an mir vorbeifliege</w:t>
      </w:r>
      <w:r>
        <w:t>. Hätte ich nicht durchgehend konzentriert gearbeitet, wäre ich definitiv nicht fertig geworden. Das Endprodukt entspricht dem Ziel, könnte jedoch vom</w:t>
      </w:r>
      <w:r w:rsidR="00876589">
        <w:t xml:space="preserve"> Frontend</w:t>
      </w:r>
      <w:r>
        <w:t xml:space="preserve"> Code her noch verbessert werden.</w:t>
      </w:r>
    </w:p>
    <w:p w14:paraId="46413B23" w14:textId="0BDCFE73" w:rsidR="00C2190C" w:rsidRDefault="00C2190C" w:rsidP="00C2190C">
      <w:r>
        <w:t xml:space="preserve">Das Backend aufzubauen war nicht sehr schwierig und konnte auch gut nach Zeitplan passieren. Die Challenge kam erst beim Erstellen des Frontend. Die Hürden lösten sich jedoch schnell und es waren nur noch die HTML Formen welche mir die Zeit </w:t>
      </w:r>
      <w:r w:rsidR="00876589">
        <w:t>stahlen</w:t>
      </w:r>
      <w:r>
        <w:t>. Ich bin der Meinung, dass das Endprodukt ein Erfolg ist. Ich bin vor allem glücklich mit dem Resultat der Diagramme und wie die Zeitabstände zwischen den Punkten definiert werden</w:t>
      </w:r>
      <w:r w:rsidR="00876589">
        <w:t xml:space="preserve"> können</w:t>
      </w:r>
      <w:r>
        <w:t>.</w:t>
      </w:r>
    </w:p>
    <w:p w14:paraId="7302F382" w14:textId="1660BCD0" w:rsidR="00754A28" w:rsidRDefault="00C224EF" w:rsidP="00C2190C">
      <w:r>
        <w:t xml:space="preserve">Damit die Applikation noch besser wird, sollte all Logik aus dem Frontend entfernt und Views erstellt werden. Falls die Applikation vergrössert werden sollte, ist es am gescheitesten, wenn ein Framework wie Angular oder Vue.js im Frontend benutzt </w:t>
      </w:r>
      <w:r w:rsidR="00876589">
        <w:t>wird</w:t>
      </w:r>
      <w:r>
        <w:t>.</w:t>
      </w:r>
      <w:r w:rsidR="00754A28">
        <w:t xml:space="preserve"> Das Backend ist im aktuellen Zustand sehr gut erweiterbar und es sind keine Änderungen nötig.</w:t>
      </w:r>
    </w:p>
    <w:p w14:paraId="4E0CC53E" w14:textId="08302458" w:rsidR="000013D9" w:rsidRDefault="000013D9" w:rsidP="00C2190C">
      <w:r>
        <w:t>Bei diesem Projekt habe ich gelernt, wie Sensordaten sortiert werden können und mit Chart.js visuell schön dargestellt werden.</w:t>
      </w:r>
    </w:p>
    <w:p w14:paraId="24A7E31E" w14:textId="08E92582" w:rsidR="00292EBC" w:rsidRPr="00C2190C" w:rsidRDefault="00292EBC" w:rsidP="00C2190C">
      <w:r>
        <w:lastRenderedPageBreak/>
        <w:t>Ich bin zuversichtlich, dass diese Applikation intensiv von der BBB eingesetzt werden kann.</w:t>
      </w:r>
    </w:p>
    <w:p w14:paraId="0C33C53A" w14:textId="6DC77A21" w:rsidR="006216F3" w:rsidRDefault="00853636" w:rsidP="006216F3">
      <w:pPr>
        <w:pStyle w:val="berschrift2"/>
      </w:pPr>
      <w:bookmarkStart w:id="180" w:name="_Toc37235654"/>
      <w:r>
        <w:t>Vergleich mit dem Zeitp</w:t>
      </w:r>
      <w:r w:rsidR="0032444C">
        <w:t>l</w:t>
      </w:r>
      <w:r>
        <w:t>an</w:t>
      </w:r>
      <w:bookmarkEnd w:id="180"/>
    </w:p>
    <w:p w14:paraId="4BF380C9" w14:textId="0037A5B9" w:rsidR="006216F3" w:rsidRDefault="006216F3" w:rsidP="006216F3">
      <w:r>
        <w:t>Der Zeitplan konnte eingehalten werden, dort wo ich dem Zeitplan hinterher fiel, konnte ich an einem anderen Ort</w:t>
      </w:r>
      <w:r w:rsidR="006410F7">
        <w:t xml:space="preserve"> diesen</w:t>
      </w:r>
      <w:r>
        <w:t xml:space="preserve"> wieder aufholen. Bei den HTML Formen wurde am meisten Zeit verloren, während beim Testen und API Schnittstellen </w:t>
      </w:r>
      <w:r w:rsidR="00C207BA">
        <w:t xml:space="preserve">programmieren </w:t>
      </w:r>
      <w:r>
        <w:t>am meisten gespart werden konnte.</w:t>
      </w:r>
    </w:p>
    <w:p w14:paraId="7AA1377A" w14:textId="77777777" w:rsidR="007805AD" w:rsidRPr="006216F3" w:rsidRDefault="007805AD" w:rsidP="006216F3"/>
    <w:p w14:paraId="6758F600" w14:textId="77777777" w:rsidR="00E248F1" w:rsidRPr="006D4F38" w:rsidRDefault="00E248F1" w:rsidP="00E248F1">
      <w:pPr>
        <w:pStyle w:val="berschrift1"/>
        <w:numPr>
          <w:ilvl w:val="0"/>
          <w:numId w:val="16"/>
        </w:numPr>
      </w:pPr>
      <w:bookmarkStart w:id="181" w:name="_Toc37235655"/>
      <w:r w:rsidRPr="006D4F38">
        <w:t>Glossar</w:t>
      </w:r>
      <w:bookmarkEnd w:id="181"/>
    </w:p>
    <w:p w14:paraId="35EA67DD" w14:textId="55ED9C41" w:rsidR="009D7EC7" w:rsidRDefault="009D7EC7" w:rsidP="009D7EC7">
      <w:pPr>
        <w:pStyle w:val="Beschriftung"/>
        <w:keepNext/>
      </w:pPr>
      <w:bookmarkStart w:id="182" w:name="_Toc37235438"/>
      <w:r>
        <w:t xml:space="preserve">Tabelle </w:t>
      </w:r>
      <w:r>
        <w:fldChar w:fldCharType="begin"/>
      </w:r>
      <w:r>
        <w:instrText xml:space="preserve"> SEQ Tabelle \* ARABIC </w:instrText>
      </w:r>
      <w:r>
        <w:fldChar w:fldCharType="separate"/>
      </w:r>
      <w:r>
        <w:rPr>
          <w:noProof/>
        </w:rPr>
        <w:t>27</w:t>
      </w:r>
      <w:r>
        <w:fldChar w:fldCharType="end"/>
      </w:r>
      <w:r>
        <w:t xml:space="preserve"> Glossar mit Definition</w:t>
      </w:r>
      <w:bookmarkEnd w:id="182"/>
    </w:p>
    <w:tbl>
      <w:tblPr>
        <w:tblStyle w:val="AvectrisTabelle"/>
        <w:tblW w:w="0" w:type="auto"/>
        <w:tblInd w:w="0" w:type="dxa"/>
        <w:tblLook w:val="04A0" w:firstRow="1" w:lastRow="0" w:firstColumn="1" w:lastColumn="0" w:noHBand="0" w:noVBand="1"/>
      </w:tblPr>
      <w:tblGrid>
        <w:gridCol w:w="4535"/>
        <w:gridCol w:w="4536"/>
      </w:tblGrid>
      <w:tr w:rsidR="00586B24" w:rsidRPr="006D4F38" w14:paraId="2EF35AE2" w14:textId="77777777" w:rsidTr="008F0FDF">
        <w:trPr>
          <w:cnfStyle w:val="100000000000" w:firstRow="1" w:lastRow="0" w:firstColumn="0" w:lastColumn="0" w:oddVBand="0" w:evenVBand="0" w:oddHBand="0" w:evenHBand="0" w:firstRowFirstColumn="0" w:firstRowLastColumn="0" w:lastRowFirstColumn="0" w:lastRowLastColumn="0"/>
        </w:trPr>
        <w:tc>
          <w:tcPr>
            <w:tcW w:w="4535" w:type="dxa"/>
          </w:tcPr>
          <w:p w14:paraId="3B66905B" w14:textId="77777777" w:rsidR="00586B24" w:rsidRPr="006D4F38" w:rsidRDefault="00586B24" w:rsidP="008F0FDF">
            <w:r w:rsidRPr="006D4F38">
              <w:t>Begriff</w:t>
            </w:r>
          </w:p>
        </w:tc>
        <w:tc>
          <w:tcPr>
            <w:tcW w:w="4536" w:type="dxa"/>
          </w:tcPr>
          <w:p w14:paraId="68BCD2E4" w14:textId="77777777" w:rsidR="00586B24" w:rsidRPr="006D4F38" w:rsidRDefault="00586B24" w:rsidP="008F0FDF">
            <w:r w:rsidRPr="006D4F38">
              <w:t>Definition</w:t>
            </w:r>
          </w:p>
        </w:tc>
      </w:tr>
      <w:tr w:rsidR="00586B24" w:rsidRPr="006D4F38" w14:paraId="4AEB6DFE" w14:textId="77777777" w:rsidTr="008F0FDF">
        <w:tc>
          <w:tcPr>
            <w:tcW w:w="4535" w:type="dxa"/>
          </w:tcPr>
          <w:p w14:paraId="48F252B6" w14:textId="77777777" w:rsidR="00586B24" w:rsidRPr="006D4F38" w:rsidRDefault="00586B24" w:rsidP="008F0FDF">
            <w:r w:rsidRPr="006D4F38">
              <w:t>Apache</w:t>
            </w:r>
          </w:p>
        </w:tc>
        <w:tc>
          <w:tcPr>
            <w:tcW w:w="4536" w:type="dxa"/>
          </w:tcPr>
          <w:p w14:paraId="135BFC51" w14:textId="77777777" w:rsidR="00586B24" w:rsidRPr="006D4F38" w:rsidRDefault="00586B24" w:rsidP="008F0FDF">
            <w:r>
              <w:t>Webserver</w:t>
            </w:r>
          </w:p>
        </w:tc>
      </w:tr>
      <w:tr w:rsidR="00586B24" w:rsidRPr="006D4F38" w14:paraId="728E001E" w14:textId="77777777" w:rsidTr="008F0FDF">
        <w:tc>
          <w:tcPr>
            <w:tcW w:w="4535" w:type="dxa"/>
          </w:tcPr>
          <w:p w14:paraId="44E77673" w14:textId="77777777" w:rsidR="00586B24" w:rsidRPr="006D4F38" w:rsidRDefault="00586B24" w:rsidP="008F0FDF">
            <w:r w:rsidRPr="006D4F38">
              <w:t>ASGI</w:t>
            </w:r>
          </w:p>
        </w:tc>
        <w:tc>
          <w:tcPr>
            <w:tcW w:w="4536" w:type="dxa"/>
          </w:tcPr>
          <w:p w14:paraId="7EB7F70F" w14:textId="77777777" w:rsidR="00586B24" w:rsidRPr="006D4F38" w:rsidRDefault="00586B24" w:rsidP="008F0FDF">
            <w:r w:rsidRPr="006D4F38">
              <w:t>Asynchronous Server Gateway Interface, Nachfolger des Web Server Gateway Interface ist ein Web Server welches die Bibliothek asyncio von Python unterstützt.</w:t>
            </w:r>
          </w:p>
        </w:tc>
      </w:tr>
      <w:tr w:rsidR="005F6923" w:rsidRPr="006D4F38" w14:paraId="59DA18E2" w14:textId="77777777" w:rsidTr="008F0FDF">
        <w:tc>
          <w:tcPr>
            <w:tcW w:w="4535" w:type="dxa"/>
          </w:tcPr>
          <w:p w14:paraId="4C397ABB" w14:textId="09FD88BC" w:rsidR="005F6923" w:rsidRPr="006D4F38" w:rsidRDefault="005F6923" w:rsidP="008F0FDF">
            <w:r>
              <w:t>Dictionary</w:t>
            </w:r>
          </w:p>
        </w:tc>
        <w:tc>
          <w:tcPr>
            <w:tcW w:w="4536" w:type="dxa"/>
          </w:tcPr>
          <w:p w14:paraId="54263C09" w14:textId="1C6AB4A6" w:rsidR="005F6923" w:rsidRPr="006D4F38" w:rsidRDefault="005F6923" w:rsidP="005F6923">
            <w:r>
              <w:t>Ein Dictionary enthält mehrere Werte, welche alle durch einen Key abgefragt werden können. Vergleichbar mit einem Array, aber anstatt von einem Index, hat jeder Wert seinen Key (String oder Nummer).</w:t>
            </w:r>
          </w:p>
        </w:tc>
      </w:tr>
      <w:tr w:rsidR="00586B24" w:rsidRPr="006D4F38" w14:paraId="5B305788" w14:textId="77777777" w:rsidTr="008F0FDF">
        <w:tc>
          <w:tcPr>
            <w:tcW w:w="4535" w:type="dxa"/>
          </w:tcPr>
          <w:p w14:paraId="4CA780E6" w14:textId="77777777" w:rsidR="00586B24" w:rsidRPr="006D4F38" w:rsidRDefault="00586B24" w:rsidP="008F0FDF">
            <w:r w:rsidRPr="006D4F38">
              <w:t>Docstring</w:t>
            </w:r>
          </w:p>
        </w:tc>
        <w:tc>
          <w:tcPr>
            <w:tcW w:w="4536" w:type="dxa"/>
          </w:tcPr>
          <w:p w14:paraId="5108D716" w14:textId="77777777" w:rsidR="00586B24" w:rsidRPr="006D4F38" w:rsidRDefault="00586B24" w:rsidP="008F0FDF">
            <w:r w:rsidRPr="006D4F38">
              <w:t>Ein Docstring ist ein einzeiliger oder mehrzeiliger Kommentar in Python welcher die Funktion einer Funktion beschreibt.</w:t>
            </w:r>
          </w:p>
        </w:tc>
      </w:tr>
      <w:tr w:rsidR="00586B24" w:rsidRPr="006D4F38" w14:paraId="23A6D533" w14:textId="77777777" w:rsidTr="008F0FDF">
        <w:tc>
          <w:tcPr>
            <w:tcW w:w="4535" w:type="dxa"/>
          </w:tcPr>
          <w:p w14:paraId="689AF5DD" w14:textId="77777777" w:rsidR="00586B24" w:rsidRPr="006D4F38" w:rsidRDefault="00586B24" w:rsidP="008F0FDF">
            <w:r w:rsidRPr="006D4F38">
              <w:t>Loriot</w:t>
            </w:r>
          </w:p>
        </w:tc>
        <w:tc>
          <w:tcPr>
            <w:tcW w:w="4536" w:type="dxa"/>
          </w:tcPr>
          <w:p w14:paraId="1BD709FC" w14:textId="77777777" w:rsidR="00586B24" w:rsidRPr="006D4F38" w:rsidRDefault="00586B24" w:rsidP="008F0FDF">
            <w:r>
              <w:t>Loriot ist Webapplikation von welcher die Sensor Daten geholt werden können.</w:t>
            </w:r>
          </w:p>
        </w:tc>
      </w:tr>
      <w:tr w:rsidR="00586B24" w:rsidRPr="006D4F38" w14:paraId="606EDBD8" w14:textId="77777777" w:rsidTr="008F0FDF">
        <w:tc>
          <w:tcPr>
            <w:tcW w:w="4535" w:type="dxa"/>
          </w:tcPr>
          <w:p w14:paraId="524DD866" w14:textId="77777777" w:rsidR="00586B24" w:rsidRPr="006D4F38" w:rsidRDefault="00586B24" w:rsidP="008F0FDF">
            <w:r w:rsidRPr="006D4F38">
              <w:t>Mockups</w:t>
            </w:r>
          </w:p>
        </w:tc>
        <w:tc>
          <w:tcPr>
            <w:tcW w:w="4536" w:type="dxa"/>
          </w:tcPr>
          <w:p w14:paraId="0F7396DA" w14:textId="77777777" w:rsidR="00586B24" w:rsidRPr="006D4F38" w:rsidRDefault="00586B24" w:rsidP="008F0FDF">
            <w:r w:rsidRPr="006D4F38">
              <w:t>Skizzen des Endresultats</w:t>
            </w:r>
          </w:p>
        </w:tc>
      </w:tr>
      <w:tr w:rsidR="00586B24" w:rsidRPr="006D4F38" w14:paraId="223A78BB" w14:textId="77777777" w:rsidTr="008F0FDF">
        <w:tc>
          <w:tcPr>
            <w:tcW w:w="4535" w:type="dxa"/>
          </w:tcPr>
          <w:p w14:paraId="17F4E595" w14:textId="77777777" w:rsidR="00586B24" w:rsidRPr="006D4F38" w:rsidRDefault="00586B24" w:rsidP="008F0FDF">
            <w:r w:rsidRPr="006D4F38">
              <w:t>Nginx</w:t>
            </w:r>
          </w:p>
        </w:tc>
        <w:tc>
          <w:tcPr>
            <w:tcW w:w="4536" w:type="dxa"/>
          </w:tcPr>
          <w:p w14:paraId="29183F20" w14:textId="77777777" w:rsidR="00586B24" w:rsidRPr="006D4F38" w:rsidRDefault="00586B24" w:rsidP="008F0FDF">
            <w:r>
              <w:t>Statischer Webserver</w:t>
            </w:r>
          </w:p>
        </w:tc>
      </w:tr>
      <w:tr w:rsidR="00586B24" w:rsidRPr="006D4F38" w14:paraId="156A1359" w14:textId="77777777" w:rsidTr="008F0FDF">
        <w:tc>
          <w:tcPr>
            <w:tcW w:w="4535" w:type="dxa"/>
          </w:tcPr>
          <w:p w14:paraId="38366A10" w14:textId="77777777" w:rsidR="00586B24" w:rsidRPr="006D4F38" w:rsidRDefault="00586B24" w:rsidP="008F0FDF">
            <w:r w:rsidRPr="006D4F38">
              <w:t>Sphinx</w:t>
            </w:r>
          </w:p>
        </w:tc>
        <w:tc>
          <w:tcPr>
            <w:tcW w:w="4536" w:type="dxa"/>
          </w:tcPr>
          <w:p w14:paraId="1A8FB045" w14:textId="77777777" w:rsidR="00586B24" w:rsidRPr="006D4F38" w:rsidRDefault="00586B24" w:rsidP="008F0FDF">
            <w:r w:rsidRPr="006D4F38">
              <w:t>Sphinx ist ein Dokumentation Tool für Python, welches automatisch Docstrings zusammenstellen kann.</w:t>
            </w:r>
          </w:p>
        </w:tc>
      </w:tr>
      <w:tr w:rsidR="00586B24" w:rsidRPr="006D4F38" w14:paraId="55386B6E" w14:textId="77777777" w:rsidTr="008F0FDF">
        <w:tc>
          <w:tcPr>
            <w:tcW w:w="4535" w:type="dxa"/>
          </w:tcPr>
          <w:p w14:paraId="2174ED5D" w14:textId="77777777" w:rsidR="00586B24" w:rsidRPr="006D4F38" w:rsidRDefault="00586B24" w:rsidP="008F0FDF">
            <w:r w:rsidRPr="006D4F38">
              <w:t>Uvicorn</w:t>
            </w:r>
          </w:p>
        </w:tc>
        <w:tc>
          <w:tcPr>
            <w:tcW w:w="4536" w:type="dxa"/>
          </w:tcPr>
          <w:p w14:paraId="1DC2CCD3" w14:textId="77777777" w:rsidR="00586B24" w:rsidRPr="006D4F38" w:rsidRDefault="00586B24" w:rsidP="008F0FDF">
            <w:r>
              <w:t>ASGI Server</w:t>
            </w:r>
          </w:p>
        </w:tc>
      </w:tr>
      <w:tr w:rsidR="00586B24" w:rsidRPr="006D4F38" w14:paraId="70C8E304" w14:textId="77777777" w:rsidTr="008F0FDF">
        <w:tc>
          <w:tcPr>
            <w:tcW w:w="4535" w:type="dxa"/>
          </w:tcPr>
          <w:p w14:paraId="707E3E50" w14:textId="77777777" w:rsidR="00586B24" w:rsidRPr="006D4F38" w:rsidRDefault="00586B24" w:rsidP="008F0FDF">
            <w:r w:rsidRPr="006D4F38">
              <w:lastRenderedPageBreak/>
              <w:t>Websockets</w:t>
            </w:r>
          </w:p>
        </w:tc>
        <w:tc>
          <w:tcPr>
            <w:tcW w:w="4536" w:type="dxa"/>
          </w:tcPr>
          <w:p w14:paraId="36297DB9" w14:textId="77777777" w:rsidR="00586B24" w:rsidRPr="006D4F38" w:rsidRDefault="00586B24" w:rsidP="008F0FDF">
            <w:r>
              <w:t>http Protokoll</w:t>
            </w:r>
          </w:p>
        </w:tc>
      </w:tr>
    </w:tbl>
    <w:p w14:paraId="3D8900DC" w14:textId="77777777" w:rsidR="00E248F1" w:rsidRDefault="00E248F1" w:rsidP="00E248F1"/>
    <w:p w14:paraId="4BF2C493" w14:textId="77777777" w:rsidR="00E248F1" w:rsidRPr="00426D6D" w:rsidRDefault="00E248F1" w:rsidP="00E248F1"/>
    <w:p w14:paraId="3B6C0E46" w14:textId="77777777" w:rsidR="00E248F1" w:rsidRPr="006D4F38" w:rsidRDefault="00E248F1" w:rsidP="00E248F1">
      <w:pPr>
        <w:pStyle w:val="berschrift1"/>
        <w:numPr>
          <w:ilvl w:val="0"/>
          <w:numId w:val="16"/>
        </w:numPr>
      </w:pPr>
      <w:bookmarkStart w:id="183" w:name="_Toc37235656"/>
      <w:r w:rsidRPr="006D4F38">
        <w:t>Literaturverzeichnis</w:t>
      </w:r>
      <w:bookmarkEnd w:id="183"/>
    </w:p>
    <w:p w14:paraId="1E0DF186" w14:textId="5D0171C0" w:rsidR="009D7EC7" w:rsidRDefault="009D7EC7" w:rsidP="009D7EC7">
      <w:pPr>
        <w:pStyle w:val="Beschriftung"/>
        <w:keepNext/>
      </w:pPr>
      <w:bookmarkStart w:id="184" w:name="_Toc37235439"/>
      <w:r>
        <w:t xml:space="preserve">Tabelle </w:t>
      </w:r>
      <w:r>
        <w:fldChar w:fldCharType="begin"/>
      </w:r>
      <w:r>
        <w:instrText xml:space="preserve"> SEQ Tabelle \* ARABIC </w:instrText>
      </w:r>
      <w:r>
        <w:fldChar w:fldCharType="separate"/>
      </w:r>
      <w:r>
        <w:rPr>
          <w:noProof/>
        </w:rPr>
        <w:t>28</w:t>
      </w:r>
      <w:r>
        <w:fldChar w:fldCharType="end"/>
      </w:r>
      <w:r>
        <w:t xml:space="preserve"> Literaturverzeichnis mit Datum und Begründung</w:t>
      </w:r>
      <w:bookmarkEnd w:id="184"/>
    </w:p>
    <w:tbl>
      <w:tblPr>
        <w:tblStyle w:val="AvectrisTabelle"/>
        <w:tblW w:w="0" w:type="auto"/>
        <w:tblInd w:w="0" w:type="dxa"/>
        <w:tblLook w:val="04A0" w:firstRow="1" w:lastRow="0" w:firstColumn="1" w:lastColumn="0" w:noHBand="0" w:noVBand="1"/>
      </w:tblPr>
      <w:tblGrid>
        <w:gridCol w:w="3023"/>
        <w:gridCol w:w="3024"/>
        <w:gridCol w:w="3024"/>
      </w:tblGrid>
      <w:tr w:rsidR="00E248F1" w:rsidRPr="006D4F38" w14:paraId="4E6F5AFF" w14:textId="77777777" w:rsidTr="008F0FDF">
        <w:trPr>
          <w:cnfStyle w:val="100000000000" w:firstRow="1" w:lastRow="0" w:firstColumn="0" w:lastColumn="0" w:oddVBand="0" w:evenVBand="0" w:oddHBand="0" w:evenHBand="0" w:firstRowFirstColumn="0" w:firstRowLastColumn="0" w:lastRowFirstColumn="0" w:lastRowLastColumn="0"/>
        </w:trPr>
        <w:tc>
          <w:tcPr>
            <w:tcW w:w="3023" w:type="dxa"/>
          </w:tcPr>
          <w:p w14:paraId="3B6C6939" w14:textId="77777777" w:rsidR="00E248F1" w:rsidRPr="006D4F38" w:rsidRDefault="00E248F1" w:rsidP="008F0FDF">
            <w:r w:rsidRPr="006D4F38">
              <w:t>Abgerufener Link</w:t>
            </w:r>
          </w:p>
        </w:tc>
        <w:tc>
          <w:tcPr>
            <w:tcW w:w="3024" w:type="dxa"/>
          </w:tcPr>
          <w:p w14:paraId="490D88B9" w14:textId="77777777" w:rsidR="00E248F1" w:rsidRPr="006D4F38" w:rsidRDefault="00E248F1" w:rsidP="008F0FDF">
            <w:r w:rsidRPr="006D4F38">
              <w:t>Wann</w:t>
            </w:r>
          </w:p>
        </w:tc>
        <w:tc>
          <w:tcPr>
            <w:tcW w:w="3024" w:type="dxa"/>
          </w:tcPr>
          <w:p w14:paraId="2742F2F5" w14:textId="77777777" w:rsidR="00E248F1" w:rsidRPr="006D4F38" w:rsidRDefault="00E248F1" w:rsidP="008F0FDF">
            <w:r w:rsidRPr="006D4F38">
              <w:t>Begründung</w:t>
            </w:r>
          </w:p>
        </w:tc>
      </w:tr>
      <w:tr w:rsidR="00E248F1" w:rsidRPr="006D4F38" w14:paraId="09BEF539" w14:textId="77777777" w:rsidTr="008F0FDF">
        <w:tc>
          <w:tcPr>
            <w:tcW w:w="3023" w:type="dxa"/>
          </w:tcPr>
          <w:p w14:paraId="2102D91B" w14:textId="77777777" w:rsidR="00E248F1" w:rsidRPr="006D4F38" w:rsidRDefault="008F0FDF" w:rsidP="008F0FDF">
            <w:hyperlink r:id="rId79" w:history="1">
              <w:r w:rsidR="00E248F1" w:rsidRPr="006D4F38">
                <w:rPr>
                  <w:rStyle w:val="Hyperlink"/>
                </w:rPr>
                <w:t>https://www.chartjs.org/docs/latest/charts/line.html</w:t>
              </w:r>
            </w:hyperlink>
          </w:p>
        </w:tc>
        <w:tc>
          <w:tcPr>
            <w:tcW w:w="3024" w:type="dxa"/>
          </w:tcPr>
          <w:p w14:paraId="054FACF1" w14:textId="77777777" w:rsidR="00E248F1" w:rsidRPr="006D4F38" w:rsidRDefault="00E248F1" w:rsidP="008F0FDF">
            <w:r w:rsidRPr="006D4F38">
              <w:t>23.03.2020</w:t>
            </w:r>
          </w:p>
        </w:tc>
        <w:tc>
          <w:tcPr>
            <w:tcW w:w="3024" w:type="dxa"/>
          </w:tcPr>
          <w:p w14:paraId="5CAA3BA4" w14:textId="77777777" w:rsidR="00E248F1" w:rsidRPr="006D4F38" w:rsidRDefault="00E248F1" w:rsidP="008F0FDF">
            <w:r w:rsidRPr="006D4F38">
              <w:t>Hilfestellung für Chart.js Beispiel.</w:t>
            </w:r>
          </w:p>
        </w:tc>
      </w:tr>
      <w:tr w:rsidR="00E248F1" w:rsidRPr="006D4F38" w14:paraId="3CABC631" w14:textId="77777777" w:rsidTr="008F0FDF">
        <w:tc>
          <w:tcPr>
            <w:tcW w:w="3023" w:type="dxa"/>
          </w:tcPr>
          <w:p w14:paraId="7DD23BBC" w14:textId="77777777" w:rsidR="00E248F1" w:rsidRPr="006D4F38" w:rsidRDefault="008F0FDF" w:rsidP="008F0FDF">
            <w:hyperlink r:id="rId80" w:history="1">
              <w:r w:rsidR="00E248F1" w:rsidRPr="006D4F38">
                <w:rPr>
                  <w:rStyle w:val="Hyperlink"/>
                </w:rPr>
                <w:t>https://developer.mozilla.org/en-US/docs/Web/HTTP/Basics_of_HTTP/MIME_types/Common_types</w:t>
              </w:r>
            </w:hyperlink>
          </w:p>
        </w:tc>
        <w:tc>
          <w:tcPr>
            <w:tcW w:w="3024" w:type="dxa"/>
          </w:tcPr>
          <w:p w14:paraId="054A85B3" w14:textId="77777777" w:rsidR="00E248F1" w:rsidRPr="006D4F38" w:rsidRDefault="00E248F1" w:rsidP="008F0FDF">
            <w:r w:rsidRPr="006D4F38">
              <w:t>23.03.2020</w:t>
            </w:r>
          </w:p>
        </w:tc>
        <w:tc>
          <w:tcPr>
            <w:tcW w:w="3024" w:type="dxa"/>
          </w:tcPr>
          <w:p w14:paraId="16F7D4CF" w14:textId="77777777" w:rsidR="00E248F1" w:rsidRPr="006D4F38" w:rsidRDefault="00E248F1" w:rsidP="008F0FDF">
            <w:r w:rsidRPr="006D4F38">
              <w:t>Mime Types wurden für verschiedene Diagramme verwendet.</w:t>
            </w:r>
          </w:p>
        </w:tc>
      </w:tr>
      <w:tr w:rsidR="00E248F1" w:rsidRPr="006D4F38" w14:paraId="2F5DCACD" w14:textId="77777777" w:rsidTr="008F0FDF">
        <w:tc>
          <w:tcPr>
            <w:tcW w:w="3023" w:type="dxa"/>
          </w:tcPr>
          <w:p w14:paraId="24DF1A19" w14:textId="77777777" w:rsidR="00E248F1" w:rsidRPr="006D4F38" w:rsidRDefault="008F0FDF" w:rsidP="008F0FDF">
            <w:hyperlink r:id="rId81" w:history="1">
              <w:r w:rsidR="00E248F1" w:rsidRPr="006D4F38">
                <w:rPr>
                  <w:rStyle w:val="Hyperlink"/>
                </w:rPr>
                <w:t>https://www.slant.co/options/10578/alternatives/~chart-js-alternatives</w:t>
              </w:r>
            </w:hyperlink>
          </w:p>
        </w:tc>
        <w:tc>
          <w:tcPr>
            <w:tcW w:w="3024" w:type="dxa"/>
          </w:tcPr>
          <w:p w14:paraId="1DF8F1D3" w14:textId="77777777" w:rsidR="00E248F1" w:rsidRPr="006D4F38" w:rsidRDefault="00E248F1" w:rsidP="008F0FDF">
            <w:r w:rsidRPr="006D4F38">
              <w:t>23.03.2020</w:t>
            </w:r>
          </w:p>
        </w:tc>
        <w:tc>
          <w:tcPr>
            <w:tcW w:w="3024" w:type="dxa"/>
          </w:tcPr>
          <w:p w14:paraId="7261DCBA" w14:textId="77777777" w:rsidR="00E248F1" w:rsidRPr="006D4F38" w:rsidRDefault="00E248F1" w:rsidP="008F0FDF">
            <w:r w:rsidRPr="006D4F38">
              <w:t>Hilfe Auswahl von JavaScript Diagramm Bibliotheken.</w:t>
            </w:r>
          </w:p>
        </w:tc>
      </w:tr>
      <w:tr w:rsidR="00E248F1" w:rsidRPr="006D4F38" w14:paraId="251205F5" w14:textId="77777777" w:rsidTr="008F0FDF">
        <w:tc>
          <w:tcPr>
            <w:tcW w:w="3023" w:type="dxa"/>
          </w:tcPr>
          <w:p w14:paraId="3C39DE6F" w14:textId="77777777" w:rsidR="00E248F1" w:rsidRPr="006D4F38" w:rsidRDefault="008F0FDF" w:rsidP="008F0FDF">
            <w:hyperlink r:id="rId82" w:history="1">
              <w:r w:rsidR="00E248F1" w:rsidRPr="006D4F38">
                <w:rPr>
                  <w:rStyle w:val="Hyperlink"/>
                </w:rPr>
                <w:t>https://gionkunz.github.io/chartist-js/getting-started.html</w:t>
              </w:r>
            </w:hyperlink>
          </w:p>
        </w:tc>
        <w:tc>
          <w:tcPr>
            <w:tcW w:w="3024" w:type="dxa"/>
          </w:tcPr>
          <w:p w14:paraId="13171880" w14:textId="77777777" w:rsidR="00E248F1" w:rsidRPr="006D4F38" w:rsidRDefault="00E248F1" w:rsidP="008F0FDF">
            <w:r w:rsidRPr="006D4F38">
              <w:t>23.03.2020</w:t>
            </w:r>
          </w:p>
        </w:tc>
        <w:tc>
          <w:tcPr>
            <w:tcW w:w="3024" w:type="dxa"/>
          </w:tcPr>
          <w:p w14:paraId="7813A79C" w14:textId="77777777" w:rsidR="00E248F1" w:rsidRPr="006D4F38" w:rsidRDefault="00E248F1" w:rsidP="008F0FDF">
            <w:r w:rsidRPr="006D4F38">
              <w:t>Hilfestellung für Chartist.js</w:t>
            </w:r>
          </w:p>
        </w:tc>
      </w:tr>
      <w:tr w:rsidR="00E248F1" w:rsidRPr="006D4F38" w14:paraId="0734AA80" w14:textId="77777777" w:rsidTr="008F0FDF">
        <w:tc>
          <w:tcPr>
            <w:tcW w:w="3023" w:type="dxa"/>
          </w:tcPr>
          <w:p w14:paraId="3F7B4C44" w14:textId="77777777" w:rsidR="00E248F1" w:rsidRPr="006D4F38" w:rsidRDefault="008F0FDF" w:rsidP="008F0FDF">
            <w:hyperlink r:id="rId83" w:history="1">
              <w:r w:rsidR="00E248F1" w:rsidRPr="006D4F38">
                <w:rPr>
                  <w:rStyle w:val="Hyperlink"/>
                </w:rPr>
                <w:t>https://channels.readthedocs.io/en/latest/asgi.html</w:t>
              </w:r>
            </w:hyperlink>
          </w:p>
        </w:tc>
        <w:tc>
          <w:tcPr>
            <w:tcW w:w="3024" w:type="dxa"/>
          </w:tcPr>
          <w:p w14:paraId="78299262" w14:textId="77777777" w:rsidR="00E248F1" w:rsidRPr="006D4F38" w:rsidRDefault="00E248F1" w:rsidP="008F0FDF">
            <w:r w:rsidRPr="006D4F38">
              <w:t>23.03.2020</w:t>
            </w:r>
          </w:p>
        </w:tc>
        <w:tc>
          <w:tcPr>
            <w:tcW w:w="3024" w:type="dxa"/>
          </w:tcPr>
          <w:p w14:paraId="6DE1B6F4" w14:textId="77777777" w:rsidR="00E248F1" w:rsidRPr="006D4F38" w:rsidRDefault="00E248F1" w:rsidP="008F0FDF">
            <w:r w:rsidRPr="006D4F38">
              <w:t>Hilfestellung für eigene Erklärung</w:t>
            </w:r>
          </w:p>
        </w:tc>
      </w:tr>
      <w:tr w:rsidR="00E248F1" w:rsidRPr="006D4F38" w14:paraId="3E8B79D8" w14:textId="77777777" w:rsidTr="008F0FDF">
        <w:tc>
          <w:tcPr>
            <w:tcW w:w="3023" w:type="dxa"/>
          </w:tcPr>
          <w:p w14:paraId="0A7DADB8" w14:textId="77777777" w:rsidR="00E248F1" w:rsidRPr="006D4F38" w:rsidRDefault="008F0FDF" w:rsidP="008F0FDF">
            <w:hyperlink r:id="rId84" w:history="1">
              <w:r w:rsidR="00E248F1" w:rsidRPr="006D4F38">
                <w:rPr>
                  <w:rStyle w:val="Hyperlink"/>
                </w:rPr>
                <w:t>https://de.wikipedia.org/wiki/Web_Server_Gateway_Interface</w:t>
              </w:r>
            </w:hyperlink>
          </w:p>
        </w:tc>
        <w:tc>
          <w:tcPr>
            <w:tcW w:w="3024" w:type="dxa"/>
          </w:tcPr>
          <w:p w14:paraId="127E2EAF" w14:textId="77777777" w:rsidR="00E248F1" w:rsidRPr="006D4F38" w:rsidRDefault="00E248F1" w:rsidP="008F0FDF">
            <w:r w:rsidRPr="006D4F38">
              <w:t>23.03.2020</w:t>
            </w:r>
          </w:p>
        </w:tc>
        <w:tc>
          <w:tcPr>
            <w:tcW w:w="3024" w:type="dxa"/>
          </w:tcPr>
          <w:p w14:paraId="0DD1A3F4" w14:textId="77777777" w:rsidR="00E248F1" w:rsidRPr="006D4F38" w:rsidRDefault="00E248F1" w:rsidP="008F0FDF">
            <w:r w:rsidRPr="006D4F38">
              <w:t>Hilfestellung für eigene Erklärung</w:t>
            </w:r>
          </w:p>
        </w:tc>
      </w:tr>
      <w:tr w:rsidR="00E248F1" w:rsidRPr="006D4F38" w14:paraId="20CE96EB" w14:textId="77777777" w:rsidTr="008F0FDF">
        <w:tc>
          <w:tcPr>
            <w:tcW w:w="3023" w:type="dxa"/>
          </w:tcPr>
          <w:p w14:paraId="07CE21C6" w14:textId="77777777" w:rsidR="00E248F1" w:rsidRPr="006D4F38" w:rsidRDefault="008F0FDF" w:rsidP="008F0FDF">
            <w:hyperlink r:id="rId85" w:history="1">
              <w:r w:rsidR="00E248F1">
                <w:rPr>
                  <w:rStyle w:val="Hyperlink"/>
                </w:rPr>
                <w:t>https://iot-shop.de/wp-content/uploads/2020/03/RM_Door-_-Window-Sensor_20200205_v2.pdf</w:t>
              </w:r>
            </w:hyperlink>
          </w:p>
        </w:tc>
        <w:tc>
          <w:tcPr>
            <w:tcW w:w="3024" w:type="dxa"/>
          </w:tcPr>
          <w:p w14:paraId="09F2554A" w14:textId="77777777" w:rsidR="00E248F1" w:rsidRPr="006D4F38" w:rsidRDefault="00E248F1" w:rsidP="008F0FDF">
            <w:r>
              <w:t>24.03.2020</w:t>
            </w:r>
          </w:p>
        </w:tc>
        <w:tc>
          <w:tcPr>
            <w:tcW w:w="3024" w:type="dxa"/>
          </w:tcPr>
          <w:p w14:paraId="30BEBFBE" w14:textId="77777777" w:rsidR="00E248F1" w:rsidRPr="006D4F38" w:rsidRDefault="00E248F1" w:rsidP="008F0FDF">
            <w:r>
              <w:t>Hilfestellung für Dekodierung des Sensor Wertes</w:t>
            </w:r>
          </w:p>
        </w:tc>
      </w:tr>
      <w:tr w:rsidR="00E248F1" w:rsidRPr="006D4F38" w14:paraId="44E73FBA" w14:textId="77777777" w:rsidTr="008F0FDF">
        <w:tc>
          <w:tcPr>
            <w:tcW w:w="3023" w:type="dxa"/>
          </w:tcPr>
          <w:p w14:paraId="3080865F" w14:textId="77777777" w:rsidR="00E248F1" w:rsidRDefault="008F0FDF" w:rsidP="008F0FDF">
            <w:hyperlink r:id="rId86" w:history="1">
              <w:r w:rsidR="00E248F1">
                <w:rPr>
                  <w:rStyle w:val="Hyperlink"/>
                </w:rPr>
                <w:t>https://www.hacksplaining.com/</w:t>
              </w:r>
            </w:hyperlink>
          </w:p>
        </w:tc>
        <w:tc>
          <w:tcPr>
            <w:tcW w:w="3024" w:type="dxa"/>
          </w:tcPr>
          <w:p w14:paraId="4DAFAB8D" w14:textId="77777777" w:rsidR="00E248F1" w:rsidRDefault="00E248F1" w:rsidP="008F0FDF">
            <w:r>
              <w:t>24.03.2020</w:t>
            </w:r>
          </w:p>
        </w:tc>
        <w:tc>
          <w:tcPr>
            <w:tcW w:w="3024" w:type="dxa"/>
          </w:tcPr>
          <w:p w14:paraId="67550D2C" w14:textId="77777777" w:rsidR="00E248F1" w:rsidRDefault="00E248F1" w:rsidP="008F0FDF">
            <w:r>
              <w:t>Hilfestellung für wichtigste Sicherheitsaspekte der Webapplikation</w:t>
            </w:r>
          </w:p>
        </w:tc>
      </w:tr>
      <w:tr w:rsidR="00E248F1" w:rsidRPr="006D4F38" w14:paraId="2873E1E9" w14:textId="77777777" w:rsidTr="008F0FDF">
        <w:tc>
          <w:tcPr>
            <w:tcW w:w="3023" w:type="dxa"/>
          </w:tcPr>
          <w:p w14:paraId="7684AE3D" w14:textId="77777777" w:rsidR="00E248F1" w:rsidRDefault="008F0FDF" w:rsidP="008F0FDF">
            <w:hyperlink r:id="rId87" w:history="1">
              <w:r w:rsidR="00E248F1">
                <w:rPr>
                  <w:rStyle w:val="Hyperlink"/>
                </w:rPr>
                <w:t>https://www.postgresql.org/docs/9.2/plpython-data.html</w:t>
              </w:r>
            </w:hyperlink>
          </w:p>
        </w:tc>
        <w:tc>
          <w:tcPr>
            <w:tcW w:w="3024" w:type="dxa"/>
          </w:tcPr>
          <w:p w14:paraId="5B1D5B09" w14:textId="77777777" w:rsidR="00E248F1" w:rsidRDefault="00E248F1" w:rsidP="008F0FDF">
            <w:r>
              <w:t>24.03.2020</w:t>
            </w:r>
          </w:p>
        </w:tc>
        <w:tc>
          <w:tcPr>
            <w:tcW w:w="3024" w:type="dxa"/>
          </w:tcPr>
          <w:p w14:paraId="103A524C" w14:textId="77777777" w:rsidR="00E248F1" w:rsidRDefault="00E248F1" w:rsidP="008F0FDF">
            <w:r>
              <w:t>Datentypen von PostgreSQL</w:t>
            </w:r>
          </w:p>
        </w:tc>
      </w:tr>
      <w:tr w:rsidR="00E248F1" w:rsidRPr="006D4F38" w14:paraId="4D28382E" w14:textId="77777777" w:rsidTr="008F0FDF">
        <w:tc>
          <w:tcPr>
            <w:tcW w:w="3023" w:type="dxa"/>
          </w:tcPr>
          <w:p w14:paraId="00AE793F" w14:textId="77777777" w:rsidR="00E248F1" w:rsidRDefault="008F0FDF" w:rsidP="008F0FDF">
            <w:hyperlink r:id="rId88" w:history="1">
              <w:r w:rsidR="00E248F1">
                <w:rPr>
                  <w:rStyle w:val="Hyperlink"/>
                </w:rPr>
                <w:t>https://stackoverflow.com/questions/9002901/how-to-import-module-to-sphinx</w:t>
              </w:r>
            </w:hyperlink>
          </w:p>
        </w:tc>
        <w:tc>
          <w:tcPr>
            <w:tcW w:w="3024" w:type="dxa"/>
          </w:tcPr>
          <w:p w14:paraId="406E11F2" w14:textId="77777777" w:rsidR="00E248F1" w:rsidRDefault="00E248F1" w:rsidP="008F0FDF">
            <w:r>
              <w:t>25.03.2020</w:t>
            </w:r>
          </w:p>
        </w:tc>
        <w:tc>
          <w:tcPr>
            <w:tcW w:w="3024" w:type="dxa"/>
          </w:tcPr>
          <w:p w14:paraId="59B34343" w14:textId="77777777" w:rsidR="00E248F1" w:rsidRDefault="00E248F1" w:rsidP="008F0FDF">
            <w:r>
              <w:t>Hilfestellung für Problem mit Sphinx</w:t>
            </w:r>
          </w:p>
        </w:tc>
      </w:tr>
      <w:tr w:rsidR="00E248F1" w:rsidRPr="006D4F38" w14:paraId="119A7A7F" w14:textId="77777777" w:rsidTr="008F0FDF">
        <w:tc>
          <w:tcPr>
            <w:tcW w:w="3023" w:type="dxa"/>
          </w:tcPr>
          <w:p w14:paraId="1B002A8F" w14:textId="77777777" w:rsidR="00E248F1" w:rsidRDefault="008F0FDF" w:rsidP="008F0FDF">
            <w:hyperlink r:id="rId89" w:history="1">
              <w:r w:rsidR="00E248F1">
                <w:rPr>
                  <w:rStyle w:val="Hyperlink"/>
                </w:rPr>
                <w:t>https://stackoverflow.com/questions/5464627/how-to-have-same-text-in-two-links-with-restructured-text</w:t>
              </w:r>
            </w:hyperlink>
          </w:p>
        </w:tc>
        <w:tc>
          <w:tcPr>
            <w:tcW w:w="3024" w:type="dxa"/>
          </w:tcPr>
          <w:p w14:paraId="706D6E5D" w14:textId="77777777" w:rsidR="00E248F1" w:rsidRDefault="00E248F1" w:rsidP="008F0FDF">
            <w:r>
              <w:t>25.03.2020</w:t>
            </w:r>
          </w:p>
        </w:tc>
        <w:tc>
          <w:tcPr>
            <w:tcW w:w="3024" w:type="dxa"/>
          </w:tcPr>
          <w:p w14:paraId="312FCB64" w14:textId="77777777" w:rsidR="00E248F1" w:rsidRDefault="00E248F1" w:rsidP="008F0FDF">
            <w:r>
              <w:t>Problembehebung</w:t>
            </w:r>
          </w:p>
        </w:tc>
      </w:tr>
      <w:tr w:rsidR="00E248F1" w:rsidRPr="006D4F38" w14:paraId="3CC3C450" w14:textId="77777777" w:rsidTr="008F0FDF">
        <w:tc>
          <w:tcPr>
            <w:tcW w:w="3023" w:type="dxa"/>
          </w:tcPr>
          <w:p w14:paraId="6E5A1255" w14:textId="77777777" w:rsidR="00E248F1" w:rsidRDefault="008F0FDF" w:rsidP="008F0FDF">
            <w:hyperlink r:id="rId90" w:history="1">
              <w:r w:rsidR="00E248F1">
                <w:rPr>
                  <w:rStyle w:val="Hyperlink"/>
                </w:rPr>
                <w:t>https://github.com/mozilla/bleach</w:t>
              </w:r>
            </w:hyperlink>
          </w:p>
        </w:tc>
        <w:tc>
          <w:tcPr>
            <w:tcW w:w="3024" w:type="dxa"/>
          </w:tcPr>
          <w:p w14:paraId="107E2990" w14:textId="77777777" w:rsidR="00E248F1" w:rsidRDefault="00E248F1" w:rsidP="008F0FDF">
            <w:r>
              <w:t>27.03.2020</w:t>
            </w:r>
          </w:p>
        </w:tc>
        <w:tc>
          <w:tcPr>
            <w:tcW w:w="3024" w:type="dxa"/>
          </w:tcPr>
          <w:p w14:paraId="530D3554" w14:textId="77777777" w:rsidR="00E248F1" w:rsidRDefault="00E248F1" w:rsidP="008F0FDF">
            <w:r>
              <w:t>Lösung für die Bereinigung von HTML in Strings.</w:t>
            </w:r>
          </w:p>
        </w:tc>
      </w:tr>
      <w:tr w:rsidR="00E248F1" w:rsidRPr="006D4F38" w14:paraId="66488F58" w14:textId="77777777" w:rsidTr="008F0FDF">
        <w:tc>
          <w:tcPr>
            <w:tcW w:w="3023" w:type="dxa"/>
          </w:tcPr>
          <w:p w14:paraId="3D4F0103" w14:textId="77777777" w:rsidR="00E248F1" w:rsidRDefault="008F0FDF" w:rsidP="008F0FDF">
            <w:hyperlink r:id="rId91" w:history="1">
              <w:r w:rsidR="00E248F1">
                <w:rPr>
                  <w:rStyle w:val="Hyperlink"/>
                </w:rPr>
                <w:t>https://stackoverflow.com/questions/1957273/how-do-i-generate-a-random-string-of-length-x-a-z-only-in-python</w:t>
              </w:r>
            </w:hyperlink>
          </w:p>
        </w:tc>
        <w:tc>
          <w:tcPr>
            <w:tcW w:w="3024" w:type="dxa"/>
          </w:tcPr>
          <w:p w14:paraId="1AE6A2AA" w14:textId="77777777" w:rsidR="00E248F1" w:rsidRDefault="00E248F1" w:rsidP="008F0FDF">
            <w:r>
              <w:t>30.03.2020</w:t>
            </w:r>
          </w:p>
        </w:tc>
        <w:tc>
          <w:tcPr>
            <w:tcW w:w="3024" w:type="dxa"/>
          </w:tcPr>
          <w:p w14:paraId="1CFB0DAE" w14:textId="77777777" w:rsidR="00E248F1" w:rsidRDefault="00E248F1" w:rsidP="008F0FDF">
            <w:r>
              <w:t>Hilfestellung für die Erstellung eines Random Strings einer gewissen Länge.</w:t>
            </w:r>
          </w:p>
        </w:tc>
      </w:tr>
      <w:tr w:rsidR="00067357" w:rsidRPr="006D4F38" w14:paraId="0AAE75F9" w14:textId="77777777" w:rsidTr="008F0FDF">
        <w:tc>
          <w:tcPr>
            <w:tcW w:w="3023" w:type="dxa"/>
          </w:tcPr>
          <w:p w14:paraId="4287023E" w14:textId="087535C6" w:rsidR="00067357" w:rsidRDefault="00067357" w:rsidP="008F0FDF">
            <w:hyperlink r:id="rId92" w:history="1">
              <w:r>
                <w:rPr>
                  <w:rStyle w:val="Hyperlink"/>
                </w:rPr>
                <w:t>https://stackoverflow.com/questions/10654992/how-to-get-collection-of-keys-in-javascript-dictionary</w:t>
              </w:r>
            </w:hyperlink>
          </w:p>
        </w:tc>
        <w:tc>
          <w:tcPr>
            <w:tcW w:w="3024" w:type="dxa"/>
          </w:tcPr>
          <w:p w14:paraId="506DE119" w14:textId="4CA460F7" w:rsidR="00067357" w:rsidRDefault="00067357" w:rsidP="008F0FDF">
            <w:r>
              <w:t>03.04.2020</w:t>
            </w:r>
          </w:p>
        </w:tc>
        <w:tc>
          <w:tcPr>
            <w:tcW w:w="3024" w:type="dxa"/>
          </w:tcPr>
          <w:p w14:paraId="226152B4" w14:textId="7ABA83A9" w:rsidR="00067357" w:rsidRDefault="00067357" w:rsidP="00067357">
            <w:r>
              <w:t>Antwort für die Frage, wie alle Keys eines Dictionaries aufgelistet werden können in JavaScript</w:t>
            </w:r>
            <w:bookmarkStart w:id="185" w:name="_GoBack"/>
            <w:bookmarkEnd w:id="185"/>
            <w:r>
              <w:t>.</w:t>
            </w:r>
          </w:p>
        </w:tc>
      </w:tr>
      <w:tr w:rsidR="00FF4EA7" w:rsidRPr="006D4F38" w14:paraId="362656CB" w14:textId="77777777" w:rsidTr="008F0FDF">
        <w:tc>
          <w:tcPr>
            <w:tcW w:w="3023" w:type="dxa"/>
          </w:tcPr>
          <w:p w14:paraId="0222CFAF" w14:textId="234F269E" w:rsidR="00FF4EA7" w:rsidRDefault="00FF4EA7" w:rsidP="008F0FDF">
            <w:hyperlink r:id="rId93" w:history="1">
              <w:r>
                <w:rPr>
                  <w:rStyle w:val="Hyperlink"/>
                </w:rPr>
                <w:t>https://stackoverflow.com/questions/14182079/delete-rows-with-foreign-key-in-postgresql</w:t>
              </w:r>
            </w:hyperlink>
          </w:p>
        </w:tc>
        <w:tc>
          <w:tcPr>
            <w:tcW w:w="3024" w:type="dxa"/>
          </w:tcPr>
          <w:p w14:paraId="0C861D82" w14:textId="4C77510B" w:rsidR="00FF4EA7" w:rsidRDefault="00FF4EA7" w:rsidP="008F0FDF">
            <w:r>
              <w:t>03.04.2020</w:t>
            </w:r>
          </w:p>
        </w:tc>
        <w:tc>
          <w:tcPr>
            <w:tcW w:w="3024" w:type="dxa"/>
          </w:tcPr>
          <w:p w14:paraId="1026A8CC" w14:textId="38C5CE04" w:rsidR="00FF4EA7" w:rsidRDefault="00FF4EA7" w:rsidP="008F0FDF">
            <w:r>
              <w:t>Hilfestellung für die Löschung aller Reihen, welche von einem Foreign Key abhängig sein.</w:t>
            </w:r>
          </w:p>
        </w:tc>
      </w:tr>
      <w:tr w:rsidR="007F02D7" w:rsidRPr="006D4F38" w14:paraId="33E74A72" w14:textId="77777777" w:rsidTr="008F0FDF">
        <w:tc>
          <w:tcPr>
            <w:tcW w:w="3023" w:type="dxa"/>
          </w:tcPr>
          <w:p w14:paraId="27C71455" w14:textId="094618D3" w:rsidR="007F02D7" w:rsidRDefault="007F02D7" w:rsidP="008F0FDF">
            <w:hyperlink r:id="rId94" w:history="1">
              <w:r>
                <w:rPr>
                  <w:rStyle w:val="Hyperlink"/>
                </w:rPr>
                <w:t>https://stackoverflow.com/questions/28729634/set-values-in-input-type-date-and-time-in-javascript</w:t>
              </w:r>
            </w:hyperlink>
          </w:p>
        </w:tc>
        <w:tc>
          <w:tcPr>
            <w:tcW w:w="3024" w:type="dxa"/>
          </w:tcPr>
          <w:p w14:paraId="1B63CC42" w14:textId="3F250B7E" w:rsidR="007F02D7" w:rsidRDefault="007F02D7" w:rsidP="008F0FDF">
            <w:r>
              <w:t>06.04.2020</w:t>
            </w:r>
          </w:p>
        </w:tc>
        <w:tc>
          <w:tcPr>
            <w:tcW w:w="3024" w:type="dxa"/>
          </w:tcPr>
          <w:p w14:paraId="5E9FCF79" w14:textId="67526A54" w:rsidR="007F02D7" w:rsidRDefault="007F02D7" w:rsidP="008F0FDF">
            <w:r>
              <w:t>Hilfestellung für das Setzen des Values eines Date Inputfeldes.</w:t>
            </w:r>
          </w:p>
        </w:tc>
      </w:tr>
      <w:tr w:rsidR="00803934" w:rsidRPr="006D4F38" w14:paraId="532376E0" w14:textId="77777777" w:rsidTr="008F0FDF">
        <w:tc>
          <w:tcPr>
            <w:tcW w:w="3023" w:type="dxa"/>
          </w:tcPr>
          <w:p w14:paraId="1FB8CDD1" w14:textId="2CF5EFDC" w:rsidR="00803934" w:rsidRDefault="00803934" w:rsidP="008F0FDF">
            <w:hyperlink r:id="rId95" w:history="1">
              <w:r>
                <w:rPr>
                  <w:rStyle w:val="Hyperlink"/>
                </w:rPr>
                <w:t>https://stackoverflow.com/questions/33659508/javascript-get-a-date-from-an-html-input</w:t>
              </w:r>
            </w:hyperlink>
          </w:p>
        </w:tc>
        <w:tc>
          <w:tcPr>
            <w:tcW w:w="3024" w:type="dxa"/>
          </w:tcPr>
          <w:p w14:paraId="0FBC8F91" w14:textId="0817C352" w:rsidR="00803934" w:rsidRDefault="00803934" w:rsidP="008F0FDF">
            <w:r>
              <w:t>06.04.2020</w:t>
            </w:r>
          </w:p>
        </w:tc>
        <w:tc>
          <w:tcPr>
            <w:tcW w:w="3024" w:type="dxa"/>
          </w:tcPr>
          <w:p w14:paraId="4FDC57DC" w14:textId="4DA5CDC2" w:rsidR="00803934" w:rsidRDefault="00803934" w:rsidP="00803934">
            <w:r>
              <w:t>Hilfestellung für das Herauslesen eines Datums von einem Inputfeld.</w:t>
            </w:r>
          </w:p>
        </w:tc>
      </w:tr>
      <w:tr w:rsidR="00CC1D7C" w:rsidRPr="006D4F38" w14:paraId="6A0472BA" w14:textId="77777777" w:rsidTr="008F0FDF">
        <w:tc>
          <w:tcPr>
            <w:tcW w:w="3023" w:type="dxa"/>
          </w:tcPr>
          <w:p w14:paraId="37EA78E0" w14:textId="203CC87C" w:rsidR="00CC1D7C" w:rsidRDefault="00CC1D7C" w:rsidP="008F0FDF">
            <w:hyperlink r:id="rId96" w:history="1">
              <w:r>
                <w:rPr>
                  <w:rStyle w:val="Hyperlink"/>
                </w:rPr>
                <w:t>https://stackoverflow.com/questions/9575790/how-to-get-time-in-milliseconds-since-the-unix-epoch-in-javascript</w:t>
              </w:r>
            </w:hyperlink>
          </w:p>
        </w:tc>
        <w:tc>
          <w:tcPr>
            <w:tcW w:w="3024" w:type="dxa"/>
          </w:tcPr>
          <w:p w14:paraId="392BFEA5" w14:textId="28509C3A" w:rsidR="00CC1D7C" w:rsidRDefault="00CC1D7C" w:rsidP="008F0FDF">
            <w:r>
              <w:t>06.04.2020</w:t>
            </w:r>
          </w:p>
        </w:tc>
        <w:tc>
          <w:tcPr>
            <w:tcW w:w="3024" w:type="dxa"/>
          </w:tcPr>
          <w:p w14:paraId="67D4CE8A" w14:textId="19E569C0" w:rsidR="00CC1D7C" w:rsidRDefault="00CC1D7C" w:rsidP="00803934">
            <w:r>
              <w:t>JavaScript Date Objekt in Sekunden seit Epoch umwandeln.</w:t>
            </w:r>
          </w:p>
        </w:tc>
      </w:tr>
      <w:tr w:rsidR="0076703F" w:rsidRPr="006D4F38" w14:paraId="22487D08" w14:textId="77777777" w:rsidTr="008F0FDF">
        <w:tc>
          <w:tcPr>
            <w:tcW w:w="3023" w:type="dxa"/>
          </w:tcPr>
          <w:p w14:paraId="08E441E8" w14:textId="7EA02DCB" w:rsidR="0076703F" w:rsidRDefault="0076703F" w:rsidP="008F0FDF">
            <w:hyperlink r:id="rId97" w:history="1">
              <w:r>
                <w:rPr>
                  <w:rStyle w:val="Hyperlink"/>
                </w:rPr>
                <w:t>chrome://history/?q=https%3A//stackoverflow.com/questions/25981703/pip-install-fails-with-connection-error-ssl-certificate-verify-failed-certi</w:t>
              </w:r>
            </w:hyperlink>
          </w:p>
        </w:tc>
        <w:tc>
          <w:tcPr>
            <w:tcW w:w="3024" w:type="dxa"/>
          </w:tcPr>
          <w:p w14:paraId="37C12551" w14:textId="47F2401C" w:rsidR="0076703F" w:rsidRDefault="0076703F" w:rsidP="008F0FDF">
            <w:r>
              <w:t>07.04.2020</w:t>
            </w:r>
          </w:p>
        </w:tc>
        <w:tc>
          <w:tcPr>
            <w:tcW w:w="3024" w:type="dxa"/>
          </w:tcPr>
          <w:p w14:paraId="07C16B92" w14:textId="1E2402E2" w:rsidR="0076703F" w:rsidRDefault="007F02D7" w:rsidP="008F0FDF">
            <w:r>
              <w:t>Problemlösung für das Umgehen von SSL bei der Installation von Python Packages.</w:t>
            </w:r>
          </w:p>
        </w:tc>
      </w:tr>
    </w:tbl>
    <w:p w14:paraId="08B01995" w14:textId="6DD344FE" w:rsidR="00E248F1" w:rsidRDefault="00E248F1" w:rsidP="00E248F1"/>
    <w:p w14:paraId="5D0AA36E" w14:textId="167396EB" w:rsidR="00761CAA" w:rsidRDefault="00761CAA" w:rsidP="00761CAA">
      <w:pPr>
        <w:pStyle w:val="berschrift1"/>
      </w:pPr>
      <w:bookmarkStart w:id="186" w:name="_Toc37235657"/>
      <w:r>
        <w:t>Tabellenverzeichnis</w:t>
      </w:r>
      <w:bookmarkEnd w:id="186"/>
    </w:p>
    <w:p w14:paraId="5BEB9378" w14:textId="695BC952" w:rsidR="009D7EC7" w:rsidRDefault="00761CAA">
      <w:pPr>
        <w:pStyle w:val="Abbildungsverzeichnis"/>
        <w:tabs>
          <w:tab w:val="right" w:leader="dot" w:pos="9061"/>
        </w:tabs>
        <w:rPr>
          <w:rFonts w:asciiTheme="minorHAnsi" w:eastAsiaTheme="minorEastAsia" w:hAnsiTheme="minorHAnsi"/>
          <w:noProof/>
          <w:sz w:val="22"/>
          <w:lang w:eastAsia="de-CH" w:bidi="ar-SA"/>
        </w:rPr>
      </w:pPr>
      <w:r>
        <w:fldChar w:fldCharType="begin"/>
      </w:r>
      <w:r>
        <w:instrText xml:space="preserve"> TOC \h \z \c "Tabelle" </w:instrText>
      </w:r>
      <w:r>
        <w:fldChar w:fldCharType="separate"/>
      </w:r>
      <w:hyperlink w:anchor="_Toc37235412" w:history="1">
        <w:r w:rsidR="009D7EC7" w:rsidRPr="00F41533">
          <w:rPr>
            <w:rStyle w:val="Hyperlink"/>
            <w:noProof/>
          </w:rPr>
          <w:t>Tabelle 1 Änderungsindex</w:t>
        </w:r>
        <w:r w:rsidR="009D7EC7">
          <w:rPr>
            <w:noProof/>
            <w:webHidden/>
          </w:rPr>
          <w:tab/>
        </w:r>
        <w:r w:rsidR="009D7EC7">
          <w:rPr>
            <w:noProof/>
            <w:webHidden/>
          </w:rPr>
          <w:fldChar w:fldCharType="begin"/>
        </w:r>
        <w:r w:rsidR="009D7EC7">
          <w:rPr>
            <w:noProof/>
            <w:webHidden/>
          </w:rPr>
          <w:instrText xml:space="preserve"> PAGEREF _Toc37235412 \h </w:instrText>
        </w:r>
        <w:r w:rsidR="009D7EC7">
          <w:rPr>
            <w:noProof/>
            <w:webHidden/>
          </w:rPr>
        </w:r>
        <w:r w:rsidR="009D7EC7">
          <w:rPr>
            <w:noProof/>
            <w:webHidden/>
          </w:rPr>
          <w:fldChar w:fldCharType="separate"/>
        </w:r>
        <w:r w:rsidR="009D7EC7">
          <w:rPr>
            <w:noProof/>
            <w:webHidden/>
          </w:rPr>
          <w:t>2</w:t>
        </w:r>
        <w:r w:rsidR="009D7EC7">
          <w:rPr>
            <w:noProof/>
            <w:webHidden/>
          </w:rPr>
          <w:fldChar w:fldCharType="end"/>
        </w:r>
      </w:hyperlink>
    </w:p>
    <w:p w14:paraId="77853CF4" w14:textId="331BEF3E"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13" w:history="1">
        <w:r w:rsidRPr="00F41533">
          <w:rPr>
            <w:rStyle w:val="Hyperlink"/>
            <w:noProof/>
          </w:rPr>
          <w:t>Tabelle 2 Responsive Design Bewertungskriterium</w:t>
        </w:r>
        <w:r>
          <w:rPr>
            <w:noProof/>
            <w:webHidden/>
          </w:rPr>
          <w:tab/>
        </w:r>
        <w:r>
          <w:rPr>
            <w:noProof/>
            <w:webHidden/>
          </w:rPr>
          <w:fldChar w:fldCharType="begin"/>
        </w:r>
        <w:r>
          <w:rPr>
            <w:noProof/>
            <w:webHidden/>
          </w:rPr>
          <w:instrText xml:space="preserve"> PAGEREF _Toc37235413 \h </w:instrText>
        </w:r>
        <w:r>
          <w:rPr>
            <w:noProof/>
            <w:webHidden/>
          </w:rPr>
        </w:r>
        <w:r>
          <w:rPr>
            <w:noProof/>
            <w:webHidden/>
          </w:rPr>
          <w:fldChar w:fldCharType="separate"/>
        </w:r>
        <w:r>
          <w:rPr>
            <w:noProof/>
            <w:webHidden/>
          </w:rPr>
          <w:t>8</w:t>
        </w:r>
        <w:r>
          <w:rPr>
            <w:noProof/>
            <w:webHidden/>
          </w:rPr>
          <w:fldChar w:fldCharType="end"/>
        </w:r>
      </w:hyperlink>
    </w:p>
    <w:p w14:paraId="4D805F17" w14:textId="041ABFD5"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14" w:history="1">
        <w:r w:rsidRPr="00F41533">
          <w:rPr>
            <w:rStyle w:val="Hyperlink"/>
            <w:noProof/>
          </w:rPr>
          <w:t>Tabelle 3 Browserkompatibilität Bewertungskriterium</w:t>
        </w:r>
        <w:r>
          <w:rPr>
            <w:noProof/>
            <w:webHidden/>
          </w:rPr>
          <w:tab/>
        </w:r>
        <w:r>
          <w:rPr>
            <w:noProof/>
            <w:webHidden/>
          </w:rPr>
          <w:fldChar w:fldCharType="begin"/>
        </w:r>
        <w:r>
          <w:rPr>
            <w:noProof/>
            <w:webHidden/>
          </w:rPr>
          <w:instrText xml:space="preserve"> PAGEREF _Toc37235414 \h </w:instrText>
        </w:r>
        <w:r>
          <w:rPr>
            <w:noProof/>
            <w:webHidden/>
          </w:rPr>
        </w:r>
        <w:r>
          <w:rPr>
            <w:noProof/>
            <w:webHidden/>
          </w:rPr>
          <w:fldChar w:fldCharType="separate"/>
        </w:r>
        <w:r>
          <w:rPr>
            <w:noProof/>
            <w:webHidden/>
          </w:rPr>
          <w:t>9</w:t>
        </w:r>
        <w:r>
          <w:rPr>
            <w:noProof/>
            <w:webHidden/>
          </w:rPr>
          <w:fldChar w:fldCharType="end"/>
        </w:r>
      </w:hyperlink>
    </w:p>
    <w:p w14:paraId="50CCD856" w14:textId="32BF7E13"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15" w:history="1">
        <w:r w:rsidRPr="00F41533">
          <w:rPr>
            <w:rStyle w:val="Hyperlink"/>
            <w:noProof/>
          </w:rPr>
          <w:t>Tabelle 4 Corporate Design Bewertungskriterium</w:t>
        </w:r>
        <w:r>
          <w:rPr>
            <w:noProof/>
            <w:webHidden/>
          </w:rPr>
          <w:tab/>
        </w:r>
        <w:r>
          <w:rPr>
            <w:noProof/>
            <w:webHidden/>
          </w:rPr>
          <w:fldChar w:fldCharType="begin"/>
        </w:r>
        <w:r>
          <w:rPr>
            <w:noProof/>
            <w:webHidden/>
          </w:rPr>
          <w:instrText xml:space="preserve"> PAGEREF _Toc37235415 \h </w:instrText>
        </w:r>
        <w:r>
          <w:rPr>
            <w:noProof/>
            <w:webHidden/>
          </w:rPr>
        </w:r>
        <w:r>
          <w:rPr>
            <w:noProof/>
            <w:webHidden/>
          </w:rPr>
          <w:fldChar w:fldCharType="separate"/>
        </w:r>
        <w:r>
          <w:rPr>
            <w:noProof/>
            <w:webHidden/>
          </w:rPr>
          <w:t>9</w:t>
        </w:r>
        <w:r>
          <w:rPr>
            <w:noProof/>
            <w:webHidden/>
          </w:rPr>
          <w:fldChar w:fldCharType="end"/>
        </w:r>
      </w:hyperlink>
    </w:p>
    <w:p w14:paraId="5D94330F" w14:textId="467583EA"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16" w:history="1">
        <w:r w:rsidRPr="00F41533">
          <w:rPr>
            <w:rStyle w:val="Hyperlink"/>
            <w:noProof/>
          </w:rPr>
          <w:t>Tabelle 5 Codingstyle Bewertungskriterium</w:t>
        </w:r>
        <w:r>
          <w:rPr>
            <w:noProof/>
            <w:webHidden/>
          </w:rPr>
          <w:tab/>
        </w:r>
        <w:r>
          <w:rPr>
            <w:noProof/>
            <w:webHidden/>
          </w:rPr>
          <w:fldChar w:fldCharType="begin"/>
        </w:r>
        <w:r>
          <w:rPr>
            <w:noProof/>
            <w:webHidden/>
          </w:rPr>
          <w:instrText xml:space="preserve"> PAGEREF _Toc37235416 \h </w:instrText>
        </w:r>
        <w:r>
          <w:rPr>
            <w:noProof/>
            <w:webHidden/>
          </w:rPr>
        </w:r>
        <w:r>
          <w:rPr>
            <w:noProof/>
            <w:webHidden/>
          </w:rPr>
          <w:fldChar w:fldCharType="separate"/>
        </w:r>
        <w:r>
          <w:rPr>
            <w:noProof/>
            <w:webHidden/>
          </w:rPr>
          <w:t>10</w:t>
        </w:r>
        <w:r>
          <w:rPr>
            <w:noProof/>
            <w:webHidden/>
          </w:rPr>
          <w:fldChar w:fldCharType="end"/>
        </w:r>
      </w:hyperlink>
    </w:p>
    <w:p w14:paraId="19779BCC" w14:textId="1F1A5738"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17" w:history="1">
        <w:r w:rsidRPr="00F41533">
          <w:rPr>
            <w:rStyle w:val="Hyperlink"/>
            <w:noProof/>
          </w:rPr>
          <w:t>Tabelle 6 Validierung Bewertungskriterium</w:t>
        </w:r>
        <w:r>
          <w:rPr>
            <w:noProof/>
            <w:webHidden/>
          </w:rPr>
          <w:tab/>
        </w:r>
        <w:r>
          <w:rPr>
            <w:noProof/>
            <w:webHidden/>
          </w:rPr>
          <w:fldChar w:fldCharType="begin"/>
        </w:r>
        <w:r>
          <w:rPr>
            <w:noProof/>
            <w:webHidden/>
          </w:rPr>
          <w:instrText xml:space="preserve"> PAGEREF _Toc37235417 \h </w:instrText>
        </w:r>
        <w:r>
          <w:rPr>
            <w:noProof/>
            <w:webHidden/>
          </w:rPr>
        </w:r>
        <w:r>
          <w:rPr>
            <w:noProof/>
            <w:webHidden/>
          </w:rPr>
          <w:fldChar w:fldCharType="separate"/>
        </w:r>
        <w:r>
          <w:rPr>
            <w:noProof/>
            <w:webHidden/>
          </w:rPr>
          <w:t>10</w:t>
        </w:r>
        <w:r>
          <w:rPr>
            <w:noProof/>
            <w:webHidden/>
          </w:rPr>
          <w:fldChar w:fldCharType="end"/>
        </w:r>
      </w:hyperlink>
    </w:p>
    <w:p w14:paraId="1CA09051" w14:textId="58A5FC4E"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18" w:history="1">
        <w:r w:rsidRPr="00F41533">
          <w:rPr>
            <w:rStyle w:val="Hyperlink"/>
            <w:noProof/>
          </w:rPr>
          <w:t>Tabelle 7 Anzeige Luftqualität Bewertungskriterium</w:t>
        </w:r>
        <w:r>
          <w:rPr>
            <w:noProof/>
            <w:webHidden/>
          </w:rPr>
          <w:tab/>
        </w:r>
        <w:r>
          <w:rPr>
            <w:noProof/>
            <w:webHidden/>
          </w:rPr>
          <w:fldChar w:fldCharType="begin"/>
        </w:r>
        <w:r>
          <w:rPr>
            <w:noProof/>
            <w:webHidden/>
          </w:rPr>
          <w:instrText xml:space="preserve"> PAGEREF _Toc37235418 \h </w:instrText>
        </w:r>
        <w:r>
          <w:rPr>
            <w:noProof/>
            <w:webHidden/>
          </w:rPr>
        </w:r>
        <w:r>
          <w:rPr>
            <w:noProof/>
            <w:webHidden/>
          </w:rPr>
          <w:fldChar w:fldCharType="separate"/>
        </w:r>
        <w:r>
          <w:rPr>
            <w:noProof/>
            <w:webHidden/>
          </w:rPr>
          <w:t>10</w:t>
        </w:r>
        <w:r>
          <w:rPr>
            <w:noProof/>
            <w:webHidden/>
          </w:rPr>
          <w:fldChar w:fldCharType="end"/>
        </w:r>
      </w:hyperlink>
    </w:p>
    <w:p w14:paraId="56CD3789" w14:textId="3034C72D"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19" w:history="1">
        <w:r w:rsidRPr="00F41533">
          <w:rPr>
            <w:rStyle w:val="Hyperlink"/>
            <w:noProof/>
          </w:rPr>
          <w:t>Tabelle 8 Grafische Darstellung der Messwerte Bewertungskriterium</w:t>
        </w:r>
        <w:r>
          <w:rPr>
            <w:noProof/>
            <w:webHidden/>
          </w:rPr>
          <w:tab/>
        </w:r>
        <w:r>
          <w:rPr>
            <w:noProof/>
            <w:webHidden/>
          </w:rPr>
          <w:fldChar w:fldCharType="begin"/>
        </w:r>
        <w:r>
          <w:rPr>
            <w:noProof/>
            <w:webHidden/>
          </w:rPr>
          <w:instrText xml:space="preserve"> PAGEREF _Toc37235419 \h </w:instrText>
        </w:r>
        <w:r>
          <w:rPr>
            <w:noProof/>
            <w:webHidden/>
          </w:rPr>
        </w:r>
        <w:r>
          <w:rPr>
            <w:noProof/>
            <w:webHidden/>
          </w:rPr>
          <w:fldChar w:fldCharType="separate"/>
        </w:r>
        <w:r>
          <w:rPr>
            <w:noProof/>
            <w:webHidden/>
          </w:rPr>
          <w:t>11</w:t>
        </w:r>
        <w:r>
          <w:rPr>
            <w:noProof/>
            <w:webHidden/>
          </w:rPr>
          <w:fldChar w:fldCharType="end"/>
        </w:r>
      </w:hyperlink>
    </w:p>
    <w:p w14:paraId="19D860E2" w14:textId="6BD9AFA4"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20" w:history="1">
        <w:r w:rsidRPr="00F41533">
          <w:rPr>
            <w:rStyle w:val="Hyperlink"/>
            <w:noProof/>
          </w:rPr>
          <w:t>Tabelle 9 Deklaration der Vorkenntnisse mit Bemerkung</w:t>
        </w:r>
        <w:r>
          <w:rPr>
            <w:noProof/>
            <w:webHidden/>
          </w:rPr>
          <w:tab/>
        </w:r>
        <w:r>
          <w:rPr>
            <w:noProof/>
            <w:webHidden/>
          </w:rPr>
          <w:fldChar w:fldCharType="begin"/>
        </w:r>
        <w:r>
          <w:rPr>
            <w:noProof/>
            <w:webHidden/>
          </w:rPr>
          <w:instrText xml:space="preserve"> PAGEREF _Toc37235420 \h </w:instrText>
        </w:r>
        <w:r>
          <w:rPr>
            <w:noProof/>
            <w:webHidden/>
          </w:rPr>
        </w:r>
        <w:r>
          <w:rPr>
            <w:noProof/>
            <w:webHidden/>
          </w:rPr>
          <w:fldChar w:fldCharType="separate"/>
        </w:r>
        <w:r>
          <w:rPr>
            <w:noProof/>
            <w:webHidden/>
          </w:rPr>
          <w:t>12</w:t>
        </w:r>
        <w:r>
          <w:rPr>
            <w:noProof/>
            <w:webHidden/>
          </w:rPr>
          <w:fldChar w:fldCharType="end"/>
        </w:r>
      </w:hyperlink>
    </w:p>
    <w:p w14:paraId="1D0976F9" w14:textId="454028A0"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21" w:history="1">
        <w:r w:rsidRPr="00F41533">
          <w:rPr>
            <w:rStyle w:val="Hyperlink"/>
            <w:noProof/>
          </w:rPr>
          <w:t>Tabelle 10 Legende der gefärbten Felder im Zeitplan</w:t>
        </w:r>
        <w:r>
          <w:rPr>
            <w:noProof/>
            <w:webHidden/>
          </w:rPr>
          <w:tab/>
        </w:r>
        <w:r>
          <w:rPr>
            <w:noProof/>
            <w:webHidden/>
          </w:rPr>
          <w:fldChar w:fldCharType="begin"/>
        </w:r>
        <w:r>
          <w:rPr>
            <w:noProof/>
            <w:webHidden/>
          </w:rPr>
          <w:instrText xml:space="preserve"> PAGEREF _Toc37235421 \h </w:instrText>
        </w:r>
        <w:r>
          <w:rPr>
            <w:noProof/>
            <w:webHidden/>
          </w:rPr>
        </w:r>
        <w:r>
          <w:rPr>
            <w:noProof/>
            <w:webHidden/>
          </w:rPr>
          <w:fldChar w:fldCharType="separate"/>
        </w:r>
        <w:r>
          <w:rPr>
            <w:noProof/>
            <w:webHidden/>
          </w:rPr>
          <w:t>13</w:t>
        </w:r>
        <w:r>
          <w:rPr>
            <w:noProof/>
            <w:webHidden/>
          </w:rPr>
          <w:fldChar w:fldCharType="end"/>
        </w:r>
      </w:hyperlink>
    </w:p>
    <w:p w14:paraId="0F260321" w14:textId="4F79675E"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22" w:history="1">
        <w:r w:rsidRPr="00F41533">
          <w:rPr>
            <w:rStyle w:val="Hyperlink"/>
            <w:noProof/>
          </w:rPr>
          <w:t>Tabelle 11 Bedeutung eines Wertes eines Tabs Sensors</w:t>
        </w:r>
        <w:r>
          <w:rPr>
            <w:noProof/>
            <w:webHidden/>
          </w:rPr>
          <w:tab/>
        </w:r>
        <w:r>
          <w:rPr>
            <w:noProof/>
            <w:webHidden/>
          </w:rPr>
          <w:fldChar w:fldCharType="begin"/>
        </w:r>
        <w:r>
          <w:rPr>
            <w:noProof/>
            <w:webHidden/>
          </w:rPr>
          <w:instrText xml:space="preserve"> PAGEREF _Toc37235422 \h </w:instrText>
        </w:r>
        <w:r>
          <w:rPr>
            <w:noProof/>
            <w:webHidden/>
          </w:rPr>
        </w:r>
        <w:r>
          <w:rPr>
            <w:noProof/>
            <w:webHidden/>
          </w:rPr>
          <w:fldChar w:fldCharType="separate"/>
        </w:r>
        <w:r>
          <w:rPr>
            <w:noProof/>
            <w:webHidden/>
          </w:rPr>
          <w:t>20</w:t>
        </w:r>
        <w:r>
          <w:rPr>
            <w:noProof/>
            <w:webHidden/>
          </w:rPr>
          <w:fldChar w:fldCharType="end"/>
        </w:r>
      </w:hyperlink>
    </w:p>
    <w:p w14:paraId="4052C634" w14:textId="731FC02B"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23" w:history="1">
        <w:r w:rsidRPr="00F41533">
          <w:rPr>
            <w:rStyle w:val="Hyperlink"/>
            <w:noProof/>
          </w:rPr>
          <w:t>Tabelle 12 API Routen mit beschriebener Aktion welche diese ausführen.</w:t>
        </w:r>
        <w:r>
          <w:rPr>
            <w:noProof/>
            <w:webHidden/>
          </w:rPr>
          <w:tab/>
        </w:r>
        <w:r>
          <w:rPr>
            <w:noProof/>
            <w:webHidden/>
          </w:rPr>
          <w:fldChar w:fldCharType="begin"/>
        </w:r>
        <w:r>
          <w:rPr>
            <w:noProof/>
            <w:webHidden/>
          </w:rPr>
          <w:instrText xml:space="preserve"> PAGEREF _Toc37235423 \h </w:instrText>
        </w:r>
        <w:r>
          <w:rPr>
            <w:noProof/>
            <w:webHidden/>
          </w:rPr>
        </w:r>
        <w:r>
          <w:rPr>
            <w:noProof/>
            <w:webHidden/>
          </w:rPr>
          <w:fldChar w:fldCharType="separate"/>
        </w:r>
        <w:r>
          <w:rPr>
            <w:noProof/>
            <w:webHidden/>
          </w:rPr>
          <w:t>33</w:t>
        </w:r>
        <w:r>
          <w:rPr>
            <w:noProof/>
            <w:webHidden/>
          </w:rPr>
          <w:fldChar w:fldCharType="end"/>
        </w:r>
      </w:hyperlink>
    </w:p>
    <w:p w14:paraId="428AA217" w14:textId="4FF32E3B"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24" w:history="1">
        <w:r w:rsidRPr="00F41533">
          <w:rPr>
            <w:rStyle w:val="Hyperlink"/>
            <w:noProof/>
          </w:rPr>
          <w:t>Tabelle 13 Testkonzept mit Nummer und Gebiet.</w:t>
        </w:r>
        <w:r>
          <w:rPr>
            <w:noProof/>
            <w:webHidden/>
          </w:rPr>
          <w:tab/>
        </w:r>
        <w:r>
          <w:rPr>
            <w:noProof/>
            <w:webHidden/>
          </w:rPr>
          <w:fldChar w:fldCharType="begin"/>
        </w:r>
        <w:r>
          <w:rPr>
            <w:noProof/>
            <w:webHidden/>
          </w:rPr>
          <w:instrText xml:space="preserve"> PAGEREF _Toc37235424 \h </w:instrText>
        </w:r>
        <w:r>
          <w:rPr>
            <w:noProof/>
            <w:webHidden/>
          </w:rPr>
        </w:r>
        <w:r>
          <w:rPr>
            <w:noProof/>
            <w:webHidden/>
          </w:rPr>
          <w:fldChar w:fldCharType="separate"/>
        </w:r>
        <w:r>
          <w:rPr>
            <w:noProof/>
            <w:webHidden/>
          </w:rPr>
          <w:t>36</w:t>
        </w:r>
        <w:r>
          <w:rPr>
            <w:noProof/>
            <w:webHidden/>
          </w:rPr>
          <w:fldChar w:fldCharType="end"/>
        </w:r>
      </w:hyperlink>
    </w:p>
    <w:p w14:paraId="5B792718" w14:textId="6C6184C8"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25" w:history="1">
        <w:r w:rsidRPr="00F41533">
          <w:rPr>
            <w:rStyle w:val="Hyperlink"/>
            <w:noProof/>
          </w:rPr>
          <w:t>Tabelle 14 Testfallspezifikationen für die Authentifizierung</w:t>
        </w:r>
        <w:r>
          <w:rPr>
            <w:noProof/>
            <w:webHidden/>
          </w:rPr>
          <w:tab/>
        </w:r>
        <w:r>
          <w:rPr>
            <w:noProof/>
            <w:webHidden/>
          </w:rPr>
          <w:fldChar w:fldCharType="begin"/>
        </w:r>
        <w:r>
          <w:rPr>
            <w:noProof/>
            <w:webHidden/>
          </w:rPr>
          <w:instrText xml:space="preserve"> PAGEREF _Toc37235425 \h </w:instrText>
        </w:r>
        <w:r>
          <w:rPr>
            <w:noProof/>
            <w:webHidden/>
          </w:rPr>
        </w:r>
        <w:r>
          <w:rPr>
            <w:noProof/>
            <w:webHidden/>
          </w:rPr>
          <w:fldChar w:fldCharType="separate"/>
        </w:r>
        <w:r>
          <w:rPr>
            <w:noProof/>
            <w:webHidden/>
          </w:rPr>
          <w:t>36</w:t>
        </w:r>
        <w:r>
          <w:rPr>
            <w:noProof/>
            <w:webHidden/>
          </w:rPr>
          <w:fldChar w:fldCharType="end"/>
        </w:r>
      </w:hyperlink>
    </w:p>
    <w:p w14:paraId="51DD9C49" w14:textId="44536ECC"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26" w:history="1">
        <w:r w:rsidRPr="00F41533">
          <w:rPr>
            <w:rStyle w:val="Hyperlink"/>
            <w:noProof/>
          </w:rPr>
          <w:t>Tabelle 15 Testfallspezifikationen für die Sensorwert Dekodierung</w:t>
        </w:r>
        <w:r>
          <w:rPr>
            <w:noProof/>
            <w:webHidden/>
          </w:rPr>
          <w:tab/>
        </w:r>
        <w:r>
          <w:rPr>
            <w:noProof/>
            <w:webHidden/>
          </w:rPr>
          <w:fldChar w:fldCharType="begin"/>
        </w:r>
        <w:r>
          <w:rPr>
            <w:noProof/>
            <w:webHidden/>
          </w:rPr>
          <w:instrText xml:space="preserve"> PAGEREF _Toc37235426 \h </w:instrText>
        </w:r>
        <w:r>
          <w:rPr>
            <w:noProof/>
            <w:webHidden/>
          </w:rPr>
        </w:r>
        <w:r>
          <w:rPr>
            <w:noProof/>
            <w:webHidden/>
          </w:rPr>
          <w:fldChar w:fldCharType="separate"/>
        </w:r>
        <w:r>
          <w:rPr>
            <w:noProof/>
            <w:webHidden/>
          </w:rPr>
          <w:t>37</w:t>
        </w:r>
        <w:r>
          <w:rPr>
            <w:noProof/>
            <w:webHidden/>
          </w:rPr>
          <w:fldChar w:fldCharType="end"/>
        </w:r>
      </w:hyperlink>
    </w:p>
    <w:p w14:paraId="3DC16AD2" w14:textId="08EF6BD0"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27" w:history="1">
        <w:r w:rsidRPr="00F41533">
          <w:rPr>
            <w:rStyle w:val="Hyperlink"/>
            <w:noProof/>
          </w:rPr>
          <w:t>Tabelle 16 Testfallspezifikationen für die Sensorwert Beobachter</w:t>
        </w:r>
        <w:r>
          <w:rPr>
            <w:noProof/>
            <w:webHidden/>
          </w:rPr>
          <w:tab/>
        </w:r>
        <w:r>
          <w:rPr>
            <w:noProof/>
            <w:webHidden/>
          </w:rPr>
          <w:fldChar w:fldCharType="begin"/>
        </w:r>
        <w:r>
          <w:rPr>
            <w:noProof/>
            <w:webHidden/>
          </w:rPr>
          <w:instrText xml:space="preserve"> PAGEREF _Toc37235427 \h </w:instrText>
        </w:r>
        <w:r>
          <w:rPr>
            <w:noProof/>
            <w:webHidden/>
          </w:rPr>
        </w:r>
        <w:r>
          <w:rPr>
            <w:noProof/>
            <w:webHidden/>
          </w:rPr>
          <w:fldChar w:fldCharType="separate"/>
        </w:r>
        <w:r>
          <w:rPr>
            <w:noProof/>
            <w:webHidden/>
          </w:rPr>
          <w:t>38</w:t>
        </w:r>
        <w:r>
          <w:rPr>
            <w:noProof/>
            <w:webHidden/>
          </w:rPr>
          <w:fldChar w:fldCharType="end"/>
        </w:r>
      </w:hyperlink>
    </w:p>
    <w:p w14:paraId="402BCD03" w14:textId="63967F58"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28" w:history="1">
        <w:r w:rsidRPr="00F41533">
          <w:rPr>
            <w:rStyle w:val="Hyperlink"/>
            <w:noProof/>
          </w:rPr>
          <w:t>Tabelle 17 Testfallspezifikationen für die Gebäude Verwaltung</w:t>
        </w:r>
        <w:r>
          <w:rPr>
            <w:noProof/>
            <w:webHidden/>
          </w:rPr>
          <w:tab/>
        </w:r>
        <w:r>
          <w:rPr>
            <w:noProof/>
            <w:webHidden/>
          </w:rPr>
          <w:fldChar w:fldCharType="begin"/>
        </w:r>
        <w:r>
          <w:rPr>
            <w:noProof/>
            <w:webHidden/>
          </w:rPr>
          <w:instrText xml:space="preserve"> PAGEREF _Toc37235428 \h </w:instrText>
        </w:r>
        <w:r>
          <w:rPr>
            <w:noProof/>
            <w:webHidden/>
          </w:rPr>
        </w:r>
        <w:r>
          <w:rPr>
            <w:noProof/>
            <w:webHidden/>
          </w:rPr>
          <w:fldChar w:fldCharType="separate"/>
        </w:r>
        <w:r>
          <w:rPr>
            <w:noProof/>
            <w:webHidden/>
          </w:rPr>
          <w:t>39</w:t>
        </w:r>
        <w:r>
          <w:rPr>
            <w:noProof/>
            <w:webHidden/>
          </w:rPr>
          <w:fldChar w:fldCharType="end"/>
        </w:r>
      </w:hyperlink>
    </w:p>
    <w:p w14:paraId="6B64B3F2" w14:textId="07888695"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29" w:history="1">
        <w:r w:rsidRPr="00F41533">
          <w:rPr>
            <w:rStyle w:val="Hyperlink"/>
            <w:noProof/>
          </w:rPr>
          <w:t>Tabelle 18 Testfallspezifikationen für die Eingabe Validierung</w:t>
        </w:r>
        <w:r>
          <w:rPr>
            <w:noProof/>
            <w:webHidden/>
          </w:rPr>
          <w:tab/>
        </w:r>
        <w:r>
          <w:rPr>
            <w:noProof/>
            <w:webHidden/>
          </w:rPr>
          <w:fldChar w:fldCharType="begin"/>
        </w:r>
        <w:r>
          <w:rPr>
            <w:noProof/>
            <w:webHidden/>
          </w:rPr>
          <w:instrText xml:space="preserve"> PAGEREF _Toc37235429 \h </w:instrText>
        </w:r>
        <w:r>
          <w:rPr>
            <w:noProof/>
            <w:webHidden/>
          </w:rPr>
        </w:r>
        <w:r>
          <w:rPr>
            <w:noProof/>
            <w:webHidden/>
          </w:rPr>
          <w:fldChar w:fldCharType="separate"/>
        </w:r>
        <w:r>
          <w:rPr>
            <w:noProof/>
            <w:webHidden/>
          </w:rPr>
          <w:t>40</w:t>
        </w:r>
        <w:r>
          <w:rPr>
            <w:noProof/>
            <w:webHidden/>
          </w:rPr>
          <w:fldChar w:fldCharType="end"/>
        </w:r>
      </w:hyperlink>
    </w:p>
    <w:p w14:paraId="11582C2D" w14:textId="75B75472"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30" w:history="1">
        <w:r w:rsidRPr="00F41533">
          <w:rPr>
            <w:rStyle w:val="Hyperlink"/>
            <w:noProof/>
          </w:rPr>
          <w:t>Tabelle 19 Testfallspezifikationen für das Design und die Browserkompatibilität</w:t>
        </w:r>
        <w:r>
          <w:rPr>
            <w:noProof/>
            <w:webHidden/>
          </w:rPr>
          <w:tab/>
        </w:r>
        <w:r>
          <w:rPr>
            <w:noProof/>
            <w:webHidden/>
          </w:rPr>
          <w:fldChar w:fldCharType="begin"/>
        </w:r>
        <w:r>
          <w:rPr>
            <w:noProof/>
            <w:webHidden/>
          </w:rPr>
          <w:instrText xml:space="preserve"> PAGEREF _Toc37235430 \h </w:instrText>
        </w:r>
        <w:r>
          <w:rPr>
            <w:noProof/>
            <w:webHidden/>
          </w:rPr>
        </w:r>
        <w:r>
          <w:rPr>
            <w:noProof/>
            <w:webHidden/>
          </w:rPr>
          <w:fldChar w:fldCharType="separate"/>
        </w:r>
        <w:r>
          <w:rPr>
            <w:noProof/>
            <w:webHidden/>
          </w:rPr>
          <w:t>40</w:t>
        </w:r>
        <w:r>
          <w:rPr>
            <w:noProof/>
            <w:webHidden/>
          </w:rPr>
          <w:fldChar w:fldCharType="end"/>
        </w:r>
      </w:hyperlink>
    </w:p>
    <w:p w14:paraId="7EA36521" w14:textId="70DADF72"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31" w:history="1">
        <w:r w:rsidRPr="00F41533">
          <w:rPr>
            <w:rStyle w:val="Hyperlink"/>
            <w:noProof/>
          </w:rPr>
          <w:t>Tabelle 20 Keys Konfiguration</w:t>
        </w:r>
        <w:r>
          <w:rPr>
            <w:noProof/>
            <w:webHidden/>
          </w:rPr>
          <w:tab/>
        </w:r>
        <w:r>
          <w:rPr>
            <w:noProof/>
            <w:webHidden/>
          </w:rPr>
          <w:fldChar w:fldCharType="begin"/>
        </w:r>
        <w:r>
          <w:rPr>
            <w:noProof/>
            <w:webHidden/>
          </w:rPr>
          <w:instrText xml:space="preserve"> PAGEREF _Toc37235431 \h </w:instrText>
        </w:r>
        <w:r>
          <w:rPr>
            <w:noProof/>
            <w:webHidden/>
          </w:rPr>
        </w:r>
        <w:r>
          <w:rPr>
            <w:noProof/>
            <w:webHidden/>
          </w:rPr>
          <w:fldChar w:fldCharType="separate"/>
        </w:r>
        <w:r>
          <w:rPr>
            <w:noProof/>
            <w:webHidden/>
          </w:rPr>
          <w:t>43</w:t>
        </w:r>
        <w:r>
          <w:rPr>
            <w:noProof/>
            <w:webHidden/>
          </w:rPr>
          <w:fldChar w:fldCharType="end"/>
        </w:r>
      </w:hyperlink>
    </w:p>
    <w:p w14:paraId="5D6B9853" w14:textId="1E78551F"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32" w:history="1">
        <w:r w:rsidRPr="00F41533">
          <w:rPr>
            <w:rStyle w:val="Hyperlink"/>
            <w:noProof/>
          </w:rPr>
          <w:t>Tabelle 21 Token Konfiguration</w:t>
        </w:r>
        <w:r>
          <w:rPr>
            <w:noProof/>
            <w:webHidden/>
          </w:rPr>
          <w:tab/>
        </w:r>
        <w:r>
          <w:rPr>
            <w:noProof/>
            <w:webHidden/>
          </w:rPr>
          <w:fldChar w:fldCharType="begin"/>
        </w:r>
        <w:r>
          <w:rPr>
            <w:noProof/>
            <w:webHidden/>
          </w:rPr>
          <w:instrText xml:space="preserve"> PAGEREF _Toc37235432 \h </w:instrText>
        </w:r>
        <w:r>
          <w:rPr>
            <w:noProof/>
            <w:webHidden/>
          </w:rPr>
        </w:r>
        <w:r>
          <w:rPr>
            <w:noProof/>
            <w:webHidden/>
          </w:rPr>
          <w:fldChar w:fldCharType="separate"/>
        </w:r>
        <w:r>
          <w:rPr>
            <w:noProof/>
            <w:webHidden/>
          </w:rPr>
          <w:t>43</w:t>
        </w:r>
        <w:r>
          <w:rPr>
            <w:noProof/>
            <w:webHidden/>
          </w:rPr>
          <w:fldChar w:fldCharType="end"/>
        </w:r>
      </w:hyperlink>
    </w:p>
    <w:p w14:paraId="03BF9361" w14:textId="3EC94169"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33" w:history="1">
        <w:r w:rsidRPr="00F41533">
          <w:rPr>
            <w:rStyle w:val="Hyperlink"/>
            <w:noProof/>
          </w:rPr>
          <w:t>Tabelle 22 Scrypt Hash Algorithmus Konfiguration</w:t>
        </w:r>
        <w:r>
          <w:rPr>
            <w:noProof/>
            <w:webHidden/>
          </w:rPr>
          <w:tab/>
        </w:r>
        <w:r>
          <w:rPr>
            <w:noProof/>
            <w:webHidden/>
          </w:rPr>
          <w:fldChar w:fldCharType="begin"/>
        </w:r>
        <w:r>
          <w:rPr>
            <w:noProof/>
            <w:webHidden/>
          </w:rPr>
          <w:instrText xml:space="preserve"> PAGEREF _Toc37235433 \h </w:instrText>
        </w:r>
        <w:r>
          <w:rPr>
            <w:noProof/>
            <w:webHidden/>
          </w:rPr>
        </w:r>
        <w:r>
          <w:rPr>
            <w:noProof/>
            <w:webHidden/>
          </w:rPr>
          <w:fldChar w:fldCharType="separate"/>
        </w:r>
        <w:r>
          <w:rPr>
            <w:noProof/>
            <w:webHidden/>
          </w:rPr>
          <w:t>44</w:t>
        </w:r>
        <w:r>
          <w:rPr>
            <w:noProof/>
            <w:webHidden/>
          </w:rPr>
          <w:fldChar w:fldCharType="end"/>
        </w:r>
      </w:hyperlink>
    </w:p>
    <w:p w14:paraId="6785A0F1" w14:textId="13F9B368"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34" w:history="1">
        <w:r w:rsidRPr="00F41533">
          <w:rPr>
            <w:rStyle w:val="Hyperlink"/>
            <w:noProof/>
          </w:rPr>
          <w:t>Tabelle 23 Datenbank Verbindung Konfiguration</w:t>
        </w:r>
        <w:r>
          <w:rPr>
            <w:noProof/>
            <w:webHidden/>
          </w:rPr>
          <w:tab/>
        </w:r>
        <w:r>
          <w:rPr>
            <w:noProof/>
            <w:webHidden/>
          </w:rPr>
          <w:fldChar w:fldCharType="begin"/>
        </w:r>
        <w:r>
          <w:rPr>
            <w:noProof/>
            <w:webHidden/>
          </w:rPr>
          <w:instrText xml:space="preserve"> PAGEREF _Toc37235434 \h </w:instrText>
        </w:r>
        <w:r>
          <w:rPr>
            <w:noProof/>
            <w:webHidden/>
          </w:rPr>
        </w:r>
        <w:r>
          <w:rPr>
            <w:noProof/>
            <w:webHidden/>
          </w:rPr>
          <w:fldChar w:fldCharType="separate"/>
        </w:r>
        <w:r>
          <w:rPr>
            <w:noProof/>
            <w:webHidden/>
          </w:rPr>
          <w:t>44</w:t>
        </w:r>
        <w:r>
          <w:rPr>
            <w:noProof/>
            <w:webHidden/>
          </w:rPr>
          <w:fldChar w:fldCharType="end"/>
        </w:r>
      </w:hyperlink>
    </w:p>
    <w:p w14:paraId="0C7C19F1" w14:textId="10243AB1"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35" w:history="1">
        <w:r w:rsidRPr="00F41533">
          <w:rPr>
            <w:rStyle w:val="Hyperlink"/>
            <w:noProof/>
          </w:rPr>
          <w:t>Tabelle 24 Datenbank Verbindungsabbau Konfiguration</w:t>
        </w:r>
        <w:r>
          <w:rPr>
            <w:noProof/>
            <w:webHidden/>
          </w:rPr>
          <w:tab/>
        </w:r>
        <w:r>
          <w:rPr>
            <w:noProof/>
            <w:webHidden/>
          </w:rPr>
          <w:fldChar w:fldCharType="begin"/>
        </w:r>
        <w:r>
          <w:rPr>
            <w:noProof/>
            <w:webHidden/>
          </w:rPr>
          <w:instrText xml:space="preserve"> PAGEREF _Toc37235435 \h </w:instrText>
        </w:r>
        <w:r>
          <w:rPr>
            <w:noProof/>
            <w:webHidden/>
          </w:rPr>
        </w:r>
        <w:r>
          <w:rPr>
            <w:noProof/>
            <w:webHidden/>
          </w:rPr>
          <w:fldChar w:fldCharType="separate"/>
        </w:r>
        <w:r>
          <w:rPr>
            <w:noProof/>
            <w:webHidden/>
          </w:rPr>
          <w:t>44</w:t>
        </w:r>
        <w:r>
          <w:rPr>
            <w:noProof/>
            <w:webHidden/>
          </w:rPr>
          <w:fldChar w:fldCharType="end"/>
        </w:r>
      </w:hyperlink>
    </w:p>
    <w:p w14:paraId="0FFBE49B" w14:textId="1B3E36F9"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36" w:history="1">
        <w:r w:rsidRPr="00F41533">
          <w:rPr>
            <w:rStyle w:val="Hyperlink"/>
            <w:noProof/>
          </w:rPr>
          <w:t>Tabelle 25 ASGI Server Konfiguration</w:t>
        </w:r>
        <w:r>
          <w:rPr>
            <w:noProof/>
            <w:webHidden/>
          </w:rPr>
          <w:tab/>
        </w:r>
        <w:r>
          <w:rPr>
            <w:noProof/>
            <w:webHidden/>
          </w:rPr>
          <w:fldChar w:fldCharType="begin"/>
        </w:r>
        <w:r>
          <w:rPr>
            <w:noProof/>
            <w:webHidden/>
          </w:rPr>
          <w:instrText xml:space="preserve"> PAGEREF _Toc37235436 \h </w:instrText>
        </w:r>
        <w:r>
          <w:rPr>
            <w:noProof/>
            <w:webHidden/>
          </w:rPr>
        </w:r>
        <w:r>
          <w:rPr>
            <w:noProof/>
            <w:webHidden/>
          </w:rPr>
          <w:fldChar w:fldCharType="separate"/>
        </w:r>
        <w:r>
          <w:rPr>
            <w:noProof/>
            <w:webHidden/>
          </w:rPr>
          <w:t>45</w:t>
        </w:r>
        <w:r>
          <w:rPr>
            <w:noProof/>
            <w:webHidden/>
          </w:rPr>
          <w:fldChar w:fldCharType="end"/>
        </w:r>
      </w:hyperlink>
    </w:p>
    <w:p w14:paraId="4D7DCEAC" w14:textId="6BE36840"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37" w:history="1">
        <w:r w:rsidRPr="00F41533">
          <w:rPr>
            <w:rStyle w:val="Hyperlink"/>
            <w:noProof/>
          </w:rPr>
          <w:t>Tabelle 26 Ausführung des Testprotokolls</w:t>
        </w:r>
        <w:r>
          <w:rPr>
            <w:noProof/>
            <w:webHidden/>
          </w:rPr>
          <w:tab/>
        </w:r>
        <w:r>
          <w:rPr>
            <w:noProof/>
            <w:webHidden/>
          </w:rPr>
          <w:fldChar w:fldCharType="begin"/>
        </w:r>
        <w:r>
          <w:rPr>
            <w:noProof/>
            <w:webHidden/>
          </w:rPr>
          <w:instrText xml:space="preserve"> PAGEREF _Toc37235437 \h </w:instrText>
        </w:r>
        <w:r>
          <w:rPr>
            <w:noProof/>
            <w:webHidden/>
          </w:rPr>
        </w:r>
        <w:r>
          <w:rPr>
            <w:noProof/>
            <w:webHidden/>
          </w:rPr>
          <w:fldChar w:fldCharType="separate"/>
        </w:r>
        <w:r>
          <w:rPr>
            <w:noProof/>
            <w:webHidden/>
          </w:rPr>
          <w:t>61</w:t>
        </w:r>
        <w:r>
          <w:rPr>
            <w:noProof/>
            <w:webHidden/>
          </w:rPr>
          <w:fldChar w:fldCharType="end"/>
        </w:r>
      </w:hyperlink>
    </w:p>
    <w:p w14:paraId="6E6E7772" w14:textId="589B5DA0"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38" w:history="1">
        <w:r w:rsidRPr="00F41533">
          <w:rPr>
            <w:rStyle w:val="Hyperlink"/>
            <w:noProof/>
          </w:rPr>
          <w:t>Tabelle 27 Glossar mit Definition</w:t>
        </w:r>
        <w:r>
          <w:rPr>
            <w:noProof/>
            <w:webHidden/>
          </w:rPr>
          <w:tab/>
        </w:r>
        <w:r>
          <w:rPr>
            <w:noProof/>
            <w:webHidden/>
          </w:rPr>
          <w:fldChar w:fldCharType="begin"/>
        </w:r>
        <w:r>
          <w:rPr>
            <w:noProof/>
            <w:webHidden/>
          </w:rPr>
          <w:instrText xml:space="preserve"> PAGEREF _Toc37235438 \h </w:instrText>
        </w:r>
        <w:r>
          <w:rPr>
            <w:noProof/>
            <w:webHidden/>
          </w:rPr>
        </w:r>
        <w:r>
          <w:rPr>
            <w:noProof/>
            <w:webHidden/>
          </w:rPr>
          <w:fldChar w:fldCharType="separate"/>
        </w:r>
        <w:r>
          <w:rPr>
            <w:noProof/>
            <w:webHidden/>
          </w:rPr>
          <w:t>67</w:t>
        </w:r>
        <w:r>
          <w:rPr>
            <w:noProof/>
            <w:webHidden/>
          </w:rPr>
          <w:fldChar w:fldCharType="end"/>
        </w:r>
      </w:hyperlink>
    </w:p>
    <w:p w14:paraId="1EE93DE3" w14:textId="66D8F5C1"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39" w:history="1">
        <w:r w:rsidRPr="00F41533">
          <w:rPr>
            <w:rStyle w:val="Hyperlink"/>
            <w:noProof/>
          </w:rPr>
          <w:t>Tabelle 28 Literaturverzeichnis mit Datum und Begründung</w:t>
        </w:r>
        <w:r>
          <w:rPr>
            <w:noProof/>
            <w:webHidden/>
          </w:rPr>
          <w:tab/>
        </w:r>
        <w:r>
          <w:rPr>
            <w:noProof/>
            <w:webHidden/>
          </w:rPr>
          <w:fldChar w:fldCharType="begin"/>
        </w:r>
        <w:r>
          <w:rPr>
            <w:noProof/>
            <w:webHidden/>
          </w:rPr>
          <w:instrText xml:space="preserve"> PAGEREF _Toc37235439 \h </w:instrText>
        </w:r>
        <w:r>
          <w:rPr>
            <w:noProof/>
            <w:webHidden/>
          </w:rPr>
        </w:r>
        <w:r>
          <w:rPr>
            <w:noProof/>
            <w:webHidden/>
          </w:rPr>
          <w:fldChar w:fldCharType="separate"/>
        </w:r>
        <w:r>
          <w:rPr>
            <w:noProof/>
            <w:webHidden/>
          </w:rPr>
          <w:t>68</w:t>
        </w:r>
        <w:r>
          <w:rPr>
            <w:noProof/>
            <w:webHidden/>
          </w:rPr>
          <w:fldChar w:fldCharType="end"/>
        </w:r>
      </w:hyperlink>
    </w:p>
    <w:p w14:paraId="6B7161BA" w14:textId="23E9D05F" w:rsidR="00761CAA" w:rsidRPr="00761CAA" w:rsidRDefault="00761CAA" w:rsidP="00761CAA">
      <w:r>
        <w:fldChar w:fldCharType="end"/>
      </w:r>
    </w:p>
    <w:p w14:paraId="66D23135" w14:textId="77777777" w:rsidR="00E248F1" w:rsidRPr="006D4F38" w:rsidRDefault="00E248F1" w:rsidP="00E248F1">
      <w:pPr>
        <w:pStyle w:val="berschrift1"/>
        <w:numPr>
          <w:ilvl w:val="0"/>
          <w:numId w:val="16"/>
        </w:numPr>
      </w:pPr>
      <w:bookmarkStart w:id="187" w:name="_Toc37235658"/>
      <w:r w:rsidRPr="006D4F38">
        <w:t>Abbildungsverzeichnis</w:t>
      </w:r>
      <w:bookmarkEnd w:id="187"/>
    </w:p>
    <w:p w14:paraId="001533F5" w14:textId="5B5D719C" w:rsidR="009D7EC7" w:rsidRDefault="00E248F1">
      <w:pPr>
        <w:pStyle w:val="Abbildungsverzeichnis"/>
        <w:tabs>
          <w:tab w:val="right" w:leader="dot" w:pos="9061"/>
        </w:tabs>
        <w:rPr>
          <w:rFonts w:asciiTheme="minorHAnsi" w:eastAsiaTheme="minorEastAsia" w:hAnsiTheme="minorHAnsi"/>
          <w:noProof/>
          <w:sz w:val="22"/>
          <w:lang w:eastAsia="de-CH" w:bidi="ar-SA"/>
        </w:rPr>
      </w:pPr>
      <w:r w:rsidRPr="006D4F38">
        <w:fldChar w:fldCharType="begin"/>
      </w:r>
      <w:r w:rsidRPr="006D4F38">
        <w:instrText xml:space="preserve"> TOC \h \z \c "Abbildung" </w:instrText>
      </w:r>
      <w:r w:rsidRPr="006D4F38">
        <w:fldChar w:fldCharType="separate"/>
      </w:r>
      <w:hyperlink w:anchor="_Toc37235440" w:history="1">
        <w:r w:rsidR="009D7EC7" w:rsidRPr="00EE73AF">
          <w:rPr>
            <w:rStyle w:val="Hyperlink"/>
            <w:noProof/>
          </w:rPr>
          <w:t>Abbildung 1 Chart.js Resultat des Beispielcodes</w:t>
        </w:r>
        <w:r w:rsidR="009D7EC7">
          <w:rPr>
            <w:noProof/>
            <w:webHidden/>
          </w:rPr>
          <w:tab/>
        </w:r>
        <w:r w:rsidR="009D7EC7">
          <w:rPr>
            <w:noProof/>
            <w:webHidden/>
          </w:rPr>
          <w:fldChar w:fldCharType="begin"/>
        </w:r>
        <w:r w:rsidR="009D7EC7">
          <w:rPr>
            <w:noProof/>
            <w:webHidden/>
          </w:rPr>
          <w:instrText xml:space="preserve"> PAGEREF _Toc37235440 \h </w:instrText>
        </w:r>
        <w:r w:rsidR="009D7EC7">
          <w:rPr>
            <w:noProof/>
            <w:webHidden/>
          </w:rPr>
        </w:r>
        <w:r w:rsidR="009D7EC7">
          <w:rPr>
            <w:noProof/>
            <w:webHidden/>
          </w:rPr>
          <w:fldChar w:fldCharType="separate"/>
        </w:r>
        <w:r w:rsidR="009D7EC7">
          <w:rPr>
            <w:noProof/>
            <w:webHidden/>
          </w:rPr>
          <w:t>17</w:t>
        </w:r>
        <w:r w:rsidR="009D7EC7">
          <w:rPr>
            <w:noProof/>
            <w:webHidden/>
          </w:rPr>
          <w:fldChar w:fldCharType="end"/>
        </w:r>
      </w:hyperlink>
    </w:p>
    <w:p w14:paraId="4876DCF3" w14:textId="045E6B1F"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41" w:history="1">
        <w:r w:rsidRPr="00EE73AF">
          <w:rPr>
            <w:rStyle w:val="Hyperlink"/>
            <w:noProof/>
          </w:rPr>
          <w:t>Abbildung 2 Chart.js Code für die Darstellung eines Liniendiagramms</w:t>
        </w:r>
        <w:r>
          <w:rPr>
            <w:noProof/>
            <w:webHidden/>
          </w:rPr>
          <w:tab/>
        </w:r>
        <w:r>
          <w:rPr>
            <w:noProof/>
            <w:webHidden/>
          </w:rPr>
          <w:fldChar w:fldCharType="begin"/>
        </w:r>
        <w:r>
          <w:rPr>
            <w:noProof/>
            <w:webHidden/>
          </w:rPr>
          <w:instrText xml:space="preserve"> PAGEREF _Toc37235441 \h </w:instrText>
        </w:r>
        <w:r>
          <w:rPr>
            <w:noProof/>
            <w:webHidden/>
          </w:rPr>
        </w:r>
        <w:r>
          <w:rPr>
            <w:noProof/>
            <w:webHidden/>
          </w:rPr>
          <w:fldChar w:fldCharType="separate"/>
        </w:r>
        <w:r>
          <w:rPr>
            <w:noProof/>
            <w:webHidden/>
          </w:rPr>
          <w:t>17</w:t>
        </w:r>
        <w:r>
          <w:rPr>
            <w:noProof/>
            <w:webHidden/>
          </w:rPr>
          <w:fldChar w:fldCharType="end"/>
        </w:r>
      </w:hyperlink>
    </w:p>
    <w:p w14:paraId="130730CC" w14:textId="1C8454ED"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42" w:history="1">
        <w:r w:rsidRPr="00EE73AF">
          <w:rPr>
            <w:rStyle w:val="Hyperlink"/>
            <w:noProof/>
          </w:rPr>
          <w:t>Abbildung 3 Chartist.js Resultat des Beispielcodse</w:t>
        </w:r>
        <w:r>
          <w:rPr>
            <w:noProof/>
            <w:webHidden/>
          </w:rPr>
          <w:tab/>
        </w:r>
        <w:r>
          <w:rPr>
            <w:noProof/>
            <w:webHidden/>
          </w:rPr>
          <w:fldChar w:fldCharType="begin"/>
        </w:r>
        <w:r>
          <w:rPr>
            <w:noProof/>
            <w:webHidden/>
          </w:rPr>
          <w:instrText xml:space="preserve"> PAGEREF _Toc37235442 \h </w:instrText>
        </w:r>
        <w:r>
          <w:rPr>
            <w:noProof/>
            <w:webHidden/>
          </w:rPr>
        </w:r>
        <w:r>
          <w:rPr>
            <w:noProof/>
            <w:webHidden/>
          </w:rPr>
          <w:fldChar w:fldCharType="separate"/>
        </w:r>
        <w:r>
          <w:rPr>
            <w:noProof/>
            <w:webHidden/>
          </w:rPr>
          <w:t>17</w:t>
        </w:r>
        <w:r>
          <w:rPr>
            <w:noProof/>
            <w:webHidden/>
          </w:rPr>
          <w:fldChar w:fldCharType="end"/>
        </w:r>
      </w:hyperlink>
    </w:p>
    <w:p w14:paraId="15E7AD0C" w14:textId="2F880861"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43" w:history="1">
        <w:r w:rsidRPr="00EE73AF">
          <w:rPr>
            <w:rStyle w:val="Hyperlink"/>
            <w:noProof/>
          </w:rPr>
          <w:t>Abbildung 4 Chartis.js Code für die Darstellung eines Liniendiagramms</w:t>
        </w:r>
        <w:r>
          <w:rPr>
            <w:noProof/>
            <w:webHidden/>
          </w:rPr>
          <w:tab/>
        </w:r>
        <w:r>
          <w:rPr>
            <w:noProof/>
            <w:webHidden/>
          </w:rPr>
          <w:fldChar w:fldCharType="begin"/>
        </w:r>
        <w:r>
          <w:rPr>
            <w:noProof/>
            <w:webHidden/>
          </w:rPr>
          <w:instrText xml:space="preserve"> PAGEREF _Toc37235443 \h </w:instrText>
        </w:r>
        <w:r>
          <w:rPr>
            <w:noProof/>
            <w:webHidden/>
          </w:rPr>
        </w:r>
        <w:r>
          <w:rPr>
            <w:noProof/>
            <w:webHidden/>
          </w:rPr>
          <w:fldChar w:fldCharType="separate"/>
        </w:r>
        <w:r>
          <w:rPr>
            <w:noProof/>
            <w:webHidden/>
          </w:rPr>
          <w:t>17</w:t>
        </w:r>
        <w:r>
          <w:rPr>
            <w:noProof/>
            <w:webHidden/>
          </w:rPr>
          <w:fldChar w:fldCharType="end"/>
        </w:r>
      </w:hyperlink>
    </w:p>
    <w:p w14:paraId="73E65BE8" w14:textId="2431D625"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44" w:history="1">
        <w:r w:rsidRPr="00EE73AF">
          <w:rPr>
            <w:rStyle w:val="Hyperlink"/>
            <w:noProof/>
          </w:rPr>
          <w:t>Abbildung 5 Prototyp Algorithmus für die Dekodierung und Meldungserstellung eines Sensorwertes.</w:t>
        </w:r>
        <w:r>
          <w:rPr>
            <w:noProof/>
            <w:webHidden/>
          </w:rPr>
          <w:tab/>
        </w:r>
        <w:r>
          <w:rPr>
            <w:noProof/>
            <w:webHidden/>
          </w:rPr>
          <w:fldChar w:fldCharType="begin"/>
        </w:r>
        <w:r>
          <w:rPr>
            <w:noProof/>
            <w:webHidden/>
          </w:rPr>
          <w:instrText xml:space="preserve"> PAGEREF _Toc37235444 \h </w:instrText>
        </w:r>
        <w:r>
          <w:rPr>
            <w:noProof/>
            <w:webHidden/>
          </w:rPr>
        </w:r>
        <w:r>
          <w:rPr>
            <w:noProof/>
            <w:webHidden/>
          </w:rPr>
          <w:fldChar w:fldCharType="separate"/>
        </w:r>
        <w:r>
          <w:rPr>
            <w:noProof/>
            <w:webHidden/>
          </w:rPr>
          <w:t>18</w:t>
        </w:r>
        <w:r>
          <w:rPr>
            <w:noProof/>
            <w:webHidden/>
          </w:rPr>
          <w:fldChar w:fldCharType="end"/>
        </w:r>
      </w:hyperlink>
    </w:p>
    <w:p w14:paraId="6760B61C" w14:textId="73E612FF"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45" w:history="1">
        <w:r w:rsidRPr="00EE73AF">
          <w:rPr>
            <w:rStyle w:val="Hyperlink"/>
            <w:noProof/>
          </w:rPr>
          <w:t>Abbildung 6 Chromium Entwickler Modus Tablet Ansicht aktivieren</w:t>
        </w:r>
        <w:r>
          <w:rPr>
            <w:noProof/>
            <w:webHidden/>
          </w:rPr>
          <w:tab/>
        </w:r>
        <w:r>
          <w:rPr>
            <w:noProof/>
            <w:webHidden/>
          </w:rPr>
          <w:fldChar w:fldCharType="begin"/>
        </w:r>
        <w:r>
          <w:rPr>
            <w:noProof/>
            <w:webHidden/>
          </w:rPr>
          <w:instrText xml:space="preserve"> PAGEREF _Toc37235445 \h </w:instrText>
        </w:r>
        <w:r>
          <w:rPr>
            <w:noProof/>
            <w:webHidden/>
          </w:rPr>
        </w:r>
        <w:r>
          <w:rPr>
            <w:noProof/>
            <w:webHidden/>
          </w:rPr>
          <w:fldChar w:fldCharType="separate"/>
        </w:r>
        <w:r>
          <w:rPr>
            <w:noProof/>
            <w:webHidden/>
          </w:rPr>
          <w:t>19</w:t>
        </w:r>
        <w:r>
          <w:rPr>
            <w:noProof/>
            <w:webHidden/>
          </w:rPr>
          <w:fldChar w:fldCharType="end"/>
        </w:r>
      </w:hyperlink>
    </w:p>
    <w:p w14:paraId="0437407E" w14:textId="6E5B6320"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46" w:history="1">
        <w:r w:rsidRPr="00EE73AF">
          <w:rPr>
            <w:rStyle w:val="Hyperlink"/>
            <w:noProof/>
          </w:rPr>
          <w:t>Abbildung 7 Chromium Responsive Modus Menu</w:t>
        </w:r>
        <w:r>
          <w:rPr>
            <w:noProof/>
            <w:webHidden/>
          </w:rPr>
          <w:tab/>
        </w:r>
        <w:r>
          <w:rPr>
            <w:noProof/>
            <w:webHidden/>
          </w:rPr>
          <w:fldChar w:fldCharType="begin"/>
        </w:r>
        <w:r>
          <w:rPr>
            <w:noProof/>
            <w:webHidden/>
          </w:rPr>
          <w:instrText xml:space="preserve"> PAGEREF _Toc37235446 \h </w:instrText>
        </w:r>
        <w:r>
          <w:rPr>
            <w:noProof/>
            <w:webHidden/>
          </w:rPr>
        </w:r>
        <w:r>
          <w:rPr>
            <w:noProof/>
            <w:webHidden/>
          </w:rPr>
          <w:fldChar w:fldCharType="separate"/>
        </w:r>
        <w:r>
          <w:rPr>
            <w:noProof/>
            <w:webHidden/>
          </w:rPr>
          <w:t>19</w:t>
        </w:r>
        <w:r>
          <w:rPr>
            <w:noProof/>
            <w:webHidden/>
          </w:rPr>
          <w:fldChar w:fldCharType="end"/>
        </w:r>
      </w:hyperlink>
    </w:p>
    <w:p w14:paraId="56B1DFF6" w14:textId="661AE090"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47" w:history="1">
        <w:r w:rsidRPr="00EE73AF">
          <w:rPr>
            <w:rStyle w:val="Hyperlink"/>
            <w:noProof/>
          </w:rPr>
          <w:t>Abbildung 8 Beispiel eines Google Style Docstrings</w:t>
        </w:r>
        <w:r>
          <w:rPr>
            <w:noProof/>
            <w:webHidden/>
          </w:rPr>
          <w:tab/>
        </w:r>
        <w:r>
          <w:rPr>
            <w:noProof/>
            <w:webHidden/>
          </w:rPr>
          <w:fldChar w:fldCharType="begin"/>
        </w:r>
        <w:r>
          <w:rPr>
            <w:noProof/>
            <w:webHidden/>
          </w:rPr>
          <w:instrText xml:space="preserve"> PAGEREF _Toc37235447 \h </w:instrText>
        </w:r>
        <w:r>
          <w:rPr>
            <w:noProof/>
            <w:webHidden/>
          </w:rPr>
        </w:r>
        <w:r>
          <w:rPr>
            <w:noProof/>
            <w:webHidden/>
          </w:rPr>
          <w:fldChar w:fldCharType="separate"/>
        </w:r>
        <w:r>
          <w:rPr>
            <w:noProof/>
            <w:webHidden/>
          </w:rPr>
          <w:t>19</w:t>
        </w:r>
        <w:r>
          <w:rPr>
            <w:noProof/>
            <w:webHidden/>
          </w:rPr>
          <w:fldChar w:fldCharType="end"/>
        </w:r>
      </w:hyperlink>
    </w:p>
    <w:p w14:paraId="00E9D76F" w14:textId="34175E7B"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48" w:history="1">
        <w:r w:rsidRPr="00EE73AF">
          <w:rPr>
            <w:rStyle w:val="Hyperlink"/>
            <w:noProof/>
          </w:rPr>
          <w:t>Abbildung 9 Use Case für die Plattform</w:t>
        </w:r>
        <w:r>
          <w:rPr>
            <w:noProof/>
            <w:webHidden/>
          </w:rPr>
          <w:tab/>
        </w:r>
        <w:r>
          <w:rPr>
            <w:noProof/>
            <w:webHidden/>
          </w:rPr>
          <w:fldChar w:fldCharType="begin"/>
        </w:r>
        <w:r>
          <w:rPr>
            <w:noProof/>
            <w:webHidden/>
          </w:rPr>
          <w:instrText xml:space="preserve"> PAGEREF _Toc37235448 \h </w:instrText>
        </w:r>
        <w:r>
          <w:rPr>
            <w:noProof/>
            <w:webHidden/>
          </w:rPr>
        </w:r>
        <w:r>
          <w:rPr>
            <w:noProof/>
            <w:webHidden/>
          </w:rPr>
          <w:fldChar w:fldCharType="separate"/>
        </w:r>
        <w:r>
          <w:rPr>
            <w:noProof/>
            <w:webHidden/>
          </w:rPr>
          <w:t>21</w:t>
        </w:r>
        <w:r>
          <w:rPr>
            <w:noProof/>
            <w:webHidden/>
          </w:rPr>
          <w:fldChar w:fldCharType="end"/>
        </w:r>
      </w:hyperlink>
    </w:p>
    <w:p w14:paraId="25FA627E" w14:textId="604B2348"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49" w:history="1">
        <w:r w:rsidRPr="00EE73AF">
          <w:rPr>
            <w:rStyle w:val="Hyperlink"/>
            <w:noProof/>
          </w:rPr>
          <w:t>Abbildung 10 System Aufbau</w:t>
        </w:r>
        <w:r>
          <w:rPr>
            <w:noProof/>
            <w:webHidden/>
          </w:rPr>
          <w:tab/>
        </w:r>
        <w:r>
          <w:rPr>
            <w:noProof/>
            <w:webHidden/>
          </w:rPr>
          <w:fldChar w:fldCharType="begin"/>
        </w:r>
        <w:r>
          <w:rPr>
            <w:noProof/>
            <w:webHidden/>
          </w:rPr>
          <w:instrText xml:space="preserve"> PAGEREF _Toc37235449 \h </w:instrText>
        </w:r>
        <w:r>
          <w:rPr>
            <w:noProof/>
            <w:webHidden/>
          </w:rPr>
        </w:r>
        <w:r>
          <w:rPr>
            <w:noProof/>
            <w:webHidden/>
          </w:rPr>
          <w:fldChar w:fldCharType="separate"/>
        </w:r>
        <w:r>
          <w:rPr>
            <w:noProof/>
            <w:webHidden/>
          </w:rPr>
          <w:t>23</w:t>
        </w:r>
        <w:r>
          <w:rPr>
            <w:noProof/>
            <w:webHidden/>
          </w:rPr>
          <w:fldChar w:fldCharType="end"/>
        </w:r>
      </w:hyperlink>
    </w:p>
    <w:p w14:paraId="11A132DA" w14:textId="32CE772D"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50" w:history="1">
        <w:r w:rsidRPr="00EE73AF">
          <w:rPr>
            <w:rStyle w:val="Hyperlink"/>
            <w:noProof/>
          </w:rPr>
          <w:t>Abbildung 11 Ablauf für die Authentifizierung während der Verwendung der Webseite</w:t>
        </w:r>
        <w:r>
          <w:rPr>
            <w:noProof/>
            <w:webHidden/>
          </w:rPr>
          <w:tab/>
        </w:r>
        <w:r>
          <w:rPr>
            <w:noProof/>
            <w:webHidden/>
          </w:rPr>
          <w:fldChar w:fldCharType="begin"/>
        </w:r>
        <w:r>
          <w:rPr>
            <w:noProof/>
            <w:webHidden/>
          </w:rPr>
          <w:instrText xml:space="preserve"> PAGEREF _Toc37235450 \h </w:instrText>
        </w:r>
        <w:r>
          <w:rPr>
            <w:noProof/>
            <w:webHidden/>
          </w:rPr>
        </w:r>
        <w:r>
          <w:rPr>
            <w:noProof/>
            <w:webHidden/>
          </w:rPr>
          <w:fldChar w:fldCharType="separate"/>
        </w:r>
        <w:r>
          <w:rPr>
            <w:noProof/>
            <w:webHidden/>
          </w:rPr>
          <w:t>25</w:t>
        </w:r>
        <w:r>
          <w:rPr>
            <w:noProof/>
            <w:webHidden/>
          </w:rPr>
          <w:fldChar w:fldCharType="end"/>
        </w:r>
      </w:hyperlink>
    </w:p>
    <w:p w14:paraId="70288137" w14:textId="1183F949"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51" w:history="1">
        <w:r w:rsidRPr="00EE73AF">
          <w:rPr>
            <w:rStyle w:val="Hyperlink"/>
            <w:noProof/>
          </w:rPr>
          <w:t>Abbildung 12 Admin Dashboard Skizze</w:t>
        </w:r>
        <w:r>
          <w:rPr>
            <w:noProof/>
            <w:webHidden/>
          </w:rPr>
          <w:tab/>
        </w:r>
        <w:r>
          <w:rPr>
            <w:noProof/>
            <w:webHidden/>
          </w:rPr>
          <w:fldChar w:fldCharType="begin"/>
        </w:r>
        <w:r>
          <w:rPr>
            <w:noProof/>
            <w:webHidden/>
          </w:rPr>
          <w:instrText xml:space="preserve"> PAGEREF _Toc37235451 \h </w:instrText>
        </w:r>
        <w:r>
          <w:rPr>
            <w:noProof/>
            <w:webHidden/>
          </w:rPr>
        </w:r>
        <w:r>
          <w:rPr>
            <w:noProof/>
            <w:webHidden/>
          </w:rPr>
          <w:fldChar w:fldCharType="separate"/>
        </w:r>
        <w:r>
          <w:rPr>
            <w:noProof/>
            <w:webHidden/>
          </w:rPr>
          <w:t>25</w:t>
        </w:r>
        <w:r>
          <w:rPr>
            <w:noProof/>
            <w:webHidden/>
          </w:rPr>
          <w:fldChar w:fldCharType="end"/>
        </w:r>
      </w:hyperlink>
    </w:p>
    <w:p w14:paraId="5CF1FD06" w14:textId="2BC9BD51"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52" w:history="1">
        <w:r w:rsidRPr="00EE73AF">
          <w:rPr>
            <w:rStyle w:val="Hyperlink"/>
            <w:noProof/>
          </w:rPr>
          <w:t>Abbildung 13 Personal Seite Skizze</w:t>
        </w:r>
        <w:r>
          <w:rPr>
            <w:noProof/>
            <w:webHidden/>
          </w:rPr>
          <w:tab/>
        </w:r>
        <w:r>
          <w:rPr>
            <w:noProof/>
            <w:webHidden/>
          </w:rPr>
          <w:fldChar w:fldCharType="begin"/>
        </w:r>
        <w:r>
          <w:rPr>
            <w:noProof/>
            <w:webHidden/>
          </w:rPr>
          <w:instrText xml:space="preserve"> PAGEREF _Toc37235452 \h </w:instrText>
        </w:r>
        <w:r>
          <w:rPr>
            <w:noProof/>
            <w:webHidden/>
          </w:rPr>
        </w:r>
        <w:r>
          <w:rPr>
            <w:noProof/>
            <w:webHidden/>
          </w:rPr>
          <w:fldChar w:fldCharType="separate"/>
        </w:r>
        <w:r>
          <w:rPr>
            <w:noProof/>
            <w:webHidden/>
          </w:rPr>
          <w:t>26</w:t>
        </w:r>
        <w:r>
          <w:rPr>
            <w:noProof/>
            <w:webHidden/>
          </w:rPr>
          <w:fldChar w:fldCharType="end"/>
        </w:r>
      </w:hyperlink>
    </w:p>
    <w:p w14:paraId="4A84AFE9" w14:textId="6931B8B8"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53" w:history="1">
        <w:r w:rsidRPr="00EE73AF">
          <w:rPr>
            <w:rStyle w:val="Hyperlink"/>
            <w:noProof/>
          </w:rPr>
          <w:t>Abbildung 14 Räume Verwaltung Skizze</w:t>
        </w:r>
        <w:r>
          <w:rPr>
            <w:noProof/>
            <w:webHidden/>
          </w:rPr>
          <w:tab/>
        </w:r>
        <w:r>
          <w:rPr>
            <w:noProof/>
            <w:webHidden/>
          </w:rPr>
          <w:fldChar w:fldCharType="begin"/>
        </w:r>
        <w:r>
          <w:rPr>
            <w:noProof/>
            <w:webHidden/>
          </w:rPr>
          <w:instrText xml:space="preserve"> PAGEREF _Toc37235453 \h </w:instrText>
        </w:r>
        <w:r>
          <w:rPr>
            <w:noProof/>
            <w:webHidden/>
          </w:rPr>
        </w:r>
        <w:r>
          <w:rPr>
            <w:noProof/>
            <w:webHidden/>
          </w:rPr>
          <w:fldChar w:fldCharType="separate"/>
        </w:r>
        <w:r>
          <w:rPr>
            <w:noProof/>
            <w:webHidden/>
          </w:rPr>
          <w:t>27</w:t>
        </w:r>
        <w:r>
          <w:rPr>
            <w:noProof/>
            <w:webHidden/>
          </w:rPr>
          <w:fldChar w:fldCharType="end"/>
        </w:r>
      </w:hyperlink>
    </w:p>
    <w:p w14:paraId="5F5D6A97" w14:textId="38D35D23"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54" w:history="1">
        <w:r w:rsidRPr="00EE73AF">
          <w:rPr>
            <w:rStyle w:val="Hyperlink"/>
            <w:noProof/>
          </w:rPr>
          <w:t>Abbildung 15 Raum Ansicht Skizze</w:t>
        </w:r>
        <w:r>
          <w:rPr>
            <w:noProof/>
            <w:webHidden/>
          </w:rPr>
          <w:tab/>
        </w:r>
        <w:r>
          <w:rPr>
            <w:noProof/>
            <w:webHidden/>
          </w:rPr>
          <w:fldChar w:fldCharType="begin"/>
        </w:r>
        <w:r>
          <w:rPr>
            <w:noProof/>
            <w:webHidden/>
          </w:rPr>
          <w:instrText xml:space="preserve"> PAGEREF _Toc37235454 \h </w:instrText>
        </w:r>
        <w:r>
          <w:rPr>
            <w:noProof/>
            <w:webHidden/>
          </w:rPr>
        </w:r>
        <w:r>
          <w:rPr>
            <w:noProof/>
            <w:webHidden/>
          </w:rPr>
          <w:fldChar w:fldCharType="separate"/>
        </w:r>
        <w:r>
          <w:rPr>
            <w:noProof/>
            <w:webHidden/>
          </w:rPr>
          <w:t>28</w:t>
        </w:r>
        <w:r>
          <w:rPr>
            <w:noProof/>
            <w:webHidden/>
          </w:rPr>
          <w:fldChar w:fldCharType="end"/>
        </w:r>
      </w:hyperlink>
    </w:p>
    <w:p w14:paraId="1DCF00BE" w14:textId="4406485B"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55" w:history="1">
        <w:r w:rsidRPr="00EE73AF">
          <w:rPr>
            <w:rStyle w:val="Hyperlink"/>
            <w:noProof/>
          </w:rPr>
          <w:t>Abbildung 16 Sensoren Verwaltung Skizze</w:t>
        </w:r>
        <w:r>
          <w:rPr>
            <w:noProof/>
            <w:webHidden/>
          </w:rPr>
          <w:tab/>
        </w:r>
        <w:r>
          <w:rPr>
            <w:noProof/>
            <w:webHidden/>
          </w:rPr>
          <w:fldChar w:fldCharType="begin"/>
        </w:r>
        <w:r>
          <w:rPr>
            <w:noProof/>
            <w:webHidden/>
          </w:rPr>
          <w:instrText xml:space="preserve"> PAGEREF _Toc37235455 \h </w:instrText>
        </w:r>
        <w:r>
          <w:rPr>
            <w:noProof/>
            <w:webHidden/>
          </w:rPr>
        </w:r>
        <w:r>
          <w:rPr>
            <w:noProof/>
            <w:webHidden/>
          </w:rPr>
          <w:fldChar w:fldCharType="separate"/>
        </w:r>
        <w:r>
          <w:rPr>
            <w:noProof/>
            <w:webHidden/>
          </w:rPr>
          <w:t>29</w:t>
        </w:r>
        <w:r>
          <w:rPr>
            <w:noProof/>
            <w:webHidden/>
          </w:rPr>
          <w:fldChar w:fldCharType="end"/>
        </w:r>
      </w:hyperlink>
    </w:p>
    <w:p w14:paraId="295C435B" w14:textId="018232EF"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56" w:history="1">
        <w:r w:rsidRPr="00EE73AF">
          <w:rPr>
            <w:rStyle w:val="Hyperlink"/>
            <w:noProof/>
          </w:rPr>
          <w:t>Abbildung 17 Sensor Ansicht Skizze</w:t>
        </w:r>
        <w:r>
          <w:rPr>
            <w:noProof/>
            <w:webHidden/>
          </w:rPr>
          <w:tab/>
        </w:r>
        <w:r>
          <w:rPr>
            <w:noProof/>
            <w:webHidden/>
          </w:rPr>
          <w:fldChar w:fldCharType="begin"/>
        </w:r>
        <w:r>
          <w:rPr>
            <w:noProof/>
            <w:webHidden/>
          </w:rPr>
          <w:instrText xml:space="preserve"> PAGEREF _Toc37235456 \h </w:instrText>
        </w:r>
        <w:r>
          <w:rPr>
            <w:noProof/>
            <w:webHidden/>
          </w:rPr>
        </w:r>
        <w:r>
          <w:rPr>
            <w:noProof/>
            <w:webHidden/>
          </w:rPr>
          <w:fldChar w:fldCharType="separate"/>
        </w:r>
        <w:r>
          <w:rPr>
            <w:noProof/>
            <w:webHidden/>
          </w:rPr>
          <w:t>30</w:t>
        </w:r>
        <w:r>
          <w:rPr>
            <w:noProof/>
            <w:webHidden/>
          </w:rPr>
          <w:fldChar w:fldCharType="end"/>
        </w:r>
      </w:hyperlink>
    </w:p>
    <w:p w14:paraId="5390B4BA" w14:textId="3ED545EF"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57" w:history="1">
        <w:r w:rsidRPr="00EE73AF">
          <w:rPr>
            <w:rStyle w:val="Hyperlink"/>
            <w:noProof/>
          </w:rPr>
          <w:t>Abbildung 18 Dashboard Reinigungspersonal Skizze</w:t>
        </w:r>
        <w:r>
          <w:rPr>
            <w:noProof/>
            <w:webHidden/>
          </w:rPr>
          <w:tab/>
        </w:r>
        <w:r>
          <w:rPr>
            <w:noProof/>
            <w:webHidden/>
          </w:rPr>
          <w:fldChar w:fldCharType="begin"/>
        </w:r>
        <w:r>
          <w:rPr>
            <w:noProof/>
            <w:webHidden/>
          </w:rPr>
          <w:instrText xml:space="preserve"> PAGEREF _Toc37235457 \h </w:instrText>
        </w:r>
        <w:r>
          <w:rPr>
            <w:noProof/>
            <w:webHidden/>
          </w:rPr>
        </w:r>
        <w:r>
          <w:rPr>
            <w:noProof/>
            <w:webHidden/>
          </w:rPr>
          <w:fldChar w:fldCharType="separate"/>
        </w:r>
        <w:r>
          <w:rPr>
            <w:noProof/>
            <w:webHidden/>
          </w:rPr>
          <w:t>31</w:t>
        </w:r>
        <w:r>
          <w:rPr>
            <w:noProof/>
            <w:webHidden/>
          </w:rPr>
          <w:fldChar w:fldCharType="end"/>
        </w:r>
      </w:hyperlink>
    </w:p>
    <w:p w14:paraId="71722606" w14:textId="6A800BA2"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58" w:history="1">
        <w:r w:rsidRPr="00EE73AF">
          <w:rPr>
            <w:rStyle w:val="Hyperlink"/>
            <w:noProof/>
          </w:rPr>
          <w:t>Abbildung 19 Konzeptionelles Modell UML</w:t>
        </w:r>
        <w:r>
          <w:rPr>
            <w:noProof/>
            <w:webHidden/>
          </w:rPr>
          <w:tab/>
        </w:r>
        <w:r>
          <w:rPr>
            <w:noProof/>
            <w:webHidden/>
          </w:rPr>
          <w:fldChar w:fldCharType="begin"/>
        </w:r>
        <w:r>
          <w:rPr>
            <w:noProof/>
            <w:webHidden/>
          </w:rPr>
          <w:instrText xml:space="preserve"> PAGEREF _Toc37235458 \h </w:instrText>
        </w:r>
        <w:r>
          <w:rPr>
            <w:noProof/>
            <w:webHidden/>
          </w:rPr>
        </w:r>
        <w:r>
          <w:rPr>
            <w:noProof/>
            <w:webHidden/>
          </w:rPr>
          <w:fldChar w:fldCharType="separate"/>
        </w:r>
        <w:r>
          <w:rPr>
            <w:noProof/>
            <w:webHidden/>
          </w:rPr>
          <w:t>32</w:t>
        </w:r>
        <w:r>
          <w:rPr>
            <w:noProof/>
            <w:webHidden/>
          </w:rPr>
          <w:fldChar w:fldCharType="end"/>
        </w:r>
      </w:hyperlink>
    </w:p>
    <w:p w14:paraId="4329A7F2" w14:textId="0BF0182E"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59" w:history="1">
        <w:r w:rsidRPr="00EE73AF">
          <w:rPr>
            <w:rStyle w:val="Hyperlink"/>
            <w:noProof/>
          </w:rPr>
          <w:t>Abbildung 20 Logisches Modell UML</w:t>
        </w:r>
        <w:r>
          <w:rPr>
            <w:noProof/>
            <w:webHidden/>
          </w:rPr>
          <w:tab/>
        </w:r>
        <w:r>
          <w:rPr>
            <w:noProof/>
            <w:webHidden/>
          </w:rPr>
          <w:fldChar w:fldCharType="begin"/>
        </w:r>
        <w:r>
          <w:rPr>
            <w:noProof/>
            <w:webHidden/>
          </w:rPr>
          <w:instrText xml:space="preserve"> PAGEREF _Toc37235459 \h </w:instrText>
        </w:r>
        <w:r>
          <w:rPr>
            <w:noProof/>
            <w:webHidden/>
          </w:rPr>
        </w:r>
        <w:r>
          <w:rPr>
            <w:noProof/>
            <w:webHidden/>
          </w:rPr>
          <w:fldChar w:fldCharType="separate"/>
        </w:r>
        <w:r>
          <w:rPr>
            <w:noProof/>
            <w:webHidden/>
          </w:rPr>
          <w:t>33</w:t>
        </w:r>
        <w:r>
          <w:rPr>
            <w:noProof/>
            <w:webHidden/>
          </w:rPr>
          <w:fldChar w:fldCharType="end"/>
        </w:r>
      </w:hyperlink>
    </w:p>
    <w:p w14:paraId="301CBAD1" w14:textId="0277A3F9"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60" w:history="1">
        <w:r w:rsidRPr="00EE73AF">
          <w:rPr>
            <w:rStyle w:val="Hyperlink"/>
            <w:noProof/>
          </w:rPr>
          <w:t>Abbildung 21 Nutzwertanalyse für die Entscheidung zwischen Chart.js und Chartist.js</w:t>
        </w:r>
        <w:r>
          <w:rPr>
            <w:noProof/>
            <w:webHidden/>
          </w:rPr>
          <w:tab/>
        </w:r>
        <w:r>
          <w:rPr>
            <w:noProof/>
            <w:webHidden/>
          </w:rPr>
          <w:fldChar w:fldCharType="begin"/>
        </w:r>
        <w:r>
          <w:rPr>
            <w:noProof/>
            <w:webHidden/>
          </w:rPr>
          <w:instrText xml:space="preserve"> PAGEREF _Toc37235460 \h </w:instrText>
        </w:r>
        <w:r>
          <w:rPr>
            <w:noProof/>
            <w:webHidden/>
          </w:rPr>
        </w:r>
        <w:r>
          <w:rPr>
            <w:noProof/>
            <w:webHidden/>
          </w:rPr>
          <w:fldChar w:fldCharType="separate"/>
        </w:r>
        <w:r>
          <w:rPr>
            <w:noProof/>
            <w:webHidden/>
          </w:rPr>
          <w:t>42</w:t>
        </w:r>
        <w:r>
          <w:rPr>
            <w:noProof/>
            <w:webHidden/>
          </w:rPr>
          <w:fldChar w:fldCharType="end"/>
        </w:r>
      </w:hyperlink>
    </w:p>
    <w:p w14:paraId="5937BDD7" w14:textId="4AC203E8"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61" w:history="1">
        <w:r w:rsidRPr="00EE73AF">
          <w:rPr>
            <w:rStyle w:val="Hyperlink"/>
            <w:noProof/>
          </w:rPr>
          <w:t>Abbildung 22 Loriot Listener Ablauf</w:t>
        </w:r>
        <w:r>
          <w:rPr>
            <w:noProof/>
            <w:webHidden/>
          </w:rPr>
          <w:tab/>
        </w:r>
        <w:r>
          <w:rPr>
            <w:noProof/>
            <w:webHidden/>
          </w:rPr>
          <w:fldChar w:fldCharType="begin"/>
        </w:r>
        <w:r>
          <w:rPr>
            <w:noProof/>
            <w:webHidden/>
          </w:rPr>
          <w:instrText xml:space="preserve"> PAGEREF _Toc37235461 \h </w:instrText>
        </w:r>
        <w:r>
          <w:rPr>
            <w:noProof/>
            <w:webHidden/>
          </w:rPr>
        </w:r>
        <w:r>
          <w:rPr>
            <w:noProof/>
            <w:webHidden/>
          </w:rPr>
          <w:fldChar w:fldCharType="separate"/>
        </w:r>
        <w:r>
          <w:rPr>
            <w:noProof/>
            <w:webHidden/>
          </w:rPr>
          <w:t>46</w:t>
        </w:r>
        <w:r>
          <w:rPr>
            <w:noProof/>
            <w:webHidden/>
          </w:rPr>
          <w:fldChar w:fldCharType="end"/>
        </w:r>
      </w:hyperlink>
    </w:p>
    <w:p w14:paraId="4A7AB9BF" w14:textId="3C4F4D69"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62" w:history="1">
        <w:r w:rsidRPr="00EE73AF">
          <w:rPr>
            <w:rStyle w:val="Hyperlink"/>
            <w:noProof/>
          </w:rPr>
          <w:t>Abbildung 23 Gebäude Modell Code Beispiel</w:t>
        </w:r>
        <w:r>
          <w:rPr>
            <w:noProof/>
            <w:webHidden/>
          </w:rPr>
          <w:tab/>
        </w:r>
        <w:r>
          <w:rPr>
            <w:noProof/>
            <w:webHidden/>
          </w:rPr>
          <w:fldChar w:fldCharType="begin"/>
        </w:r>
        <w:r>
          <w:rPr>
            <w:noProof/>
            <w:webHidden/>
          </w:rPr>
          <w:instrText xml:space="preserve"> PAGEREF _Toc37235462 \h </w:instrText>
        </w:r>
        <w:r>
          <w:rPr>
            <w:noProof/>
            <w:webHidden/>
          </w:rPr>
        </w:r>
        <w:r>
          <w:rPr>
            <w:noProof/>
            <w:webHidden/>
          </w:rPr>
          <w:fldChar w:fldCharType="separate"/>
        </w:r>
        <w:r>
          <w:rPr>
            <w:noProof/>
            <w:webHidden/>
          </w:rPr>
          <w:t>47</w:t>
        </w:r>
        <w:r>
          <w:rPr>
            <w:noProof/>
            <w:webHidden/>
          </w:rPr>
          <w:fldChar w:fldCharType="end"/>
        </w:r>
      </w:hyperlink>
    </w:p>
    <w:p w14:paraId="6134A9A7" w14:textId="763620E9"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63" w:history="1">
        <w:r w:rsidRPr="00EE73AF">
          <w:rPr>
            <w:rStyle w:val="Hyperlink"/>
            <w:noProof/>
          </w:rPr>
          <w:t>Abbildung 24 Stockwerk Modell Code Beispiel</w:t>
        </w:r>
        <w:r>
          <w:rPr>
            <w:noProof/>
            <w:webHidden/>
          </w:rPr>
          <w:tab/>
        </w:r>
        <w:r>
          <w:rPr>
            <w:noProof/>
            <w:webHidden/>
          </w:rPr>
          <w:fldChar w:fldCharType="begin"/>
        </w:r>
        <w:r>
          <w:rPr>
            <w:noProof/>
            <w:webHidden/>
          </w:rPr>
          <w:instrText xml:space="preserve"> PAGEREF _Toc37235463 \h </w:instrText>
        </w:r>
        <w:r>
          <w:rPr>
            <w:noProof/>
            <w:webHidden/>
          </w:rPr>
        </w:r>
        <w:r>
          <w:rPr>
            <w:noProof/>
            <w:webHidden/>
          </w:rPr>
          <w:fldChar w:fldCharType="separate"/>
        </w:r>
        <w:r>
          <w:rPr>
            <w:noProof/>
            <w:webHidden/>
          </w:rPr>
          <w:t>47</w:t>
        </w:r>
        <w:r>
          <w:rPr>
            <w:noProof/>
            <w:webHidden/>
          </w:rPr>
          <w:fldChar w:fldCharType="end"/>
        </w:r>
      </w:hyperlink>
    </w:p>
    <w:p w14:paraId="3C5D60A2" w14:textId="7B7B8018"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64" w:history="1">
        <w:r w:rsidRPr="00EE73AF">
          <w:rPr>
            <w:rStyle w:val="Hyperlink"/>
            <w:noProof/>
          </w:rPr>
          <w:t>Abbildung 25 Code Beispiel Abfrage mit Key Pfaden</w:t>
        </w:r>
        <w:r>
          <w:rPr>
            <w:noProof/>
            <w:webHidden/>
          </w:rPr>
          <w:tab/>
        </w:r>
        <w:r>
          <w:rPr>
            <w:noProof/>
            <w:webHidden/>
          </w:rPr>
          <w:fldChar w:fldCharType="begin"/>
        </w:r>
        <w:r>
          <w:rPr>
            <w:noProof/>
            <w:webHidden/>
          </w:rPr>
          <w:instrText xml:space="preserve"> PAGEREF _Toc37235464 \h </w:instrText>
        </w:r>
        <w:r>
          <w:rPr>
            <w:noProof/>
            <w:webHidden/>
          </w:rPr>
        </w:r>
        <w:r>
          <w:rPr>
            <w:noProof/>
            <w:webHidden/>
          </w:rPr>
          <w:fldChar w:fldCharType="separate"/>
        </w:r>
        <w:r>
          <w:rPr>
            <w:noProof/>
            <w:webHidden/>
          </w:rPr>
          <w:t>48</w:t>
        </w:r>
        <w:r>
          <w:rPr>
            <w:noProof/>
            <w:webHidden/>
          </w:rPr>
          <w:fldChar w:fldCharType="end"/>
        </w:r>
      </w:hyperlink>
    </w:p>
    <w:p w14:paraId="6550EF15" w14:textId="5C0D88DF"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65" w:history="1">
        <w:r w:rsidRPr="00EE73AF">
          <w:rPr>
            <w:rStyle w:val="Hyperlink"/>
            <w:noProof/>
          </w:rPr>
          <w:t>Abbildung 26 Gebäude List Controller Code Beispiel</w:t>
        </w:r>
        <w:r>
          <w:rPr>
            <w:noProof/>
            <w:webHidden/>
          </w:rPr>
          <w:tab/>
        </w:r>
        <w:r>
          <w:rPr>
            <w:noProof/>
            <w:webHidden/>
          </w:rPr>
          <w:fldChar w:fldCharType="begin"/>
        </w:r>
        <w:r>
          <w:rPr>
            <w:noProof/>
            <w:webHidden/>
          </w:rPr>
          <w:instrText xml:space="preserve"> PAGEREF _Toc37235465 \h </w:instrText>
        </w:r>
        <w:r>
          <w:rPr>
            <w:noProof/>
            <w:webHidden/>
          </w:rPr>
        </w:r>
        <w:r>
          <w:rPr>
            <w:noProof/>
            <w:webHidden/>
          </w:rPr>
          <w:fldChar w:fldCharType="separate"/>
        </w:r>
        <w:r>
          <w:rPr>
            <w:noProof/>
            <w:webHidden/>
          </w:rPr>
          <w:t>49</w:t>
        </w:r>
        <w:r>
          <w:rPr>
            <w:noProof/>
            <w:webHidden/>
          </w:rPr>
          <w:fldChar w:fldCharType="end"/>
        </w:r>
      </w:hyperlink>
    </w:p>
    <w:p w14:paraId="6CF0D65D" w14:textId="7AB5D61B"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66" w:history="1">
        <w:r w:rsidRPr="00EE73AF">
          <w:rPr>
            <w:rStyle w:val="Hyperlink"/>
            <w:noProof/>
          </w:rPr>
          <w:t>Abbildung 27 Beobachter erstellen Code Beispiel</w:t>
        </w:r>
        <w:r>
          <w:rPr>
            <w:noProof/>
            <w:webHidden/>
          </w:rPr>
          <w:tab/>
        </w:r>
        <w:r>
          <w:rPr>
            <w:noProof/>
            <w:webHidden/>
          </w:rPr>
          <w:fldChar w:fldCharType="begin"/>
        </w:r>
        <w:r>
          <w:rPr>
            <w:noProof/>
            <w:webHidden/>
          </w:rPr>
          <w:instrText xml:space="preserve"> PAGEREF _Toc37235466 \h </w:instrText>
        </w:r>
        <w:r>
          <w:rPr>
            <w:noProof/>
            <w:webHidden/>
          </w:rPr>
        </w:r>
        <w:r>
          <w:rPr>
            <w:noProof/>
            <w:webHidden/>
          </w:rPr>
          <w:fldChar w:fldCharType="separate"/>
        </w:r>
        <w:r>
          <w:rPr>
            <w:noProof/>
            <w:webHidden/>
          </w:rPr>
          <w:t>50</w:t>
        </w:r>
        <w:r>
          <w:rPr>
            <w:noProof/>
            <w:webHidden/>
          </w:rPr>
          <w:fldChar w:fldCharType="end"/>
        </w:r>
      </w:hyperlink>
    </w:p>
    <w:p w14:paraId="6E5C908A" w14:textId="3AB5C7D6"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67" w:history="1">
        <w:r w:rsidRPr="00EE73AF">
          <w:rPr>
            <w:rStyle w:val="Hyperlink"/>
            <w:noProof/>
          </w:rPr>
          <w:t>Abbildung 28 Loriot Listener Beobachter Variable</w:t>
        </w:r>
        <w:r>
          <w:rPr>
            <w:noProof/>
            <w:webHidden/>
          </w:rPr>
          <w:tab/>
        </w:r>
        <w:r>
          <w:rPr>
            <w:noProof/>
            <w:webHidden/>
          </w:rPr>
          <w:fldChar w:fldCharType="begin"/>
        </w:r>
        <w:r>
          <w:rPr>
            <w:noProof/>
            <w:webHidden/>
          </w:rPr>
          <w:instrText xml:space="preserve"> PAGEREF _Toc37235467 \h </w:instrText>
        </w:r>
        <w:r>
          <w:rPr>
            <w:noProof/>
            <w:webHidden/>
          </w:rPr>
        </w:r>
        <w:r>
          <w:rPr>
            <w:noProof/>
            <w:webHidden/>
          </w:rPr>
          <w:fldChar w:fldCharType="separate"/>
        </w:r>
        <w:r>
          <w:rPr>
            <w:noProof/>
            <w:webHidden/>
          </w:rPr>
          <w:t>50</w:t>
        </w:r>
        <w:r>
          <w:rPr>
            <w:noProof/>
            <w:webHidden/>
          </w:rPr>
          <w:fldChar w:fldCharType="end"/>
        </w:r>
      </w:hyperlink>
    </w:p>
    <w:p w14:paraId="7021E78E" w14:textId="5438A7F8"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68" w:history="1">
        <w:r w:rsidRPr="00EE73AF">
          <w:rPr>
            <w:rStyle w:val="Hyperlink"/>
            <w:noProof/>
          </w:rPr>
          <w:t>Abbildung 29 on_post Material zu Beobachter Resource Code Beispiel</w:t>
        </w:r>
        <w:r>
          <w:rPr>
            <w:noProof/>
            <w:webHidden/>
          </w:rPr>
          <w:tab/>
        </w:r>
        <w:r>
          <w:rPr>
            <w:noProof/>
            <w:webHidden/>
          </w:rPr>
          <w:fldChar w:fldCharType="begin"/>
        </w:r>
        <w:r>
          <w:rPr>
            <w:noProof/>
            <w:webHidden/>
          </w:rPr>
          <w:instrText xml:space="preserve"> PAGEREF _Toc37235468 \h </w:instrText>
        </w:r>
        <w:r>
          <w:rPr>
            <w:noProof/>
            <w:webHidden/>
          </w:rPr>
        </w:r>
        <w:r>
          <w:rPr>
            <w:noProof/>
            <w:webHidden/>
          </w:rPr>
          <w:fldChar w:fldCharType="separate"/>
        </w:r>
        <w:r>
          <w:rPr>
            <w:noProof/>
            <w:webHidden/>
          </w:rPr>
          <w:t>51</w:t>
        </w:r>
        <w:r>
          <w:rPr>
            <w:noProof/>
            <w:webHidden/>
          </w:rPr>
          <w:fldChar w:fldCharType="end"/>
        </w:r>
      </w:hyperlink>
    </w:p>
    <w:p w14:paraId="5FBD224D" w14:textId="0E1E4A21"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69" w:history="1">
        <w:r w:rsidRPr="00EE73AF">
          <w:rPr>
            <w:rStyle w:val="Hyperlink"/>
            <w:noProof/>
          </w:rPr>
          <w:t>Abbildung 30 HTML Bereinigungsbeispiel</w:t>
        </w:r>
        <w:r>
          <w:rPr>
            <w:noProof/>
            <w:webHidden/>
          </w:rPr>
          <w:tab/>
        </w:r>
        <w:r>
          <w:rPr>
            <w:noProof/>
            <w:webHidden/>
          </w:rPr>
          <w:fldChar w:fldCharType="begin"/>
        </w:r>
        <w:r>
          <w:rPr>
            <w:noProof/>
            <w:webHidden/>
          </w:rPr>
          <w:instrText xml:space="preserve"> PAGEREF _Toc37235469 \h </w:instrText>
        </w:r>
        <w:r>
          <w:rPr>
            <w:noProof/>
            <w:webHidden/>
          </w:rPr>
        </w:r>
        <w:r>
          <w:rPr>
            <w:noProof/>
            <w:webHidden/>
          </w:rPr>
          <w:fldChar w:fldCharType="separate"/>
        </w:r>
        <w:r>
          <w:rPr>
            <w:noProof/>
            <w:webHidden/>
          </w:rPr>
          <w:t>52</w:t>
        </w:r>
        <w:r>
          <w:rPr>
            <w:noProof/>
            <w:webHidden/>
          </w:rPr>
          <w:fldChar w:fldCharType="end"/>
        </w:r>
      </w:hyperlink>
    </w:p>
    <w:p w14:paraId="75D9DD94" w14:textId="5F01841C"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70" w:history="1">
        <w:r w:rsidRPr="00EE73AF">
          <w:rPr>
            <w:rStyle w:val="Hyperlink"/>
            <w:noProof/>
          </w:rPr>
          <w:t>Abbildung 31 Code Beispiel für das Herauslesen der Rolle aus dem Accesstoken.</w:t>
        </w:r>
        <w:r>
          <w:rPr>
            <w:noProof/>
            <w:webHidden/>
          </w:rPr>
          <w:tab/>
        </w:r>
        <w:r>
          <w:rPr>
            <w:noProof/>
            <w:webHidden/>
          </w:rPr>
          <w:fldChar w:fldCharType="begin"/>
        </w:r>
        <w:r>
          <w:rPr>
            <w:noProof/>
            <w:webHidden/>
          </w:rPr>
          <w:instrText xml:space="preserve"> PAGEREF _Toc37235470 \h </w:instrText>
        </w:r>
        <w:r>
          <w:rPr>
            <w:noProof/>
            <w:webHidden/>
          </w:rPr>
        </w:r>
        <w:r>
          <w:rPr>
            <w:noProof/>
            <w:webHidden/>
          </w:rPr>
          <w:fldChar w:fldCharType="separate"/>
        </w:r>
        <w:r>
          <w:rPr>
            <w:noProof/>
            <w:webHidden/>
          </w:rPr>
          <w:t>52</w:t>
        </w:r>
        <w:r>
          <w:rPr>
            <w:noProof/>
            <w:webHidden/>
          </w:rPr>
          <w:fldChar w:fldCharType="end"/>
        </w:r>
      </w:hyperlink>
    </w:p>
    <w:p w14:paraId="42166F66" w14:textId="15BB6240"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71" w:history="1">
        <w:r w:rsidRPr="00EE73AF">
          <w:rPr>
            <w:rStyle w:val="Hyperlink"/>
            <w:noProof/>
          </w:rPr>
          <w:t>Abbildung 32 API Anfragen Code Beispiel</w:t>
        </w:r>
        <w:r>
          <w:rPr>
            <w:noProof/>
            <w:webHidden/>
          </w:rPr>
          <w:tab/>
        </w:r>
        <w:r>
          <w:rPr>
            <w:noProof/>
            <w:webHidden/>
          </w:rPr>
          <w:fldChar w:fldCharType="begin"/>
        </w:r>
        <w:r>
          <w:rPr>
            <w:noProof/>
            <w:webHidden/>
          </w:rPr>
          <w:instrText xml:space="preserve"> PAGEREF _Toc37235471 \h </w:instrText>
        </w:r>
        <w:r>
          <w:rPr>
            <w:noProof/>
            <w:webHidden/>
          </w:rPr>
        </w:r>
        <w:r>
          <w:rPr>
            <w:noProof/>
            <w:webHidden/>
          </w:rPr>
          <w:fldChar w:fldCharType="separate"/>
        </w:r>
        <w:r>
          <w:rPr>
            <w:noProof/>
            <w:webHidden/>
          </w:rPr>
          <w:t>53</w:t>
        </w:r>
        <w:r>
          <w:rPr>
            <w:noProof/>
            <w:webHidden/>
          </w:rPr>
          <w:fldChar w:fldCharType="end"/>
        </w:r>
      </w:hyperlink>
    </w:p>
    <w:p w14:paraId="71BC86FA" w14:textId="71B0B36F"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72" w:history="1">
        <w:r w:rsidRPr="00EE73AF">
          <w:rPr>
            <w:rStyle w:val="Hyperlink"/>
            <w:noProof/>
          </w:rPr>
          <w:t>Abbildung 33 Code für das Laden einer Auflistung</w:t>
        </w:r>
        <w:r>
          <w:rPr>
            <w:noProof/>
            <w:webHidden/>
          </w:rPr>
          <w:tab/>
        </w:r>
        <w:r>
          <w:rPr>
            <w:noProof/>
            <w:webHidden/>
          </w:rPr>
          <w:fldChar w:fldCharType="begin"/>
        </w:r>
        <w:r>
          <w:rPr>
            <w:noProof/>
            <w:webHidden/>
          </w:rPr>
          <w:instrText xml:space="preserve"> PAGEREF _Toc37235472 \h </w:instrText>
        </w:r>
        <w:r>
          <w:rPr>
            <w:noProof/>
            <w:webHidden/>
          </w:rPr>
        </w:r>
        <w:r>
          <w:rPr>
            <w:noProof/>
            <w:webHidden/>
          </w:rPr>
          <w:fldChar w:fldCharType="separate"/>
        </w:r>
        <w:r>
          <w:rPr>
            <w:noProof/>
            <w:webHidden/>
          </w:rPr>
          <w:t>54</w:t>
        </w:r>
        <w:r>
          <w:rPr>
            <w:noProof/>
            <w:webHidden/>
          </w:rPr>
          <w:fldChar w:fldCharType="end"/>
        </w:r>
      </w:hyperlink>
    </w:p>
    <w:p w14:paraId="68930660" w14:textId="6EBBC91A"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73" w:history="1">
        <w:r w:rsidRPr="00EE73AF">
          <w:rPr>
            <w:rStyle w:val="Hyperlink"/>
            <w:noProof/>
          </w:rPr>
          <w:t>Abbildung 34 Inhaltsüberprüfung eines Inputs Feldes Code Beispiel</w:t>
        </w:r>
        <w:r>
          <w:rPr>
            <w:noProof/>
            <w:webHidden/>
          </w:rPr>
          <w:tab/>
        </w:r>
        <w:r>
          <w:rPr>
            <w:noProof/>
            <w:webHidden/>
          </w:rPr>
          <w:fldChar w:fldCharType="begin"/>
        </w:r>
        <w:r>
          <w:rPr>
            <w:noProof/>
            <w:webHidden/>
          </w:rPr>
          <w:instrText xml:space="preserve"> PAGEREF _Toc37235473 \h </w:instrText>
        </w:r>
        <w:r>
          <w:rPr>
            <w:noProof/>
            <w:webHidden/>
          </w:rPr>
        </w:r>
        <w:r>
          <w:rPr>
            <w:noProof/>
            <w:webHidden/>
          </w:rPr>
          <w:fldChar w:fldCharType="separate"/>
        </w:r>
        <w:r>
          <w:rPr>
            <w:noProof/>
            <w:webHidden/>
          </w:rPr>
          <w:t>55</w:t>
        </w:r>
        <w:r>
          <w:rPr>
            <w:noProof/>
            <w:webHidden/>
          </w:rPr>
          <w:fldChar w:fldCharType="end"/>
        </w:r>
      </w:hyperlink>
    </w:p>
    <w:p w14:paraId="6B687DE5" w14:textId="6DD0676C"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74" w:history="1">
        <w:r w:rsidRPr="00EE73AF">
          <w:rPr>
            <w:rStyle w:val="Hyperlink"/>
            <w:noProof/>
          </w:rPr>
          <w:t>Abbildung 35 Raum Form Ansicht</w:t>
        </w:r>
        <w:r>
          <w:rPr>
            <w:noProof/>
            <w:webHidden/>
          </w:rPr>
          <w:tab/>
        </w:r>
        <w:r>
          <w:rPr>
            <w:noProof/>
            <w:webHidden/>
          </w:rPr>
          <w:fldChar w:fldCharType="begin"/>
        </w:r>
        <w:r>
          <w:rPr>
            <w:noProof/>
            <w:webHidden/>
          </w:rPr>
          <w:instrText xml:space="preserve"> PAGEREF _Toc37235474 \h </w:instrText>
        </w:r>
        <w:r>
          <w:rPr>
            <w:noProof/>
            <w:webHidden/>
          </w:rPr>
        </w:r>
        <w:r>
          <w:rPr>
            <w:noProof/>
            <w:webHidden/>
          </w:rPr>
          <w:fldChar w:fldCharType="separate"/>
        </w:r>
        <w:r>
          <w:rPr>
            <w:noProof/>
            <w:webHidden/>
          </w:rPr>
          <w:t>55</w:t>
        </w:r>
        <w:r>
          <w:rPr>
            <w:noProof/>
            <w:webHidden/>
          </w:rPr>
          <w:fldChar w:fldCharType="end"/>
        </w:r>
      </w:hyperlink>
    </w:p>
    <w:p w14:paraId="22B29F0C" w14:textId="5670452D"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75" w:history="1">
        <w:r w:rsidRPr="00EE73AF">
          <w:rPr>
            <w:rStyle w:val="Hyperlink"/>
            <w:noProof/>
          </w:rPr>
          <w:t>Abbildung 36 Raum Form Code Beispiel</w:t>
        </w:r>
        <w:r>
          <w:rPr>
            <w:noProof/>
            <w:webHidden/>
          </w:rPr>
          <w:tab/>
        </w:r>
        <w:r>
          <w:rPr>
            <w:noProof/>
            <w:webHidden/>
          </w:rPr>
          <w:fldChar w:fldCharType="begin"/>
        </w:r>
        <w:r>
          <w:rPr>
            <w:noProof/>
            <w:webHidden/>
          </w:rPr>
          <w:instrText xml:space="preserve"> PAGEREF _Toc37235475 \h </w:instrText>
        </w:r>
        <w:r>
          <w:rPr>
            <w:noProof/>
            <w:webHidden/>
          </w:rPr>
        </w:r>
        <w:r>
          <w:rPr>
            <w:noProof/>
            <w:webHidden/>
          </w:rPr>
          <w:fldChar w:fldCharType="separate"/>
        </w:r>
        <w:r>
          <w:rPr>
            <w:noProof/>
            <w:webHidden/>
          </w:rPr>
          <w:t>56</w:t>
        </w:r>
        <w:r>
          <w:rPr>
            <w:noProof/>
            <w:webHidden/>
          </w:rPr>
          <w:fldChar w:fldCharType="end"/>
        </w:r>
      </w:hyperlink>
    </w:p>
    <w:p w14:paraId="398C55B8" w14:textId="70C67A15"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76" w:history="1">
        <w:r w:rsidRPr="00EE73AF">
          <w:rPr>
            <w:rStyle w:val="Hyperlink"/>
            <w:noProof/>
          </w:rPr>
          <w:t>Abbildung 37 Meldung in JSON</w:t>
        </w:r>
        <w:r>
          <w:rPr>
            <w:noProof/>
            <w:webHidden/>
          </w:rPr>
          <w:tab/>
        </w:r>
        <w:r>
          <w:rPr>
            <w:noProof/>
            <w:webHidden/>
          </w:rPr>
          <w:fldChar w:fldCharType="begin"/>
        </w:r>
        <w:r>
          <w:rPr>
            <w:noProof/>
            <w:webHidden/>
          </w:rPr>
          <w:instrText xml:space="preserve"> PAGEREF _Toc37235476 \h </w:instrText>
        </w:r>
        <w:r>
          <w:rPr>
            <w:noProof/>
            <w:webHidden/>
          </w:rPr>
        </w:r>
        <w:r>
          <w:rPr>
            <w:noProof/>
            <w:webHidden/>
          </w:rPr>
          <w:fldChar w:fldCharType="separate"/>
        </w:r>
        <w:r>
          <w:rPr>
            <w:noProof/>
            <w:webHidden/>
          </w:rPr>
          <w:t>57</w:t>
        </w:r>
        <w:r>
          <w:rPr>
            <w:noProof/>
            <w:webHidden/>
          </w:rPr>
          <w:fldChar w:fldCharType="end"/>
        </w:r>
      </w:hyperlink>
    </w:p>
    <w:p w14:paraId="57C13CD3" w14:textId="59E97712"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77" w:history="1">
        <w:r w:rsidRPr="00EE73AF">
          <w:rPr>
            <w:rStyle w:val="Hyperlink"/>
            <w:noProof/>
          </w:rPr>
          <w:t>Abbildung 38 Gruppierungsalgorithmus für Sensor Pakete Code Beispiel</w:t>
        </w:r>
        <w:r>
          <w:rPr>
            <w:noProof/>
            <w:webHidden/>
          </w:rPr>
          <w:tab/>
        </w:r>
        <w:r>
          <w:rPr>
            <w:noProof/>
            <w:webHidden/>
          </w:rPr>
          <w:fldChar w:fldCharType="begin"/>
        </w:r>
        <w:r>
          <w:rPr>
            <w:noProof/>
            <w:webHidden/>
          </w:rPr>
          <w:instrText xml:space="preserve"> PAGEREF _Toc37235477 \h </w:instrText>
        </w:r>
        <w:r>
          <w:rPr>
            <w:noProof/>
            <w:webHidden/>
          </w:rPr>
        </w:r>
        <w:r>
          <w:rPr>
            <w:noProof/>
            <w:webHidden/>
          </w:rPr>
          <w:fldChar w:fldCharType="separate"/>
        </w:r>
        <w:r>
          <w:rPr>
            <w:noProof/>
            <w:webHidden/>
          </w:rPr>
          <w:t>58</w:t>
        </w:r>
        <w:r>
          <w:rPr>
            <w:noProof/>
            <w:webHidden/>
          </w:rPr>
          <w:fldChar w:fldCharType="end"/>
        </w:r>
      </w:hyperlink>
    </w:p>
    <w:p w14:paraId="2B474159" w14:textId="6DADB71C"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78" w:history="1">
        <w:r w:rsidRPr="00EE73AF">
          <w:rPr>
            <w:rStyle w:val="Hyperlink"/>
            <w:noProof/>
          </w:rPr>
          <w:t>Abbildung 39 Gruppierung Code für die Sensor Werte</w:t>
        </w:r>
        <w:r>
          <w:rPr>
            <w:noProof/>
            <w:webHidden/>
          </w:rPr>
          <w:tab/>
        </w:r>
        <w:r>
          <w:rPr>
            <w:noProof/>
            <w:webHidden/>
          </w:rPr>
          <w:fldChar w:fldCharType="begin"/>
        </w:r>
        <w:r>
          <w:rPr>
            <w:noProof/>
            <w:webHidden/>
          </w:rPr>
          <w:instrText xml:space="preserve"> PAGEREF _Toc37235478 \h </w:instrText>
        </w:r>
        <w:r>
          <w:rPr>
            <w:noProof/>
            <w:webHidden/>
          </w:rPr>
        </w:r>
        <w:r>
          <w:rPr>
            <w:noProof/>
            <w:webHidden/>
          </w:rPr>
          <w:fldChar w:fldCharType="separate"/>
        </w:r>
        <w:r>
          <w:rPr>
            <w:noProof/>
            <w:webHidden/>
          </w:rPr>
          <w:t>60</w:t>
        </w:r>
        <w:r>
          <w:rPr>
            <w:noProof/>
            <w:webHidden/>
          </w:rPr>
          <w:fldChar w:fldCharType="end"/>
        </w:r>
      </w:hyperlink>
    </w:p>
    <w:p w14:paraId="67A2ACE0" w14:textId="14E41B8A"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79" w:history="1">
        <w:r w:rsidRPr="00EE73AF">
          <w:rPr>
            <w:rStyle w:val="Hyperlink"/>
            <w:noProof/>
          </w:rPr>
          <w:t>Abbildung 40 SCSS Code für Responsiveness des Logo</w:t>
        </w:r>
        <w:r>
          <w:rPr>
            <w:noProof/>
            <w:webHidden/>
          </w:rPr>
          <w:tab/>
        </w:r>
        <w:r>
          <w:rPr>
            <w:noProof/>
            <w:webHidden/>
          </w:rPr>
          <w:fldChar w:fldCharType="begin"/>
        </w:r>
        <w:r>
          <w:rPr>
            <w:noProof/>
            <w:webHidden/>
          </w:rPr>
          <w:instrText xml:space="preserve"> PAGEREF _Toc37235479 \h </w:instrText>
        </w:r>
        <w:r>
          <w:rPr>
            <w:noProof/>
            <w:webHidden/>
          </w:rPr>
        </w:r>
        <w:r>
          <w:rPr>
            <w:noProof/>
            <w:webHidden/>
          </w:rPr>
          <w:fldChar w:fldCharType="separate"/>
        </w:r>
        <w:r>
          <w:rPr>
            <w:noProof/>
            <w:webHidden/>
          </w:rPr>
          <w:t>61</w:t>
        </w:r>
        <w:r>
          <w:rPr>
            <w:noProof/>
            <w:webHidden/>
          </w:rPr>
          <w:fldChar w:fldCharType="end"/>
        </w:r>
      </w:hyperlink>
    </w:p>
    <w:p w14:paraId="1659965A" w14:textId="573DFCB9" w:rsidR="00E248F1" w:rsidRPr="006D4F38" w:rsidRDefault="00E248F1" w:rsidP="00E248F1">
      <w:r w:rsidRPr="006D4F38">
        <w:fldChar w:fldCharType="end"/>
      </w:r>
    </w:p>
    <w:p w14:paraId="63A680DF" w14:textId="1A527FF0" w:rsidR="007A61A6" w:rsidRPr="00E248F1" w:rsidRDefault="007A61A6" w:rsidP="00E248F1"/>
    <w:sectPr w:rsidR="007A61A6" w:rsidRPr="00E248F1" w:rsidSect="007F11DF">
      <w:headerReference w:type="first" r:id="rId98"/>
      <w:footerReference w:type="first" r:id="rId99"/>
      <w:pgSz w:w="11906" w:h="16838"/>
      <w:pgMar w:top="1021" w:right="1134" w:bottom="1134" w:left="1701" w:header="1020" w:footer="1020"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43" w:author="Egger Nils AVECTRIS" w:date="2020-03-31T14:17:00Z" w:initials="ENA">
    <w:p w14:paraId="679F4FB3" w14:textId="77777777" w:rsidR="00E17AC6" w:rsidRDefault="00E17AC6" w:rsidP="00E248F1">
      <w:pPr>
        <w:pStyle w:val="Kommentartext"/>
      </w:pPr>
      <w:r>
        <w:rPr>
          <w:rStyle w:val="Kommentarzeichen"/>
        </w:rPr>
        <w:annotationRef/>
      </w:r>
      <w:r>
        <w:t>Meh dezue schriebe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79F4FB3"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16DB56" w14:textId="77777777" w:rsidR="002A7E7F" w:rsidRDefault="002A7E7F" w:rsidP="00E42095">
      <w:pPr>
        <w:spacing w:line="240" w:lineRule="auto"/>
      </w:pPr>
      <w:r>
        <w:separator/>
      </w:r>
    </w:p>
  </w:endnote>
  <w:endnote w:type="continuationSeparator" w:id="0">
    <w:p w14:paraId="6C127C89" w14:textId="77777777" w:rsidR="002A7E7F" w:rsidRDefault="002A7E7F" w:rsidP="00E420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on Norm">
    <w:panose1 w:val="020B0500030000000000"/>
    <w:charset w:val="00"/>
    <w:family w:val="swiss"/>
    <w:pitch w:val="variable"/>
    <w:sig w:usb0="A000006F" w:usb1="4000207B" w:usb2="00000000" w:usb3="00000000" w:csb0="00000093" w:csb1="00000000"/>
  </w:font>
  <w:font w:name="Simplon Norm Bold">
    <w:panose1 w:val="020B0800030000000000"/>
    <w:charset w:val="00"/>
    <w:family w:val="swiss"/>
    <w:notTrueType/>
    <w:pitch w:val="variable"/>
    <w:sig w:usb0="A000006F" w:usb1="4000207B" w:usb2="00000000" w:usb3="00000000" w:csb0="00000093"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plon Norm Light">
    <w:panose1 w:val="020B0300030000000000"/>
    <w:charset w:val="00"/>
    <w:family w:val="swiss"/>
    <w:pitch w:val="variable"/>
    <w:sig w:usb0="A000006F" w:usb1="4000207B" w:usb2="00000000" w:usb3="00000000" w:csb0="00000093"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1002AFF" w:usb1="4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45"/>
      <w:gridCol w:w="4526"/>
    </w:tblGrid>
    <w:tr w:rsidR="00E17AC6" w14:paraId="493B1F60" w14:textId="77777777" w:rsidTr="00611FE4">
      <w:trPr>
        <w:trHeight w:val="1984"/>
      </w:trPr>
      <w:tc>
        <w:tcPr>
          <w:tcW w:w="4545" w:type="dxa"/>
          <w:vAlign w:val="bottom"/>
        </w:tcPr>
        <w:p w14:paraId="4CCC1007" w14:textId="77777777" w:rsidR="00E17AC6" w:rsidRPr="00611FE4" w:rsidRDefault="00E17AC6" w:rsidP="00611FE4">
          <w:pPr>
            <w:pStyle w:val="AbsenderFusszeile"/>
          </w:pPr>
          <w:r w:rsidRPr="00611FE4">
            <w:t>Avectris AG</w:t>
          </w:r>
        </w:p>
        <w:p w14:paraId="4B8FA9B8" w14:textId="77777777" w:rsidR="00E17AC6" w:rsidRPr="00611FE4" w:rsidRDefault="00E17AC6" w:rsidP="00611FE4">
          <w:pPr>
            <w:pStyle w:val="AbsenderFusszeile"/>
          </w:pPr>
          <w:r w:rsidRPr="00611FE4">
            <w:t>Bruggerstrasse 68</w:t>
          </w:r>
        </w:p>
        <w:p w14:paraId="616ED521" w14:textId="77777777" w:rsidR="00E17AC6" w:rsidRPr="00611FE4" w:rsidRDefault="00E17AC6" w:rsidP="00611FE4">
          <w:pPr>
            <w:pStyle w:val="AbsenderFusszeile"/>
          </w:pPr>
          <w:r w:rsidRPr="00611FE4">
            <w:t>Postfach</w:t>
          </w:r>
        </w:p>
        <w:p w14:paraId="73F3324B" w14:textId="77777777" w:rsidR="00E17AC6" w:rsidRPr="00611FE4" w:rsidRDefault="00E17AC6" w:rsidP="00611FE4">
          <w:pPr>
            <w:pStyle w:val="AbsenderFusszeile"/>
          </w:pPr>
          <w:r w:rsidRPr="00611FE4">
            <w:t>CH-5401 Baden</w:t>
          </w:r>
        </w:p>
        <w:p w14:paraId="53DD693F" w14:textId="77777777" w:rsidR="00E17AC6" w:rsidRPr="00611FE4" w:rsidRDefault="00E17AC6" w:rsidP="00611FE4">
          <w:pPr>
            <w:pStyle w:val="AbsenderFusszeile"/>
          </w:pPr>
          <w:r w:rsidRPr="00611FE4">
            <w:t>T +41 58 411 77 77</w:t>
          </w:r>
        </w:p>
        <w:p w14:paraId="701B756B" w14:textId="77777777" w:rsidR="00E17AC6" w:rsidRPr="00611FE4" w:rsidRDefault="00E17AC6" w:rsidP="00611FE4">
          <w:pPr>
            <w:pStyle w:val="AbsenderFusszeile"/>
            <w:spacing w:line="360" w:lineRule="auto"/>
          </w:pPr>
          <w:hyperlink r:id="rId1" w:history="1">
            <w:r w:rsidRPr="00611FE4">
              <w:rPr>
                <w:rStyle w:val="Hyperlink"/>
              </w:rPr>
              <w:t>www.avectris.ch</w:t>
            </w:r>
          </w:hyperlink>
        </w:p>
        <w:p w14:paraId="68747A69" w14:textId="77777777" w:rsidR="00E17AC6" w:rsidRPr="00611FE4" w:rsidRDefault="00E17AC6" w:rsidP="00611FE4">
          <w:pPr>
            <w:pStyle w:val="AbsenderFusszeile"/>
            <w:spacing w:line="360" w:lineRule="auto"/>
          </w:pPr>
          <w:r w:rsidRPr="00611FE4">
            <w:t>Standorte: Baden, Wallisellen, Wangen</w:t>
          </w:r>
        </w:p>
        <w:p w14:paraId="578907C1" w14:textId="77777777" w:rsidR="00E17AC6" w:rsidRPr="00611FE4" w:rsidRDefault="00E17AC6" w:rsidP="00611FE4">
          <w:pPr>
            <w:pStyle w:val="AbsenderFusszeile"/>
            <w:spacing w:line="20" w:lineRule="exact"/>
            <w:rPr>
              <w:sz w:val="2"/>
              <w:szCs w:val="2"/>
            </w:rPr>
          </w:pPr>
        </w:p>
      </w:tc>
      <w:tc>
        <w:tcPr>
          <w:tcW w:w="4526" w:type="dxa"/>
          <w:vAlign w:val="bottom"/>
          <w:hideMark/>
        </w:tcPr>
        <w:p w14:paraId="3EFB4963" w14:textId="77777777" w:rsidR="00E17AC6" w:rsidRDefault="00E17AC6" w:rsidP="00611FE4">
          <w:pPr>
            <w:pStyle w:val="Claim"/>
            <w:spacing w:line="276" w:lineRule="auto"/>
            <w:rPr>
              <w:lang w:val="en-US"/>
            </w:rPr>
          </w:pPr>
          <w:r>
            <w:rPr>
              <w:noProof/>
              <w:lang w:eastAsia="de-CH" w:bidi="ar-SA"/>
            </w:rPr>
            <w:drawing>
              <wp:inline distT="0" distB="0" distL="0" distR="0" wp14:anchorId="4E9B11DA" wp14:editId="2E08A8E5">
                <wp:extent cx="1503045" cy="222885"/>
                <wp:effectExtent l="0" t="0" r="1905" b="571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03045" cy="222885"/>
                        </a:xfrm>
                        <a:prstGeom prst="rect">
                          <a:avLst/>
                        </a:prstGeom>
                        <a:noFill/>
                        <a:ln>
                          <a:noFill/>
                        </a:ln>
                      </pic:spPr>
                    </pic:pic>
                  </a:graphicData>
                </a:graphic>
              </wp:inline>
            </w:drawing>
          </w:r>
        </w:p>
      </w:tc>
    </w:tr>
  </w:tbl>
  <w:p w14:paraId="7C2F797E" w14:textId="77777777" w:rsidR="00E17AC6" w:rsidRDefault="00E17AC6" w:rsidP="00611FE4">
    <w:pPr>
      <w:pStyle w:val="Fuzeile"/>
      <w:rPr>
        <w:szCs w:val="2"/>
      </w:rPr>
    </w:pPr>
  </w:p>
  <w:p w14:paraId="4454CBE3" w14:textId="77777777" w:rsidR="00E17AC6" w:rsidRDefault="00E17AC6" w:rsidP="00611FE4">
    <w:pPr>
      <w:pStyle w:val="Fuzeile"/>
    </w:pPr>
  </w:p>
  <w:p w14:paraId="041E99B6" w14:textId="77777777" w:rsidR="00E17AC6" w:rsidRDefault="00E17AC6" w:rsidP="00611FE4">
    <w:pPr>
      <w:pStyle w:val="Fuzeile"/>
    </w:pPr>
  </w:p>
  <w:p w14:paraId="24FB9138" w14:textId="77777777" w:rsidR="00E17AC6" w:rsidRPr="00611FE4" w:rsidRDefault="00E17AC6" w:rsidP="00611FE4">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A48E68" w14:textId="77777777" w:rsidR="00E17AC6" w:rsidRPr="002E429C" w:rsidRDefault="00E17AC6" w:rsidP="007479FA">
    <w:pPr>
      <w:spacing w:line="240" w:lineRule="auto"/>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26A657" w14:textId="77777777" w:rsidR="00E17AC6" w:rsidRPr="002E429C" w:rsidRDefault="00E17AC6" w:rsidP="007479FA">
    <w:pP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DC54F2" w14:textId="77777777" w:rsidR="002A7E7F" w:rsidRDefault="002A7E7F" w:rsidP="00E42095">
      <w:pPr>
        <w:spacing w:line="240" w:lineRule="auto"/>
      </w:pPr>
      <w:r>
        <w:separator/>
      </w:r>
    </w:p>
  </w:footnote>
  <w:footnote w:type="continuationSeparator" w:id="0">
    <w:p w14:paraId="425FC5A6" w14:textId="77777777" w:rsidR="002A7E7F" w:rsidRDefault="002A7E7F" w:rsidP="00E4209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gridCol w:w="7937"/>
    </w:tblGrid>
    <w:tr w:rsidR="00E17AC6" w14:paraId="28DB0CA1" w14:textId="77777777" w:rsidTr="000B182B">
      <w:trPr>
        <w:trHeight w:val="794"/>
      </w:trPr>
      <w:tc>
        <w:tcPr>
          <w:tcW w:w="9071" w:type="dxa"/>
          <w:gridSpan w:val="2"/>
        </w:tcPr>
        <w:p w14:paraId="3AC8433B" w14:textId="77777777" w:rsidR="00E17AC6" w:rsidRPr="007479FA" w:rsidRDefault="00E17AC6" w:rsidP="000B182B">
          <w:pPr>
            <w:pStyle w:val="AbsenderFusszeile"/>
          </w:pPr>
          <w:r w:rsidRPr="007479FA">
            <w:t>Avectris AG</w:t>
          </w:r>
        </w:p>
        <w:p w14:paraId="2FC80E58" w14:textId="77777777" w:rsidR="00E17AC6" w:rsidRPr="004C1088" w:rsidRDefault="00E17AC6" w:rsidP="000B182B">
          <w:pPr>
            <w:pStyle w:val="AbsenderFusszeile"/>
          </w:pPr>
          <w:r w:rsidRPr="007479FA">
            <w:t>CH-5401 Baden</w:t>
          </w:r>
        </w:p>
      </w:tc>
    </w:tr>
    <w:tr w:rsidR="00E17AC6" w14:paraId="729B5ECF" w14:textId="77777777" w:rsidTr="003C6FA2">
      <w:trPr>
        <w:trHeight w:val="227"/>
      </w:trPr>
      <w:tc>
        <w:tcPr>
          <w:tcW w:w="1134" w:type="dxa"/>
        </w:tcPr>
        <w:p w14:paraId="76803AFA" w14:textId="77777777" w:rsidR="00E17AC6" w:rsidRDefault="00E17AC6" w:rsidP="000B182B">
          <w:pPr>
            <w:pStyle w:val="InfoBlocklinks"/>
          </w:pPr>
          <w:r>
            <w:t>Autor</w:t>
          </w:r>
        </w:p>
      </w:tc>
      <w:tc>
        <w:tcPr>
          <w:tcW w:w="7937" w:type="dxa"/>
        </w:tcPr>
        <w:p w14:paraId="30637565" w14:textId="77777777" w:rsidR="00E17AC6" w:rsidRDefault="00E17AC6" w:rsidP="00073355">
          <w:pPr>
            <w:pStyle w:val="TabellenText"/>
            <w:rPr>
              <w:noProof/>
            </w:rPr>
          </w:pPr>
          <w:r>
            <w:rPr>
              <w:noProof/>
            </w:rPr>
            <w:t>Nils Egger</w:t>
          </w:r>
        </w:p>
      </w:tc>
    </w:tr>
    <w:tr w:rsidR="00E17AC6" w14:paraId="1C287C20" w14:textId="77777777" w:rsidTr="003C6FA2">
      <w:trPr>
        <w:trHeight w:val="227"/>
      </w:trPr>
      <w:tc>
        <w:tcPr>
          <w:tcW w:w="1134" w:type="dxa"/>
        </w:tcPr>
        <w:p w14:paraId="4D91111A" w14:textId="77777777" w:rsidR="00E17AC6" w:rsidRDefault="00E17AC6" w:rsidP="000B182B">
          <w:pPr>
            <w:pStyle w:val="InfoBlocklinks"/>
          </w:pPr>
          <w:r>
            <w:t>Datum</w:t>
          </w:r>
        </w:p>
      </w:tc>
      <w:tc>
        <w:tcPr>
          <w:tcW w:w="7937" w:type="dxa"/>
        </w:tcPr>
        <w:p w14:paraId="5149ED7C" w14:textId="77777777" w:rsidR="00E17AC6" w:rsidRDefault="00E17AC6" w:rsidP="00EB5360">
          <w:pPr>
            <w:pStyle w:val="TabellenText"/>
            <w:rPr>
              <w:noProof/>
            </w:rPr>
          </w:pPr>
          <w:r>
            <w:rPr>
              <w:noProof/>
            </w:rPr>
            <w:t>24.03.2020</w:t>
          </w:r>
        </w:p>
      </w:tc>
    </w:tr>
    <w:tr w:rsidR="00E17AC6" w14:paraId="2B6D0B33" w14:textId="77777777" w:rsidTr="003C6FA2">
      <w:trPr>
        <w:trHeight w:val="227"/>
      </w:trPr>
      <w:tc>
        <w:tcPr>
          <w:tcW w:w="1134" w:type="dxa"/>
        </w:tcPr>
        <w:p w14:paraId="582E9571" w14:textId="77777777" w:rsidR="00E17AC6" w:rsidRDefault="00E17AC6" w:rsidP="000B182B">
          <w:pPr>
            <w:pStyle w:val="InfoBlocklinks"/>
          </w:pPr>
          <w:r>
            <w:t>Seite</w:t>
          </w:r>
        </w:p>
      </w:tc>
      <w:tc>
        <w:tcPr>
          <w:tcW w:w="7937" w:type="dxa"/>
        </w:tcPr>
        <w:p w14:paraId="0E27E446" w14:textId="20A77853" w:rsidR="00E17AC6" w:rsidRDefault="00E17AC6" w:rsidP="00073355">
          <w:pPr>
            <w:pStyle w:val="TabellenText"/>
            <w:rPr>
              <w:noProof/>
            </w:rPr>
          </w:pPr>
          <w:r>
            <w:rPr>
              <w:noProof/>
            </w:rPr>
            <w:fldChar w:fldCharType="begin"/>
          </w:r>
          <w:r>
            <w:rPr>
              <w:noProof/>
            </w:rPr>
            <w:instrText xml:space="preserve"> PAGE   \* MERGEFORMAT </w:instrText>
          </w:r>
          <w:r>
            <w:rPr>
              <w:noProof/>
            </w:rPr>
            <w:fldChar w:fldCharType="separate"/>
          </w:r>
          <w:r w:rsidR="00067357">
            <w:rPr>
              <w:noProof/>
            </w:rPr>
            <w:t>72</w:t>
          </w:r>
          <w:r>
            <w:rPr>
              <w:noProof/>
            </w:rPr>
            <w:fldChar w:fldCharType="end"/>
          </w:r>
          <w:r>
            <w:rPr>
              <w:noProof/>
            </w:rPr>
            <w:t>/</w:t>
          </w:r>
          <w:r>
            <w:rPr>
              <w:noProof/>
            </w:rPr>
            <w:fldChar w:fldCharType="begin"/>
          </w:r>
          <w:r>
            <w:rPr>
              <w:noProof/>
            </w:rPr>
            <w:instrText xml:space="preserve"> NUMPAGES   \* MERGEFORMAT </w:instrText>
          </w:r>
          <w:r>
            <w:rPr>
              <w:noProof/>
            </w:rPr>
            <w:fldChar w:fldCharType="separate"/>
          </w:r>
          <w:r w:rsidR="00067357">
            <w:rPr>
              <w:noProof/>
            </w:rPr>
            <w:t>74</w:t>
          </w:r>
          <w:r>
            <w:rPr>
              <w:noProof/>
            </w:rPr>
            <w:fldChar w:fldCharType="end"/>
          </w:r>
        </w:p>
      </w:tc>
    </w:tr>
    <w:tr w:rsidR="00E17AC6" w14:paraId="5B65E52A" w14:textId="77777777" w:rsidTr="003C6FA2">
      <w:trPr>
        <w:trHeight w:val="227"/>
      </w:trPr>
      <w:tc>
        <w:tcPr>
          <w:tcW w:w="1134" w:type="dxa"/>
        </w:tcPr>
        <w:p w14:paraId="11537F18" w14:textId="77777777" w:rsidR="00E17AC6" w:rsidRDefault="00E17AC6" w:rsidP="000B182B">
          <w:pPr>
            <w:pStyle w:val="InfoBlocklinks"/>
          </w:pPr>
        </w:p>
      </w:tc>
      <w:tc>
        <w:tcPr>
          <w:tcW w:w="7937" w:type="dxa"/>
        </w:tcPr>
        <w:p w14:paraId="4B3F6DD8" w14:textId="77777777" w:rsidR="00E17AC6" w:rsidRDefault="00E17AC6" w:rsidP="00073355">
          <w:pPr>
            <w:pStyle w:val="TabellenText"/>
            <w:rPr>
              <w:noProof/>
            </w:rPr>
          </w:pPr>
        </w:p>
      </w:tc>
    </w:tr>
  </w:tbl>
  <w:p w14:paraId="6F155319" w14:textId="77777777" w:rsidR="00E17AC6" w:rsidRPr="00EC6232" w:rsidRDefault="00E17AC6" w:rsidP="0007335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gridCol w:w="7937"/>
    </w:tblGrid>
    <w:tr w:rsidR="00E17AC6" w:rsidRPr="004C1088" w14:paraId="4F1052B5" w14:textId="77777777" w:rsidTr="002B4DB8">
      <w:trPr>
        <w:trHeight w:val="794"/>
      </w:trPr>
      <w:tc>
        <w:tcPr>
          <w:tcW w:w="9071" w:type="dxa"/>
          <w:gridSpan w:val="2"/>
        </w:tcPr>
        <w:p w14:paraId="06A63465" w14:textId="77777777" w:rsidR="00E17AC6" w:rsidRPr="007479FA" w:rsidRDefault="00E17AC6" w:rsidP="00EB5360">
          <w:pPr>
            <w:pStyle w:val="AbsenderFusszeile"/>
          </w:pPr>
          <w:r w:rsidRPr="007479FA">
            <w:t>Avectris AG</w:t>
          </w:r>
        </w:p>
        <w:p w14:paraId="3134BBAB" w14:textId="77777777" w:rsidR="00E17AC6" w:rsidRPr="004C1088" w:rsidRDefault="00E17AC6" w:rsidP="00EB5360">
          <w:pPr>
            <w:pStyle w:val="AbsenderFusszeile"/>
          </w:pPr>
          <w:r w:rsidRPr="007479FA">
            <w:t>CH-5401 Baden</w:t>
          </w:r>
        </w:p>
      </w:tc>
    </w:tr>
    <w:tr w:rsidR="00E17AC6" w14:paraId="6AB86C2E" w14:textId="77777777" w:rsidTr="002B4DB8">
      <w:trPr>
        <w:trHeight w:val="227"/>
      </w:trPr>
      <w:tc>
        <w:tcPr>
          <w:tcW w:w="1134" w:type="dxa"/>
        </w:tcPr>
        <w:p w14:paraId="4041BD73" w14:textId="77777777" w:rsidR="00E17AC6" w:rsidRDefault="00E17AC6" w:rsidP="00EB5360">
          <w:pPr>
            <w:pStyle w:val="InfoBlocklinks"/>
          </w:pPr>
          <w:r>
            <w:t>Autor</w:t>
          </w:r>
        </w:p>
      </w:tc>
      <w:tc>
        <w:tcPr>
          <w:tcW w:w="7937" w:type="dxa"/>
        </w:tcPr>
        <w:p w14:paraId="350DBA7F" w14:textId="77777777" w:rsidR="00E17AC6" w:rsidRDefault="00E17AC6" w:rsidP="00EB5360">
          <w:pPr>
            <w:pStyle w:val="TabellenText"/>
            <w:rPr>
              <w:noProof/>
            </w:rPr>
          </w:pPr>
          <w:r>
            <w:rPr>
              <w:noProof/>
            </w:rPr>
            <w:t>Nils Egger</w:t>
          </w:r>
        </w:p>
      </w:tc>
    </w:tr>
    <w:tr w:rsidR="00E17AC6" w14:paraId="7E703A64" w14:textId="77777777" w:rsidTr="002B4DB8">
      <w:trPr>
        <w:trHeight w:val="227"/>
      </w:trPr>
      <w:tc>
        <w:tcPr>
          <w:tcW w:w="1134" w:type="dxa"/>
        </w:tcPr>
        <w:p w14:paraId="401B1CF1" w14:textId="77777777" w:rsidR="00E17AC6" w:rsidRDefault="00E17AC6" w:rsidP="00EB5360">
          <w:pPr>
            <w:pStyle w:val="InfoBlocklinks"/>
          </w:pPr>
          <w:r>
            <w:t>Datum</w:t>
          </w:r>
        </w:p>
      </w:tc>
      <w:tc>
        <w:tcPr>
          <w:tcW w:w="7937" w:type="dxa"/>
        </w:tcPr>
        <w:p w14:paraId="6B322988" w14:textId="77777777" w:rsidR="00E17AC6" w:rsidRDefault="00E17AC6" w:rsidP="00EB5360">
          <w:pPr>
            <w:pStyle w:val="TabellenText"/>
            <w:rPr>
              <w:noProof/>
            </w:rPr>
          </w:pPr>
          <w:r>
            <w:rPr>
              <w:noProof/>
            </w:rPr>
            <w:t>24.03.2020</w:t>
          </w:r>
        </w:p>
      </w:tc>
    </w:tr>
    <w:tr w:rsidR="00E17AC6" w14:paraId="6E884B77" w14:textId="77777777" w:rsidTr="002B4DB8">
      <w:trPr>
        <w:trHeight w:val="227"/>
      </w:trPr>
      <w:tc>
        <w:tcPr>
          <w:tcW w:w="1134" w:type="dxa"/>
        </w:tcPr>
        <w:p w14:paraId="327D156D" w14:textId="77777777" w:rsidR="00E17AC6" w:rsidRDefault="00E17AC6" w:rsidP="00EB5360">
          <w:pPr>
            <w:pStyle w:val="InfoBlocklinks"/>
          </w:pPr>
          <w:r>
            <w:t>Seite</w:t>
          </w:r>
        </w:p>
      </w:tc>
      <w:tc>
        <w:tcPr>
          <w:tcW w:w="7937" w:type="dxa"/>
        </w:tcPr>
        <w:p w14:paraId="03ABBD42" w14:textId="0822B968" w:rsidR="00E17AC6" w:rsidRDefault="00E17AC6" w:rsidP="00EB5360">
          <w:pPr>
            <w:pStyle w:val="TabellenText"/>
            <w:rPr>
              <w:noProof/>
            </w:rPr>
          </w:pPr>
          <w:r>
            <w:rPr>
              <w:noProof/>
            </w:rPr>
            <w:fldChar w:fldCharType="begin"/>
          </w:r>
          <w:r>
            <w:rPr>
              <w:noProof/>
            </w:rPr>
            <w:instrText xml:space="preserve"> PAGE   \* MERGEFORMAT </w:instrText>
          </w:r>
          <w:r>
            <w:rPr>
              <w:noProof/>
            </w:rPr>
            <w:fldChar w:fldCharType="separate"/>
          </w:r>
          <w:r w:rsidR="00E40B17">
            <w:rPr>
              <w:noProof/>
            </w:rPr>
            <w:t>15</w:t>
          </w:r>
          <w:r>
            <w:rPr>
              <w:noProof/>
            </w:rPr>
            <w:fldChar w:fldCharType="end"/>
          </w:r>
          <w:r>
            <w:rPr>
              <w:noProof/>
            </w:rPr>
            <w:t>/</w:t>
          </w:r>
          <w:r>
            <w:rPr>
              <w:noProof/>
            </w:rPr>
            <w:fldChar w:fldCharType="begin"/>
          </w:r>
          <w:r>
            <w:rPr>
              <w:noProof/>
            </w:rPr>
            <w:instrText xml:space="preserve"> NUMPAGES   \* MERGEFORMAT </w:instrText>
          </w:r>
          <w:r>
            <w:rPr>
              <w:noProof/>
            </w:rPr>
            <w:fldChar w:fldCharType="separate"/>
          </w:r>
          <w:r w:rsidR="00E40B17">
            <w:rPr>
              <w:noProof/>
            </w:rPr>
            <w:t>73</w:t>
          </w:r>
          <w:r>
            <w:rPr>
              <w:noProof/>
            </w:rPr>
            <w:fldChar w:fldCharType="end"/>
          </w:r>
        </w:p>
      </w:tc>
    </w:tr>
  </w:tbl>
  <w:p w14:paraId="7DC400CC" w14:textId="77777777" w:rsidR="00E17AC6" w:rsidRDefault="00E17AC6" w:rsidP="00EB5360">
    <w:pPr>
      <w:pStyle w:val="Kopfzeile"/>
    </w:pPr>
  </w:p>
  <w:p w14:paraId="635F99F4" w14:textId="77777777" w:rsidR="00E17AC6" w:rsidRPr="00EB5360" w:rsidRDefault="00E17AC6" w:rsidP="00EB5360">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gridCol w:w="7937"/>
    </w:tblGrid>
    <w:tr w:rsidR="00E17AC6" w:rsidRPr="004C1088" w14:paraId="09A0F67B" w14:textId="77777777" w:rsidTr="002B4DB8">
      <w:trPr>
        <w:trHeight w:val="794"/>
      </w:trPr>
      <w:tc>
        <w:tcPr>
          <w:tcW w:w="9071" w:type="dxa"/>
          <w:gridSpan w:val="2"/>
        </w:tcPr>
        <w:p w14:paraId="206E6581" w14:textId="77777777" w:rsidR="00E17AC6" w:rsidRPr="007479FA" w:rsidRDefault="00E17AC6" w:rsidP="00EB5360">
          <w:pPr>
            <w:pStyle w:val="AbsenderFusszeile"/>
          </w:pPr>
          <w:r w:rsidRPr="007479FA">
            <w:t>Avectris AG</w:t>
          </w:r>
        </w:p>
        <w:p w14:paraId="4638BC6A" w14:textId="77777777" w:rsidR="00E17AC6" w:rsidRPr="004C1088" w:rsidRDefault="00E17AC6" w:rsidP="00EB5360">
          <w:pPr>
            <w:pStyle w:val="AbsenderFusszeile"/>
          </w:pPr>
          <w:r w:rsidRPr="007479FA">
            <w:t>CH-5401 Baden</w:t>
          </w:r>
        </w:p>
      </w:tc>
    </w:tr>
    <w:tr w:rsidR="00E17AC6" w14:paraId="46BD6A00" w14:textId="77777777" w:rsidTr="002B4DB8">
      <w:trPr>
        <w:trHeight w:val="227"/>
      </w:trPr>
      <w:tc>
        <w:tcPr>
          <w:tcW w:w="1134" w:type="dxa"/>
        </w:tcPr>
        <w:p w14:paraId="7F1C7EE2" w14:textId="77777777" w:rsidR="00E17AC6" w:rsidRDefault="00E17AC6" w:rsidP="00EB5360">
          <w:pPr>
            <w:pStyle w:val="InfoBlocklinks"/>
          </w:pPr>
          <w:r>
            <w:t>Autor</w:t>
          </w:r>
        </w:p>
      </w:tc>
      <w:tc>
        <w:tcPr>
          <w:tcW w:w="7937" w:type="dxa"/>
        </w:tcPr>
        <w:p w14:paraId="033C98C5" w14:textId="77777777" w:rsidR="00E17AC6" w:rsidRDefault="00E17AC6" w:rsidP="00EB5360">
          <w:pPr>
            <w:pStyle w:val="TabellenText"/>
            <w:rPr>
              <w:noProof/>
            </w:rPr>
          </w:pPr>
          <w:r>
            <w:rPr>
              <w:noProof/>
            </w:rPr>
            <w:t>Nils Egger</w:t>
          </w:r>
        </w:p>
      </w:tc>
    </w:tr>
    <w:tr w:rsidR="00E17AC6" w14:paraId="35AF0E34" w14:textId="77777777" w:rsidTr="002B4DB8">
      <w:trPr>
        <w:trHeight w:val="227"/>
      </w:trPr>
      <w:tc>
        <w:tcPr>
          <w:tcW w:w="1134" w:type="dxa"/>
        </w:tcPr>
        <w:p w14:paraId="6B9850D3" w14:textId="77777777" w:rsidR="00E17AC6" w:rsidRDefault="00E17AC6" w:rsidP="00EB5360">
          <w:pPr>
            <w:pStyle w:val="InfoBlocklinks"/>
          </w:pPr>
          <w:r>
            <w:t>Datum</w:t>
          </w:r>
        </w:p>
      </w:tc>
      <w:tc>
        <w:tcPr>
          <w:tcW w:w="7937" w:type="dxa"/>
        </w:tcPr>
        <w:p w14:paraId="4D61A2CA" w14:textId="77777777" w:rsidR="00E17AC6" w:rsidRDefault="00E17AC6" w:rsidP="00EB5360">
          <w:pPr>
            <w:pStyle w:val="TabellenText"/>
            <w:rPr>
              <w:noProof/>
            </w:rPr>
          </w:pPr>
          <w:r>
            <w:rPr>
              <w:noProof/>
            </w:rPr>
            <w:t>24.03.2020</w:t>
          </w:r>
        </w:p>
      </w:tc>
    </w:tr>
    <w:tr w:rsidR="00E17AC6" w14:paraId="46BF5A7D" w14:textId="77777777" w:rsidTr="002B4DB8">
      <w:trPr>
        <w:trHeight w:val="227"/>
      </w:trPr>
      <w:tc>
        <w:tcPr>
          <w:tcW w:w="1134" w:type="dxa"/>
        </w:tcPr>
        <w:p w14:paraId="17C0AD2C" w14:textId="77777777" w:rsidR="00E17AC6" w:rsidRDefault="00E17AC6" w:rsidP="00EB5360">
          <w:pPr>
            <w:pStyle w:val="InfoBlocklinks"/>
          </w:pPr>
          <w:r>
            <w:t>Seite</w:t>
          </w:r>
        </w:p>
      </w:tc>
      <w:tc>
        <w:tcPr>
          <w:tcW w:w="7937" w:type="dxa"/>
        </w:tcPr>
        <w:p w14:paraId="55C02103" w14:textId="31A1AC5B" w:rsidR="00E17AC6" w:rsidRDefault="00E17AC6" w:rsidP="00EB5360">
          <w:pPr>
            <w:pStyle w:val="TabellenText"/>
            <w:rPr>
              <w:noProof/>
            </w:rPr>
          </w:pPr>
          <w:r>
            <w:rPr>
              <w:noProof/>
            </w:rPr>
            <w:fldChar w:fldCharType="begin"/>
          </w:r>
          <w:r>
            <w:rPr>
              <w:noProof/>
            </w:rPr>
            <w:instrText xml:space="preserve"> PAGE   \* MERGEFORMAT </w:instrText>
          </w:r>
          <w:r>
            <w:rPr>
              <w:noProof/>
            </w:rPr>
            <w:fldChar w:fldCharType="separate"/>
          </w:r>
          <w:r w:rsidR="00E40B17">
            <w:rPr>
              <w:noProof/>
            </w:rPr>
            <w:t>16</w:t>
          </w:r>
          <w:r>
            <w:rPr>
              <w:noProof/>
            </w:rPr>
            <w:fldChar w:fldCharType="end"/>
          </w:r>
          <w:r>
            <w:rPr>
              <w:noProof/>
            </w:rPr>
            <w:t>/</w:t>
          </w:r>
          <w:r>
            <w:rPr>
              <w:noProof/>
            </w:rPr>
            <w:fldChar w:fldCharType="begin"/>
          </w:r>
          <w:r>
            <w:rPr>
              <w:noProof/>
            </w:rPr>
            <w:instrText xml:space="preserve"> NUMPAGES   \* MERGEFORMAT </w:instrText>
          </w:r>
          <w:r>
            <w:rPr>
              <w:noProof/>
            </w:rPr>
            <w:fldChar w:fldCharType="separate"/>
          </w:r>
          <w:r w:rsidR="00E40B17">
            <w:rPr>
              <w:noProof/>
            </w:rPr>
            <w:t>73</w:t>
          </w:r>
          <w:r>
            <w:rPr>
              <w:noProof/>
            </w:rPr>
            <w:fldChar w:fldCharType="end"/>
          </w:r>
        </w:p>
      </w:tc>
    </w:tr>
  </w:tbl>
  <w:p w14:paraId="16322C31" w14:textId="2DE7F301" w:rsidR="00E17AC6" w:rsidRDefault="00E17AC6" w:rsidP="00EB5360">
    <w:pPr>
      <w:pStyle w:val="Kopfzeile"/>
    </w:pPr>
  </w:p>
  <w:p w14:paraId="3662427C" w14:textId="77777777" w:rsidR="00E17AC6" w:rsidRPr="00EB5360" w:rsidRDefault="00E17AC6" w:rsidP="00EB5360">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1"/>
    <w:multiLevelType w:val="singleLevel"/>
    <w:tmpl w:val="5FC6B162"/>
    <w:lvl w:ilvl="0">
      <w:start w:val="1"/>
      <w:numFmt w:val="bullet"/>
      <w:pStyle w:val="Aufzhlungszeichen4"/>
      <w:lvlText w:val=""/>
      <w:lvlJc w:val="left"/>
      <w:pPr>
        <w:ind w:left="1211" w:hanging="360"/>
      </w:pPr>
      <w:rPr>
        <w:rFonts w:ascii="Symbol" w:hAnsi="Symbol" w:hint="default"/>
        <w:sz w:val="20"/>
      </w:rPr>
    </w:lvl>
  </w:abstractNum>
  <w:abstractNum w:abstractNumId="1" w15:restartNumberingAfterBreak="0">
    <w:nsid w:val="FFFFFF82"/>
    <w:multiLevelType w:val="singleLevel"/>
    <w:tmpl w:val="DC809862"/>
    <w:lvl w:ilvl="0">
      <w:start w:val="1"/>
      <w:numFmt w:val="bullet"/>
      <w:pStyle w:val="Aufzhlungszeichen3"/>
      <w:lvlText w:val=""/>
      <w:lvlJc w:val="left"/>
      <w:pPr>
        <w:ind w:left="927" w:hanging="360"/>
      </w:pPr>
      <w:rPr>
        <w:rFonts w:ascii="Symbol" w:hAnsi="Symbol" w:hint="default"/>
        <w:sz w:val="20"/>
      </w:rPr>
    </w:lvl>
  </w:abstractNum>
  <w:abstractNum w:abstractNumId="2" w15:restartNumberingAfterBreak="0">
    <w:nsid w:val="FFFFFF83"/>
    <w:multiLevelType w:val="singleLevel"/>
    <w:tmpl w:val="A5CCF108"/>
    <w:lvl w:ilvl="0">
      <w:start w:val="1"/>
      <w:numFmt w:val="bullet"/>
      <w:pStyle w:val="Aufzhlungszeichen2"/>
      <w:lvlText w:val=""/>
      <w:lvlJc w:val="left"/>
      <w:pPr>
        <w:ind w:left="644" w:hanging="360"/>
      </w:pPr>
      <w:rPr>
        <w:rFonts w:ascii="Symbol" w:hAnsi="Symbol" w:hint="default"/>
        <w:sz w:val="20"/>
      </w:rPr>
    </w:lvl>
  </w:abstractNum>
  <w:abstractNum w:abstractNumId="3" w15:restartNumberingAfterBreak="0">
    <w:nsid w:val="FFFFFF89"/>
    <w:multiLevelType w:val="singleLevel"/>
    <w:tmpl w:val="6FF203F6"/>
    <w:lvl w:ilvl="0">
      <w:start w:val="1"/>
      <w:numFmt w:val="bullet"/>
      <w:pStyle w:val="Aufzhlungszeichen"/>
      <w:lvlText w:val=""/>
      <w:lvlJc w:val="left"/>
      <w:pPr>
        <w:ind w:left="360" w:hanging="360"/>
      </w:pPr>
      <w:rPr>
        <w:rFonts w:ascii="Symbol" w:hAnsi="Symbol" w:hint="default"/>
        <w:sz w:val="20"/>
      </w:rPr>
    </w:lvl>
  </w:abstractNum>
  <w:abstractNum w:abstractNumId="4" w15:restartNumberingAfterBreak="0">
    <w:nsid w:val="02120904"/>
    <w:multiLevelType w:val="hybridMultilevel"/>
    <w:tmpl w:val="F8BCED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12A258D"/>
    <w:multiLevelType w:val="hybridMultilevel"/>
    <w:tmpl w:val="94F4BC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2A32166"/>
    <w:multiLevelType w:val="hybridMultilevel"/>
    <w:tmpl w:val="198454DE"/>
    <w:lvl w:ilvl="0" w:tplc="08070001">
      <w:start w:val="1"/>
      <w:numFmt w:val="bullet"/>
      <w:lvlText w:val=""/>
      <w:lvlJc w:val="left"/>
      <w:pPr>
        <w:ind w:left="763" w:hanging="360"/>
      </w:pPr>
      <w:rPr>
        <w:rFonts w:ascii="Symbol" w:hAnsi="Symbol" w:hint="default"/>
      </w:rPr>
    </w:lvl>
    <w:lvl w:ilvl="1" w:tplc="08070003" w:tentative="1">
      <w:start w:val="1"/>
      <w:numFmt w:val="bullet"/>
      <w:lvlText w:val="o"/>
      <w:lvlJc w:val="left"/>
      <w:pPr>
        <w:ind w:left="1483" w:hanging="360"/>
      </w:pPr>
      <w:rPr>
        <w:rFonts w:ascii="Courier New" w:hAnsi="Courier New" w:cs="Courier New" w:hint="default"/>
      </w:rPr>
    </w:lvl>
    <w:lvl w:ilvl="2" w:tplc="08070005" w:tentative="1">
      <w:start w:val="1"/>
      <w:numFmt w:val="bullet"/>
      <w:lvlText w:val=""/>
      <w:lvlJc w:val="left"/>
      <w:pPr>
        <w:ind w:left="2203" w:hanging="360"/>
      </w:pPr>
      <w:rPr>
        <w:rFonts w:ascii="Wingdings" w:hAnsi="Wingdings" w:hint="default"/>
      </w:rPr>
    </w:lvl>
    <w:lvl w:ilvl="3" w:tplc="08070001" w:tentative="1">
      <w:start w:val="1"/>
      <w:numFmt w:val="bullet"/>
      <w:lvlText w:val=""/>
      <w:lvlJc w:val="left"/>
      <w:pPr>
        <w:ind w:left="2923" w:hanging="360"/>
      </w:pPr>
      <w:rPr>
        <w:rFonts w:ascii="Symbol" w:hAnsi="Symbol" w:hint="default"/>
      </w:rPr>
    </w:lvl>
    <w:lvl w:ilvl="4" w:tplc="08070003" w:tentative="1">
      <w:start w:val="1"/>
      <w:numFmt w:val="bullet"/>
      <w:lvlText w:val="o"/>
      <w:lvlJc w:val="left"/>
      <w:pPr>
        <w:ind w:left="3643" w:hanging="360"/>
      </w:pPr>
      <w:rPr>
        <w:rFonts w:ascii="Courier New" w:hAnsi="Courier New" w:cs="Courier New" w:hint="default"/>
      </w:rPr>
    </w:lvl>
    <w:lvl w:ilvl="5" w:tplc="08070005" w:tentative="1">
      <w:start w:val="1"/>
      <w:numFmt w:val="bullet"/>
      <w:lvlText w:val=""/>
      <w:lvlJc w:val="left"/>
      <w:pPr>
        <w:ind w:left="4363" w:hanging="360"/>
      </w:pPr>
      <w:rPr>
        <w:rFonts w:ascii="Wingdings" w:hAnsi="Wingdings" w:hint="default"/>
      </w:rPr>
    </w:lvl>
    <w:lvl w:ilvl="6" w:tplc="08070001" w:tentative="1">
      <w:start w:val="1"/>
      <w:numFmt w:val="bullet"/>
      <w:lvlText w:val=""/>
      <w:lvlJc w:val="left"/>
      <w:pPr>
        <w:ind w:left="5083" w:hanging="360"/>
      </w:pPr>
      <w:rPr>
        <w:rFonts w:ascii="Symbol" w:hAnsi="Symbol" w:hint="default"/>
      </w:rPr>
    </w:lvl>
    <w:lvl w:ilvl="7" w:tplc="08070003" w:tentative="1">
      <w:start w:val="1"/>
      <w:numFmt w:val="bullet"/>
      <w:lvlText w:val="o"/>
      <w:lvlJc w:val="left"/>
      <w:pPr>
        <w:ind w:left="5803" w:hanging="360"/>
      </w:pPr>
      <w:rPr>
        <w:rFonts w:ascii="Courier New" w:hAnsi="Courier New" w:cs="Courier New" w:hint="default"/>
      </w:rPr>
    </w:lvl>
    <w:lvl w:ilvl="8" w:tplc="08070005" w:tentative="1">
      <w:start w:val="1"/>
      <w:numFmt w:val="bullet"/>
      <w:lvlText w:val=""/>
      <w:lvlJc w:val="left"/>
      <w:pPr>
        <w:ind w:left="6523" w:hanging="360"/>
      </w:pPr>
      <w:rPr>
        <w:rFonts w:ascii="Wingdings" w:hAnsi="Wingdings" w:hint="default"/>
      </w:rPr>
    </w:lvl>
  </w:abstractNum>
  <w:abstractNum w:abstractNumId="7" w15:restartNumberingAfterBreak="0">
    <w:nsid w:val="1F7F7AA5"/>
    <w:multiLevelType w:val="multilevel"/>
    <w:tmpl w:val="BFE2E89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705183C"/>
    <w:multiLevelType w:val="hybridMultilevel"/>
    <w:tmpl w:val="E654E5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E19236D"/>
    <w:multiLevelType w:val="hybridMultilevel"/>
    <w:tmpl w:val="7AF0D5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2FE76AEB"/>
    <w:multiLevelType w:val="multilevel"/>
    <w:tmpl w:val="1A324A3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39036EB9"/>
    <w:multiLevelType w:val="hybridMultilevel"/>
    <w:tmpl w:val="D0FA956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40D6185C"/>
    <w:multiLevelType w:val="hybridMultilevel"/>
    <w:tmpl w:val="881AAE3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46CB0E4B"/>
    <w:multiLevelType w:val="hybridMultilevel"/>
    <w:tmpl w:val="156E97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4D6427E2"/>
    <w:multiLevelType w:val="multilevel"/>
    <w:tmpl w:val="A726CA16"/>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5" w15:restartNumberingAfterBreak="0">
    <w:nsid w:val="4E5441E4"/>
    <w:multiLevelType w:val="hybridMultilevel"/>
    <w:tmpl w:val="28E0830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6F824AA"/>
    <w:multiLevelType w:val="hybridMultilevel"/>
    <w:tmpl w:val="ACDAC0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58B902E7"/>
    <w:multiLevelType w:val="hybridMultilevel"/>
    <w:tmpl w:val="F66636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595F4A2C"/>
    <w:multiLevelType w:val="hybridMultilevel"/>
    <w:tmpl w:val="762607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5CFA3818"/>
    <w:multiLevelType w:val="hybridMultilevel"/>
    <w:tmpl w:val="719284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65885FF8"/>
    <w:multiLevelType w:val="hybridMultilevel"/>
    <w:tmpl w:val="F2C6498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15:restartNumberingAfterBreak="0">
    <w:nsid w:val="68DB6249"/>
    <w:multiLevelType w:val="hybridMultilevel"/>
    <w:tmpl w:val="B23AEF9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72A03690"/>
    <w:multiLevelType w:val="hybridMultilevel"/>
    <w:tmpl w:val="00D2CF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74E40F69"/>
    <w:multiLevelType w:val="hybridMultilevel"/>
    <w:tmpl w:val="C9FA021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762F310D"/>
    <w:multiLevelType w:val="hybridMultilevel"/>
    <w:tmpl w:val="F60E291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782C751D"/>
    <w:multiLevelType w:val="hybridMultilevel"/>
    <w:tmpl w:val="447CB0CE"/>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15:restartNumberingAfterBreak="0">
    <w:nsid w:val="7DB30739"/>
    <w:multiLevelType w:val="hybridMultilevel"/>
    <w:tmpl w:val="AA4CC20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 w:numId="5">
    <w:abstractNumId w:val="7"/>
  </w:num>
  <w:num w:numId="6">
    <w:abstractNumId w:val="3"/>
  </w:num>
  <w:num w:numId="7">
    <w:abstractNumId w:val="2"/>
  </w:num>
  <w:num w:numId="8">
    <w:abstractNumId w:val="1"/>
  </w:num>
  <w:num w:numId="9">
    <w:abstractNumId w:val="0"/>
  </w:num>
  <w:num w:numId="10">
    <w:abstractNumId w:val="7"/>
  </w:num>
  <w:num w:numId="11">
    <w:abstractNumId w:val="7"/>
  </w:num>
  <w:num w:numId="12">
    <w:abstractNumId w:val="7"/>
  </w:num>
  <w:num w:numId="13">
    <w:abstractNumId w:val="7"/>
  </w:num>
  <w:num w:numId="14">
    <w:abstractNumId w:val="7"/>
  </w:num>
  <w:num w:numId="15">
    <w:abstractNumId w:val="10"/>
  </w:num>
  <w:num w:numId="16">
    <w:abstractNumId w:val="14"/>
  </w:num>
  <w:num w:numId="17">
    <w:abstractNumId w:val="14"/>
  </w:num>
  <w:num w:numId="18">
    <w:abstractNumId w:val="14"/>
  </w:num>
  <w:num w:numId="19">
    <w:abstractNumId w:val="14"/>
  </w:num>
  <w:num w:numId="20">
    <w:abstractNumId w:val="14"/>
  </w:num>
  <w:num w:numId="21">
    <w:abstractNumId w:val="14"/>
  </w:num>
  <w:num w:numId="22">
    <w:abstractNumId w:val="14"/>
  </w:num>
  <w:num w:numId="23">
    <w:abstractNumId w:val="14"/>
  </w:num>
  <w:num w:numId="24">
    <w:abstractNumId w:val="14"/>
  </w:num>
  <w:num w:numId="25">
    <w:abstractNumId w:val="14"/>
  </w:num>
  <w:num w:numId="26">
    <w:abstractNumId w:val="3"/>
  </w:num>
  <w:num w:numId="27">
    <w:abstractNumId w:val="2"/>
  </w:num>
  <w:num w:numId="28">
    <w:abstractNumId w:val="1"/>
  </w:num>
  <w:num w:numId="29">
    <w:abstractNumId w:val="0"/>
  </w:num>
  <w:num w:numId="30">
    <w:abstractNumId w:val="17"/>
  </w:num>
  <w:num w:numId="31">
    <w:abstractNumId w:val="22"/>
  </w:num>
  <w:num w:numId="32">
    <w:abstractNumId w:val="26"/>
  </w:num>
  <w:num w:numId="33">
    <w:abstractNumId w:val="19"/>
  </w:num>
  <w:num w:numId="34">
    <w:abstractNumId w:val="16"/>
  </w:num>
  <w:num w:numId="35">
    <w:abstractNumId w:val="24"/>
  </w:num>
  <w:num w:numId="36">
    <w:abstractNumId w:val="13"/>
  </w:num>
  <w:num w:numId="37">
    <w:abstractNumId w:val="23"/>
  </w:num>
  <w:num w:numId="38">
    <w:abstractNumId w:val="21"/>
  </w:num>
  <w:num w:numId="39">
    <w:abstractNumId w:val="9"/>
  </w:num>
  <w:num w:numId="40">
    <w:abstractNumId w:val="12"/>
  </w:num>
  <w:num w:numId="41">
    <w:abstractNumId w:val="25"/>
  </w:num>
  <w:num w:numId="42">
    <w:abstractNumId w:val="6"/>
  </w:num>
  <w:num w:numId="43">
    <w:abstractNumId w:val="5"/>
  </w:num>
  <w:num w:numId="44">
    <w:abstractNumId w:val="4"/>
  </w:num>
  <w:num w:numId="45">
    <w:abstractNumId w:val="8"/>
  </w:num>
  <w:num w:numId="46">
    <w:abstractNumId w:val="15"/>
  </w:num>
  <w:num w:numId="47">
    <w:abstractNumId w:val="11"/>
  </w:num>
  <w:num w:numId="48">
    <w:abstractNumId w:val="20"/>
  </w:num>
  <w:num w:numId="49">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gger Nils AVECTRIS">
    <w15:presenceInfo w15:providerId="AD" w15:userId="S-1-5-21-1482476501-606747145-839522115-1764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ttachedTemplate r:id="rId1"/>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62B3"/>
    <w:rsid w:val="000001FC"/>
    <w:rsid w:val="00000782"/>
    <w:rsid w:val="000013D9"/>
    <w:rsid w:val="000020C8"/>
    <w:rsid w:val="00005886"/>
    <w:rsid w:val="00010CD9"/>
    <w:rsid w:val="00011159"/>
    <w:rsid w:val="00014FA6"/>
    <w:rsid w:val="000225AF"/>
    <w:rsid w:val="00023D4A"/>
    <w:rsid w:val="000272C9"/>
    <w:rsid w:val="00046216"/>
    <w:rsid w:val="00050E57"/>
    <w:rsid w:val="000544BC"/>
    <w:rsid w:val="00056E93"/>
    <w:rsid w:val="000614E3"/>
    <w:rsid w:val="00062FF4"/>
    <w:rsid w:val="00067357"/>
    <w:rsid w:val="00073355"/>
    <w:rsid w:val="00074545"/>
    <w:rsid w:val="000841FE"/>
    <w:rsid w:val="0008439D"/>
    <w:rsid w:val="00087B86"/>
    <w:rsid w:val="000B182B"/>
    <w:rsid w:val="000B77A4"/>
    <w:rsid w:val="000E1537"/>
    <w:rsid w:val="000E4200"/>
    <w:rsid w:val="000F3A11"/>
    <w:rsid w:val="000F3D5E"/>
    <w:rsid w:val="000F6861"/>
    <w:rsid w:val="0010061F"/>
    <w:rsid w:val="00102180"/>
    <w:rsid w:val="00105E33"/>
    <w:rsid w:val="00122F2F"/>
    <w:rsid w:val="00133871"/>
    <w:rsid w:val="001339B2"/>
    <w:rsid w:val="00143EBD"/>
    <w:rsid w:val="00143EF9"/>
    <w:rsid w:val="00150723"/>
    <w:rsid w:val="00152B36"/>
    <w:rsid w:val="00155B33"/>
    <w:rsid w:val="00156E50"/>
    <w:rsid w:val="0017086D"/>
    <w:rsid w:val="001962B3"/>
    <w:rsid w:val="001A2B35"/>
    <w:rsid w:val="001D4282"/>
    <w:rsid w:val="001D474F"/>
    <w:rsid w:val="001E1867"/>
    <w:rsid w:val="001E3598"/>
    <w:rsid w:val="001E4583"/>
    <w:rsid w:val="001F5D90"/>
    <w:rsid w:val="002040A7"/>
    <w:rsid w:val="0020690A"/>
    <w:rsid w:val="0020734B"/>
    <w:rsid w:val="002155B8"/>
    <w:rsid w:val="00241630"/>
    <w:rsid w:val="00245542"/>
    <w:rsid w:val="0024717D"/>
    <w:rsid w:val="0025412D"/>
    <w:rsid w:val="00255214"/>
    <w:rsid w:val="002640BB"/>
    <w:rsid w:val="002700E4"/>
    <w:rsid w:val="00273D62"/>
    <w:rsid w:val="002834D6"/>
    <w:rsid w:val="002842D3"/>
    <w:rsid w:val="002857C7"/>
    <w:rsid w:val="00291142"/>
    <w:rsid w:val="00292EBC"/>
    <w:rsid w:val="00297893"/>
    <w:rsid w:val="002A2D20"/>
    <w:rsid w:val="002A33A1"/>
    <w:rsid w:val="002A4D85"/>
    <w:rsid w:val="002A55F5"/>
    <w:rsid w:val="002A7E7F"/>
    <w:rsid w:val="002B3DB1"/>
    <w:rsid w:val="002B4DB8"/>
    <w:rsid w:val="002D6BCF"/>
    <w:rsid w:val="002E1345"/>
    <w:rsid w:val="002E19CE"/>
    <w:rsid w:val="002E429C"/>
    <w:rsid w:val="002E73A9"/>
    <w:rsid w:val="002F1216"/>
    <w:rsid w:val="00303662"/>
    <w:rsid w:val="00304399"/>
    <w:rsid w:val="00304E32"/>
    <w:rsid w:val="00307F0A"/>
    <w:rsid w:val="00310A9E"/>
    <w:rsid w:val="00321E52"/>
    <w:rsid w:val="003223FC"/>
    <w:rsid w:val="00322E64"/>
    <w:rsid w:val="00323B7B"/>
    <w:rsid w:val="0032444C"/>
    <w:rsid w:val="00324ABD"/>
    <w:rsid w:val="003273AE"/>
    <w:rsid w:val="003463A5"/>
    <w:rsid w:val="00354EA7"/>
    <w:rsid w:val="0035699C"/>
    <w:rsid w:val="00357775"/>
    <w:rsid w:val="00363CAA"/>
    <w:rsid w:val="003667E8"/>
    <w:rsid w:val="00373E0F"/>
    <w:rsid w:val="00376138"/>
    <w:rsid w:val="003953F6"/>
    <w:rsid w:val="003A3F92"/>
    <w:rsid w:val="003A6AC6"/>
    <w:rsid w:val="003A6BB2"/>
    <w:rsid w:val="003A7CEA"/>
    <w:rsid w:val="003B6197"/>
    <w:rsid w:val="003C6FA2"/>
    <w:rsid w:val="003E10DF"/>
    <w:rsid w:val="003F1D83"/>
    <w:rsid w:val="003F59DC"/>
    <w:rsid w:val="003F7938"/>
    <w:rsid w:val="003F7B46"/>
    <w:rsid w:val="004016B2"/>
    <w:rsid w:val="00403F1E"/>
    <w:rsid w:val="00412F23"/>
    <w:rsid w:val="004174EF"/>
    <w:rsid w:val="004256A1"/>
    <w:rsid w:val="00425EEC"/>
    <w:rsid w:val="00426D6D"/>
    <w:rsid w:val="00431022"/>
    <w:rsid w:val="004373D2"/>
    <w:rsid w:val="0044720B"/>
    <w:rsid w:val="0045186E"/>
    <w:rsid w:val="00454ADE"/>
    <w:rsid w:val="00455F06"/>
    <w:rsid w:val="00461DF6"/>
    <w:rsid w:val="0046443D"/>
    <w:rsid w:val="00465D52"/>
    <w:rsid w:val="00470065"/>
    <w:rsid w:val="00473229"/>
    <w:rsid w:val="0047483F"/>
    <w:rsid w:val="004777B3"/>
    <w:rsid w:val="004900DB"/>
    <w:rsid w:val="004902E6"/>
    <w:rsid w:val="004936DE"/>
    <w:rsid w:val="00497E40"/>
    <w:rsid w:val="004A7CE8"/>
    <w:rsid w:val="004B00CC"/>
    <w:rsid w:val="004B0AAE"/>
    <w:rsid w:val="004B28B3"/>
    <w:rsid w:val="004B46C5"/>
    <w:rsid w:val="004B7D33"/>
    <w:rsid w:val="004C0506"/>
    <w:rsid w:val="004C1088"/>
    <w:rsid w:val="004C58D3"/>
    <w:rsid w:val="004D3340"/>
    <w:rsid w:val="004D3CC8"/>
    <w:rsid w:val="004D4B49"/>
    <w:rsid w:val="004D6A63"/>
    <w:rsid w:val="004E2977"/>
    <w:rsid w:val="004E5F45"/>
    <w:rsid w:val="004F0042"/>
    <w:rsid w:val="004F04CB"/>
    <w:rsid w:val="004F05C7"/>
    <w:rsid w:val="004F3C70"/>
    <w:rsid w:val="004F441C"/>
    <w:rsid w:val="004F47E2"/>
    <w:rsid w:val="004F65FF"/>
    <w:rsid w:val="005064CD"/>
    <w:rsid w:val="005130E3"/>
    <w:rsid w:val="00521BD5"/>
    <w:rsid w:val="005238C9"/>
    <w:rsid w:val="0052400E"/>
    <w:rsid w:val="0052450E"/>
    <w:rsid w:val="005400BA"/>
    <w:rsid w:val="005428D2"/>
    <w:rsid w:val="00546282"/>
    <w:rsid w:val="00553C6D"/>
    <w:rsid w:val="005571ED"/>
    <w:rsid w:val="005576ED"/>
    <w:rsid w:val="0055798F"/>
    <w:rsid w:val="0056376B"/>
    <w:rsid w:val="00576340"/>
    <w:rsid w:val="00585840"/>
    <w:rsid w:val="00586B24"/>
    <w:rsid w:val="00593F2D"/>
    <w:rsid w:val="005955CE"/>
    <w:rsid w:val="00596440"/>
    <w:rsid w:val="005972CF"/>
    <w:rsid w:val="005A5F2C"/>
    <w:rsid w:val="005A6E22"/>
    <w:rsid w:val="005B0513"/>
    <w:rsid w:val="005B1DA3"/>
    <w:rsid w:val="005B4412"/>
    <w:rsid w:val="005C1C4B"/>
    <w:rsid w:val="005C2B24"/>
    <w:rsid w:val="005C4EF2"/>
    <w:rsid w:val="005C5AC9"/>
    <w:rsid w:val="005D3E12"/>
    <w:rsid w:val="005D4FC1"/>
    <w:rsid w:val="005D51CF"/>
    <w:rsid w:val="005D775F"/>
    <w:rsid w:val="005E1964"/>
    <w:rsid w:val="005E26A0"/>
    <w:rsid w:val="005F2628"/>
    <w:rsid w:val="005F6923"/>
    <w:rsid w:val="005F6A75"/>
    <w:rsid w:val="00607165"/>
    <w:rsid w:val="006116E9"/>
    <w:rsid w:val="00611FE4"/>
    <w:rsid w:val="006174B7"/>
    <w:rsid w:val="006216F3"/>
    <w:rsid w:val="00621CAD"/>
    <w:rsid w:val="006242EC"/>
    <w:rsid w:val="00630F89"/>
    <w:rsid w:val="00633A49"/>
    <w:rsid w:val="0063418D"/>
    <w:rsid w:val="00635903"/>
    <w:rsid w:val="006368A3"/>
    <w:rsid w:val="00637B60"/>
    <w:rsid w:val="00637D05"/>
    <w:rsid w:val="006410F7"/>
    <w:rsid w:val="00647412"/>
    <w:rsid w:val="006529C1"/>
    <w:rsid w:val="0066557C"/>
    <w:rsid w:val="00665DAE"/>
    <w:rsid w:val="00670A3C"/>
    <w:rsid w:val="00683DE4"/>
    <w:rsid w:val="006840CF"/>
    <w:rsid w:val="00684672"/>
    <w:rsid w:val="0068730E"/>
    <w:rsid w:val="00691AF3"/>
    <w:rsid w:val="006A0B3E"/>
    <w:rsid w:val="006A31EB"/>
    <w:rsid w:val="006A6C69"/>
    <w:rsid w:val="006C0F51"/>
    <w:rsid w:val="006D174A"/>
    <w:rsid w:val="006D4F38"/>
    <w:rsid w:val="006D67F3"/>
    <w:rsid w:val="006E290F"/>
    <w:rsid w:val="006E5E0B"/>
    <w:rsid w:val="006F5FF4"/>
    <w:rsid w:val="007050AE"/>
    <w:rsid w:val="00707769"/>
    <w:rsid w:val="007147DD"/>
    <w:rsid w:val="00720508"/>
    <w:rsid w:val="007218CA"/>
    <w:rsid w:val="00721F37"/>
    <w:rsid w:val="007360F5"/>
    <w:rsid w:val="00743046"/>
    <w:rsid w:val="00745207"/>
    <w:rsid w:val="007479FA"/>
    <w:rsid w:val="00747B32"/>
    <w:rsid w:val="00752581"/>
    <w:rsid w:val="007536CC"/>
    <w:rsid w:val="00754A28"/>
    <w:rsid w:val="00761CAA"/>
    <w:rsid w:val="0076703F"/>
    <w:rsid w:val="00772259"/>
    <w:rsid w:val="00772B11"/>
    <w:rsid w:val="00776070"/>
    <w:rsid w:val="0077769A"/>
    <w:rsid w:val="007805AD"/>
    <w:rsid w:val="00782C08"/>
    <w:rsid w:val="007854C2"/>
    <w:rsid w:val="00785D98"/>
    <w:rsid w:val="00787450"/>
    <w:rsid w:val="00795B34"/>
    <w:rsid w:val="007A0ACC"/>
    <w:rsid w:val="007A4E09"/>
    <w:rsid w:val="007A61A6"/>
    <w:rsid w:val="007B0374"/>
    <w:rsid w:val="007C0CC4"/>
    <w:rsid w:val="007C3417"/>
    <w:rsid w:val="007C7A36"/>
    <w:rsid w:val="007D1374"/>
    <w:rsid w:val="007D1CF8"/>
    <w:rsid w:val="007E1C77"/>
    <w:rsid w:val="007E4B48"/>
    <w:rsid w:val="007F02D7"/>
    <w:rsid w:val="007F11DF"/>
    <w:rsid w:val="007F2295"/>
    <w:rsid w:val="0080011F"/>
    <w:rsid w:val="00800CC9"/>
    <w:rsid w:val="0080353F"/>
    <w:rsid w:val="00803934"/>
    <w:rsid w:val="00806989"/>
    <w:rsid w:val="00806EEA"/>
    <w:rsid w:val="00807957"/>
    <w:rsid w:val="00812D87"/>
    <w:rsid w:val="00813504"/>
    <w:rsid w:val="00813B87"/>
    <w:rsid w:val="00814988"/>
    <w:rsid w:val="00815180"/>
    <w:rsid w:val="00830700"/>
    <w:rsid w:val="00841FD2"/>
    <w:rsid w:val="00850FED"/>
    <w:rsid w:val="00853636"/>
    <w:rsid w:val="00854C97"/>
    <w:rsid w:val="0087197D"/>
    <w:rsid w:val="00876589"/>
    <w:rsid w:val="00876979"/>
    <w:rsid w:val="00885607"/>
    <w:rsid w:val="00886514"/>
    <w:rsid w:val="008930FF"/>
    <w:rsid w:val="008A1624"/>
    <w:rsid w:val="008A1FB6"/>
    <w:rsid w:val="008A473D"/>
    <w:rsid w:val="008B41FD"/>
    <w:rsid w:val="008B4803"/>
    <w:rsid w:val="008B61C6"/>
    <w:rsid w:val="008C003B"/>
    <w:rsid w:val="008D0D15"/>
    <w:rsid w:val="008E2040"/>
    <w:rsid w:val="008E33A6"/>
    <w:rsid w:val="008F0735"/>
    <w:rsid w:val="008F0FDF"/>
    <w:rsid w:val="009019AC"/>
    <w:rsid w:val="00913E6C"/>
    <w:rsid w:val="00914B7B"/>
    <w:rsid w:val="009155EA"/>
    <w:rsid w:val="00926D5D"/>
    <w:rsid w:val="00932474"/>
    <w:rsid w:val="00934486"/>
    <w:rsid w:val="00934743"/>
    <w:rsid w:val="009354C8"/>
    <w:rsid w:val="00936468"/>
    <w:rsid w:val="0094563F"/>
    <w:rsid w:val="009563F3"/>
    <w:rsid w:val="0095788A"/>
    <w:rsid w:val="0096196A"/>
    <w:rsid w:val="0096700D"/>
    <w:rsid w:val="00972228"/>
    <w:rsid w:val="009737E1"/>
    <w:rsid w:val="0097783B"/>
    <w:rsid w:val="00981ECC"/>
    <w:rsid w:val="00986368"/>
    <w:rsid w:val="0098711B"/>
    <w:rsid w:val="0099023E"/>
    <w:rsid w:val="0099436F"/>
    <w:rsid w:val="00994BCD"/>
    <w:rsid w:val="009969F2"/>
    <w:rsid w:val="009A11BE"/>
    <w:rsid w:val="009A6BA8"/>
    <w:rsid w:val="009B086F"/>
    <w:rsid w:val="009B1C54"/>
    <w:rsid w:val="009D7EC7"/>
    <w:rsid w:val="009F1D47"/>
    <w:rsid w:val="009F24DE"/>
    <w:rsid w:val="009F70AC"/>
    <w:rsid w:val="009F7A7B"/>
    <w:rsid w:val="00A10FB4"/>
    <w:rsid w:val="00A114A0"/>
    <w:rsid w:val="00A225F3"/>
    <w:rsid w:val="00A2707C"/>
    <w:rsid w:val="00A30A78"/>
    <w:rsid w:val="00A40C1C"/>
    <w:rsid w:val="00A40D9E"/>
    <w:rsid w:val="00A4277B"/>
    <w:rsid w:val="00A478BB"/>
    <w:rsid w:val="00A50DA6"/>
    <w:rsid w:val="00A602F2"/>
    <w:rsid w:val="00A65EEE"/>
    <w:rsid w:val="00A67231"/>
    <w:rsid w:val="00A73071"/>
    <w:rsid w:val="00A92760"/>
    <w:rsid w:val="00A92B44"/>
    <w:rsid w:val="00AA0155"/>
    <w:rsid w:val="00AB4CE3"/>
    <w:rsid w:val="00AC2FFB"/>
    <w:rsid w:val="00AC5766"/>
    <w:rsid w:val="00AD02C7"/>
    <w:rsid w:val="00AD61D9"/>
    <w:rsid w:val="00AF4BFA"/>
    <w:rsid w:val="00B107D2"/>
    <w:rsid w:val="00B13AA0"/>
    <w:rsid w:val="00B16FDE"/>
    <w:rsid w:val="00B22811"/>
    <w:rsid w:val="00B247E3"/>
    <w:rsid w:val="00B30651"/>
    <w:rsid w:val="00B31A6F"/>
    <w:rsid w:val="00B801BB"/>
    <w:rsid w:val="00B8438C"/>
    <w:rsid w:val="00B845F6"/>
    <w:rsid w:val="00B90665"/>
    <w:rsid w:val="00B93B32"/>
    <w:rsid w:val="00BA629D"/>
    <w:rsid w:val="00BA6CAF"/>
    <w:rsid w:val="00BD37CB"/>
    <w:rsid w:val="00BF1879"/>
    <w:rsid w:val="00C008A4"/>
    <w:rsid w:val="00C06DB8"/>
    <w:rsid w:val="00C07916"/>
    <w:rsid w:val="00C14332"/>
    <w:rsid w:val="00C143A9"/>
    <w:rsid w:val="00C207BA"/>
    <w:rsid w:val="00C2190C"/>
    <w:rsid w:val="00C224EF"/>
    <w:rsid w:val="00C2629C"/>
    <w:rsid w:val="00C33337"/>
    <w:rsid w:val="00C338B7"/>
    <w:rsid w:val="00C33E1E"/>
    <w:rsid w:val="00C404B6"/>
    <w:rsid w:val="00C40B80"/>
    <w:rsid w:val="00C45724"/>
    <w:rsid w:val="00C45C2D"/>
    <w:rsid w:val="00C46BFD"/>
    <w:rsid w:val="00C6561F"/>
    <w:rsid w:val="00C66789"/>
    <w:rsid w:val="00C66AD6"/>
    <w:rsid w:val="00C71B6A"/>
    <w:rsid w:val="00C72B3A"/>
    <w:rsid w:val="00C72DE4"/>
    <w:rsid w:val="00C808CC"/>
    <w:rsid w:val="00C816B5"/>
    <w:rsid w:val="00C84570"/>
    <w:rsid w:val="00C85388"/>
    <w:rsid w:val="00C85EA9"/>
    <w:rsid w:val="00C9049D"/>
    <w:rsid w:val="00C90B29"/>
    <w:rsid w:val="00C91DF6"/>
    <w:rsid w:val="00C928BB"/>
    <w:rsid w:val="00C97A62"/>
    <w:rsid w:val="00CA072B"/>
    <w:rsid w:val="00CA1CA2"/>
    <w:rsid w:val="00CA6D65"/>
    <w:rsid w:val="00CB00D9"/>
    <w:rsid w:val="00CB29BA"/>
    <w:rsid w:val="00CB37B2"/>
    <w:rsid w:val="00CB621C"/>
    <w:rsid w:val="00CB702E"/>
    <w:rsid w:val="00CB7D60"/>
    <w:rsid w:val="00CC0BF1"/>
    <w:rsid w:val="00CC1D7C"/>
    <w:rsid w:val="00CC2F9F"/>
    <w:rsid w:val="00CC5C97"/>
    <w:rsid w:val="00CD1EF5"/>
    <w:rsid w:val="00CD3462"/>
    <w:rsid w:val="00CE449F"/>
    <w:rsid w:val="00CE4573"/>
    <w:rsid w:val="00CF36C2"/>
    <w:rsid w:val="00CF52BA"/>
    <w:rsid w:val="00CF61E4"/>
    <w:rsid w:val="00CF7289"/>
    <w:rsid w:val="00D03A6F"/>
    <w:rsid w:val="00D15960"/>
    <w:rsid w:val="00D2367A"/>
    <w:rsid w:val="00D302C1"/>
    <w:rsid w:val="00D3164A"/>
    <w:rsid w:val="00D36BBA"/>
    <w:rsid w:val="00D445DD"/>
    <w:rsid w:val="00D53D52"/>
    <w:rsid w:val="00D53E92"/>
    <w:rsid w:val="00D60ED3"/>
    <w:rsid w:val="00D62509"/>
    <w:rsid w:val="00D7082F"/>
    <w:rsid w:val="00D76A9D"/>
    <w:rsid w:val="00D816FA"/>
    <w:rsid w:val="00D83705"/>
    <w:rsid w:val="00DA18C5"/>
    <w:rsid w:val="00DA37E3"/>
    <w:rsid w:val="00DA443B"/>
    <w:rsid w:val="00DA602D"/>
    <w:rsid w:val="00DA6D5B"/>
    <w:rsid w:val="00DB09AB"/>
    <w:rsid w:val="00DC0F6B"/>
    <w:rsid w:val="00DC2AF8"/>
    <w:rsid w:val="00DC7604"/>
    <w:rsid w:val="00DC7B8C"/>
    <w:rsid w:val="00DD270A"/>
    <w:rsid w:val="00DD45FF"/>
    <w:rsid w:val="00DE0C39"/>
    <w:rsid w:val="00DE41AB"/>
    <w:rsid w:val="00DE54AB"/>
    <w:rsid w:val="00DF10B4"/>
    <w:rsid w:val="00DF1762"/>
    <w:rsid w:val="00DF24BC"/>
    <w:rsid w:val="00DF7EA6"/>
    <w:rsid w:val="00E0232D"/>
    <w:rsid w:val="00E10676"/>
    <w:rsid w:val="00E1680C"/>
    <w:rsid w:val="00E17AC6"/>
    <w:rsid w:val="00E248F1"/>
    <w:rsid w:val="00E40485"/>
    <w:rsid w:val="00E40B17"/>
    <w:rsid w:val="00E416D3"/>
    <w:rsid w:val="00E42095"/>
    <w:rsid w:val="00E45EE2"/>
    <w:rsid w:val="00E511B9"/>
    <w:rsid w:val="00E56A1F"/>
    <w:rsid w:val="00E61FAA"/>
    <w:rsid w:val="00E6479C"/>
    <w:rsid w:val="00E75B76"/>
    <w:rsid w:val="00E87EB5"/>
    <w:rsid w:val="00E91875"/>
    <w:rsid w:val="00E9438C"/>
    <w:rsid w:val="00EA484E"/>
    <w:rsid w:val="00EB0032"/>
    <w:rsid w:val="00EB5360"/>
    <w:rsid w:val="00EC6232"/>
    <w:rsid w:val="00ED26E8"/>
    <w:rsid w:val="00ED47CC"/>
    <w:rsid w:val="00ED4A6A"/>
    <w:rsid w:val="00EE24F3"/>
    <w:rsid w:val="00EE5AA7"/>
    <w:rsid w:val="00EF1035"/>
    <w:rsid w:val="00EF179F"/>
    <w:rsid w:val="00EF61FC"/>
    <w:rsid w:val="00EF6BAE"/>
    <w:rsid w:val="00F02AED"/>
    <w:rsid w:val="00F02CC6"/>
    <w:rsid w:val="00F0703A"/>
    <w:rsid w:val="00F13A74"/>
    <w:rsid w:val="00F171CA"/>
    <w:rsid w:val="00F17CC5"/>
    <w:rsid w:val="00F31BB3"/>
    <w:rsid w:val="00F439D5"/>
    <w:rsid w:val="00F7148F"/>
    <w:rsid w:val="00F745A9"/>
    <w:rsid w:val="00F7582E"/>
    <w:rsid w:val="00F80984"/>
    <w:rsid w:val="00F846B4"/>
    <w:rsid w:val="00FA1B14"/>
    <w:rsid w:val="00FA3120"/>
    <w:rsid w:val="00FA4564"/>
    <w:rsid w:val="00FC3AB1"/>
    <w:rsid w:val="00FC457E"/>
    <w:rsid w:val="00FD3D63"/>
    <w:rsid w:val="00FE0966"/>
    <w:rsid w:val="00FE44D4"/>
    <w:rsid w:val="00FE4FC8"/>
    <w:rsid w:val="00FE5A48"/>
    <w:rsid w:val="00FF4564"/>
    <w:rsid w:val="00FF4D1C"/>
    <w:rsid w:val="00FF4EA7"/>
    <w:rsid w:val="00FF63B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3ED976"/>
  <w15:docId w15:val="{A9BECCFF-A710-4181-BF61-59B7CA448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1" w:unhideWhenUsed="1" w:qFormat="1"/>
    <w:lsdException w:name="List Bullet 3" w:semiHidden="1" w:uiPriority="1" w:unhideWhenUsed="1" w:qFormat="1"/>
    <w:lsdException w:name="List Bullet 4" w:semiHidden="1" w:uiPriority="1" w:unhideWhenUsed="1" w:qFormat="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10"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E248F1"/>
    <w:pPr>
      <w:spacing w:after="240" w:line="240" w:lineRule="atLeast"/>
    </w:pPr>
    <w:rPr>
      <w:rFonts w:ascii="Simplon Norm" w:hAnsi="Simplon Norm"/>
      <w:sz w:val="20"/>
      <w:lang w:val="de-CH"/>
    </w:rPr>
  </w:style>
  <w:style w:type="paragraph" w:styleId="berschrift1">
    <w:name w:val="heading 1"/>
    <w:basedOn w:val="Standard"/>
    <w:next w:val="Standard"/>
    <w:link w:val="berschrift1Zchn"/>
    <w:uiPriority w:val="1"/>
    <w:qFormat/>
    <w:rsid w:val="006A6C69"/>
    <w:pPr>
      <w:keepNext/>
      <w:keepLines/>
      <w:numPr>
        <w:numId w:val="25"/>
      </w:numPr>
      <w:spacing w:line="300" w:lineRule="atLeast"/>
      <w:outlineLvl w:val="0"/>
    </w:pPr>
    <w:rPr>
      <w:rFonts w:ascii="Simplon Norm Bold" w:eastAsiaTheme="majorEastAsia" w:hAnsi="Simplon Norm Bold" w:cstheme="majorBidi"/>
      <w:bCs/>
      <w:sz w:val="24"/>
      <w:szCs w:val="28"/>
    </w:rPr>
  </w:style>
  <w:style w:type="paragraph" w:styleId="berschrift2">
    <w:name w:val="heading 2"/>
    <w:basedOn w:val="Standard"/>
    <w:next w:val="Standard"/>
    <w:link w:val="berschrift2Zchn"/>
    <w:uiPriority w:val="1"/>
    <w:unhideWhenUsed/>
    <w:qFormat/>
    <w:rsid w:val="006A6C69"/>
    <w:pPr>
      <w:keepNext/>
      <w:keepLines/>
      <w:numPr>
        <w:ilvl w:val="1"/>
        <w:numId w:val="25"/>
      </w:numPr>
      <w:spacing w:after="120"/>
      <w:outlineLvl w:val="1"/>
    </w:pPr>
    <w:rPr>
      <w:rFonts w:ascii="Simplon Norm Bold" w:eastAsiaTheme="majorEastAsia" w:hAnsi="Simplon Norm Bold" w:cstheme="majorBidi"/>
      <w:bCs/>
      <w:szCs w:val="26"/>
    </w:rPr>
  </w:style>
  <w:style w:type="paragraph" w:styleId="berschrift3">
    <w:name w:val="heading 3"/>
    <w:basedOn w:val="Standard"/>
    <w:next w:val="Standard"/>
    <w:link w:val="berschrift3Zchn"/>
    <w:uiPriority w:val="1"/>
    <w:unhideWhenUsed/>
    <w:qFormat/>
    <w:rsid w:val="006A6C69"/>
    <w:pPr>
      <w:keepNext/>
      <w:keepLines/>
      <w:numPr>
        <w:ilvl w:val="2"/>
        <w:numId w:val="25"/>
      </w:numPr>
      <w:spacing w:after="120"/>
      <w:outlineLvl w:val="2"/>
    </w:pPr>
    <w:rPr>
      <w:rFonts w:ascii="Simplon Norm Bold" w:eastAsiaTheme="majorEastAsia" w:hAnsi="Simplon Norm Bold" w:cstheme="majorBidi"/>
      <w:b/>
      <w:bCs/>
    </w:rPr>
  </w:style>
  <w:style w:type="paragraph" w:styleId="berschrift4">
    <w:name w:val="heading 4"/>
    <w:basedOn w:val="Standard"/>
    <w:next w:val="Standard"/>
    <w:link w:val="berschrift4Zchn"/>
    <w:uiPriority w:val="1"/>
    <w:unhideWhenUsed/>
    <w:qFormat/>
    <w:rsid w:val="006A6C69"/>
    <w:pPr>
      <w:keepNext/>
      <w:keepLines/>
      <w:numPr>
        <w:ilvl w:val="3"/>
        <w:numId w:val="25"/>
      </w:numPr>
      <w:spacing w:after="120"/>
      <w:outlineLvl w:val="3"/>
    </w:pPr>
    <w:rPr>
      <w:rFonts w:ascii="Simplon Norm Bold" w:eastAsiaTheme="majorEastAsia" w:hAnsi="Simplon Norm Bold" w:cstheme="majorBidi"/>
      <w:bCs/>
      <w:iCs/>
    </w:rPr>
  </w:style>
  <w:style w:type="paragraph" w:styleId="berschrift5">
    <w:name w:val="heading 5"/>
    <w:basedOn w:val="Standard"/>
    <w:next w:val="Standard"/>
    <w:link w:val="berschrift5Zchn"/>
    <w:uiPriority w:val="9"/>
    <w:semiHidden/>
    <w:qFormat/>
    <w:rsid w:val="006A6C69"/>
    <w:pPr>
      <w:keepNext/>
      <w:keepLines/>
      <w:numPr>
        <w:ilvl w:val="4"/>
        <w:numId w:val="25"/>
      </w:numPr>
      <w:spacing w:before="200"/>
      <w:outlineLvl w:val="4"/>
    </w:pPr>
    <w:rPr>
      <w:rFonts w:eastAsiaTheme="majorEastAsia" w:cstheme="majorBidi"/>
    </w:rPr>
  </w:style>
  <w:style w:type="paragraph" w:styleId="berschrift6">
    <w:name w:val="heading 6"/>
    <w:basedOn w:val="Standard"/>
    <w:next w:val="Standard"/>
    <w:link w:val="berschrift6Zchn"/>
    <w:uiPriority w:val="9"/>
    <w:semiHidden/>
    <w:qFormat/>
    <w:rsid w:val="006A6C69"/>
    <w:pPr>
      <w:keepNext/>
      <w:keepLines/>
      <w:numPr>
        <w:ilvl w:val="5"/>
        <w:numId w:val="25"/>
      </w:numPr>
      <w:spacing w:before="200"/>
      <w:outlineLvl w:val="5"/>
    </w:pPr>
    <w:rPr>
      <w:rFonts w:eastAsiaTheme="majorEastAsia" w:cstheme="majorBidi"/>
      <w:i/>
      <w:iCs/>
    </w:rPr>
  </w:style>
  <w:style w:type="paragraph" w:styleId="berschrift7">
    <w:name w:val="heading 7"/>
    <w:basedOn w:val="Standard"/>
    <w:next w:val="Standard"/>
    <w:link w:val="berschrift7Zchn"/>
    <w:uiPriority w:val="9"/>
    <w:semiHidden/>
    <w:qFormat/>
    <w:rsid w:val="006A6C69"/>
    <w:pPr>
      <w:keepNext/>
      <w:keepLines/>
      <w:numPr>
        <w:ilvl w:val="6"/>
        <w:numId w:val="25"/>
      </w:numPr>
      <w:spacing w:before="200"/>
      <w:outlineLvl w:val="6"/>
    </w:pPr>
    <w:rPr>
      <w:rFonts w:eastAsiaTheme="majorEastAsia" w:cstheme="majorBidi"/>
      <w:i/>
      <w:iCs/>
    </w:rPr>
  </w:style>
  <w:style w:type="paragraph" w:styleId="berschrift8">
    <w:name w:val="heading 8"/>
    <w:basedOn w:val="Standard"/>
    <w:next w:val="Standard"/>
    <w:link w:val="berschrift8Zchn"/>
    <w:uiPriority w:val="9"/>
    <w:semiHidden/>
    <w:qFormat/>
    <w:rsid w:val="006A6C69"/>
    <w:pPr>
      <w:keepNext/>
      <w:keepLines/>
      <w:numPr>
        <w:ilvl w:val="7"/>
        <w:numId w:val="25"/>
      </w:numPr>
      <w:spacing w:before="200"/>
      <w:outlineLvl w:val="7"/>
    </w:pPr>
    <w:rPr>
      <w:rFonts w:eastAsiaTheme="majorEastAsia" w:cstheme="majorBidi"/>
      <w:szCs w:val="20"/>
    </w:rPr>
  </w:style>
  <w:style w:type="paragraph" w:styleId="berschrift9">
    <w:name w:val="heading 9"/>
    <w:basedOn w:val="Standard"/>
    <w:next w:val="Standard"/>
    <w:link w:val="berschrift9Zchn"/>
    <w:uiPriority w:val="9"/>
    <w:semiHidden/>
    <w:qFormat/>
    <w:rsid w:val="006A6C69"/>
    <w:pPr>
      <w:keepNext/>
      <w:keepLines/>
      <w:numPr>
        <w:ilvl w:val="8"/>
        <w:numId w:val="25"/>
      </w:numPr>
      <w:spacing w:before="200"/>
      <w:outlineLvl w:val="8"/>
    </w:pPr>
    <w:rPr>
      <w:rFonts w:eastAsiaTheme="majorEastAsia" w:cstheme="majorBidi"/>
      <w:i/>
      <w:iCs/>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1"/>
    <w:rsid w:val="006A6C69"/>
    <w:rPr>
      <w:rFonts w:ascii="Simplon Norm Bold" w:eastAsiaTheme="majorEastAsia" w:hAnsi="Simplon Norm Bold" w:cstheme="majorBidi"/>
      <w:bCs/>
      <w:sz w:val="24"/>
      <w:szCs w:val="28"/>
      <w:lang w:val="de-CH"/>
    </w:rPr>
  </w:style>
  <w:style w:type="character" w:customStyle="1" w:styleId="berschrift2Zchn">
    <w:name w:val="Überschrift 2 Zchn"/>
    <w:basedOn w:val="Absatz-Standardschriftart"/>
    <w:link w:val="berschrift2"/>
    <w:uiPriority w:val="1"/>
    <w:rsid w:val="006A6C69"/>
    <w:rPr>
      <w:rFonts w:ascii="Simplon Norm Bold" w:eastAsiaTheme="majorEastAsia" w:hAnsi="Simplon Norm Bold" w:cstheme="majorBidi"/>
      <w:bCs/>
      <w:sz w:val="20"/>
      <w:szCs w:val="26"/>
      <w:lang w:val="de-CH"/>
    </w:rPr>
  </w:style>
  <w:style w:type="character" w:customStyle="1" w:styleId="berschrift3Zchn">
    <w:name w:val="Überschrift 3 Zchn"/>
    <w:basedOn w:val="Absatz-Standardschriftart"/>
    <w:link w:val="berschrift3"/>
    <w:uiPriority w:val="1"/>
    <w:rsid w:val="006A6C69"/>
    <w:rPr>
      <w:rFonts w:ascii="Simplon Norm Bold" w:eastAsiaTheme="majorEastAsia" w:hAnsi="Simplon Norm Bold" w:cstheme="majorBidi"/>
      <w:b/>
      <w:bCs/>
      <w:sz w:val="20"/>
      <w:lang w:val="de-CH"/>
    </w:rPr>
  </w:style>
  <w:style w:type="character" w:customStyle="1" w:styleId="berschrift4Zchn">
    <w:name w:val="Überschrift 4 Zchn"/>
    <w:basedOn w:val="Absatz-Standardschriftart"/>
    <w:link w:val="berschrift4"/>
    <w:uiPriority w:val="1"/>
    <w:rsid w:val="006A6C69"/>
    <w:rPr>
      <w:rFonts w:ascii="Simplon Norm Bold" w:eastAsiaTheme="majorEastAsia" w:hAnsi="Simplon Norm Bold" w:cstheme="majorBidi"/>
      <w:bCs/>
      <w:iCs/>
      <w:sz w:val="20"/>
      <w:lang w:val="de-CH"/>
    </w:rPr>
  </w:style>
  <w:style w:type="character" w:customStyle="1" w:styleId="berschrift5Zchn">
    <w:name w:val="Überschrift 5 Zchn"/>
    <w:basedOn w:val="Absatz-Standardschriftart"/>
    <w:link w:val="berschrift5"/>
    <w:uiPriority w:val="9"/>
    <w:semiHidden/>
    <w:rsid w:val="006A6C69"/>
    <w:rPr>
      <w:rFonts w:ascii="Simplon Norm" w:eastAsiaTheme="majorEastAsia" w:hAnsi="Simplon Norm" w:cstheme="majorBidi"/>
      <w:sz w:val="20"/>
      <w:lang w:val="de-CH"/>
    </w:rPr>
  </w:style>
  <w:style w:type="character" w:customStyle="1" w:styleId="berschrift6Zchn">
    <w:name w:val="Überschrift 6 Zchn"/>
    <w:basedOn w:val="Absatz-Standardschriftart"/>
    <w:link w:val="berschrift6"/>
    <w:uiPriority w:val="9"/>
    <w:semiHidden/>
    <w:rsid w:val="006A6C69"/>
    <w:rPr>
      <w:rFonts w:ascii="Simplon Norm" w:eastAsiaTheme="majorEastAsia" w:hAnsi="Simplon Norm" w:cstheme="majorBidi"/>
      <w:i/>
      <w:iCs/>
      <w:sz w:val="20"/>
      <w:lang w:val="de-CH"/>
    </w:rPr>
  </w:style>
  <w:style w:type="character" w:customStyle="1" w:styleId="berschrift7Zchn">
    <w:name w:val="Überschrift 7 Zchn"/>
    <w:basedOn w:val="Absatz-Standardschriftart"/>
    <w:link w:val="berschrift7"/>
    <w:uiPriority w:val="9"/>
    <w:semiHidden/>
    <w:rsid w:val="006A6C69"/>
    <w:rPr>
      <w:rFonts w:ascii="Simplon Norm" w:eastAsiaTheme="majorEastAsia" w:hAnsi="Simplon Norm" w:cstheme="majorBidi"/>
      <w:i/>
      <w:iCs/>
      <w:sz w:val="20"/>
      <w:lang w:val="de-CH"/>
    </w:rPr>
  </w:style>
  <w:style w:type="character" w:customStyle="1" w:styleId="berschrift8Zchn">
    <w:name w:val="Überschrift 8 Zchn"/>
    <w:basedOn w:val="Absatz-Standardschriftart"/>
    <w:link w:val="berschrift8"/>
    <w:uiPriority w:val="9"/>
    <w:semiHidden/>
    <w:rsid w:val="006A6C69"/>
    <w:rPr>
      <w:rFonts w:ascii="Simplon Norm" w:eastAsiaTheme="majorEastAsia" w:hAnsi="Simplon Norm" w:cstheme="majorBidi"/>
      <w:sz w:val="20"/>
      <w:szCs w:val="20"/>
      <w:lang w:val="de-CH"/>
    </w:rPr>
  </w:style>
  <w:style w:type="character" w:customStyle="1" w:styleId="berschrift9Zchn">
    <w:name w:val="Überschrift 9 Zchn"/>
    <w:basedOn w:val="Absatz-Standardschriftart"/>
    <w:link w:val="berschrift9"/>
    <w:uiPriority w:val="9"/>
    <w:semiHidden/>
    <w:rsid w:val="006A6C69"/>
    <w:rPr>
      <w:rFonts w:ascii="Simplon Norm" w:eastAsiaTheme="majorEastAsia" w:hAnsi="Simplon Norm" w:cstheme="majorBidi"/>
      <w:i/>
      <w:iCs/>
      <w:sz w:val="20"/>
      <w:szCs w:val="20"/>
      <w:lang w:val="de-CH"/>
    </w:rPr>
  </w:style>
  <w:style w:type="paragraph" w:styleId="Titel">
    <w:name w:val="Title"/>
    <w:basedOn w:val="Standard"/>
    <w:next w:val="Standard"/>
    <w:link w:val="TitelZchn"/>
    <w:uiPriority w:val="10"/>
    <w:semiHidden/>
    <w:qFormat/>
    <w:rsid w:val="006A6C69"/>
    <w:pPr>
      <w:pBdr>
        <w:bottom w:val="single" w:sz="8" w:space="4" w:color="auto"/>
      </w:pBdr>
      <w:spacing w:after="300"/>
      <w:contextualSpacing/>
    </w:pPr>
    <w:rPr>
      <w:rFonts w:eastAsiaTheme="majorEastAsia" w:cstheme="majorBidi"/>
      <w:spacing w:val="5"/>
      <w:kern w:val="28"/>
      <w:sz w:val="52"/>
      <w:szCs w:val="52"/>
    </w:rPr>
  </w:style>
  <w:style w:type="character" w:customStyle="1" w:styleId="TitelZchn">
    <w:name w:val="Titel Zchn"/>
    <w:basedOn w:val="Absatz-Standardschriftart"/>
    <w:link w:val="Titel"/>
    <w:uiPriority w:val="10"/>
    <w:semiHidden/>
    <w:rsid w:val="006A6C69"/>
    <w:rPr>
      <w:rFonts w:ascii="Simplon Norm" w:eastAsiaTheme="majorEastAsia" w:hAnsi="Simplon Norm" w:cstheme="majorBidi"/>
      <w:spacing w:val="5"/>
      <w:kern w:val="28"/>
      <w:sz w:val="52"/>
      <w:szCs w:val="52"/>
      <w:lang w:val="de-CH"/>
    </w:rPr>
  </w:style>
  <w:style w:type="paragraph" w:styleId="Untertitel">
    <w:name w:val="Subtitle"/>
    <w:basedOn w:val="Standard"/>
    <w:next w:val="Standard"/>
    <w:link w:val="UntertitelZchn"/>
    <w:uiPriority w:val="11"/>
    <w:semiHidden/>
    <w:qFormat/>
    <w:rsid w:val="006A6C69"/>
    <w:pPr>
      <w:numPr>
        <w:ilvl w:val="1"/>
      </w:numPr>
    </w:pPr>
    <w:rPr>
      <w:rFonts w:eastAsiaTheme="majorEastAsia" w:cstheme="majorBidi"/>
      <w:i/>
      <w:iCs/>
      <w:spacing w:val="15"/>
      <w:sz w:val="24"/>
      <w:szCs w:val="24"/>
    </w:rPr>
  </w:style>
  <w:style w:type="character" w:customStyle="1" w:styleId="UntertitelZchn">
    <w:name w:val="Untertitel Zchn"/>
    <w:basedOn w:val="Absatz-Standardschriftart"/>
    <w:link w:val="Untertitel"/>
    <w:uiPriority w:val="11"/>
    <w:semiHidden/>
    <w:rsid w:val="006A6C69"/>
    <w:rPr>
      <w:rFonts w:ascii="Simplon Norm" w:eastAsiaTheme="majorEastAsia" w:hAnsi="Simplon Norm" w:cstheme="majorBidi"/>
      <w:i/>
      <w:iCs/>
      <w:spacing w:val="15"/>
      <w:sz w:val="24"/>
      <w:szCs w:val="24"/>
      <w:lang w:val="de-CH"/>
    </w:rPr>
  </w:style>
  <w:style w:type="character" w:styleId="SchwacheHervorhebung">
    <w:name w:val="Subtle Emphasis"/>
    <w:basedOn w:val="Absatz-Standardschriftart"/>
    <w:uiPriority w:val="19"/>
    <w:semiHidden/>
    <w:qFormat/>
    <w:rsid w:val="006A6C69"/>
    <w:rPr>
      <w:rFonts w:ascii="Arial" w:hAnsi="Arial"/>
      <w:i/>
      <w:iCs/>
      <w:color w:val="auto"/>
    </w:rPr>
  </w:style>
  <w:style w:type="paragraph" w:styleId="Beschriftung">
    <w:name w:val="caption"/>
    <w:basedOn w:val="Standard"/>
    <w:next w:val="Standard"/>
    <w:uiPriority w:val="35"/>
    <w:unhideWhenUsed/>
    <w:qFormat/>
    <w:rsid w:val="006A6C69"/>
    <w:rPr>
      <w:bCs/>
      <w:sz w:val="18"/>
      <w:szCs w:val="18"/>
    </w:rPr>
  </w:style>
  <w:style w:type="character" w:styleId="Fett">
    <w:name w:val="Strong"/>
    <w:basedOn w:val="Absatz-Standardschriftart"/>
    <w:uiPriority w:val="22"/>
    <w:qFormat/>
    <w:rsid w:val="006A6C69"/>
    <w:rPr>
      <w:rFonts w:ascii="Arial" w:hAnsi="Arial"/>
      <w:b/>
      <w:bCs/>
    </w:rPr>
  </w:style>
  <w:style w:type="character" w:styleId="Hervorhebung">
    <w:name w:val="Emphasis"/>
    <w:basedOn w:val="Absatz-Standardschriftart"/>
    <w:uiPriority w:val="20"/>
    <w:semiHidden/>
    <w:qFormat/>
    <w:rsid w:val="006A6C69"/>
    <w:rPr>
      <w:rFonts w:ascii="Arial" w:hAnsi="Arial"/>
      <w:i/>
      <w:iCs/>
    </w:rPr>
  </w:style>
  <w:style w:type="paragraph" w:styleId="Listenabsatz">
    <w:name w:val="List Paragraph"/>
    <w:basedOn w:val="Standard"/>
    <w:uiPriority w:val="34"/>
    <w:semiHidden/>
    <w:qFormat/>
    <w:rsid w:val="006A6C69"/>
    <w:pPr>
      <w:ind w:left="720"/>
      <w:contextualSpacing/>
    </w:pPr>
  </w:style>
  <w:style w:type="paragraph" w:styleId="Zitat">
    <w:name w:val="Quote"/>
    <w:basedOn w:val="Standard"/>
    <w:next w:val="Standard"/>
    <w:link w:val="ZitatZchn"/>
    <w:uiPriority w:val="29"/>
    <w:semiHidden/>
    <w:qFormat/>
    <w:rsid w:val="005571ED"/>
    <w:rPr>
      <w:i/>
      <w:iCs/>
    </w:rPr>
  </w:style>
  <w:style w:type="character" w:customStyle="1" w:styleId="ZitatZchn">
    <w:name w:val="Zitat Zchn"/>
    <w:basedOn w:val="Absatz-Standardschriftart"/>
    <w:link w:val="Zitat"/>
    <w:uiPriority w:val="29"/>
    <w:semiHidden/>
    <w:rsid w:val="00BA6CAF"/>
    <w:rPr>
      <w:rFonts w:ascii="Simplon Norm" w:hAnsi="Simplon Norm"/>
      <w:i/>
      <w:iCs/>
      <w:sz w:val="20"/>
      <w:lang w:val="de-CH"/>
    </w:rPr>
  </w:style>
  <w:style w:type="paragraph" w:styleId="IntensivesZitat">
    <w:name w:val="Intense Quote"/>
    <w:basedOn w:val="Standard"/>
    <w:next w:val="Standard"/>
    <w:link w:val="IntensivesZitatZchn"/>
    <w:uiPriority w:val="30"/>
    <w:semiHidden/>
    <w:qFormat/>
    <w:rsid w:val="006A6C69"/>
    <w:pPr>
      <w:pBdr>
        <w:bottom w:val="single" w:sz="4" w:space="4" w:color="auto"/>
      </w:pBdr>
      <w:spacing w:before="200" w:after="280"/>
      <w:ind w:left="936" w:right="936"/>
    </w:pPr>
    <w:rPr>
      <w:b/>
      <w:bCs/>
      <w:i/>
      <w:iCs/>
    </w:rPr>
  </w:style>
  <w:style w:type="character" w:customStyle="1" w:styleId="IntensivesZitatZchn">
    <w:name w:val="Intensives Zitat Zchn"/>
    <w:basedOn w:val="Absatz-Standardschriftart"/>
    <w:link w:val="IntensivesZitat"/>
    <w:uiPriority w:val="30"/>
    <w:semiHidden/>
    <w:rsid w:val="006A6C69"/>
    <w:rPr>
      <w:rFonts w:ascii="Simplon Norm" w:hAnsi="Simplon Norm"/>
      <w:b/>
      <w:bCs/>
      <w:i/>
      <w:iCs/>
      <w:sz w:val="20"/>
      <w:lang w:val="de-CH"/>
    </w:rPr>
  </w:style>
  <w:style w:type="character" w:styleId="IntensiveHervorhebung">
    <w:name w:val="Intense Emphasis"/>
    <w:basedOn w:val="Absatz-Standardschriftart"/>
    <w:uiPriority w:val="21"/>
    <w:semiHidden/>
    <w:qFormat/>
    <w:rsid w:val="006A6C69"/>
    <w:rPr>
      <w:rFonts w:ascii="Arial" w:hAnsi="Arial"/>
      <w:b/>
      <w:bCs/>
      <w:i/>
      <w:iCs/>
      <w:color w:val="auto"/>
    </w:rPr>
  </w:style>
  <w:style w:type="character" w:styleId="SchwacherVerweis">
    <w:name w:val="Subtle Reference"/>
    <w:basedOn w:val="Absatz-Standardschriftart"/>
    <w:uiPriority w:val="31"/>
    <w:semiHidden/>
    <w:qFormat/>
    <w:rsid w:val="006A6C69"/>
    <w:rPr>
      <w:rFonts w:ascii="Arial" w:hAnsi="Arial"/>
      <w:smallCaps/>
      <w:color w:val="auto"/>
      <w:u w:val="single"/>
    </w:rPr>
  </w:style>
  <w:style w:type="character" w:styleId="IntensiverVerweis">
    <w:name w:val="Intense Reference"/>
    <w:basedOn w:val="Absatz-Standardschriftart"/>
    <w:uiPriority w:val="32"/>
    <w:semiHidden/>
    <w:qFormat/>
    <w:rsid w:val="006A6C69"/>
    <w:rPr>
      <w:rFonts w:ascii="Arial" w:hAnsi="Arial"/>
      <w:b/>
      <w:bCs/>
      <w:smallCaps/>
      <w:color w:val="auto"/>
      <w:spacing w:val="5"/>
      <w:u w:val="single"/>
    </w:rPr>
  </w:style>
  <w:style w:type="character" w:styleId="Buchtitel">
    <w:name w:val="Book Title"/>
    <w:basedOn w:val="Absatz-Standardschriftart"/>
    <w:uiPriority w:val="33"/>
    <w:semiHidden/>
    <w:qFormat/>
    <w:rsid w:val="006A6C69"/>
    <w:rPr>
      <w:rFonts w:ascii="Arial" w:hAnsi="Arial"/>
      <w:b/>
      <w:bCs/>
      <w:smallCaps/>
      <w:spacing w:val="5"/>
    </w:rPr>
  </w:style>
  <w:style w:type="paragraph" w:styleId="Inhaltsverzeichnisberschrift">
    <w:name w:val="TOC Heading"/>
    <w:basedOn w:val="berschrift1"/>
    <w:next w:val="Standard"/>
    <w:uiPriority w:val="39"/>
    <w:semiHidden/>
    <w:unhideWhenUsed/>
    <w:qFormat/>
    <w:rsid w:val="006A6C69"/>
    <w:pPr>
      <w:outlineLvl w:val="9"/>
    </w:pPr>
  </w:style>
  <w:style w:type="paragraph" w:styleId="Sprechblasentext">
    <w:name w:val="Balloon Text"/>
    <w:basedOn w:val="Standard"/>
    <w:link w:val="SprechblasentextZchn"/>
    <w:uiPriority w:val="99"/>
    <w:semiHidden/>
    <w:unhideWhenUsed/>
    <w:rsid w:val="006A6C69"/>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A6C69"/>
    <w:rPr>
      <w:rFonts w:ascii="Tahoma" w:hAnsi="Tahoma" w:cs="Tahoma"/>
      <w:sz w:val="16"/>
      <w:szCs w:val="16"/>
      <w:lang w:val="de-CH"/>
    </w:rPr>
  </w:style>
  <w:style w:type="table" w:styleId="Tabellenraster">
    <w:name w:val="Table Grid"/>
    <w:basedOn w:val="NormaleTabelle"/>
    <w:uiPriority w:val="59"/>
    <w:rsid w:val="006A6C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senderBrief">
    <w:name w:val="Absender Brief"/>
    <w:basedOn w:val="Standard"/>
    <w:uiPriority w:val="2"/>
    <w:qFormat/>
    <w:rsid w:val="006A6C69"/>
    <w:pPr>
      <w:spacing w:after="0" w:line="240" w:lineRule="auto"/>
    </w:pPr>
    <w:rPr>
      <w:color w:val="FF3333" w:themeColor="accent1"/>
      <w:sz w:val="12"/>
      <w:szCs w:val="12"/>
    </w:rPr>
  </w:style>
  <w:style w:type="paragraph" w:customStyle="1" w:styleId="InfoBlocklinks">
    <w:name w:val="InfoBlock links"/>
    <w:uiPriority w:val="2"/>
    <w:qFormat/>
    <w:rsid w:val="006A6C69"/>
    <w:pPr>
      <w:spacing w:after="0" w:line="240" w:lineRule="atLeast"/>
    </w:pPr>
    <w:rPr>
      <w:rFonts w:ascii="Simplon Norm" w:hAnsi="Simplon Norm"/>
      <w:sz w:val="14"/>
      <w:szCs w:val="14"/>
      <w:lang w:val="de-CH"/>
    </w:rPr>
  </w:style>
  <w:style w:type="character" w:styleId="Platzhaltertext">
    <w:name w:val="Placeholder Text"/>
    <w:basedOn w:val="Absatz-Standardschriftart"/>
    <w:uiPriority w:val="99"/>
    <w:semiHidden/>
    <w:rsid w:val="006A6C69"/>
    <w:rPr>
      <w:color w:val="808080"/>
    </w:rPr>
  </w:style>
  <w:style w:type="paragraph" w:customStyle="1" w:styleId="Betreff">
    <w:name w:val="Betreff"/>
    <w:uiPriority w:val="2"/>
    <w:qFormat/>
    <w:rsid w:val="006A6C69"/>
    <w:pPr>
      <w:spacing w:after="0" w:line="240" w:lineRule="atLeast"/>
    </w:pPr>
    <w:rPr>
      <w:rFonts w:ascii="Simplon Norm" w:hAnsi="Simplon Norm"/>
      <w:b/>
      <w:sz w:val="20"/>
      <w:lang w:val="de-CH"/>
    </w:rPr>
  </w:style>
  <w:style w:type="paragraph" w:customStyle="1" w:styleId="UnterschriftTitel">
    <w:name w:val="Unterschrift  Titel"/>
    <w:uiPriority w:val="3"/>
    <w:qFormat/>
    <w:rsid w:val="006A6C69"/>
    <w:pPr>
      <w:spacing w:after="0" w:line="240" w:lineRule="atLeast"/>
    </w:pPr>
    <w:rPr>
      <w:rFonts w:ascii="Simplon Norm" w:hAnsi="Simplon Norm"/>
      <w:sz w:val="14"/>
      <w:szCs w:val="14"/>
      <w:lang w:val="de-CH"/>
    </w:rPr>
  </w:style>
  <w:style w:type="paragraph" w:styleId="Kopfzeile">
    <w:name w:val="header"/>
    <w:basedOn w:val="Standard"/>
    <w:link w:val="KopfzeileZchn"/>
    <w:uiPriority w:val="99"/>
    <w:unhideWhenUsed/>
    <w:rsid w:val="006A6C69"/>
    <w:pPr>
      <w:tabs>
        <w:tab w:val="center" w:pos="4536"/>
        <w:tab w:val="right" w:pos="9072"/>
      </w:tabs>
      <w:spacing w:after="0" w:line="240" w:lineRule="auto"/>
    </w:pPr>
    <w:rPr>
      <w:sz w:val="2"/>
    </w:rPr>
  </w:style>
  <w:style w:type="character" w:customStyle="1" w:styleId="KopfzeileZchn">
    <w:name w:val="Kopfzeile Zchn"/>
    <w:basedOn w:val="Absatz-Standardschriftart"/>
    <w:link w:val="Kopfzeile"/>
    <w:uiPriority w:val="99"/>
    <w:rsid w:val="006A6C69"/>
    <w:rPr>
      <w:rFonts w:ascii="Simplon Norm" w:hAnsi="Simplon Norm"/>
      <w:sz w:val="2"/>
      <w:lang w:val="de-CH"/>
    </w:rPr>
  </w:style>
  <w:style w:type="paragraph" w:styleId="Fuzeile">
    <w:name w:val="footer"/>
    <w:basedOn w:val="Standard"/>
    <w:link w:val="FuzeileZchn"/>
    <w:uiPriority w:val="99"/>
    <w:rsid w:val="006A6C69"/>
    <w:pPr>
      <w:tabs>
        <w:tab w:val="center" w:pos="4536"/>
        <w:tab w:val="right" w:pos="9072"/>
      </w:tabs>
      <w:spacing w:after="0" w:line="240" w:lineRule="auto"/>
    </w:pPr>
    <w:rPr>
      <w:sz w:val="2"/>
    </w:rPr>
  </w:style>
  <w:style w:type="character" w:customStyle="1" w:styleId="FuzeileZchn">
    <w:name w:val="Fußzeile Zchn"/>
    <w:basedOn w:val="Absatz-Standardschriftart"/>
    <w:link w:val="Fuzeile"/>
    <w:uiPriority w:val="99"/>
    <w:rsid w:val="006A6C69"/>
    <w:rPr>
      <w:rFonts w:ascii="Simplon Norm" w:hAnsi="Simplon Norm"/>
      <w:sz w:val="2"/>
      <w:lang w:val="de-CH"/>
    </w:rPr>
  </w:style>
  <w:style w:type="paragraph" w:customStyle="1" w:styleId="AbsenderFusszeile">
    <w:name w:val="Absender Fusszeile"/>
    <w:basedOn w:val="Standard"/>
    <w:uiPriority w:val="2"/>
    <w:qFormat/>
    <w:rsid w:val="006A6C69"/>
    <w:pPr>
      <w:spacing w:after="0" w:line="220" w:lineRule="atLeast"/>
    </w:pPr>
    <w:rPr>
      <w:color w:val="FF3333" w:themeColor="accent1"/>
      <w:sz w:val="18"/>
      <w:szCs w:val="18"/>
    </w:rPr>
  </w:style>
  <w:style w:type="character" w:styleId="Hyperlink">
    <w:name w:val="Hyperlink"/>
    <w:basedOn w:val="Absatz-Standardschriftart"/>
    <w:uiPriority w:val="99"/>
    <w:unhideWhenUsed/>
    <w:rsid w:val="006A6C69"/>
    <w:rPr>
      <w:color w:val="FF3333" w:themeColor="hyperlink"/>
      <w:u w:val="single"/>
    </w:rPr>
  </w:style>
  <w:style w:type="paragraph" w:customStyle="1" w:styleId="Claim">
    <w:name w:val="Claim"/>
    <w:uiPriority w:val="3"/>
    <w:qFormat/>
    <w:rsid w:val="006A6C69"/>
    <w:pPr>
      <w:spacing w:after="0" w:line="240" w:lineRule="atLeast"/>
      <w:jc w:val="right"/>
    </w:pPr>
    <w:rPr>
      <w:rFonts w:ascii="Simplon Norm Bold" w:hAnsi="Simplon Norm Bold"/>
      <w:b/>
      <w:color w:val="FF3333" w:themeColor="accent1"/>
      <w:sz w:val="24"/>
      <w:szCs w:val="24"/>
      <w:lang w:val="de-CH"/>
    </w:rPr>
  </w:style>
  <w:style w:type="paragraph" w:styleId="Verzeichnis1">
    <w:name w:val="toc 1"/>
    <w:basedOn w:val="Standard"/>
    <w:next w:val="Standard"/>
    <w:autoRedefine/>
    <w:uiPriority w:val="39"/>
    <w:unhideWhenUsed/>
    <w:rsid w:val="006A6C69"/>
    <w:pPr>
      <w:tabs>
        <w:tab w:val="left" w:pos="851"/>
        <w:tab w:val="right" w:leader="dot" w:pos="9061"/>
      </w:tabs>
      <w:spacing w:before="240" w:after="120"/>
      <w:ind w:left="567" w:hanging="567"/>
    </w:pPr>
    <w:rPr>
      <w:b/>
      <w:noProof/>
    </w:rPr>
  </w:style>
  <w:style w:type="paragraph" w:styleId="Aufzhlungszeichen">
    <w:name w:val="List Bullet"/>
    <w:basedOn w:val="Standard"/>
    <w:next w:val="Standard"/>
    <w:uiPriority w:val="1"/>
    <w:qFormat/>
    <w:rsid w:val="00376138"/>
    <w:pPr>
      <w:numPr>
        <w:numId w:val="26"/>
      </w:numPr>
      <w:contextualSpacing/>
    </w:pPr>
  </w:style>
  <w:style w:type="paragraph" w:styleId="Aufzhlungszeichen2">
    <w:name w:val="List Bullet 2"/>
    <w:basedOn w:val="Standard"/>
    <w:next w:val="Standard"/>
    <w:uiPriority w:val="1"/>
    <w:qFormat/>
    <w:rsid w:val="00376138"/>
    <w:pPr>
      <w:numPr>
        <w:numId w:val="27"/>
      </w:numPr>
      <w:contextualSpacing/>
    </w:pPr>
  </w:style>
  <w:style w:type="paragraph" w:styleId="Aufzhlungszeichen3">
    <w:name w:val="List Bullet 3"/>
    <w:basedOn w:val="Standard"/>
    <w:next w:val="Standard"/>
    <w:uiPriority w:val="1"/>
    <w:qFormat/>
    <w:rsid w:val="00376138"/>
    <w:pPr>
      <w:numPr>
        <w:numId w:val="28"/>
      </w:numPr>
      <w:contextualSpacing/>
    </w:pPr>
  </w:style>
  <w:style w:type="paragraph" w:styleId="Aufzhlungszeichen4">
    <w:name w:val="List Bullet 4"/>
    <w:basedOn w:val="Standard"/>
    <w:next w:val="Standard"/>
    <w:uiPriority w:val="1"/>
    <w:qFormat/>
    <w:rsid w:val="00376138"/>
    <w:pPr>
      <w:numPr>
        <w:numId w:val="29"/>
      </w:numPr>
      <w:contextualSpacing/>
    </w:pPr>
  </w:style>
  <w:style w:type="paragraph" w:customStyle="1" w:styleId="TabellenText">
    <w:name w:val="TabellenText"/>
    <w:basedOn w:val="Standard"/>
    <w:uiPriority w:val="2"/>
    <w:qFormat/>
    <w:rsid w:val="006A6C69"/>
    <w:pPr>
      <w:spacing w:after="0" w:line="260" w:lineRule="atLeast"/>
    </w:pPr>
    <w:rPr>
      <w:rFonts w:cs="Arial"/>
    </w:rPr>
  </w:style>
  <w:style w:type="paragraph" w:customStyle="1" w:styleId="Tabellentitel1">
    <w:name w:val="Tabellentitel1"/>
    <w:basedOn w:val="TabellenText"/>
    <w:uiPriority w:val="2"/>
    <w:qFormat/>
    <w:rsid w:val="006A6C69"/>
    <w:pPr>
      <w:spacing w:line="240" w:lineRule="atLeast"/>
    </w:pPr>
    <w:rPr>
      <w:color w:val="000000" w:themeColor="text2"/>
    </w:rPr>
  </w:style>
  <w:style w:type="table" w:customStyle="1" w:styleId="AvectrisTabelle">
    <w:name w:val="Avectris Tabelle"/>
    <w:basedOn w:val="NormaleTabelle"/>
    <w:uiPriority w:val="99"/>
    <w:qFormat/>
    <w:rsid w:val="006A6C69"/>
    <w:pPr>
      <w:spacing w:after="0" w:line="240" w:lineRule="atLeast"/>
    </w:pPr>
    <w:rPr>
      <w:rFonts w:ascii="Simplon Norm" w:hAnsi="Simplon Norm"/>
      <w:sz w:val="20"/>
    </w:rPr>
    <w:tblPr>
      <w:tblInd w:w="0" w:type="nil"/>
      <w:tblBorders>
        <w:bottom w:val="single" w:sz="4" w:space="0" w:color="auto"/>
        <w:insideH w:val="single" w:sz="4" w:space="0" w:color="auto"/>
      </w:tblBorders>
      <w:tblCellMar>
        <w:top w:w="85" w:type="dxa"/>
        <w:left w:w="85" w:type="dxa"/>
        <w:bottom w:w="85" w:type="dxa"/>
        <w:right w:w="85" w:type="dxa"/>
      </w:tblCellMar>
    </w:tblPr>
    <w:tcPr>
      <w:shd w:val="clear" w:color="auto" w:fill="auto"/>
    </w:tcPr>
    <w:tblStylePr w:type="firstRow">
      <w:pPr>
        <w:wordWrap/>
        <w:spacing w:line="240" w:lineRule="atLeast"/>
      </w:pPr>
      <w:rPr>
        <w:rFonts w:ascii="Arial" w:hAnsi="Arial" w:cs="Arial" w:hint="default"/>
        <w:b/>
        <w:color w:val="000000" w:themeColor="text2"/>
        <w:sz w:val="20"/>
        <w:szCs w:val="18"/>
      </w:rPr>
      <w:tblPr/>
      <w:tcPr>
        <w:tcBorders>
          <w:top w:val="nil"/>
          <w:left w:val="nil"/>
          <w:bottom w:val="single" w:sz="8" w:space="0" w:color="auto"/>
          <w:right w:val="nil"/>
          <w:insideH w:val="nil"/>
          <w:insideV w:val="nil"/>
          <w:tl2br w:val="nil"/>
          <w:tr2bl w:val="nil"/>
        </w:tcBorders>
        <w:shd w:val="clear" w:color="auto" w:fill="auto"/>
      </w:tcPr>
    </w:tblStylePr>
    <w:tblStylePr w:type="lastRow">
      <w:tblPr/>
      <w:tcPr>
        <w:tcBorders>
          <w:top w:val="nil"/>
          <w:left w:val="nil"/>
          <w:bottom w:val="nil"/>
          <w:right w:val="nil"/>
          <w:insideH w:val="nil"/>
          <w:insideV w:val="nil"/>
        </w:tcBorders>
      </w:tcPr>
    </w:tblStylePr>
  </w:style>
  <w:style w:type="paragraph" w:styleId="Verzeichnis2">
    <w:name w:val="toc 2"/>
    <w:basedOn w:val="Standard"/>
    <w:next w:val="Standard"/>
    <w:autoRedefine/>
    <w:uiPriority w:val="39"/>
    <w:unhideWhenUsed/>
    <w:rsid w:val="006A6C69"/>
    <w:pPr>
      <w:tabs>
        <w:tab w:val="left" w:pos="851"/>
        <w:tab w:val="right" w:leader="dot" w:pos="9061"/>
      </w:tabs>
      <w:spacing w:after="120"/>
      <w:ind w:left="567" w:hanging="567"/>
    </w:pPr>
    <w:rPr>
      <w:noProof/>
    </w:rPr>
  </w:style>
  <w:style w:type="paragraph" w:styleId="Verzeichnis3">
    <w:name w:val="toc 3"/>
    <w:basedOn w:val="Standard"/>
    <w:next w:val="Standard"/>
    <w:autoRedefine/>
    <w:uiPriority w:val="39"/>
    <w:unhideWhenUsed/>
    <w:rsid w:val="006A6C69"/>
    <w:pPr>
      <w:tabs>
        <w:tab w:val="left" w:pos="851"/>
        <w:tab w:val="right" w:leader="dot" w:pos="9061"/>
      </w:tabs>
      <w:spacing w:after="120"/>
      <w:ind w:left="567" w:hanging="567"/>
    </w:pPr>
    <w:rPr>
      <w:noProof/>
    </w:rPr>
  </w:style>
  <w:style w:type="paragraph" w:customStyle="1" w:styleId="Grussformel">
    <w:name w:val="Grussformel"/>
    <w:basedOn w:val="Standard"/>
    <w:uiPriority w:val="2"/>
    <w:qFormat/>
    <w:rsid w:val="006A6C69"/>
    <w:pPr>
      <w:spacing w:after="820"/>
    </w:pPr>
  </w:style>
  <w:style w:type="paragraph" w:customStyle="1" w:styleId="Versandart">
    <w:name w:val="Versandart"/>
    <w:basedOn w:val="Standard"/>
    <w:next w:val="Standard"/>
    <w:uiPriority w:val="2"/>
    <w:qFormat/>
    <w:rsid w:val="006A6C69"/>
    <w:pPr>
      <w:spacing w:after="80"/>
    </w:pPr>
  </w:style>
  <w:style w:type="paragraph" w:customStyle="1" w:styleId="berschriftoNummer">
    <w:name w:val="Überschrift_o_Nummer"/>
    <w:basedOn w:val="Standard"/>
    <w:uiPriority w:val="1"/>
    <w:qFormat/>
    <w:rsid w:val="006A6C69"/>
    <w:pPr>
      <w:spacing w:line="300" w:lineRule="atLeast"/>
    </w:pPr>
    <w:rPr>
      <w:b/>
      <w:sz w:val="24"/>
    </w:rPr>
  </w:style>
  <w:style w:type="paragraph" w:styleId="Verzeichnis4">
    <w:name w:val="toc 4"/>
    <w:basedOn w:val="Standard"/>
    <w:next w:val="Standard"/>
    <w:autoRedefine/>
    <w:uiPriority w:val="39"/>
    <w:unhideWhenUsed/>
    <w:rsid w:val="006A6C69"/>
    <w:pPr>
      <w:spacing w:after="120"/>
      <w:ind w:left="567" w:hanging="567"/>
    </w:pPr>
  </w:style>
  <w:style w:type="paragraph" w:customStyle="1" w:styleId="Haupttitel">
    <w:name w:val="Haupttitel"/>
    <w:basedOn w:val="Standard"/>
    <w:uiPriority w:val="2"/>
    <w:qFormat/>
    <w:rsid w:val="006A6C69"/>
    <w:pPr>
      <w:spacing w:line="360" w:lineRule="atLeast"/>
    </w:pPr>
    <w:rPr>
      <w:b/>
      <w:sz w:val="32"/>
      <w:szCs w:val="32"/>
    </w:rPr>
  </w:style>
  <w:style w:type="paragraph" w:customStyle="1" w:styleId="Untertitel1">
    <w:name w:val="Untertitel1"/>
    <w:basedOn w:val="Standard"/>
    <w:uiPriority w:val="1"/>
    <w:qFormat/>
    <w:rsid w:val="006A6C69"/>
    <w:pPr>
      <w:spacing w:line="360" w:lineRule="atLeast"/>
    </w:pPr>
    <w:rPr>
      <w:sz w:val="32"/>
      <w:szCs w:val="32"/>
    </w:rPr>
  </w:style>
  <w:style w:type="paragraph" w:customStyle="1" w:styleId="TabellenUntertitel">
    <w:name w:val="Tabellen Untertitel"/>
    <w:basedOn w:val="TabellenText"/>
    <w:uiPriority w:val="2"/>
    <w:qFormat/>
    <w:rsid w:val="006A6C69"/>
    <w:rPr>
      <w:b/>
    </w:rPr>
  </w:style>
  <w:style w:type="paragraph" w:customStyle="1" w:styleId="Dokument">
    <w:name w:val="Dokument"/>
    <w:basedOn w:val="Standard"/>
    <w:uiPriority w:val="2"/>
    <w:qFormat/>
    <w:rsid w:val="006A6C69"/>
    <w:pPr>
      <w:spacing w:after="0" w:line="540" w:lineRule="atLeast"/>
    </w:pPr>
    <w:rPr>
      <w:rFonts w:ascii="Simplon Norm Light" w:hAnsi="Simplon Norm Light"/>
      <w:caps/>
      <w:color w:val="FF3333" w:themeColor="accent1"/>
      <w:sz w:val="54"/>
      <w:szCs w:val="12"/>
    </w:rPr>
  </w:style>
  <w:style w:type="paragraph" w:customStyle="1" w:styleId="InfoRechts">
    <w:name w:val="Info Rechts"/>
    <w:basedOn w:val="Standard"/>
    <w:uiPriority w:val="2"/>
    <w:qFormat/>
    <w:rsid w:val="006A6C69"/>
    <w:pPr>
      <w:spacing w:after="0"/>
    </w:pPr>
    <w:rPr>
      <w:b/>
    </w:rPr>
  </w:style>
  <w:style w:type="paragraph" w:customStyle="1" w:styleId="Untertitel1Fett">
    <w:name w:val="Untertitel1 Fett"/>
    <w:basedOn w:val="Untertitel1"/>
    <w:uiPriority w:val="1"/>
    <w:qFormat/>
    <w:rsid w:val="006A6C69"/>
    <w:rPr>
      <w:b/>
    </w:rPr>
  </w:style>
  <w:style w:type="paragraph" w:customStyle="1" w:styleId="Absender">
    <w:name w:val="Absender"/>
    <w:basedOn w:val="Standard"/>
    <w:uiPriority w:val="2"/>
    <w:qFormat/>
    <w:rsid w:val="006A6C69"/>
    <w:pPr>
      <w:spacing w:after="0"/>
    </w:pPr>
  </w:style>
  <w:style w:type="paragraph" w:customStyle="1" w:styleId="DokNummer">
    <w:name w:val="DokNummer"/>
    <w:basedOn w:val="Standard"/>
    <w:qFormat/>
    <w:rsid w:val="00073355"/>
    <w:pPr>
      <w:spacing w:after="0"/>
    </w:pPr>
  </w:style>
  <w:style w:type="paragraph" w:customStyle="1" w:styleId="Fusszeile">
    <w:name w:val="Fusszeile"/>
    <w:basedOn w:val="Standard"/>
    <w:uiPriority w:val="3"/>
    <w:qFormat/>
    <w:rsid w:val="006A6C69"/>
    <w:pPr>
      <w:spacing w:after="0" w:line="240" w:lineRule="auto"/>
    </w:pPr>
    <w:rPr>
      <w:sz w:val="2"/>
      <w:szCs w:val="2"/>
    </w:rPr>
  </w:style>
  <w:style w:type="paragraph" w:customStyle="1" w:styleId="Grusszeile">
    <w:name w:val="Grusszeile"/>
    <w:basedOn w:val="Standard"/>
    <w:uiPriority w:val="2"/>
    <w:qFormat/>
    <w:rsid w:val="006A6C69"/>
    <w:pPr>
      <w:spacing w:after="0"/>
    </w:pPr>
  </w:style>
  <w:style w:type="paragraph" w:customStyle="1" w:styleId="Version">
    <w:name w:val="Version"/>
    <w:basedOn w:val="Standard"/>
    <w:qFormat/>
    <w:rsid w:val="00073355"/>
    <w:pPr>
      <w:spacing w:after="0"/>
    </w:pPr>
  </w:style>
  <w:style w:type="table" w:styleId="Gitternetztabelle1hell">
    <w:name w:val="Grid Table 1 Light"/>
    <w:basedOn w:val="NormaleTabelle"/>
    <w:uiPriority w:val="46"/>
    <w:rsid w:val="006A6C6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2Akzent2">
    <w:name w:val="Grid Table 2 Accent 2"/>
    <w:basedOn w:val="NormaleTabelle"/>
    <w:uiPriority w:val="47"/>
    <w:rsid w:val="006A6C69"/>
    <w:pPr>
      <w:spacing w:after="0" w:line="240" w:lineRule="auto"/>
    </w:pPr>
    <w:tblPr>
      <w:tblStyleRowBandSize w:val="1"/>
      <w:tblStyleColBandSize w:val="1"/>
      <w:tblBorders>
        <w:top w:val="single" w:sz="2" w:space="0" w:color="FF3A3A" w:themeColor="accent2" w:themeTint="99"/>
        <w:bottom w:val="single" w:sz="2" w:space="0" w:color="FF3A3A" w:themeColor="accent2" w:themeTint="99"/>
        <w:insideH w:val="single" w:sz="2" w:space="0" w:color="FF3A3A" w:themeColor="accent2" w:themeTint="99"/>
        <w:insideV w:val="single" w:sz="2" w:space="0" w:color="FF3A3A" w:themeColor="accent2" w:themeTint="99"/>
      </w:tblBorders>
    </w:tblPr>
    <w:tblStylePr w:type="firstRow">
      <w:rPr>
        <w:b/>
        <w:bCs/>
      </w:rPr>
      <w:tblPr/>
      <w:tcPr>
        <w:tcBorders>
          <w:top w:val="nil"/>
          <w:bottom w:val="single" w:sz="12" w:space="0" w:color="FF3A3A" w:themeColor="accent2" w:themeTint="99"/>
          <w:insideH w:val="nil"/>
          <w:insideV w:val="nil"/>
        </w:tcBorders>
        <w:shd w:val="clear" w:color="auto" w:fill="FFFFFF" w:themeFill="background1"/>
      </w:tcPr>
    </w:tblStylePr>
    <w:tblStylePr w:type="lastRow">
      <w:rPr>
        <w:b/>
        <w:bCs/>
      </w:rPr>
      <w:tblPr/>
      <w:tcPr>
        <w:tcBorders>
          <w:top w:val="double" w:sz="2" w:space="0" w:color="FF3A3A"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BDBD" w:themeFill="accent2" w:themeFillTint="33"/>
      </w:tcPr>
    </w:tblStylePr>
    <w:tblStylePr w:type="band1Horz">
      <w:tblPr/>
      <w:tcPr>
        <w:shd w:val="clear" w:color="auto" w:fill="FFBDBD" w:themeFill="accent2" w:themeFillTint="33"/>
      </w:tcPr>
    </w:tblStylePr>
  </w:style>
  <w:style w:type="paragraph" w:customStyle="1" w:styleId="GlossarText">
    <w:name w:val="GlossarText"/>
    <w:basedOn w:val="Standard"/>
    <w:uiPriority w:val="3"/>
    <w:semiHidden/>
    <w:qFormat/>
    <w:rsid w:val="006A6C69"/>
    <w:pPr>
      <w:spacing w:line="480" w:lineRule="exact"/>
    </w:pPr>
    <w:rPr>
      <w:rFonts w:cs="Arial"/>
    </w:rPr>
  </w:style>
  <w:style w:type="table" w:styleId="HelleListe-Akzent2">
    <w:name w:val="Light List Accent 2"/>
    <w:basedOn w:val="NormaleTabelle"/>
    <w:uiPriority w:val="61"/>
    <w:rsid w:val="006A6C69"/>
    <w:pPr>
      <w:spacing w:after="0" w:line="240" w:lineRule="auto"/>
    </w:pPr>
    <w:tblPr>
      <w:tblStyleRowBandSize w:val="1"/>
      <w:tblStyleColBandSize w:val="1"/>
      <w:tblBorders>
        <w:top w:val="single" w:sz="8" w:space="0" w:color="B70000" w:themeColor="accent2"/>
        <w:left w:val="single" w:sz="8" w:space="0" w:color="B70000" w:themeColor="accent2"/>
        <w:bottom w:val="single" w:sz="8" w:space="0" w:color="B70000" w:themeColor="accent2"/>
        <w:right w:val="single" w:sz="8" w:space="0" w:color="B70000" w:themeColor="accent2"/>
      </w:tblBorders>
    </w:tblPr>
    <w:tblStylePr w:type="firstRow">
      <w:pPr>
        <w:spacing w:before="0" w:after="0" w:line="240" w:lineRule="auto"/>
      </w:pPr>
      <w:rPr>
        <w:b/>
        <w:bCs/>
        <w:color w:val="FFFFFF" w:themeColor="background1"/>
      </w:rPr>
      <w:tblPr/>
      <w:tcPr>
        <w:shd w:val="clear" w:color="auto" w:fill="B70000" w:themeFill="accent2"/>
      </w:tcPr>
    </w:tblStylePr>
    <w:tblStylePr w:type="lastRow">
      <w:pPr>
        <w:spacing w:before="0" w:after="0" w:line="240" w:lineRule="auto"/>
      </w:pPr>
      <w:rPr>
        <w:b/>
        <w:bCs/>
      </w:rPr>
      <w:tblPr/>
      <w:tcPr>
        <w:tcBorders>
          <w:top w:val="double" w:sz="6" w:space="0" w:color="B70000" w:themeColor="accent2"/>
          <w:left w:val="single" w:sz="8" w:space="0" w:color="B70000" w:themeColor="accent2"/>
          <w:bottom w:val="single" w:sz="8" w:space="0" w:color="B70000" w:themeColor="accent2"/>
          <w:right w:val="single" w:sz="8" w:space="0" w:color="B70000" w:themeColor="accent2"/>
        </w:tcBorders>
      </w:tcPr>
    </w:tblStylePr>
    <w:tblStylePr w:type="firstCol">
      <w:rPr>
        <w:b/>
        <w:bCs/>
      </w:rPr>
    </w:tblStylePr>
    <w:tblStylePr w:type="lastCol">
      <w:rPr>
        <w:b/>
        <w:bCs/>
      </w:rPr>
    </w:tblStylePr>
    <w:tblStylePr w:type="band1Vert">
      <w:tblPr/>
      <w:tcPr>
        <w:tcBorders>
          <w:top w:val="single" w:sz="8" w:space="0" w:color="B70000" w:themeColor="accent2"/>
          <w:left w:val="single" w:sz="8" w:space="0" w:color="B70000" w:themeColor="accent2"/>
          <w:bottom w:val="single" w:sz="8" w:space="0" w:color="B70000" w:themeColor="accent2"/>
          <w:right w:val="single" w:sz="8" w:space="0" w:color="B70000" w:themeColor="accent2"/>
        </w:tcBorders>
      </w:tcPr>
    </w:tblStylePr>
    <w:tblStylePr w:type="band1Horz">
      <w:tblPr/>
      <w:tcPr>
        <w:tcBorders>
          <w:top w:val="single" w:sz="8" w:space="0" w:color="B70000" w:themeColor="accent2"/>
          <w:left w:val="single" w:sz="8" w:space="0" w:color="B70000" w:themeColor="accent2"/>
          <w:bottom w:val="single" w:sz="8" w:space="0" w:color="B70000" w:themeColor="accent2"/>
          <w:right w:val="single" w:sz="8" w:space="0" w:color="B70000" w:themeColor="accent2"/>
        </w:tcBorders>
      </w:tcPr>
    </w:tblStylePr>
  </w:style>
  <w:style w:type="paragraph" w:styleId="KeinLeerraum">
    <w:name w:val="No Spacing"/>
    <w:uiPriority w:val="1"/>
    <w:semiHidden/>
    <w:qFormat/>
    <w:rsid w:val="006A6C69"/>
    <w:pPr>
      <w:spacing w:after="0" w:line="240" w:lineRule="auto"/>
    </w:pPr>
    <w:rPr>
      <w:rFonts w:ascii="Arial" w:hAnsi="Arial"/>
    </w:rPr>
  </w:style>
  <w:style w:type="paragraph" w:customStyle="1" w:styleId="StandardBold">
    <w:name w:val="Standard Bold"/>
    <w:basedOn w:val="Standard"/>
    <w:link w:val="StandardBoldZchn"/>
    <w:qFormat/>
    <w:rsid w:val="006A6C69"/>
    <w:rPr>
      <w:rFonts w:ascii="Simplon Norm Bold" w:hAnsi="Simplon Norm Bold"/>
    </w:rPr>
  </w:style>
  <w:style w:type="character" w:customStyle="1" w:styleId="StandardBoldZchn">
    <w:name w:val="Standard Bold Zchn"/>
    <w:basedOn w:val="Absatz-Standardschriftart"/>
    <w:link w:val="StandardBold"/>
    <w:rsid w:val="006A6C69"/>
    <w:rPr>
      <w:rFonts w:ascii="Simplon Norm Bold" w:hAnsi="Simplon Norm Bold"/>
      <w:sz w:val="20"/>
      <w:lang w:val="de-CH"/>
    </w:rPr>
  </w:style>
  <w:style w:type="table" w:customStyle="1" w:styleId="Tabellengitternetz1">
    <w:name w:val="Tabellengitternetz1"/>
    <w:basedOn w:val="NormaleTabelle"/>
    <w:next w:val="Tabellenraster"/>
    <w:uiPriority w:val="59"/>
    <w:rsid w:val="006A6C69"/>
    <w:pPr>
      <w:spacing w:after="0" w:line="280" w:lineRule="atLeast"/>
    </w:pPr>
    <w:rPr>
      <w:rFonts w:ascii="Times New Roman" w:eastAsia="MS Mincho" w:hAnsi="Times New Roman" w:cs="Times New Roman"/>
      <w:sz w:val="20"/>
      <w:szCs w:val="20"/>
      <w:lang w:val="de-CH" w:eastAsia="de-CH"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nterschrift">
    <w:name w:val="Signature"/>
    <w:basedOn w:val="Standard"/>
    <w:link w:val="UnterschriftZchn"/>
    <w:uiPriority w:val="10"/>
    <w:semiHidden/>
    <w:rsid w:val="006A6C69"/>
    <w:pPr>
      <w:tabs>
        <w:tab w:val="left" w:pos="3119"/>
      </w:tabs>
    </w:pPr>
    <w:rPr>
      <w:rFonts w:cs="Arial"/>
    </w:rPr>
  </w:style>
  <w:style w:type="character" w:customStyle="1" w:styleId="UnterschriftZchn">
    <w:name w:val="Unterschrift Zchn"/>
    <w:basedOn w:val="Absatz-Standardschriftart"/>
    <w:link w:val="Unterschrift"/>
    <w:uiPriority w:val="10"/>
    <w:semiHidden/>
    <w:rsid w:val="006A6C69"/>
    <w:rPr>
      <w:rFonts w:ascii="Simplon Norm" w:hAnsi="Simplon Norm" w:cs="Arial"/>
      <w:sz w:val="20"/>
      <w:lang w:val="de-CH"/>
    </w:rPr>
  </w:style>
  <w:style w:type="character" w:styleId="Kommentarzeichen">
    <w:name w:val="annotation reference"/>
    <w:basedOn w:val="Absatz-Standardschriftart"/>
    <w:uiPriority w:val="99"/>
    <w:semiHidden/>
    <w:unhideWhenUsed/>
    <w:rsid w:val="002640BB"/>
    <w:rPr>
      <w:sz w:val="16"/>
      <w:szCs w:val="16"/>
    </w:rPr>
  </w:style>
  <w:style w:type="paragraph" w:styleId="Kommentartext">
    <w:name w:val="annotation text"/>
    <w:basedOn w:val="Standard"/>
    <w:link w:val="KommentartextZchn"/>
    <w:uiPriority w:val="99"/>
    <w:semiHidden/>
    <w:unhideWhenUsed/>
    <w:rsid w:val="002640BB"/>
    <w:pPr>
      <w:spacing w:line="240" w:lineRule="auto"/>
    </w:pPr>
    <w:rPr>
      <w:szCs w:val="20"/>
    </w:rPr>
  </w:style>
  <w:style w:type="character" w:customStyle="1" w:styleId="KommentartextZchn">
    <w:name w:val="Kommentartext Zchn"/>
    <w:basedOn w:val="Absatz-Standardschriftart"/>
    <w:link w:val="Kommentartext"/>
    <w:uiPriority w:val="99"/>
    <w:semiHidden/>
    <w:rsid w:val="002640BB"/>
    <w:rPr>
      <w:rFonts w:ascii="Simplon Norm" w:hAnsi="Simplon Norm"/>
      <w:sz w:val="20"/>
      <w:szCs w:val="20"/>
      <w:lang w:val="de-CH"/>
    </w:rPr>
  </w:style>
  <w:style w:type="paragraph" w:styleId="Kommentarthema">
    <w:name w:val="annotation subject"/>
    <w:basedOn w:val="Kommentartext"/>
    <w:next w:val="Kommentartext"/>
    <w:link w:val="KommentarthemaZchn"/>
    <w:uiPriority w:val="99"/>
    <w:semiHidden/>
    <w:unhideWhenUsed/>
    <w:rsid w:val="002640BB"/>
    <w:rPr>
      <w:b/>
      <w:bCs/>
    </w:rPr>
  </w:style>
  <w:style w:type="character" w:customStyle="1" w:styleId="KommentarthemaZchn">
    <w:name w:val="Kommentarthema Zchn"/>
    <w:basedOn w:val="KommentartextZchn"/>
    <w:link w:val="Kommentarthema"/>
    <w:uiPriority w:val="99"/>
    <w:semiHidden/>
    <w:rsid w:val="002640BB"/>
    <w:rPr>
      <w:rFonts w:ascii="Simplon Norm" w:hAnsi="Simplon Norm"/>
      <w:b/>
      <w:bCs/>
      <w:sz w:val="20"/>
      <w:szCs w:val="20"/>
      <w:lang w:val="de-CH"/>
    </w:rPr>
  </w:style>
  <w:style w:type="character" w:styleId="BesuchterLink">
    <w:name w:val="FollowedHyperlink"/>
    <w:basedOn w:val="Absatz-Standardschriftart"/>
    <w:uiPriority w:val="99"/>
    <w:semiHidden/>
    <w:unhideWhenUsed/>
    <w:rsid w:val="004373D2"/>
    <w:rPr>
      <w:color w:val="790300" w:themeColor="followedHyperlink"/>
      <w:u w:val="single"/>
    </w:rPr>
  </w:style>
  <w:style w:type="paragraph" w:styleId="Abbildungsverzeichnis">
    <w:name w:val="table of figures"/>
    <w:basedOn w:val="Standard"/>
    <w:next w:val="Standard"/>
    <w:uiPriority w:val="99"/>
    <w:unhideWhenUsed/>
    <w:rsid w:val="007A61A6"/>
    <w:pPr>
      <w:spacing w:after="0"/>
    </w:pPr>
  </w:style>
  <w:style w:type="character" w:customStyle="1" w:styleId="UnresolvedMention">
    <w:name w:val="Unresolved Mention"/>
    <w:basedOn w:val="Absatz-Standardschriftart"/>
    <w:uiPriority w:val="99"/>
    <w:semiHidden/>
    <w:unhideWhenUsed/>
    <w:rsid w:val="00E248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7464164">
      <w:bodyDiv w:val="1"/>
      <w:marLeft w:val="0"/>
      <w:marRight w:val="0"/>
      <w:marTop w:val="0"/>
      <w:marBottom w:val="0"/>
      <w:divBdr>
        <w:top w:val="none" w:sz="0" w:space="0" w:color="auto"/>
        <w:left w:val="none" w:sz="0" w:space="0" w:color="auto"/>
        <w:bottom w:val="none" w:sz="0" w:space="0" w:color="auto"/>
        <w:right w:val="none" w:sz="0" w:space="0" w:color="auto"/>
      </w:divBdr>
    </w:div>
    <w:div w:id="856844726">
      <w:bodyDiv w:val="1"/>
      <w:marLeft w:val="0"/>
      <w:marRight w:val="0"/>
      <w:marTop w:val="0"/>
      <w:marBottom w:val="0"/>
      <w:divBdr>
        <w:top w:val="none" w:sz="0" w:space="0" w:color="auto"/>
        <w:left w:val="none" w:sz="0" w:space="0" w:color="auto"/>
        <w:bottom w:val="none" w:sz="0" w:space="0" w:color="auto"/>
        <w:right w:val="none" w:sz="0" w:space="0" w:color="auto"/>
      </w:divBdr>
    </w:div>
    <w:div w:id="916940916">
      <w:bodyDiv w:val="1"/>
      <w:marLeft w:val="0"/>
      <w:marRight w:val="0"/>
      <w:marTop w:val="0"/>
      <w:marBottom w:val="0"/>
      <w:divBdr>
        <w:top w:val="none" w:sz="0" w:space="0" w:color="auto"/>
        <w:left w:val="none" w:sz="0" w:space="0" w:color="auto"/>
        <w:bottom w:val="none" w:sz="0" w:space="0" w:color="auto"/>
        <w:right w:val="none" w:sz="0" w:space="0" w:color="auto"/>
      </w:divBdr>
    </w:div>
    <w:div w:id="974991759">
      <w:bodyDiv w:val="1"/>
      <w:marLeft w:val="0"/>
      <w:marRight w:val="0"/>
      <w:marTop w:val="0"/>
      <w:marBottom w:val="0"/>
      <w:divBdr>
        <w:top w:val="none" w:sz="0" w:space="0" w:color="auto"/>
        <w:left w:val="none" w:sz="0" w:space="0" w:color="auto"/>
        <w:bottom w:val="none" w:sz="0" w:space="0" w:color="auto"/>
        <w:right w:val="none" w:sz="0" w:space="0" w:color="auto"/>
      </w:divBdr>
    </w:div>
    <w:div w:id="1050232021">
      <w:bodyDiv w:val="1"/>
      <w:marLeft w:val="0"/>
      <w:marRight w:val="0"/>
      <w:marTop w:val="0"/>
      <w:marBottom w:val="0"/>
      <w:divBdr>
        <w:top w:val="none" w:sz="0" w:space="0" w:color="auto"/>
        <w:left w:val="none" w:sz="0" w:space="0" w:color="auto"/>
        <w:bottom w:val="none" w:sz="0" w:space="0" w:color="auto"/>
        <w:right w:val="none" w:sz="0" w:space="0" w:color="auto"/>
      </w:divBdr>
    </w:div>
    <w:div w:id="1089734961">
      <w:bodyDiv w:val="1"/>
      <w:marLeft w:val="0"/>
      <w:marRight w:val="0"/>
      <w:marTop w:val="0"/>
      <w:marBottom w:val="0"/>
      <w:divBdr>
        <w:top w:val="none" w:sz="0" w:space="0" w:color="auto"/>
        <w:left w:val="none" w:sz="0" w:space="0" w:color="auto"/>
        <w:bottom w:val="none" w:sz="0" w:space="0" w:color="auto"/>
        <w:right w:val="none" w:sz="0" w:space="0" w:color="auto"/>
      </w:divBdr>
    </w:div>
    <w:div w:id="1222011572">
      <w:bodyDiv w:val="1"/>
      <w:marLeft w:val="0"/>
      <w:marRight w:val="0"/>
      <w:marTop w:val="0"/>
      <w:marBottom w:val="0"/>
      <w:divBdr>
        <w:top w:val="none" w:sz="0" w:space="0" w:color="auto"/>
        <w:left w:val="none" w:sz="0" w:space="0" w:color="auto"/>
        <w:bottom w:val="none" w:sz="0" w:space="0" w:color="auto"/>
        <w:right w:val="none" w:sz="0" w:space="0" w:color="auto"/>
      </w:divBdr>
    </w:div>
    <w:div w:id="1259026966">
      <w:bodyDiv w:val="1"/>
      <w:marLeft w:val="0"/>
      <w:marRight w:val="0"/>
      <w:marTop w:val="0"/>
      <w:marBottom w:val="0"/>
      <w:divBdr>
        <w:top w:val="none" w:sz="0" w:space="0" w:color="auto"/>
        <w:left w:val="none" w:sz="0" w:space="0" w:color="auto"/>
        <w:bottom w:val="none" w:sz="0" w:space="0" w:color="auto"/>
        <w:right w:val="none" w:sz="0" w:space="0" w:color="auto"/>
      </w:divBdr>
    </w:div>
    <w:div w:id="1261722391">
      <w:bodyDiv w:val="1"/>
      <w:marLeft w:val="0"/>
      <w:marRight w:val="0"/>
      <w:marTop w:val="0"/>
      <w:marBottom w:val="0"/>
      <w:divBdr>
        <w:top w:val="none" w:sz="0" w:space="0" w:color="auto"/>
        <w:left w:val="none" w:sz="0" w:space="0" w:color="auto"/>
        <w:bottom w:val="none" w:sz="0" w:space="0" w:color="auto"/>
        <w:right w:val="none" w:sz="0" w:space="0" w:color="auto"/>
      </w:divBdr>
    </w:div>
    <w:div w:id="1327325441">
      <w:bodyDiv w:val="1"/>
      <w:marLeft w:val="0"/>
      <w:marRight w:val="0"/>
      <w:marTop w:val="0"/>
      <w:marBottom w:val="0"/>
      <w:divBdr>
        <w:top w:val="none" w:sz="0" w:space="0" w:color="auto"/>
        <w:left w:val="none" w:sz="0" w:space="0" w:color="auto"/>
        <w:bottom w:val="none" w:sz="0" w:space="0" w:color="auto"/>
        <w:right w:val="none" w:sz="0" w:space="0" w:color="auto"/>
      </w:divBdr>
    </w:div>
    <w:div w:id="1569225060">
      <w:bodyDiv w:val="1"/>
      <w:marLeft w:val="0"/>
      <w:marRight w:val="0"/>
      <w:marTop w:val="0"/>
      <w:marBottom w:val="0"/>
      <w:divBdr>
        <w:top w:val="none" w:sz="0" w:space="0" w:color="auto"/>
        <w:left w:val="none" w:sz="0" w:space="0" w:color="auto"/>
        <w:bottom w:val="none" w:sz="0" w:space="0" w:color="auto"/>
        <w:right w:val="none" w:sz="0" w:space="0" w:color="auto"/>
      </w:divBdr>
    </w:div>
    <w:div w:id="1867057831">
      <w:bodyDiv w:val="1"/>
      <w:marLeft w:val="0"/>
      <w:marRight w:val="0"/>
      <w:marTop w:val="0"/>
      <w:marBottom w:val="0"/>
      <w:divBdr>
        <w:top w:val="none" w:sz="0" w:space="0" w:color="auto"/>
        <w:left w:val="none" w:sz="0" w:space="0" w:color="auto"/>
        <w:bottom w:val="none" w:sz="0" w:space="0" w:color="auto"/>
        <w:right w:val="none" w:sz="0" w:space="0" w:color="auto"/>
      </w:divBdr>
    </w:div>
    <w:div w:id="2049184763">
      <w:bodyDiv w:val="1"/>
      <w:marLeft w:val="0"/>
      <w:marRight w:val="0"/>
      <w:marTop w:val="0"/>
      <w:marBottom w:val="0"/>
      <w:divBdr>
        <w:top w:val="none" w:sz="0" w:space="0" w:color="auto"/>
        <w:left w:val="none" w:sz="0" w:space="0" w:color="auto"/>
        <w:bottom w:val="none" w:sz="0" w:space="0" w:color="auto"/>
        <w:right w:val="none" w:sz="0" w:space="0" w:color="auto"/>
      </w:divBdr>
    </w:div>
    <w:div w:id="2065829132">
      <w:bodyDiv w:val="1"/>
      <w:marLeft w:val="0"/>
      <w:marRight w:val="0"/>
      <w:marTop w:val="0"/>
      <w:marBottom w:val="0"/>
      <w:divBdr>
        <w:top w:val="none" w:sz="0" w:space="0" w:color="auto"/>
        <w:left w:val="none" w:sz="0" w:space="0" w:color="auto"/>
        <w:bottom w:val="none" w:sz="0" w:space="0" w:color="auto"/>
        <w:right w:val="none" w:sz="0" w:space="0" w:color="auto"/>
      </w:divBdr>
    </w:div>
    <w:div w:id="2109697057">
      <w:bodyDiv w:val="1"/>
      <w:marLeft w:val="0"/>
      <w:marRight w:val="0"/>
      <w:marTop w:val="0"/>
      <w:marBottom w:val="0"/>
      <w:divBdr>
        <w:top w:val="none" w:sz="0" w:space="0" w:color="auto"/>
        <w:left w:val="none" w:sz="0" w:space="0" w:color="auto"/>
        <w:bottom w:val="none" w:sz="0" w:space="0" w:color="auto"/>
        <w:right w:val="none" w:sz="0" w:space="0" w:color="auto"/>
      </w:divBdr>
    </w:div>
    <w:div w:id="2131580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www.chartjs.org/" TargetMode="External"/><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hyperlink" Target="https://github.com/mozilla/bleach" TargetMode="External"/><Relationship Id="rId68" Type="http://schemas.openxmlformats.org/officeDocument/2006/relationships/image" Target="media/image39.png"/><Relationship Id="rId84" Type="http://schemas.openxmlformats.org/officeDocument/2006/relationships/hyperlink" Target="https://de.wikipedia.org/wiki/Web_Server_Gateway_Interface" TargetMode="External"/><Relationship Id="rId89" Type="http://schemas.openxmlformats.org/officeDocument/2006/relationships/hyperlink" Target="https://stackoverflow.com/questions/5464627/how-to-have-same-text-in-two-links-with-restructured-text" TargetMode="External"/><Relationship Id="rId7" Type="http://schemas.openxmlformats.org/officeDocument/2006/relationships/endnotes" Target="endnotes.xml"/><Relationship Id="rId71" Type="http://schemas.openxmlformats.org/officeDocument/2006/relationships/image" Target="media/image42.png"/><Relationship Id="rId92" Type="http://schemas.openxmlformats.org/officeDocument/2006/relationships/hyperlink" Target="https://stackoverflow.com/questions/10654992/how-to-get-collection-of-keys-in-javascript-dictionary" TargetMode="Externa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10.png"/><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hyperlink" Target="https://jekyllrb.com/" TargetMode="External"/><Relationship Id="rId37" Type="http://schemas.openxmlformats.org/officeDocument/2006/relationships/hyperlink" Target="https://www.adeunis.com/en/produit/ftd-network-tester/" TargetMode="External"/><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7.png"/><Relationship Id="rId58" Type="http://schemas.openxmlformats.org/officeDocument/2006/relationships/image" Target="media/image30.png"/><Relationship Id="rId66" Type="http://schemas.openxmlformats.org/officeDocument/2006/relationships/image" Target="media/image37.png"/><Relationship Id="rId74" Type="http://schemas.openxmlformats.org/officeDocument/2006/relationships/image" Target="media/image45.png"/><Relationship Id="rId79" Type="http://schemas.openxmlformats.org/officeDocument/2006/relationships/hyperlink" Target="https://www.chartjs.org/docs/latest/charts/line.html" TargetMode="External"/><Relationship Id="rId87" Type="http://schemas.openxmlformats.org/officeDocument/2006/relationships/hyperlink" Target="https://www.postgresql.org/docs/9.2/plpython-data.html" TargetMode="External"/><Relationship Id="rId102"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image" Target="media/image33.png"/><Relationship Id="rId82" Type="http://schemas.openxmlformats.org/officeDocument/2006/relationships/hyperlink" Target="https://gionkunz.github.io/chartist-js/getting-started.html" TargetMode="External"/><Relationship Id="rId90" Type="http://schemas.openxmlformats.org/officeDocument/2006/relationships/hyperlink" Target="https://github.com/mozilla/bleach" TargetMode="External"/><Relationship Id="rId95" Type="http://schemas.openxmlformats.org/officeDocument/2006/relationships/hyperlink" Target="https://stackoverflow.com/questions/33659508/javascript-get-a-date-from-an-html-input" TargetMode="External"/><Relationship Id="rId19" Type="http://schemas.openxmlformats.org/officeDocument/2006/relationships/hyperlink" Target="https://www.sphinx-doc.org/en/master/" TargetMode="External"/><Relationship Id="rId14" Type="http://schemas.openxmlformats.org/officeDocument/2006/relationships/hyperlink" Target="mailto:daniel.saeuberli@avectris.ch" TargetMode="External"/><Relationship Id="rId22" Type="http://schemas.openxmlformats.org/officeDocument/2006/relationships/hyperlink" Target="https://www.chartjs.org/docs/latest/charts/line.html"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s://www.uvicorn.org/" TargetMode="Externa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comments" Target="comments.xml"/><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hyperlink" Target="http://si1010023/stockwerke.html" TargetMode="External"/><Relationship Id="rId100"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hyperlink" Target="https://github.com/nilsegger/tedious.git" TargetMode="External"/><Relationship Id="rId72" Type="http://schemas.openxmlformats.org/officeDocument/2006/relationships/image" Target="media/image43.png"/><Relationship Id="rId80" Type="http://schemas.openxmlformats.org/officeDocument/2006/relationships/hyperlink" Target="https://developer.mozilla.org/en-US/docs/Web/HTTP/Basics_of_HTTP/MIME_types/Common_types" TargetMode="External"/><Relationship Id="rId85" Type="http://schemas.openxmlformats.org/officeDocument/2006/relationships/hyperlink" Target="https://iot-shop.de/wp-content/uploads/2020/03/RM_Door-_-Window-Sensor_20200205_v2.pdf" TargetMode="External"/><Relationship Id="rId93" Type="http://schemas.openxmlformats.org/officeDocument/2006/relationships/hyperlink" Target="https://stackoverflow.com/questions/14182079/delete-rows-with-foreign-key-in-postgresql" TargetMode="External"/><Relationship Id="rId98" Type="http://schemas.openxmlformats.org/officeDocument/2006/relationships/header" Target="header3.xml"/><Relationship Id="rId3" Type="http://schemas.openxmlformats.org/officeDocument/2006/relationships/styles" Target="styles.xml"/><Relationship Id="rId12" Type="http://schemas.openxmlformats.org/officeDocument/2006/relationships/hyperlink" Target="https://www.tgabathuler.ch/Iperka/Einfuehrung.html" TargetMode="External"/><Relationship Id="rId17" Type="http://schemas.openxmlformats.org/officeDocument/2006/relationships/footer" Target="footer2.xml"/><Relationship Id="rId25" Type="http://schemas.openxmlformats.org/officeDocument/2006/relationships/hyperlink" Target="https://gionkunz.github.io/chartist-js/" TargetMode="External"/><Relationship Id="rId33" Type="http://schemas.openxmlformats.org/officeDocument/2006/relationships/hyperlink" Target="https://iot-shop.de/wp-content/uploads/2020/03/RM_Door-_-Window-Sensor_20200205_v2.pdf" TargetMode="External"/><Relationship Id="rId38" Type="http://schemas.openxmlformats.org/officeDocument/2006/relationships/hyperlink" Target="https://www.elsys.se/shop/product/ers-co2/?v=1ee0bf89c5d1" TargetMode="External"/><Relationship Id="rId46" Type="http://schemas.openxmlformats.org/officeDocument/2006/relationships/image" Target="media/image21.png"/><Relationship Id="rId59" Type="http://schemas.openxmlformats.org/officeDocument/2006/relationships/image" Target="media/image31.png"/><Relationship Id="rId67" Type="http://schemas.openxmlformats.org/officeDocument/2006/relationships/image" Target="media/image38.png"/><Relationship Id="rId103" Type="http://schemas.openxmlformats.org/officeDocument/2006/relationships/theme" Target="theme/theme1.xml"/><Relationship Id="rId20" Type="http://schemas.openxmlformats.org/officeDocument/2006/relationships/hyperlink" Target="https://www.bbbaden.ch/" TargetMode="External"/><Relationship Id="rId41" Type="http://schemas.openxmlformats.org/officeDocument/2006/relationships/image" Target="media/image16.png"/><Relationship Id="rId54" Type="http://schemas.openxmlformats.org/officeDocument/2006/relationships/image" Target="media/image28.png"/><Relationship Id="rId62" Type="http://schemas.openxmlformats.org/officeDocument/2006/relationships/image" Target="media/image34.png"/><Relationship Id="rId70" Type="http://schemas.openxmlformats.org/officeDocument/2006/relationships/image" Target="media/image41.png"/><Relationship Id="rId75" Type="http://schemas.openxmlformats.org/officeDocument/2006/relationships/hyperlink" Target="http://si1010023/beobachter.html" TargetMode="External"/><Relationship Id="rId83" Type="http://schemas.openxmlformats.org/officeDocument/2006/relationships/hyperlink" Target="https://channels.readthedocs.io/en/latest/asgi.html" TargetMode="External"/><Relationship Id="rId88" Type="http://schemas.openxmlformats.org/officeDocument/2006/relationships/hyperlink" Target="https://stackoverflow.com/questions/9002901/how-to-import-module-to-sphinx" TargetMode="External"/><Relationship Id="rId91" Type="http://schemas.openxmlformats.org/officeDocument/2006/relationships/hyperlink" Target="https://stackoverflow.com/questions/1957273/how-do-i-generate-a-random-string-of-length-x-a-z-only-in-python" TargetMode="External"/><Relationship Id="rId96" Type="http://schemas.openxmlformats.org/officeDocument/2006/relationships/hyperlink" Target="https://stackoverflow.com/questions/9575790/how-to-get-time-in-milliseconds-since-the-unix-epoch-in-javascrip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mark.grabner@avectris.ch" TargetMode="Externa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4.png"/><Relationship Id="rId49" Type="http://schemas.openxmlformats.org/officeDocument/2006/relationships/image" Target="media/image24.png"/><Relationship Id="rId57" Type="http://schemas.microsoft.com/office/2011/relationships/commentsExtended" Target="commentsExtended.xml"/><Relationship Id="rId10" Type="http://schemas.openxmlformats.org/officeDocument/2006/relationships/header" Target="header1.xml"/><Relationship Id="rId31" Type="http://schemas.openxmlformats.org/officeDocument/2006/relationships/image" Target="media/image12.png"/><Relationship Id="rId44" Type="http://schemas.openxmlformats.org/officeDocument/2006/relationships/image" Target="media/image19.png"/><Relationship Id="rId52" Type="http://schemas.openxmlformats.org/officeDocument/2006/relationships/image" Target="media/image26.png"/><Relationship Id="rId60" Type="http://schemas.openxmlformats.org/officeDocument/2006/relationships/image" Target="media/image32.png"/><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hyperlink" Target="http://si1010023/raeume.html" TargetMode="External"/><Relationship Id="rId81" Type="http://schemas.openxmlformats.org/officeDocument/2006/relationships/hyperlink" Target="https://www.slant.co/options/10578/alternatives/~chart-js-alternatives" TargetMode="External"/><Relationship Id="rId86" Type="http://schemas.openxmlformats.org/officeDocument/2006/relationships/hyperlink" Target="https://www.hacksplaining.com/" TargetMode="External"/><Relationship Id="rId94" Type="http://schemas.openxmlformats.org/officeDocument/2006/relationships/hyperlink" Target="https://stackoverflow.com/questions/28729634/set-values-in-input-type-date-and-time-in-javascript" TargetMode="External"/><Relationship Id="rId99" Type="http://schemas.openxmlformats.org/officeDocument/2006/relationships/footer" Target="footer3.xml"/><Relationship Id="rId10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mailto:nils.egger@avectris.ch" TargetMode="External"/><Relationship Id="rId18" Type="http://schemas.openxmlformats.org/officeDocument/2006/relationships/image" Target="media/image4.emf"/><Relationship Id="rId39" Type="http://schemas.openxmlformats.org/officeDocument/2006/relationships/hyperlink" Target="https://iot-shop.de/produkt/tuer-und-fenstersensor" TargetMode="External"/><Relationship Id="rId34" Type="http://schemas.openxmlformats.org/officeDocument/2006/relationships/image" Target="media/image13.png"/><Relationship Id="rId50" Type="http://schemas.openxmlformats.org/officeDocument/2006/relationships/image" Target="media/image25.png"/><Relationship Id="rId55" Type="http://schemas.openxmlformats.org/officeDocument/2006/relationships/image" Target="media/image29.png"/><Relationship Id="rId76" Type="http://schemas.openxmlformats.org/officeDocument/2006/relationships/hyperlink" Target="http://si1010023/gebaeude.html" TargetMode="External"/><Relationship Id="rId97" Type="http://schemas.openxmlformats.org/officeDocument/2006/relationships/hyperlink" Target="chrome://history/?q=https%3A//stackoverflow.com/questions/25981703/pip-install-fails-with-connection-error-ssl-certificate-verify-failed-certi" TargetMode="External"/></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hyperlink" Target="http://www.avectris.ch"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G:\_Vorlagen\Office2016\Avectris\Projektberich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F7A6ACEDFB24474841E094A9C1ABD69"/>
        <w:category>
          <w:name w:val="Allgemein"/>
          <w:gallery w:val="placeholder"/>
        </w:category>
        <w:types>
          <w:type w:val="bbPlcHdr"/>
        </w:types>
        <w:behaviors>
          <w:behavior w:val="content"/>
        </w:behaviors>
        <w:guid w:val="{54311779-EAFB-463A-B321-982DBADB9CE0}"/>
      </w:docPartPr>
      <w:docPartBody>
        <w:p w:rsidR="007A1A30" w:rsidRDefault="001C7F9E" w:rsidP="001C7F9E">
          <w:pPr>
            <w:pStyle w:val="7F7A6ACEDFB24474841E094A9C1ABD69"/>
          </w:pPr>
          <w:r w:rsidRPr="00787B87">
            <w:rPr>
              <w:rStyle w:val="Platzhaltertext"/>
            </w:rPr>
            <w:t>Klicken Sie hier, um ein Datum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on Norm">
    <w:panose1 w:val="020B0500030000000000"/>
    <w:charset w:val="00"/>
    <w:family w:val="swiss"/>
    <w:pitch w:val="variable"/>
    <w:sig w:usb0="A000006F" w:usb1="4000207B" w:usb2="00000000" w:usb3="00000000" w:csb0="00000093" w:csb1="00000000"/>
  </w:font>
  <w:font w:name="Simplon Norm Bold">
    <w:panose1 w:val="020B0800030000000000"/>
    <w:charset w:val="00"/>
    <w:family w:val="swiss"/>
    <w:notTrueType/>
    <w:pitch w:val="variable"/>
    <w:sig w:usb0="A000006F" w:usb1="4000207B" w:usb2="00000000" w:usb3="00000000" w:csb0="00000093"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plon Norm Light">
    <w:panose1 w:val="020B0300030000000000"/>
    <w:charset w:val="00"/>
    <w:family w:val="swiss"/>
    <w:pitch w:val="variable"/>
    <w:sig w:usb0="A000006F" w:usb1="4000207B" w:usb2="00000000" w:usb3="00000000" w:csb0="00000093"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50E1"/>
    <w:rsid w:val="001600EF"/>
    <w:rsid w:val="001C7F9E"/>
    <w:rsid w:val="00261B1D"/>
    <w:rsid w:val="00403E8B"/>
    <w:rsid w:val="00417F9E"/>
    <w:rsid w:val="00664E8E"/>
    <w:rsid w:val="007A1A30"/>
    <w:rsid w:val="007F6D76"/>
    <w:rsid w:val="00850146"/>
    <w:rsid w:val="00AA6979"/>
    <w:rsid w:val="00BC50E1"/>
    <w:rsid w:val="00C02ABB"/>
    <w:rsid w:val="00CC3C6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1C7F9E"/>
    <w:rPr>
      <w:color w:val="808080"/>
    </w:rPr>
  </w:style>
  <w:style w:type="paragraph" w:customStyle="1" w:styleId="5F99FB4AA60244EC8B938CF562C2400B">
    <w:name w:val="5F99FB4AA60244EC8B938CF562C2400B"/>
  </w:style>
  <w:style w:type="paragraph" w:customStyle="1" w:styleId="FCB92CA1E3C2412A957E7EEFC6C56532">
    <w:name w:val="FCB92CA1E3C2412A957E7EEFC6C56532"/>
    <w:rsid w:val="00BC50E1"/>
  </w:style>
  <w:style w:type="paragraph" w:customStyle="1" w:styleId="21581F46C2EC4E2C87C153BFC4C45778">
    <w:name w:val="21581F46C2EC4E2C87C153BFC4C45778"/>
    <w:rsid w:val="00BC50E1"/>
  </w:style>
  <w:style w:type="paragraph" w:customStyle="1" w:styleId="7F7A6ACEDFB24474841E094A9C1ABD69">
    <w:name w:val="7F7A6ACEDFB24474841E094A9C1ABD69"/>
    <w:rsid w:val="001C7F9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Avectris">
  <a:themeElements>
    <a:clrScheme name="Avectris">
      <a:dk1>
        <a:sysClr val="windowText" lastClr="000000"/>
      </a:dk1>
      <a:lt1>
        <a:sysClr val="window" lastClr="FFFFFF"/>
      </a:lt1>
      <a:dk2>
        <a:srgbClr val="000000"/>
      </a:dk2>
      <a:lt2>
        <a:srgbClr val="FFFFFF"/>
      </a:lt2>
      <a:accent1>
        <a:srgbClr val="FF3333"/>
      </a:accent1>
      <a:accent2>
        <a:srgbClr val="B70000"/>
      </a:accent2>
      <a:accent3>
        <a:srgbClr val="790300"/>
      </a:accent3>
      <a:accent4>
        <a:srgbClr val="E6E6E6"/>
      </a:accent4>
      <a:accent5>
        <a:srgbClr val="CCCCCC"/>
      </a:accent5>
      <a:accent6>
        <a:srgbClr val="77777A"/>
      </a:accent6>
      <a:hlink>
        <a:srgbClr val="FF3333"/>
      </a:hlink>
      <a:folHlink>
        <a:srgbClr val="790300"/>
      </a:folHlink>
    </a:clrScheme>
    <a:fontScheme name="Avectris">
      <a:majorFont>
        <a:latin typeface="Simplon Norm Bold"/>
        <a:ea typeface=""/>
        <a:cs typeface=""/>
      </a:majorFont>
      <a:minorFont>
        <a:latin typeface="Simplon Norm"/>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0047F7F6-BC38-47F3-8707-1CF5E5247F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Projektbericht.dotx</Template>
  <TotalTime>0</TotalTime>
  <Pages>74</Pages>
  <Words>13885</Words>
  <Characters>87476</Characters>
  <Application>Microsoft Office Word</Application>
  <DocSecurity>0</DocSecurity>
  <Lines>728</Lines>
  <Paragraphs>202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101159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Egger Nils AVECTRIS</dc:creator>
  <cp:lastModifiedBy>Egger Nils AVECTRIS</cp:lastModifiedBy>
  <cp:revision>328</cp:revision>
  <cp:lastPrinted>2020-04-07T13:06:00Z</cp:lastPrinted>
  <dcterms:created xsi:type="dcterms:W3CDTF">2020-03-23T08:09:00Z</dcterms:created>
  <dcterms:modified xsi:type="dcterms:W3CDTF">2020-04-08T09:28:00Z</dcterms:modified>
</cp:coreProperties>
</file>