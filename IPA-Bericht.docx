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E248F1">
          <w:rPr>
            <w:webHidden/>
          </w:rPr>
          <w:t>6</w:t>
        </w:r>
        <w:r w:rsidR="00E248F1">
          <w:rPr>
            <w:webHidden/>
          </w:rPr>
          <w:fldChar w:fldCharType="end"/>
        </w:r>
      </w:hyperlink>
    </w:p>
    <w:p w14:paraId="0A75177C" w14:textId="77777777"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E248F1">
          <w:rPr>
            <w:webHidden/>
          </w:rPr>
          <w:t>6</w:t>
        </w:r>
        <w:r w:rsidR="00E248F1">
          <w:rPr>
            <w:webHidden/>
          </w:rPr>
          <w:fldChar w:fldCharType="end"/>
        </w:r>
      </w:hyperlink>
    </w:p>
    <w:p w14:paraId="4912A086" w14:textId="77777777"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E248F1">
          <w:rPr>
            <w:webHidden/>
          </w:rPr>
          <w:t>6</w:t>
        </w:r>
        <w:r w:rsidR="00E248F1">
          <w:rPr>
            <w:webHidden/>
          </w:rPr>
          <w:fldChar w:fldCharType="end"/>
        </w:r>
      </w:hyperlink>
    </w:p>
    <w:p w14:paraId="6AA52286" w14:textId="77777777"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E248F1">
          <w:rPr>
            <w:webHidden/>
          </w:rPr>
          <w:t>6</w:t>
        </w:r>
        <w:r w:rsidR="00E248F1">
          <w:rPr>
            <w:webHidden/>
          </w:rPr>
          <w:fldChar w:fldCharType="end"/>
        </w:r>
      </w:hyperlink>
    </w:p>
    <w:p w14:paraId="5C2A5375" w14:textId="77777777"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E248F1">
          <w:rPr>
            <w:webHidden/>
          </w:rPr>
          <w:t>6</w:t>
        </w:r>
        <w:r w:rsidR="00E248F1">
          <w:rPr>
            <w:webHidden/>
          </w:rPr>
          <w:fldChar w:fldCharType="end"/>
        </w:r>
      </w:hyperlink>
    </w:p>
    <w:p w14:paraId="5ED0951B" w14:textId="77777777"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E248F1">
          <w:rPr>
            <w:webHidden/>
          </w:rPr>
          <w:t>6</w:t>
        </w:r>
        <w:r w:rsidR="00E248F1">
          <w:rPr>
            <w:webHidden/>
          </w:rPr>
          <w:fldChar w:fldCharType="end"/>
        </w:r>
      </w:hyperlink>
    </w:p>
    <w:p w14:paraId="02F51257" w14:textId="77777777"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E248F1">
          <w:rPr>
            <w:webHidden/>
          </w:rPr>
          <w:t>8</w:t>
        </w:r>
        <w:r w:rsidR="00E248F1">
          <w:rPr>
            <w:webHidden/>
          </w:rPr>
          <w:fldChar w:fldCharType="end"/>
        </w:r>
      </w:hyperlink>
    </w:p>
    <w:p w14:paraId="0ECD4BCE" w14:textId="77777777"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E248F1">
          <w:rPr>
            <w:webHidden/>
          </w:rPr>
          <w:t>8</w:t>
        </w:r>
        <w:r w:rsidR="00E248F1">
          <w:rPr>
            <w:webHidden/>
          </w:rPr>
          <w:fldChar w:fldCharType="end"/>
        </w:r>
      </w:hyperlink>
    </w:p>
    <w:p w14:paraId="74E1DA27" w14:textId="77777777"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E248F1">
          <w:rPr>
            <w:webHidden/>
          </w:rPr>
          <w:t>8</w:t>
        </w:r>
        <w:r w:rsidR="00E248F1">
          <w:rPr>
            <w:webHidden/>
          </w:rPr>
          <w:fldChar w:fldCharType="end"/>
        </w:r>
      </w:hyperlink>
    </w:p>
    <w:p w14:paraId="177B037B" w14:textId="77777777"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E248F1">
          <w:rPr>
            <w:webHidden/>
          </w:rPr>
          <w:t>8</w:t>
        </w:r>
        <w:r w:rsidR="00E248F1">
          <w:rPr>
            <w:webHidden/>
          </w:rPr>
          <w:fldChar w:fldCharType="end"/>
        </w:r>
      </w:hyperlink>
    </w:p>
    <w:p w14:paraId="65413C28" w14:textId="77777777"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E248F1">
          <w:rPr>
            <w:webHidden/>
          </w:rPr>
          <w:t>8</w:t>
        </w:r>
        <w:r w:rsidR="00E248F1">
          <w:rPr>
            <w:webHidden/>
          </w:rPr>
          <w:fldChar w:fldCharType="end"/>
        </w:r>
      </w:hyperlink>
    </w:p>
    <w:p w14:paraId="12ADA665" w14:textId="77777777"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E248F1">
          <w:rPr>
            <w:webHidden/>
          </w:rPr>
          <w:t>8</w:t>
        </w:r>
        <w:r w:rsidR="00E248F1">
          <w:rPr>
            <w:webHidden/>
          </w:rPr>
          <w:fldChar w:fldCharType="end"/>
        </w:r>
      </w:hyperlink>
    </w:p>
    <w:p w14:paraId="2AD53EB2" w14:textId="77777777"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E248F1">
          <w:rPr>
            <w:webHidden/>
          </w:rPr>
          <w:t>8</w:t>
        </w:r>
        <w:r w:rsidR="00E248F1">
          <w:rPr>
            <w:webHidden/>
          </w:rPr>
          <w:fldChar w:fldCharType="end"/>
        </w:r>
      </w:hyperlink>
    </w:p>
    <w:p w14:paraId="51D2E983" w14:textId="77777777"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E248F1">
          <w:rPr>
            <w:webHidden/>
          </w:rPr>
          <w:t>9</w:t>
        </w:r>
        <w:r w:rsidR="00E248F1">
          <w:rPr>
            <w:webHidden/>
          </w:rPr>
          <w:fldChar w:fldCharType="end"/>
        </w:r>
      </w:hyperlink>
    </w:p>
    <w:p w14:paraId="23551EEF" w14:textId="77777777"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E248F1">
          <w:rPr>
            <w:webHidden/>
          </w:rPr>
          <w:t>9</w:t>
        </w:r>
        <w:r w:rsidR="00E248F1">
          <w:rPr>
            <w:webHidden/>
          </w:rPr>
          <w:fldChar w:fldCharType="end"/>
        </w:r>
      </w:hyperlink>
    </w:p>
    <w:p w14:paraId="13907039" w14:textId="77777777"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E248F1">
          <w:rPr>
            <w:webHidden/>
          </w:rPr>
          <w:t>9</w:t>
        </w:r>
        <w:r w:rsidR="00E248F1">
          <w:rPr>
            <w:webHidden/>
          </w:rPr>
          <w:fldChar w:fldCharType="end"/>
        </w:r>
      </w:hyperlink>
    </w:p>
    <w:p w14:paraId="272DF36E" w14:textId="77777777"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E248F1">
          <w:rPr>
            <w:webHidden/>
          </w:rPr>
          <w:t>10</w:t>
        </w:r>
        <w:r w:rsidR="00E248F1">
          <w:rPr>
            <w:webHidden/>
          </w:rPr>
          <w:fldChar w:fldCharType="end"/>
        </w:r>
      </w:hyperlink>
    </w:p>
    <w:p w14:paraId="28E089B2" w14:textId="77777777"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E248F1">
          <w:rPr>
            <w:webHidden/>
          </w:rPr>
          <w:t>10</w:t>
        </w:r>
        <w:r w:rsidR="00E248F1">
          <w:rPr>
            <w:webHidden/>
          </w:rPr>
          <w:fldChar w:fldCharType="end"/>
        </w:r>
      </w:hyperlink>
    </w:p>
    <w:p w14:paraId="490F371F" w14:textId="77777777"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E248F1">
          <w:rPr>
            <w:webHidden/>
          </w:rPr>
          <w:t>11</w:t>
        </w:r>
        <w:r w:rsidR="00E248F1">
          <w:rPr>
            <w:webHidden/>
          </w:rPr>
          <w:fldChar w:fldCharType="end"/>
        </w:r>
      </w:hyperlink>
    </w:p>
    <w:p w14:paraId="67C288B6" w14:textId="77777777"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r>
        <w:r w:rsidR="00E248F1">
          <w:rPr>
            <w:webHidden/>
          </w:rPr>
          <w:fldChar w:fldCharType="separate"/>
        </w:r>
        <w:r w:rsidR="00E248F1">
          <w:rPr>
            <w:webHidden/>
          </w:rPr>
          <w:t>11</w:t>
        </w:r>
        <w:r w:rsidR="00E248F1">
          <w:rPr>
            <w:webHidden/>
          </w:rPr>
          <w:fldChar w:fldCharType="end"/>
        </w:r>
      </w:hyperlink>
    </w:p>
    <w:p w14:paraId="2D038FE6" w14:textId="77777777"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E248F1">
          <w:rPr>
            <w:webHidden/>
          </w:rPr>
          <w:t>11</w:t>
        </w:r>
        <w:r w:rsidR="00E248F1">
          <w:rPr>
            <w:webHidden/>
          </w:rPr>
          <w:fldChar w:fldCharType="end"/>
        </w:r>
      </w:hyperlink>
    </w:p>
    <w:p w14:paraId="7CB445F7" w14:textId="77777777"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E248F1">
          <w:rPr>
            <w:webHidden/>
          </w:rPr>
          <w:t>11</w:t>
        </w:r>
        <w:r w:rsidR="00E248F1">
          <w:rPr>
            <w:webHidden/>
          </w:rPr>
          <w:fldChar w:fldCharType="end"/>
        </w:r>
      </w:hyperlink>
    </w:p>
    <w:p w14:paraId="2AED05A6" w14:textId="77777777"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E248F1">
          <w:rPr>
            <w:webHidden/>
          </w:rPr>
          <w:t>11</w:t>
        </w:r>
        <w:r w:rsidR="00E248F1">
          <w:rPr>
            <w:webHidden/>
          </w:rPr>
          <w:fldChar w:fldCharType="end"/>
        </w:r>
      </w:hyperlink>
    </w:p>
    <w:p w14:paraId="61FE80F4" w14:textId="77777777"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E248F1">
          <w:rPr>
            <w:webHidden/>
          </w:rPr>
          <w:t>11</w:t>
        </w:r>
        <w:r w:rsidR="00E248F1">
          <w:rPr>
            <w:webHidden/>
          </w:rPr>
          <w:fldChar w:fldCharType="end"/>
        </w:r>
      </w:hyperlink>
    </w:p>
    <w:p w14:paraId="7BA5EDB3" w14:textId="77777777"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E248F1">
          <w:rPr>
            <w:webHidden/>
          </w:rPr>
          <w:t>12</w:t>
        </w:r>
        <w:r w:rsidR="00E248F1">
          <w:rPr>
            <w:webHidden/>
          </w:rPr>
          <w:fldChar w:fldCharType="end"/>
        </w:r>
      </w:hyperlink>
    </w:p>
    <w:p w14:paraId="279CDCCC" w14:textId="77777777"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E248F1">
          <w:rPr>
            <w:webHidden/>
          </w:rPr>
          <w:t>12</w:t>
        </w:r>
        <w:r w:rsidR="00E248F1">
          <w:rPr>
            <w:webHidden/>
          </w:rPr>
          <w:fldChar w:fldCharType="end"/>
        </w:r>
      </w:hyperlink>
    </w:p>
    <w:p w14:paraId="47CF3FD2" w14:textId="77777777"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E248F1">
          <w:rPr>
            <w:webHidden/>
          </w:rPr>
          <w:t>13</w:t>
        </w:r>
        <w:r w:rsidR="00E248F1">
          <w:rPr>
            <w:webHidden/>
          </w:rPr>
          <w:fldChar w:fldCharType="end"/>
        </w:r>
      </w:hyperlink>
    </w:p>
    <w:p w14:paraId="74D04097" w14:textId="77777777"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E248F1">
          <w:rPr>
            <w:webHidden/>
          </w:rPr>
          <w:t>13</w:t>
        </w:r>
        <w:r w:rsidR="00E248F1">
          <w:rPr>
            <w:webHidden/>
          </w:rPr>
          <w:fldChar w:fldCharType="end"/>
        </w:r>
      </w:hyperlink>
    </w:p>
    <w:p w14:paraId="744AD0DF" w14:textId="7777777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E248F1">
          <w:rPr>
            <w:webHidden/>
          </w:rPr>
          <w:t>13</w:t>
        </w:r>
        <w:r w:rsidR="00E248F1">
          <w:rPr>
            <w:webHidden/>
          </w:rPr>
          <w:fldChar w:fldCharType="end"/>
        </w:r>
      </w:hyperlink>
    </w:p>
    <w:p w14:paraId="753BEA21" w14:textId="77777777"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E248F1">
          <w:rPr>
            <w:webHidden/>
          </w:rPr>
          <w:t>13</w:t>
        </w:r>
        <w:r w:rsidR="00E248F1">
          <w:rPr>
            <w:webHidden/>
          </w:rPr>
          <w:fldChar w:fldCharType="end"/>
        </w:r>
      </w:hyperlink>
    </w:p>
    <w:p w14:paraId="1691DC37" w14:textId="77777777"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E248F1">
          <w:rPr>
            <w:webHidden/>
          </w:rPr>
          <w:t>13</w:t>
        </w:r>
        <w:r w:rsidR="00E248F1">
          <w:rPr>
            <w:webHidden/>
          </w:rPr>
          <w:fldChar w:fldCharType="end"/>
        </w:r>
      </w:hyperlink>
    </w:p>
    <w:p w14:paraId="74B9F6EE" w14:textId="77777777"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E248F1">
          <w:rPr>
            <w:webHidden/>
          </w:rPr>
          <w:t>15</w:t>
        </w:r>
        <w:r w:rsidR="00E248F1">
          <w:rPr>
            <w:webHidden/>
          </w:rPr>
          <w:fldChar w:fldCharType="end"/>
        </w:r>
      </w:hyperlink>
    </w:p>
    <w:p w14:paraId="1D42F735" w14:textId="77777777"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E248F1">
          <w:rPr>
            <w:webHidden/>
          </w:rPr>
          <w:t>15</w:t>
        </w:r>
        <w:r w:rsidR="00E248F1">
          <w:rPr>
            <w:webHidden/>
          </w:rPr>
          <w:fldChar w:fldCharType="end"/>
        </w:r>
      </w:hyperlink>
    </w:p>
    <w:p w14:paraId="2D1271B7" w14:textId="77777777"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E248F1">
          <w:rPr>
            <w:webHidden/>
          </w:rPr>
          <w:t>15</w:t>
        </w:r>
        <w:r w:rsidR="00E248F1">
          <w:rPr>
            <w:webHidden/>
          </w:rPr>
          <w:fldChar w:fldCharType="end"/>
        </w:r>
      </w:hyperlink>
    </w:p>
    <w:p w14:paraId="37A13B91" w14:textId="77777777"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E248F1">
          <w:rPr>
            <w:webHidden/>
          </w:rPr>
          <w:t>15</w:t>
        </w:r>
        <w:r w:rsidR="00E248F1">
          <w:rPr>
            <w:webHidden/>
          </w:rPr>
          <w:fldChar w:fldCharType="end"/>
        </w:r>
      </w:hyperlink>
    </w:p>
    <w:p w14:paraId="3F770B75" w14:textId="77777777"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E248F1">
          <w:rPr>
            <w:webHidden/>
          </w:rPr>
          <w:t>15</w:t>
        </w:r>
        <w:r w:rsidR="00E248F1">
          <w:rPr>
            <w:webHidden/>
          </w:rPr>
          <w:fldChar w:fldCharType="end"/>
        </w:r>
      </w:hyperlink>
    </w:p>
    <w:p w14:paraId="54FF62EA" w14:textId="77777777"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E248F1">
          <w:rPr>
            <w:webHidden/>
          </w:rPr>
          <w:t>15</w:t>
        </w:r>
        <w:r w:rsidR="00E248F1">
          <w:rPr>
            <w:webHidden/>
          </w:rPr>
          <w:fldChar w:fldCharType="end"/>
        </w:r>
      </w:hyperlink>
    </w:p>
    <w:p w14:paraId="64829BEC" w14:textId="77777777"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E248F1">
          <w:rPr>
            <w:webHidden/>
          </w:rPr>
          <w:t>15</w:t>
        </w:r>
        <w:r w:rsidR="00E248F1">
          <w:rPr>
            <w:webHidden/>
          </w:rPr>
          <w:fldChar w:fldCharType="end"/>
        </w:r>
      </w:hyperlink>
    </w:p>
    <w:p w14:paraId="01A4A2AD" w14:textId="77777777"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E248F1">
          <w:rPr>
            <w:webHidden/>
          </w:rPr>
          <w:t>17</w:t>
        </w:r>
        <w:r w:rsidR="00E248F1">
          <w:rPr>
            <w:webHidden/>
          </w:rPr>
          <w:fldChar w:fldCharType="end"/>
        </w:r>
      </w:hyperlink>
    </w:p>
    <w:p w14:paraId="24017694" w14:textId="7777777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E248F1">
          <w:rPr>
            <w:webHidden/>
          </w:rPr>
          <w:t>17</w:t>
        </w:r>
        <w:r w:rsidR="00E248F1">
          <w:rPr>
            <w:webHidden/>
          </w:rPr>
          <w:fldChar w:fldCharType="end"/>
        </w:r>
      </w:hyperlink>
    </w:p>
    <w:p w14:paraId="672EDA4A" w14:textId="77777777"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E248F1">
          <w:rPr>
            <w:webHidden/>
          </w:rPr>
          <w:t>18</w:t>
        </w:r>
        <w:r w:rsidR="00E248F1">
          <w:rPr>
            <w:webHidden/>
          </w:rPr>
          <w:fldChar w:fldCharType="end"/>
        </w:r>
      </w:hyperlink>
    </w:p>
    <w:p w14:paraId="0B793C03" w14:textId="77777777"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r>
        <w:r w:rsidR="00E248F1">
          <w:rPr>
            <w:webHidden/>
          </w:rPr>
          <w:fldChar w:fldCharType="separate"/>
        </w:r>
        <w:r w:rsidR="00E248F1">
          <w:rPr>
            <w:webHidden/>
          </w:rPr>
          <w:t>18</w:t>
        </w:r>
        <w:r w:rsidR="00E248F1">
          <w:rPr>
            <w:webHidden/>
          </w:rPr>
          <w:fldChar w:fldCharType="end"/>
        </w:r>
      </w:hyperlink>
    </w:p>
    <w:p w14:paraId="45000945" w14:textId="77777777"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E248F1">
          <w:rPr>
            <w:webHidden/>
          </w:rPr>
          <w:t>19</w:t>
        </w:r>
        <w:r w:rsidR="00E248F1">
          <w:rPr>
            <w:webHidden/>
          </w:rPr>
          <w:fldChar w:fldCharType="end"/>
        </w:r>
      </w:hyperlink>
    </w:p>
    <w:p w14:paraId="2D706F2A" w14:textId="7777777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E248F1">
          <w:rPr>
            <w:webHidden/>
          </w:rPr>
          <w:t>19</w:t>
        </w:r>
        <w:r w:rsidR="00E248F1">
          <w:rPr>
            <w:webHidden/>
          </w:rPr>
          <w:fldChar w:fldCharType="end"/>
        </w:r>
      </w:hyperlink>
    </w:p>
    <w:p w14:paraId="4D656298" w14:textId="77777777"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E248F1">
          <w:rPr>
            <w:webHidden/>
          </w:rPr>
          <w:t>20</w:t>
        </w:r>
        <w:r w:rsidR="00E248F1">
          <w:rPr>
            <w:webHidden/>
          </w:rPr>
          <w:fldChar w:fldCharType="end"/>
        </w:r>
      </w:hyperlink>
    </w:p>
    <w:p w14:paraId="45842DDF" w14:textId="77777777"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E248F1">
          <w:rPr>
            <w:webHidden/>
          </w:rPr>
          <w:t>20</w:t>
        </w:r>
        <w:r w:rsidR="00E248F1">
          <w:rPr>
            <w:webHidden/>
          </w:rPr>
          <w:fldChar w:fldCharType="end"/>
        </w:r>
      </w:hyperlink>
    </w:p>
    <w:p w14:paraId="7AE096E1" w14:textId="77777777"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E248F1">
          <w:rPr>
            <w:webHidden/>
          </w:rPr>
          <w:t>20</w:t>
        </w:r>
        <w:r w:rsidR="00E248F1">
          <w:rPr>
            <w:webHidden/>
          </w:rPr>
          <w:fldChar w:fldCharType="end"/>
        </w:r>
      </w:hyperlink>
    </w:p>
    <w:p w14:paraId="150931E6" w14:textId="77777777"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E248F1">
          <w:rPr>
            <w:webHidden/>
          </w:rPr>
          <w:t>20</w:t>
        </w:r>
        <w:r w:rsidR="00E248F1">
          <w:rPr>
            <w:webHidden/>
          </w:rPr>
          <w:fldChar w:fldCharType="end"/>
        </w:r>
      </w:hyperlink>
    </w:p>
    <w:p w14:paraId="1CCBF749" w14:textId="77777777"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E248F1">
          <w:rPr>
            <w:webHidden/>
          </w:rPr>
          <w:t>20</w:t>
        </w:r>
        <w:r w:rsidR="00E248F1">
          <w:rPr>
            <w:webHidden/>
          </w:rPr>
          <w:fldChar w:fldCharType="end"/>
        </w:r>
      </w:hyperlink>
    </w:p>
    <w:p w14:paraId="57DA5DDF" w14:textId="77777777"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E248F1">
          <w:rPr>
            <w:webHidden/>
          </w:rPr>
          <w:t>21</w:t>
        </w:r>
        <w:r w:rsidR="00E248F1">
          <w:rPr>
            <w:webHidden/>
          </w:rPr>
          <w:fldChar w:fldCharType="end"/>
        </w:r>
      </w:hyperlink>
    </w:p>
    <w:p w14:paraId="6F50103F" w14:textId="77777777"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E248F1">
          <w:rPr>
            <w:webHidden/>
          </w:rPr>
          <w:t>21</w:t>
        </w:r>
        <w:r w:rsidR="00E248F1">
          <w:rPr>
            <w:webHidden/>
          </w:rPr>
          <w:fldChar w:fldCharType="end"/>
        </w:r>
      </w:hyperlink>
    </w:p>
    <w:p w14:paraId="6D8C31BA" w14:textId="77777777"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E248F1">
          <w:rPr>
            <w:webHidden/>
          </w:rPr>
          <w:t>21</w:t>
        </w:r>
        <w:r w:rsidR="00E248F1">
          <w:rPr>
            <w:webHidden/>
          </w:rPr>
          <w:fldChar w:fldCharType="end"/>
        </w:r>
      </w:hyperlink>
    </w:p>
    <w:p w14:paraId="365C9BB1" w14:textId="77777777"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E248F1">
          <w:rPr>
            <w:webHidden/>
          </w:rPr>
          <w:t>22</w:t>
        </w:r>
        <w:r w:rsidR="00E248F1">
          <w:rPr>
            <w:webHidden/>
          </w:rPr>
          <w:fldChar w:fldCharType="end"/>
        </w:r>
      </w:hyperlink>
    </w:p>
    <w:p w14:paraId="19CD972A" w14:textId="77777777"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E248F1">
          <w:rPr>
            <w:webHidden/>
          </w:rPr>
          <w:t>22</w:t>
        </w:r>
        <w:r w:rsidR="00E248F1">
          <w:rPr>
            <w:webHidden/>
          </w:rPr>
          <w:fldChar w:fldCharType="end"/>
        </w:r>
      </w:hyperlink>
    </w:p>
    <w:p w14:paraId="7F2CF321" w14:textId="77777777"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r>
        <w:r w:rsidR="00E248F1">
          <w:rPr>
            <w:webHidden/>
          </w:rPr>
          <w:fldChar w:fldCharType="separate"/>
        </w:r>
        <w:r w:rsidR="00E248F1">
          <w:rPr>
            <w:webHidden/>
          </w:rPr>
          <w:t>23</w:t>
        </w:r>
        <w:r w:rsidR="00E248F1">
          <w:rPr>
            <w:webHidden/>
          </w:rPr>
          <w:fldChar w:fldCharType="end"/>
        </w:r>
      </w:hyperlink>
    </w:p>
    <w:p w14:paraId="7A784720" w14:textId="77777777"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E248F1">
          <w:rPr>
            <w:webHidden/>
          </w:rPr>
          <w:t>23</w:t>
        </w:r>
        <w:r w:rsidR="00E248F1">
          <w:rPr>
            <w:webHidden/>
          </w:rPr>
          <w:fldChar w:fldCharType="end"/>
        </w:r>
      </w:hyperlink>
    </w:p>
    <w:p w14:paraId="734D867D" w14:textId="7777777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E248F1">
          <w:rPr>
            <w:webHidden/>
          </w:rPr>
          <w:t>24</w:t>
        </w:r>
        <w:r w:rsidR="00E248F1">
          <w:rPr>
            <w:webHidden/>
          </w:rPr>
          <w:fldChar w:fldCharType="end"/>
        </w:r>
      </w:hyperlink>
    </w:p>
    <w:p w14:paraId="002D70F6" w14:textId="77777777"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E248F1">
          <w:rPr>
            <w:webHidden/>
          </w:rPr>
          <w:t>24</w:t>
        </w:r>
        <w:r w:rsidR="00E248F1">
          <w:rPr>
            <w:webHidden/>
          </w:rPr>
          <w:fldChar w:fldCharType="end"/>
        </w:r>
      </w:hyperlink>
    </w:p>
    <w:p w14:paraId="6A53311B" w14:textId="77777777"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E248F1">
          <w:rPr>
            <w:webHidden/>
          </w:rPr>
          <w:t>26</w:t>
        </w:r>
        <w:r w:rsidR="00E248F1">
          <w:rPr>
            <w:webHidden/>
          </w:rPr>
          <w:fldChar w:fldCharType="end"/>
        </w:r>
      </w:hyperlink>
    </w:p>
    <w:p w14:paraId="148FCB4E" w14:textId="77777777"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E248F1">
          <w:rPr>
            <w:webHidden/>
          </w:rPr>
          <w:t>26</w:t>
        </w:r>
        <w:r w:rsidR="00E248F1">
          <w:rPr>
            <w:webHidden/>
          </w:rPr>
          <w:fldChar w:fldCharType="end"/>
        </w:r>
      </w:hyperlink>
    </w:p>
    <w:p w14:paraId="6B771FD0" w14:textId="77777777"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E248F1">
          <w:rPr>
            <w:webHidden/>
          </w:rPr>
          <w:t>27</w:t>
        </w:r>
        <w:r w:rsidR="00E248F1">
          <w:rPr>
            <w:webHidden/>
          </w:rPr>
          <w:fldChar w:fldCharType="end"/>
        </w:r>
      </w:hyperlink>
    </w:p>
    <w:p w14:paraId="540C5C68" w14:textId="77777777"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E248F1">
          <w:rPr>
            <w:webHidden/>
          </w:rPr>
          <w:t>28</w:t>
        </w:r>
        <w:r w:rsidR="00E248F1">
          <w:rPr>
            <w:webHidden/>
          </w:rPr>
          <w:fldChar w:fldCharType="end"/>
        </w:r>
      </w:hyperlink>
    </w:p>
    <w:p w14:paraId="7941E6B5" w14:textId="77777777"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E248F1">
          <w:rPr>
            <w:webHidden/>
          </w:rPr>
          <w:t>30</w:t>
        </w:r>
        <w:r w:rsidR="00E248F1">
          <w:rPr>
            <w:webHidden/>
          </w:rPr>
          <w:fldChar w:fldCharType="end"/>
        </w:r>
      </w:hyperlink>
    </w:p>
    <w:p w14:paraId="703CA14A" w14:textId="77777777"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E248F1">
          <w:rPr>
            <w:webHidden/>
          </w:rPr>
          <w:t>31</w:t>
        </w:r>
        <w:r w:rsidR="00E248F1">
          <w:rPr>
            <w:webHidden/>
          </w:rPr>
          <w:fldChar w:fldCharType="end"/>
        </w:r>
      </w:hyperlink>
    </w:p>
    <w:p w14:paraId="610497AE" w14:textId="77777777"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E248F1">
          <w:rPr>
            <w:webHidden/>
          </w:rPr>
          <w:t>31</w:t>
        </w:r>
        <w:r w:rsidR="00E248F1">
          <w:rPr>
            <w:webHidden/>
          </w:rPr>
          <w:fldChar w:fldCharType="end"/>
        </w:r>
      </w:hyperlink>
    </w:p>
    <w:p w14:paraId="083BDB89" w14:textId="77777777"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E248F1">
          <w:rPr>
            <w:webHidden/>
          </w:rPr>
          <w:t>34</w:t>
        </w:r>
        <w:r w:rsidR="00E248F1">
          <w:rPr>
            <w:webHidden/>
          </w:rPr>
          <w:fldChar w:fldCharType="end"/>
        </w:r>
      </w:hyperlink>
    </w:p>
    <w:p w14:paraId="7B61CAC4" w14:textId="77777777"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E248F1">
          <w:rPr>
            <w:webHidden/>
          </w:rPr>
          <w:t>34</w:t>
        </w:r>
        <w:r w:rsidR="00E248F1">
          <w:rPr>
            <w:webHidden/>
          </w:rPr>
          <w:fldChar w:fldCharType="end"/>
        </w:r>
      </w:hyperlink>
    </w:p>
    <w:p w14:paraId="71ACC3A7" w14:textId="77777777"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E248F1">
          <w:rPr>
            <w:webHidden/>
          </w:rPr>
          <w:t>34</w:t>
        </w:r>
        <w:r w:rsidR="00E248F1">
          <w:rPr>
            <w:webHidden/>
          </w:rPr>
          <w:fldChar w:fldCharType="end"/>
        </w:r>
      </w:hyperlink>
    </w:p>
    <w:p w14:paraId="0BDAC0A7" w14:textId="77777777"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E248F1">
          <w:rPr>
            <w:webHidden/>
          </w:rPr>
          <w:t>34</w:t>
        </w:r>
        <w:r w:rsidR="00E248F1">
          <w:rPr>
            <w:webHidden/>
          </w:rPr>
          <w:fldChar w:fldCharType="end"/>
        </w:r>
      </w:hyperlink>
    </w:p>
    <w:p w14:paraId="621D7832" w14:textId="77777777"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E248F1">
          <w:rPr>
            <w:webHidden/>
          </w:rPr>
          <w:t>34</w:t>
        </w:r>
        <w:r w:rsidR="00E248F1">
          <w:rPr>
            <w:webHidden/>
          </w:rPr>
          <w:fldChar w:fldCharType="end"/>
        </w:r>
      </w:hyperlink>
    </w:p>
    <w:p w14:paraId="1F98F27A" w14:textId="77777777"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E248F1">
          <w:rPr>
            <w:webHidden/>
          </w:rPr>
          <w:t>34</w:t>
        </w:r>
        <w:r w:rsidR="00E248F1">
          <w:rPr>
            <w:webHidden/>
          </w:rPr>
          <w:fldChar w:fldCharType="end"/>
        </w:r>
      </w:hyperlink>
    </w:p>
    <w:p w14:paraId="499B03C4" w14:textId="77777777"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E248F1">
          <w:rPr>
            <w:webHidden/>
          </w:rPr>
          <w:t>35</w:t>
        </w:r>
        <w:r w:rsidR="00E248F1">
          <w:rPr>
            <w:webHidden/>
          </w:rPr>
          <w:fldChar w:fldCharType="end"/>
        </w:r>
      </w:hyperlink>
    </w:p>
    <w:p w14:paraId="5AEC610D" w14:textId="77777777"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E248F1">
          <w:rPr>
            <w:webHidden/>
          </w:rPr>
          <w:t>39</w:t>
        </w:r>
        <w:r w:rsidR="00E248F1">
          <w:rPr>
            <w:webHidden/>
          </w:rPr>
          <w:fldChar w:fldCharType="end"/>
        </w:r>
      </w:hyperlink>
    </w:p>
    <w:p w14:paraId="39540A50" w14:textId="77777777"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E248F1">
          <w:rPr>
            <w:webHidden/>
          </w:rPr>
          <w:t>39</w:t>
        </w:r>
        <w:r w:rsidR="00E248F1">
          <w:rPr>
            <w:webHidden/>
          </w:rPr>
          <w:fldChar w:fldCharType="end"/>
        </w:r>
      </w:hyperlink>
    </w:p>
    <w:p w14:paraId="681C69B0" w14:textId="77777777"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E248F1">
          <w:rPr>
            <w:webHidden/>
          </w:rPr>
          <w:t>40</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r w:rsidRPr="006D4F38">
        <w:t>Responsive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r w:rsidRPr="006D4F38">
        <w:t>Codingstyle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Als ich ein einfaches Beispiel für Chart.js erstellte, fiel mir den Anfang sehr schwer, da es schwierig zu sein scheinte,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iv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35CE9723"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1</w:t>
      </w:r>
      <w:r w:rsidRPr="006D4F38">
        <w:fldChar w:fldCharType="end"/>
      </w:r>
      <w:r w:rsidRPr="006D4F38">
        <w:t xml:space="preserve"> Chart.js Resultat</w:t>
      </w:r>
      <w:bookmarkEnd w:id="40"/>
    </w:p>
    <w:p w14:paraId="0A8586EB" w14:textId="70303086"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321FF833"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3</w:t>
      </w:r>
      <w:r w:rsidRPr="006D4F38">
        <w:fldChar w:fldCharType="end"/>
      </w:r>
      <w:r w:rsidRPr="006D4F38">
        <w:t xml:space="preserve"> Chartist.js Resultat</w:t>
      </w:r>
      <w:bookmarkEnd w:id="42"/>
    </w:p>
    <w:p w14:paraId="078F2F32" w14:textId="53D68DC7"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4D39E828"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r w:rsidRPr="006D4F38">
        <w:t>Responsive Design</w:t>
      </w:r>
      <w:bookmarkEnd w:id="46"/>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20D402E5"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6</w:t>
      </w:r>
      <w:r w:rsidRPr="006D4F38">
        <w:fldChar w:fldCharType="end"/>
      </w:r>
      <w:r w:rsidRPr="006D4F38">
        <w:t xml:space="preserve"> Chromium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3679DD5D"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7</w:t>
      </w:r>
      <w:r w:rsidRPr="006D4F38">
        <w:fldChar w:fldCharType="end"/>
      </w:r>
      <w:r w:rsidRPr="006D4F38">
        <w:t xml:space="preserve"> Chromium Responsive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59901469"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8</w:t>
      </w:r>
      <w:r w:rsidRPr="006D4F38">
        <w:fldChar w:fldCharType="end"/>
      </w:r>
      <w:r w:rsidRPr="006D4F38">
        <w:t xml:space="preserve"> Google Style Docstrings</w:t>
      </w:r>
      <w:bookmarkEnd w:id="50"/>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r w:rsidRPr="006D4F38">
        <w:t>Use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650A17E1"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9</w:t>
      </w:r>
      <w:r w:rsidRPr="006D4F38">
        <w:fldChar w:fldCharType="end"/>
      </w:r>
      <w:r w:rsidRPr="006D4F38">
        <w:t xml:space="preserve"> Use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r w:rsidRPr="006D4F38">
        <w:lastRenderedPageBreak/>
        <w:t>Uvicorn Server</w:t>
      </w:r>
      <w:bookmarkEnd w:id="58"/>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59" w:name="_Toc35948520"/>
      <w:r w:rsidRPr="006D4F38">
        <w:t>Websockets</w:t>
      </w:r>
      <w:bookmarkEnd w:id="59"/>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r w:rsidRPr="006D4F38">
        <w:t>PostgreSQL Datenbank</w:t>
      </w:r>
      <w:bookmarkEnd w:id="60"/>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3603A315"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sidR="00000782">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r w:rsidR="00E248F1" w:rsidRPr="00DB09AB">
          <w:rPr>
            <w:rStyle w:val="Hyperlink"/>
          </w:rPr>
          <w:t>Adeunis RF</w:t>
        </w:r>
      </w:hyperlink>
    </w:p>
    <w:p w14:paraId="53119F6E" w14:textId="77777777" w:rsidR="00E248F1" w:rsidRDefault="008F0FDF" w:rsidP="00E248F1">
      <w:pPr>
        <w:pStyle w:val="Listenabsatz"/>
        <w:numPr>
          <w:ilvl w:val="0"/>
          <w:numId w:val="39"/>
        </w:numPr>
      </w:pPr>
      <w:hyperlink r:id="rId39" w:history="1">
        <w:r w:rsidR="00E248F1" w:rsidRPr="00A30A78">
          <w:rPr>
            <w:rStyle w:val="Hyperlink"/>
          </w:rPr>
          <w:t>Elsys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775B1404"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000782">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7FF74215"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sidR="00000782">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389A8C36"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sidR="00000782">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32E93156"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sidR="00000782">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1D48C2A9"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sidR="00000782">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6F52B4BA"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sidR="00000782">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0C87F2A4"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sidR="00000782">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0BAE53E2"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sidR="00000782">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23D9ED8D"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sidR="00000782">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2AD3C7E1"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sidR="00000782">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SQL Injection</w:t>
      </w:r>
      <w:bookmarkEnd w:id="8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5F08575F" w14:textId="77777777" w:rsidR="00E248F1" w:rsidRDefault="00E248F1" w:rsidP="008F0FDF">
            <w:pPr>
              <w:pStyle w:val="Listenabsatz"/>
              <w:numPr>
                <w:ilvl w:val="0"/>
                <w:numId w:val="43"/>
              </w:numPr>
            </w:pPr>
            <w:r>
              <w:lastRenderedPageBreak/>
              <w:t>GPS vorhanden</w:t>
            </w:r>
          </w:p>
          <w:p w14:paraId="5E0CCCEC" w14:textId="77777777" w:rsidR="00E248F1" w:rsidRDefault="00E248F1" w:rsidP="008F0FDF">
            <w:pPr>
              <w:pStyle w:val="Listenabsatz"/>
              <w:numPr>
                <w:ilvl w:val="0"/>
                <w:numId w:val="43"/>
              </w:numPr>
            </w:pPr>
            <w:r>
              <w:t>Uplink Counter</w:t>
            </w:r>
          </w:p>
          <w:p w14:paraId="2C1E6BC7" w14:textId="77777777" w:rsidR="00E248F1" w:rsidRDefault="00E248F1" w:rsidP="008F0FDF">
            <w:pPr>
              <w:pStyle w:val="Listenabsatz"/>
              <w:numPr>
                <w:ilvl w:val="0"/>
                <w:numId w:val="43"/>
              </w:numPr>
            </w:pPr>
            <w:r>
              <w:t>Downlink Counter</w:t>
            </w:r>
          </w:p>
          <w:p w14:paraId="2619764E" w14:textId="77777777" w:rsidR="00E248F1" w:rsidRDefault="00E248F1" w:rsidP="008F0FDF">
            <w:pPr>
              <w:pStyle w:val="Listenabsatz"/>
              <w:numPr>
                <w:ilvl w:val="0"/>
                <w:numId w:val="43"/>
              </w:numPr>
            </w:pPr>
            <w:r>
              <w:t>Batterie Status</w:t>
            </w:r>
          </w:p>
          <w:p w14:paraId="39DC4CFA" w14:textId="77777777" w:rsidR="00E248F1" w:rsidRDefault="00E248F1" w:rsidP="008F0FDF">
            <w:pPr>
              <w:pStyle w:val="Listenabsatz"/>
              <w:numPr>
                <w:ilvl w:val="0"/>
                <w:numId w:val="43"/>
              </w:numPr>
            </w:pPr>
            <w:r>
              <w:t>- (RSSI, SNR)</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798D0904" w14:textId="77777777" w:rsidR="00E248F1" w:rsidRDefault="00E248F1" w:rsidP="008F0FDF">
            <w:pPr>
              <w:pStyle w:val="Listenabsatz"/>
              <w:numPr>
                <w:ilvl w:val="0"/>
                <w:numId w:val="45"/>
              </w:numPr>
            </w:pPr>
            <w:r>
              <w:t>Batterie Spannung</w:t>
            </w:r>
          </w:p>
          <w:p w14:paraId="329FDF2E" w14:textId="77777777" w:rsidR="00E248F1" w:rsidRDefault="00E248F1" w:rsidP="008F0FDF">
            <w:pPr>
              <w:pStyle w:val="Listenabsatz"/>
              <w:numPr>
                <w:ilvl w:val="0"/>
                <w:numId w:val="45"/>
              </w:numPr>
            </w:pPr>
            <w:r>
              <w:t>Time</w:t>
            </w:r>
          </w:p>
          <w:p w14:paraId="3A41C3F3" w14:textId="77777777" w:rsidR="00E248F1" w:rsidRDefault="00E248F1" w:rsidP="008F0FDF">
            <w:pPr>
              <w:pStyle w:val="Listenabsatz"/>
              <w:numPr>
                <w:ilvl w:val="0"/>
                <w:numId w:val="45"/>
              </w:numPr>
            </w:pPr>
            <w:r>
              <w:t>Zähler</w:t>
            </w:r>
          </w:p>
          <w:p w14:paraId="08070BC3" w14:textId="77777777" w:rsidR="00E248F1" w:rsidRDefault="00E248F1" w:rsidP="008F0FDF">
            <w:pPr>
              <w:pStyle w:val="Listenabsatz"/>
              <w:numPr>
                <w:ilvl w:val="0"/>
                <w:numId w:val="45"/>
              </w:numPr>
            </w:pPr>
            <w:r>
              <w:t>- (Temp PCB)</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77777777" w:rsidR="00E248F1" w:rsidRDefault="00E248F1" w:rsidP="008F0FDF">
            <w:r>
              <w:t>JavaScript Code in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8F0FDF">
            <w:r>
              <w:lastRenderedPageBreak/>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77777777" w:rsidR="00E248F1" w:rsidRDefault="00E248F1" w:rsidP="008F0FDF">
            <w:r>
              <w:t>Die Luftqualitäts-Messwerte sollen korrekt dargestellt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77777777" w:rsidR="00E248F1" w:rsidRDefault="00E248F1" w:rsidP="008F0FDF">
            <w:r>
              <w:t>Verfügt die grafische Darstellung der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523CAD9F"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lastRenderedPageBreak/>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Loriot Listener</w:t>
      </w:r>
    </w:p>
    <w:p w14:paraId="38276AA3" w14:textId="77777777" w:rsidR="00E248F1" w:rsidRDefault="00E248F1" w:rsidP="00E248F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75BB92C3"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sidR="00000782">
        <w:rPr>
          <w:noProof/>
        </w:rPr>
        <w:t>22</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4D1BDF53"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23</w:t>
      </w:r>
      <w:r>
        <w:fldChar w:fldCharType="end"/>
      </w:r>
      <w:r>
        <w:t xml:space="preserve"> Gebäude Modell</w:t>
      </w:r>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15B23D8A"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24</w:t>
      </w:r>
      <w:r>
        <w:fldChar w:fldCharType="end"/>
      </w:r>
      <w:r>
        <w:t xml:space="preserve"> Stockwerk Modell</w:t>
      </w:r>
    </w:p>
    <w:p w14:paraId="1DDBED04" w14:textId="47ABBA8B" w:rsidR="00E248F1" w:rsidRDefault="00E248F1" w:rsidP="00E248F1">
      <w:r>
        <w:t xml:space="preserve">Daten werden von der Datenbank in der Form eines </w:t>
      </w:r>
      <w:commentRangeStart w:id="97"/>
      <w:r>
        <w:t xml:space="preserve">Dicts </w:t>
      </w:r>
      <w:commentRangeEnd w:id="97"/>
      <w:r>
        <w:rPr>
          <w:rStyle w:val="Kommentarzeichen"/>
        </w:rPr>
        <w:commentReference w:id="97"/>
      </w:r>
      <w:r>
        <w:t>zurückgegeben.</w:t>
      </w:r>
      <w:r w:rsidR="009F70AC">
        <w:t xml:space="preserve"> Ein Dict ist ein Key zu Wert Objekt.</w:t>
      </w:r>
      <w:r>
        <w:t xml:space="preserve"> Als Keys für diese Dicts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77777777" w:rsidR="00E248F1" w:rsidRDefault="00E248F1" w:rsidP="00E248F1">
      <w:r>
        <w:t>Werden die Schlüssel des Antwort Dicts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3B2C66E1"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25</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6F02576C"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26</w:t>
      </w:r>
      <w:r>
        <w:fldChar w:fldCharType="end"/>
      </w:r>
      <w:r>
        <w:t xml:space="preserve"> List Controller Beispiel</w:t>
      </w:r>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lastRenderedPageBreak/>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40A7DF5B"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27</w:t>
      </w:r>
      <w:r>
        <w:fldChar w:fldCharType="end"/>
      </w:r>
      <w:r>
        <w:t xml:space="preserve"> Beobachter erstellen</w:t>
      </w:r>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76A519AB"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28</w:t>
      </w:r>
      <w:r>
        <w:fldChar w:fldCharType="end"/>
      </w:r>
      <w:r>
        <w:t xml:space="preserve"> Loriot Listener Beobachters</w:t>
      </w:r>
    </w:p>
    <w:p w14:paraId="4D6A5063" w14:textId="77777777" w:rsidR="00E248F1" w:rsidRDefault="00E248F1" w:rsidP="00E248F1">
      <w:r>
        <w:lastRenderedPageBreak/>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64F92C15"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29</w:t>
      </w:r>
      <w:r>
        <w:fldChar w:fldCharType="end"/>
      </w:r>
      <w:r>
        <w:t xml:space="preserve"> on_post Material zu Beobachter Resource</w:t>
      </w:r>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0"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244399B9" w:rsidR="00E248F1" w:rsidRDefault="00E248F1" w:rsidP="00E248F1">
      <w:pPr>
        <w:pStyle w:val="Beschriftung"/>
      </w:pPr>
      <w:r>
        <w:t xml:space="preserve">Abbildung </w:t>
      </w:r>
      <w:r>
        <w:fldChar w:fldCharType="begin"/>
      </w:r>
      <w:r>
        <w:instrText xml:space="preserve"> SEQ Abbildung \* ARABIC </w:instrText>
      </w:r>
      <w:r>
        <w:fldChar w:fldCharType="separate"/>
      </w:r>
      <w:r w:rsidR="00000782">
        <w:rPr>
          <w:noProof/>
        </w:rPr>
        <w:t>30</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r>
        <w:t>Auth</w:t>
      </w:r>
    </w:p>
    <w:p w14:paraId="441A5552" w14:textId="6ECC2FE9"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39598D09" w:rsidR="009F70AC" w:rsidRDefault="009F70AC" w:rsidP="009F70AC">
      <w:pPr>
        <w:pStyle w:val="Beschriftung"/>
      </w:pPr>
      <w:r>
        <w:t xml:space="preserve">Abbildung </w:t>
      </w:r>
      <w:r>
        <w:fldChar w:fldCharType="begin"/>
      </w:r>
      <w:r>
        <w:instrText xml:space="preserve"> SEQ Abbildung \* ARABIC </w:instrText>
      </w:r>
      <w:r>
        <w:fldChar w:fldCharType="separate"/>
      </w:r>
      <w:r w:rsidR="00000782">
        <w:rPr>
          <w:noProof/>
        </w:rPr>
        <w:t>31</w:t>
      </w:r>
      <w:r>
        <w:fldChar w:fldCharType="end"/>
      </w:r>
      <w:r>
        <w:t xml:space="preserve"> Code Snippet für das Herauslesen der Rolle aus dem Accesstoken.</w:t>
      </w:r>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64D0A166" w:rsidR="005E26A0" w:rsidRDefault="005E26A0" w:rsidP="005E26A0">
      <w:pPr>
        <w:pStyle w:val="Beschriftung"/>
      </w:pPr>
      <w:r>
        <w:t xml:space="preserve">Abbildung </w:t>
      </w:r>
      <w:r>
        <w:fldChar w:fldCharType="begin"/>
      </w:r>
      <w:r>
        <w:instrText xml:space="preserve"> SEQ Abbildung \* ARABIC </w:instrText>
      </w:r>
      <w:r>
        <w:fldChar w:fldCharType="separate"/>
      </w:r>
      <w:r w:rsidR="00000782">
        <w:rPr>
          <w:noProof/>
        </w:rPr>
        <w:t>32</w:t>
      </w:r>
      <w:r>
        <w:fldChar w:fldCharType="end"/>
      </w:r>
      <w:r>
        <w:t xml:space="preserve"> API Anfragen Code</w:t>
      </w:r>
    </w:p>
    <w:p w14:paraId="306B6945" w14:textId="721B9062" w:rsidR="005E26A0" w:rsidRDefault="005E26A0" w:rsidP="005E26A0">
      <w:r>
        <w:t>Die URL ist die natürlich den Link zur Resource welche angefragt werden möchte. Die Methode kann GET, POST, PUT oder DELETE sein. Nachdem die Methode eine Antwort überkommt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w:t>
      </w:r>
      <w:r w:rsidR="00A40D9E">
        <w:t>Autorisierungs</w:t>
      </w:r>
      <w:r w:rsidR="00A40D9E">
        <w:t>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_request Methode ist in der Klasse Client, welche noch die statischen Methoden get, post, put und delete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«list», «is_end» und «offset».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78A14E89" w:rsidR="00EF1035" w:rsidRDefault="00EF1035" w:rsidP="00EF1035">
      <w:pPr>
        <w:pStyle w:val="Beschriftung"/>
      </w:pPr>
      <w:r>
        <w:t xml:space="preserve">Abbildung </w:t>
      </w:r>
      <w:r>
        <w:fldChar w:fldCharType="begin"/>
      </w:r>
      <w:r>
        <w:instrText xml:space="preserve"> SEQ Abbildung \* ARABIC </w:instrText>
      </w:r>
      <w:r>
        <w:fldChar w:fldCharType="separate"/>
      </w:r>
      <w:r w:rsidR="00000782">
        <w:rPr>
          <w:noProof/>
        </w:rPr>
        <w:t>33</w:t>
      </w:r>
      <w:r>
        <w:fldChar w:fldCharType="end"/>
      </w:r>
      <w:r>
        <w:t xml:space="preserve"> Code für das Laden einer Auflistung</w:t>
      </w:r>
    </w:p>
    <w:p w14:paraId="57B80089" w14:textId="0042D217" w:rsidR="00E56A1F" w:rsidRPr="00E56A1F" w:rsidRDefault="00E56A1F" w:rsidP="00E56A1F">
      <w:r>
        <w:t>Nachdem der Callback mit der Liste als Parameter aufgerufen wird, wird anhand von einer For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6BD92F08" w:rsidR="00665DAE" w:rsidRDefault="00665DAE" w:rsidP="00665DAE">
      <w:pPr>
        <w:pStyle w:val="Beschriftung"/>
      </w:pPr>
      <w:r>
        <w:t xml:space="preserve">Abbildung </w:t>
      </w:r>
      <w:r>
        <w:fldChar w:fldCharType="begin"/>
      </w:r>
      <w:r>
        <w:instrText xml:space="preserve"> SEQ Abbildung \* ARABIC </w:instrText>
      </w:r>
      <w:r>
        <w:fldChar w:fldCharType="separate"/>
      </w:r>
      <w:r w:rsidR="00000782">
        <w:rPr>
          <w:noProof/>
        </w:rPr>
        <w:t>34</w:t>
      </w:r>
      <w:r>
        <w:fldChar w:fldCharType="end"/>
      </w:r>
      <w:r>
        <w:t xml:space="preserve"> Inhaltsüberprüfung eines Inputs Feldes</w:t>
      </w:r>
    </w:p>
    <w:p w14:paraId="3904BD2F" w14:textId="26ACD7DF" w:rsidR="00665DAE" w:rsidRDefault="00665DAE" w:rsidP="00665DAE">
      <w:r>
        <w:t>Diese Überprüfung findet für alle Felder einer Form statt. Nachdem der Benutzer valide Werte eingegeben hat, werden alle Werte in ein Dict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41B400F8" w:rsidR="00C72B3A" w:rsidRDefault="00C72B3A" w:rsidP="00C72B3A">
      <w:pPr>
        <w:pStyle w:val="Beschriftung"/>
      </w:pPr>
      <w:r>
        <w:t xml:space="preserve">Abbildung </w:t>
      </w:r>
      <w:r>
        <w:fldChar w:fldCharType="begin"/>
      </w:r>
      <w:r>
        <w:instrText xml:space="preserve"> SEQ Abbildung \* ARABIC </w:instrText>
      </w:r>
      <w:r>
        <w:fldChar w:fldCharType="separate"/>
      </w:r>
      <w:r w:rsidR="00000782">
        <w:rPr>
          <w:noProof/>
        </w:rPr>
        <w:t>35</w:t>
      </w:r>
      <w:r>
        <w:fldChar w:fldCharType="end"/>
      </w:r>
      <w:r>
        <w:t xml:space="preserve"> Raum Form Ansicht</w:t>
      </w:r>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443333DC" w:rsidR="00665DAE" w:rsidRPr="00665DAE" w:rsidRDefault="00C72B3A" w:rsidP="00C72B3A">
      <w:pPr>
        <w:pStyle w:val="Beschriftung"/>
      </w:pPr>
      <w:r>
        <w:t xml:space="preserve">Abbildung </w:t>
      </w:r>
      <w:r>
        <w:fldChar w:fldCharType="begin"/>
      </w:r>
      <w:r>
        <w:instrText xml:space="preserve"> SEQ Abbildung \* ARABIC </w:instrText>
      </w:r>
      <w:r>
        <w:fldChar w:fldCharType="separate"/>
      </w:r>
      <w:r w:rsidR="00000782">
        <w:rPr>
          <w:noProof/>
        </w:rPr>
        <w:t>36</w:t>
      </w:r>
      <w:r>
        <w:fldChar w:fldCharType="end"/>
      </w:r>
      <w:r>
        <w:t xml:space="preserve"> Raum Form</w:t>
      </w:r>
      <w:r>
        <w:rPr>
          <w:noProof/>
        </w:rPr>
        <w:t xml:space="preserve"> Code Beispiel</w:t>
      </w:r>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4C9A5F0A" w:rsidR="00C6561F" w:rsidRDefault="00C6561F" w:rsidP="00C6561F">
      <w:pPr>
        <w:pStyle w:val="Beschriftung"/>
      </w:pPr>
      <w:r>
        <w:t xml:space="preserve">Abbildung </w:t>
      </w:r>
      <w:r>
        <w:fldChar w:fldCharType="begin"/>
      </w:r>
      <w:r>
        <w:instrText xml:space="preserve"> SEQ Abbildung \* ARABIC </w:instrText>
      </w:r>
      <w:r>
        <w:fldChar w:fldCharType="separate"/>
      </w:r>
      <w:r w:rsidR="00000782">
        <w:rPr>
          <w:noProof/>
        </w:rPr>
        <w:t>37</w:t>
      </w:r>
      <w:r>
        <w:fldChar w:fldCharType="end"/>
      </w:r>
      <w:r>
        <w:t xml:space="preserve"> Meldung in JSON</w:t>
      </w:r>
    </w:p>
    <w:p w14:paraId="270245C6" w14:textId="36C8A943"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 nur nach Gebäude ID sortiert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Danach wird das gleiche Prinzip für die Sortierung nach Stockwerk und Raum angewendet. Am Schluss wird beim Raum kein Dictionary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w:t>
      </w:r>
      <w:r w:rsidR="00010CD9">
        <w:t xml:space="preserve"> N</w:t>
      </w:r>
      <w:r w:rsidR="00010CD9">
        <w:t>)</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71448301" w:rsidR="00CB29BA" w:rsidRDefault="00CB29BA" w:rsidP="00C72B3A">
      <w:r>
        <w:t xml:space="preserve">Die erste eins entspricht wieder der Gebäude ID, die zweite eins dem Stockwerk Niveau und die drei der Raum ID. Alle Meldungen, welche im gleichen Raum sind, werden </w:t>
      </w:r>
      <w:r w:rsidR="0056376B">
        <w:t>dem gleichen Array</w:t>
      </w:r>
      <w:r>
        <w:t xml:space="preserve"> hinzugefügt.</w:t>
      </w:r>
      <w:r w:rsidR="0056376B">
        <w:t xml:space="preserve"> Beim Darstellen muss darauf geachtet werden, dass man die Stockwerke Niveau von klein nach gross auflistet.</w:t>
      </w:r>
      <w:r w:rsidR="009A11BE">
        <w:t xml:space="preserve"> Dies kann mit «Array().sort()» erreicht werden.</w:t>
      </w:r>
    </w:p>
    <w:p w14:paraId="6C62BE76" w14:textId="5285F32E"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einer Meldung dieses Beobachters ein Material benutzt wird. Die Materialien werden gruppiert, gezählt und dargestellt in Form einer Checkliste. Diese Checkliste bietet keine Funktion, sondern soll nur beim Bereitstellen der Tour helfen, einen Überblick zu haben.</w:t>
      </w:r>
    </w:p>
    <w:p w14:paraId="7905D057" w14:textId="1E084722" w:rsidR="004B0AAE" w:rsidRDefault="00647412" w:rsidP="008F0FDF">
      <w:pPr>
        <w:pStyle w:val="berschrift3"/>
      </w:pPr>
      <w:r>
        <w:t>Darstellung der Sensor Daten</w:t>
      </w:r>
    </w:p>
    <w:p w14:paraId="3E9D92DB" w14:textId="66ABD86E" w:rsidR="00AA0155" w:rsidRDefault="00635903" w:rsidP="00AA0155">
      <w:r>
        <w:t>Bei den Sensor Daten war die Herausforderung, diese nach Benutzer definierte Zeitabständen zu gruppieren. Würde jedes einzelnes Packet eines Sensors dargestellt werden, dann würden die Diagramme nichts bringen, da nichts erkennbar ist. Ein Sensor kann pro Tag über 150 Pakete schicken, würde einen Zeitabschnitt von sieben Tagen dargestellt werden, wären dies 1050 Punkte auf einem Diagramm mit einer Breite von 800 Pixeln auf einem Tablet. Dies hat kein Sinn und daher müssen die Pakete gruppiert werden.</w:t>
      </w:r>
    </w:p>
    <w:p w14:paraId="00D8CD9F" w14:textId="2B60345A" w:rsidR="00635903" w:rsidRDefault="00635903" w:rsidP="00AA0155">
      <w:r>
        <w:t xml:space="preserve">Jedes Paket ist mit einem Timestamp </w:t>
      </w:r>
      <w:r>
        <w:t>(Sekunden seit Epoch)</w:t>
      </w:r>
      <w:r>
        <w:t xml:space="preserve"> markiert. </w:t>
      </w:r>
      <w:r w:rsidR="00A65EEE">
        <w:t xml:space="preserve">Wird dieser in Millisekunden kovertiert, kann damit eine JavaScript Date Objekt erstellt werden. </w:t>
      </w:r>
      <w:r>
        <w:t>Dieses hat die Funktion «date.</w:t>
      </w:r>
      <w:r w:rsidRPr="00635903">
        <w:t>toLocaleString('de-CH')</w:t>
      </w:r>
      <w:r>
        <w:t>» mit welchem das Datum in ausgeschriebenem Text (07.04.2020 12:33) konvertiert werden kann. Damit die Pakete noch gruppiert werden können, muss noch Bekannt sein, in welchen Zeitabständen.</w:t>
      </w:r>
      <w:r w:rsidR="00CB37B2">
        <w:t xml:space="preserve"> Danach wird mit einer For Schleife bei jedem Paket geprüft, ob dieser den Zeitabstand zur letzten Gruppierung übertrifft oder noch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486785"/>
                    </a:xfrm>
                    <a:prstGeom prst="rect">
                      <a:avLst/>
                    </a:prstGeom>
                  </pic:spPr>
                </pic:pic>
              </a:graphicData>
            </a:graphic>
          </wp:inline>
        </w:drawing>
      </w:r>
    </w:p>
    <w:p w14:paraId="164080D5" w14:textId="50D27E89" w:rsidR="00A65EEE" w:rsidRDefault="00A65EEE" w:rsidP="00A65EEE">
      <w:pPr>
        <w:pStyle w:val="Beschriftung"/>
      </w:pPr>
      <w:r>
        <w:t xml:space="preserve">Abbildung </w:t>
      </w:r>
      <w:r>
        <w:fldChar w:fldCharType="begin"/>
      </w:r>
      <w:r>
        <w:instrText xml:space="preserve"> SEQ Abbildung \* ARABIC </w:instrText>
      </w:r>
      <w:r>
        <w:fldChar w:fldCharType="separate"/>
      </w:r>
      <w:r w:rsidR="00000782">
        <w:rPr>
          <w:noProof/>
        </w:rPr>
        <w:t>38</w:t>
      </w:r>
      <w:r>
        <w:fldChar w:fldCharType="end"/>
      </w:r>
      <w:r>
        <w:t xml:space="preserve"> Gruppierungsalgorithmus für Sensor Pakete</w:t>
      </w:r>
    </w:p>
    <w:p w14:paraId="0264F5D1" w14:textId="16BEC672" w:rsidR="00A40C1C" w:rsidRDefault="00A40C1C" w:rsidP="00A40C1C">
      <w:r>
        <w:t>Nach dem Durchlauf dieser Schleife, sehen die Daten</w:t>
      </w:r>
      <w:r w:rsidR="00E0232D">
        <w:t xml:space="preserve"> bei einem Zeitabschnitt einer halben Stunde</w:t>
      </w:r>
      <w:r>
        <w:t xml:space="preserve"> folgenderweise</w:t>
      </w:r>
      <w:r w:rsidR="006E5E0B">
        <w:t xml:space="preserve"> aus.</w:t>
      </w:r>
    </w:p>
    <w:p w14:paraId="10F4B9FF" w14:textId="77777777" w:rsidR="00A40C1C" w:rsidRDefault="00A40C1C" w:rsidP="00A40C1C">
      <w:r>
        <w:lastRenderedPageBreak/>
        <w:t>{</w:t>
      </w:r>
    </w:p>
    <w:p w14:paraId="60D774A3" w14:textId="4397B91D" w:rsidR="00A40C1C" w:rsidRDefault="00A40C1C" w:rsidP="00A40C1C">
      <w:r>
        <w:tab/>
        <w:t>‘</w:t>
      </w:r>
      <w:r>
        <w:t>07.04.2020 12:33</w:t>
      </w:r>
      <w:r>
        <w:t>’: [ (Paket 1), (Paket N) ],</w:t>
      </w:r>
    </w:p>
    <w:p w14:paraId="2EA566C7" w14:textId="5DB8C67B" w:rsidR="00A40C1C" w:rsidRDefault="00A40C1C" w:rsidP="00A40C1C">
      <w:r>
        <w:tab/>
      </w:r>
      <w:r>
        <w:t>‘07.04.</w:t>
      </w:r>
      <w:r>
        <w:t>2020 13:0</w:t>
      </w:r>
      <w:r>
        <w:t>3’: [ (Paket 1), (Paket N) ]</w:t>
      </w:r>
    </w:p>
    <w:p w14:paraId="0AEAC79B" w14:textId="48A12616" w:rsidR="00A40C1C" w:rsidRDefault="00A40C1C" w:rsidP="00A40C1C">
      <w:r>
        <w:t>}</w:t>
      </w:r>
    </w:p>
    <w:p w14:paraId="1B40ADF4" w14:textId="6F138020" w:rsidR="00A40C1C" w:rsidRDefault="00A40C1C" w:rsidP="00A40C1C">
      <w:r>
        <w:t xml:space="preserve">Anschliessend, nach dem die Pakete in definierte Zeitabstände gruppiert wurden, können die Sensordaten, wie Temperatur oder CO2 ausgelesen werden. </w:t>
      </w:r>
      <w:r w:rsidR="004D3CC8">
        <w:t xml:space="preserve">Für das Verständnis ist gut zu wissen, dass die Pakete erst gruppiert wurden und es immer noch gleich viele hat wie am Anfang. Das Ziel ist es jetzt, pro Sensor Wert (Temperatur, CO2, …) pro Label ( </w:t>
      </w:r>
      <w:r w:rsidR="004D3CC8">
        <w:t>‘07.04.2020 12:33’</w:t>
      </w:r>
      <w:r w:rsidR="004D3CC8">
        <w:t xml:space="preserve">, </w:t>
      </w:r>
      <w:r w:rsidR="004D3CC8">
        <w:t>07.04.2020 13:03</w:t>
      </w:r>
      <w:r w:rsidR="004D3CC8">
        <w:t>, …) immer nur drei Werte zu haben. Den kleinsten, grössten und den Durchschnitts Wert pro Zeitabschnitt.</w:t>
      </w:r>
      <w:r w:rsidR="006E290F">
        <w:t xml:space="preserve"> Dafür wird pro Zeitabschnittsgruppe durch alle Werte durch iteriert und die verschiedenen Sensorwerte mit JSON in ein Dictionary konvertiert. Diese werden nach Sensorwert Name in einem Dictionary gruppiert und schlussendlich nochmals durchiteriert damit der Min, Max und Durchschnitts Wert gefunden werden kann. Zu aller letzt werden für alle Vorkommenden Sensor Wert Namen ein eigenes Diagramm erstellt, bei welchem die Labels mit den drei Werten dargestellt werden.</w:t>
      </w:r>
    </w:p>
    <w:p w14:paraId="5A274F59" w14:textId="2F8D1F3C" w:rsidR="00C40B80" w:rsidRDefault="00C40B80" w:rsidP="00A40C1C">
      <w:r>
        <w:t>Der Code unten aufgelistet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5271770"/>
                    </a:xfrm>
                    <a:prstGeom prst="rect">
                      <a:avLst/>
                    </a:prstGeom>
                  </pic:spPr>
                </pic:pic>
              </a:graphicData>
            </a:graphic>
          </wp:inline>
        </w:drawing>
      </w:r>
    </w:p>
    <w:p w14:paraId="53F41DC8" w14:textId="3F437B90" w:rsidR="00C40B80" w:rsidRPr="00A40C1C" w:rsidRDefault="00C40B80" w:rsidP="00C40B80">
      <w:pPr>
        <w:pStyle w:val="Beschriftung"/>
      </w:pPr>
      <w:r>
        <w:t xml:space="preserve">Abbildung </w:t>
      </w:r>
      <w:r>
        <w:fldChar w:fldCharType="begin"/>
      </w:r>
      <w:r>
        <w:instrText xml:space="preserve"> SEQ Abbildung \* ARABIC </w:instrText>
      </w:r>
      <w:r>
        <w:fldChar w:fldCharType="separate"/>
      </w:r>
      <w:r w:rsidR="00000782">
        <w:rPr>
          <w:noProof/>
        </w:rPr>
        <w:t>39</w:t>
      </w:r>
      <w:r>
        <w:fldChar w:fldCharType="end"/>
      </w:r>
      <w:r>
        <w:t xml:space="preserve"> </w:t>
      </w:r>
      <w:r w:rsidR="002E73A9">
        <w:t>Gruppierung</w:t>
      </w:r>
      <w:r>
        <w:t xml:space="preserve"> Code für die Sensor Werte</w:t>
      </w:r>
    </w:p>
    <w:p w14:paraId="1C04A1AC" w14:textId="59462AC6" w:rsidR="00C72B3A" w:rsidRDefault="00C72B3A" w:rsidP="00C72B3A">
      <w:pPr>
        <w:pStyle w:val="berschrift3"/>
      </w:pPr>
      <w:r>
        <w:t>Corporate Design</w:t>
      </w:r>
    </w:p>
    <w:p w14:paraId="73E3D46E" w14:textId="2305A558" w:rsidR="008E33A6" w:rsidRDefault="008E33A6" w:rsidP="008E33A6">
      <w:r>
        <w:t>Das Corporate Design besteht auf drei Sachen. Die Farben sollen schwarz oder Rot</w:t>
      </w:r>
      <w:r w:rsidR="00743046">
        <w:t xml:space="preserve"> (#</w:t>
      </w:r>
      <w:r w:rsidR="00743046" w:rsidRPr="00743046">
        <w:t>c84646</w:t>
      </w:r>
      <w:r w:rsidR="00743046">
        <w:t xml:space="preserve">) </w:t>
      </w:r>
      <w:r>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693AE99B" w:rsidR="005A6E22" w:rsidRDefault="005A6E22" w:rsidP="008E33A6">
      <w:r>
        <w:t>Bei der Logo Grösse und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382010"/>
                    </a:xfrm>
                    <a:prstGeom prst="rect">
                      <a:avLst/>
                    </a:prstGeom>
                  </pic:spPr>
                </pic:pic>
              </a:graphicData>
            </a:graphic>
          </wp:inline>
        </w:drawing>
      </w:r>
    </w:p>
    <w:p w14:paraId="56B87463" w14:textId="4F85B5AF" w:rsidR="00000782" w:rsidRDefault="00000782" w:rsidP="00000782">
      <w:pPr>
        <w:pStyle w:val="Beschriftung"/>
      </w:pPr>
      <w:r>
        <w:t xml:space="preserve">Abbildung </w:t>
      </w:r>
      <w:r>
        <w:fldChar w:fldCharType="begin"/>
      </w:r>
      <w:r>
        <w:instrText xml:space="preserve"> SEQ Abbildung \* ARABIC </w:instrText>
      </w:r>
      <w:r>
        <w:fldChar w:fldCharType="separate"/>
      </w:r>
      <w:r>
        <w:rPr>
          <w:noProof/>
        </w:rPr>
        <w:t>40</w:t>
      </w:r>
      <w:r>
        <w:fldChar w:fldCharType="end"/>
      </w:r>
      <w:r>
        <w:t xml:space="preserve"> SCSS Code für Responsiveness des Logo</w:t>
      </w:r>
    </w:p>
    <w:p w14:paraId="5797CE1E" w14:textId="2849ECE1" w:rsidR="00FD3D63" w:rsidRPr="00FD3D63" w:rsidRDefault="00FD3D63" w:rsidP="00FD3D63">
      <w:pPr>
        <w:pStyle w:val="berschrift2"/>
      </w:pPr>
      <w:r>
        <w:t>Kontrollieren</w:t>
      </w:r>
      <w:bookmarkStart w:id="102" w:name="_GoBack"/>
      <w:bookmarkEnd w:id="102"/>
    </w:p>
    <w:p w14:paraId="6758F600" w14:textId="77777777" w:rsidR="00E248F1" w:rsidRPr="006D4F38" w:rsidRDefault="00E248F1" w:rsidP="00E248F1">
      <w:pPr>
        <w:pStyle w:val="berschrift1"/>
        <w:numPr>
          <w:ilvl w:val="0"/>
          <w:numId w:val="16"/>
        </w:numPr>
      </w:pPr>
      <w:commentRangeStart w:id="103"/>
      <w:r w:rsidRPr="006D4F38">
        <w:t>Glossar</w:t>
      </w:r>
      <w:commentRangeEnd w:id="103"/>
      <w:r>
        <w:rPr>
          <w:rStyle w:val="Kommentarzeichen"/>
          <w:rFonts w:ascii="Simplon Norm" w:eastAsiaTheme="minorHAnsi" w:hAnsi="Simplon Norm" w:cstheme="minorBidi"/>
          <w:bCs w:val="0"/>
        </w:rPr>
        <w:commentReference w:id="10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8F0FDF">
            <w:r w:rsidRPr="006D4F38">
              <w:t>Begriff</w:t>
            </w:r>
          </w:p>
        </w:tc>
        <w:tc>
          <w:tcPr>
            <w:tcW w:w="4536" w:type="dxa"/>
          </w:tcPr>
          <w:p w14:paraId="3428DD68" w14:textId="77777777" w:rsidR="00E248F1" w:rsidRPr="006D4F38" w:rsidRDefault="00E248F1" w:rsidP="008F0FDF">
            <w:r w:rsidRPr="006D4F38">
              <w:t>Definition</w:t>
            </w:r>
          </w:p>
        </w:tc>
      </w:tr>
      <w:tr w:rsidR="00E248F1" w:rsidRPr="006D4F38" w14:paraId="4BB270B7" w14:textId="77777777" w:rsidTr="008F0FDF">
        <w:tc>
          <w:tcPr>
            <w:tcW w:w="4535" w:type="dxa"/>
          </w:tcPr>
          <w:p w14:paraId="2E6B265C" w14:textId="77777777" w:rsidR="00E248F1" w:rsidRPr="006D4F38" w:rsidRDefault="00E248F1" w:rsidP="008F0FDF">
            <w:r w:rsidRPr="006D4F38">
              <w:t>ASGI</w:t>
            </w:r>
          </w:p>
        </w:tc>
        <w:tc>
          <w:tcPr>
            <w:tcW w:w="4536" w:type="dxa"/>
          </w:tcPr>
          <w:p w14:paraId="5FAB5A42" w14:textId="77777777" w:rsidR="00E248F1" w:rsidRPr="006D4F38" w:rsidRDefault="00E248F1" w:rsidP="008F0FDF">
            <w:r w:rsidRPr="006D4F38">
              <w:t>Asynchronous Server Gateway Interface, Nachfolger des Web Server Gateway Interface ist ein Web Server welches die Bibliothek asyncio von Python unterstützt.</w:t>
            </w:r>
          </w:p>
        </w:tc>
      </w:tr>
      <w:tr w:rsidR="00E248F1" w:rsidRPr="006D4F38" w14:paraId="54DB751D" w14:textId="77777777" w:rsidTr="008F0FDF">
        <w:tc>
          <w:tcPr>
            <w:tcW w:w="4535" w:type="dxa"/>
          </w:tcPr>
          <w:p w14:paraId="179AF50C" w14:textId="77777777" w:rsidR="00E248F1" w:rsidRPr="006D4F38" w:rsidRDefault="00E248F1" w:rsidP="008F0FDF">
            <w:r w:rsidRPr="006D4F38">
              <w:t>Docstring</w:t>
            </w:r>
          </w:p>
        </w:tc>
        <w:tc>
          <w:tcPr>
            <w:tcW w:w="4536" w:type="dxa"/>
          </w:tcPr>
          <w:p w14:paraId="2EB79BA9" w14:textId="77777777" w:rsidR="00E248F1" w:rsidRPr="006D4F38" w:rsidRDefault="00E248F1" w:rsidP="008F0FDF">
            <w:r w:rsidRPr="006D4F38">
              <w:t>Ein Docstring ist ein einzeiliger oder mehrzeiliger Kommentar in Python welcher die Funktion einer Funktion beschreibt.</w:t>
            </w:r>
          </w:p>
        </w:tc>
      </w:tr>
      <w:tr w:rsidR="00E248F1" w:rsidRPr="006D4F38" w14:paraId="73A7C582" w14:textId="77777777" w:rsidTr="008F0FDF">
        <w:tc>
          <w:tcPr>
            <w:tcW w:w="4535" w:type="dxa"/>
          </w:tcPr>
          <w:p w14:paraId="0228C7C2" w14:textId="77777777" w:rsidR="00E248F1" w:rsidRPr="006D4F38" w:rsidRDefault="00E248F1" w:rsidP="008F0FDF">
            <w:r w:rsidRPr="006D4F38">
              <w:t>Sphinx</w:t>
            </w:r>
          </w:p>
        </w:tc>
        <w:tc>
          <w:tcPr>
            <w:tcW w:w="4536" w:type="dxa"/>
          </w:tcPr>
          <w:p w14:paraId="7184185E" w14:textId="77777777" w:rsidR="00E248F1" w:rsidRPr="006D4F38" w:rsidRDefault="00E248F1" w:rsidP="008F0FDF">
            <w:r w:rsidRPr="006D4F38">
              <w:t>Sphinx ist ein Dokumentation Tool für Python, welches automatisch Docstrings zusammenstellen kann.</w:t>
            </w:r>
          </w:p>
        </w:tc>
      </w:tr>
      <w:tr w:rsidR="00E248F1" w:rsidRPr="006D4F38" w14:paraId="371F77BD" w14:textId="77777777" w:rsidTr="008F0FDF">
        <w:tc>
          <w:tcPr>
            <w:tcW w:w="4535" w:type="dxa"/>
          </w:tcPr>
          <w:p w14:paraId="06510AA2" w14:textId="77777777" w:rsidR="00E248F1" w:rsidRPr="006D4F38" w:rsidRDefault="00E248F1" w:rsidP="008F0FDF">
            <w:r w:rsidRPr="006D4F38">
              <w:t>Mockups</w:t>
            </w:r>
          </w:p>
        </w:tc>
        <w:tc>
          <w:tcPr>
            <w:tcW w:w="4536" w:type="dxa"/>
          </w:tcPr>
          <w:p w14:paraId="6E11ACCF" w14:textId="77777777" w:rsidR="00E248F1" w:rsidRPr="006D4F38" w:rsidRDefault="00E248F1" w:rsidP="008F0FDF">
            <w:r w:rsidRPr="006D4F38">
              <w:t>Skizzen des Endresultats</w:t>
            </w:r>
          </w:p>
        </w:tc>
      </w:tr>
      <w:tr w:rsidR="00E248F1" w:rsidRPr="006D4F38" w14:paraId="35E0A43D" w14:textId="77777777" w:rsidTr="008F0FDF">
        <w:tc>
          <w:tcPr>
            <w:tcW w:w="4535" w:type="dxa"/>
          </w:tcPr>
          <w:p w14:paraId="4D414EEC" w14:textId="77777777" w:rsidR="00E248F1" w:rsidRPr="006D4F38" w:rsidRDefault="00E248F1" w:rsidP="008F0FDF">
            <w:r w:rsidRPr="006D4F38">
              <w:lastRenderedPageBreak/>
              <w:t>Loriot</w:t>
            </w:r>
          </w:p>
        </w:tc>
        <w:tc>
          <w:tcPr>
            <w:tcW w:w="4536" w:type="dxa"/>
          </w:tcPr>
          <w:p w14:paraId="5D7D9597" w14:textId="77777777" w:rsidR="00E248F1" w:rsidRPr="006D4F38" w:rsidRDefault="00E248F1" w:rsidP="008F0FDF">
            <w:r>
              <w:t>Loriot ist Webapplikation von welcher die Sensor Daten geholt werden können.</w:t>
            </w:r>
          </w:p>
        </w:tc>
      </w:tr>
      <w:tr w:rsidR="00E248F1" w:rsidRPr="006D4F38" w14:paraId="00E50D32" w14:textId="77777777" w:rsidTr="008F0FDF">
        <w:tc>
          <w:tcPr>
            <w:tcW w:w="4535" w:type="dxa"/>
          </w:tcPr>
          <w:p w14:paraId="06097E99" w14:textId="77777777" w:rsidR="00E248F1" w:rsidRPr="006D4F38" w:rsidRDefault="00E248F1" w:rsidP="008F0FDF">
            <w:r w:rsidRPr="006D4F38">
              <w:t>Websockets</w:t>
            </w:r>
          </w:p>
        </w:tc>
        <w:tc>
          <w:tcPr>
            <w:tcW w:w="4536" w:type="dxa"/>
          </w:tcPr>
          <w:p w14:paraId="354A5D2B" w14:textId="77777777" w:rsidR="00E248F1" w:rsidRPr="006D4F38" w:rsidRDefault="00E248F1" w:rsidP="008F0FDF">
            <w:r>
              <w:t>http Protokoll</w:t>
            </w:r>
          </w:p>
        </w:tc>
      </w:tr>
      <w:tr w:rsidR="00E248F1" w:rsidRPr="006D4F38" w14:paraId="77FA79C6" w14:textId="77777777" w:rsidTr="008F0FDF">
        <w:tc>
          <w:tcPr>
            <w:tcW w:w="4535" w:type="dxa"/>
          </w:tcPr>
          <w:p w14:paraId="6E37F115" w14:textId="77777777" w:rsidR="00E248F1" w:rsidRPr="006D4F38" w:rsidRDefault="00E248F1" w:rsidP="008F0FDF">
            <w:r w:rsidRPr="006D4F38">
              <w:t>Uvicorn</w:t>
            </w:r>
          </w:p>
        </w:tc>
        <w:tc>
          <w:tcPr>
            <w:tcW w:w="4536" w:type="dxa"/>
          </w:tcPr>
          <w:p w14:paraId="73289C20" w14:textId="77777777" w:rsidR="00E248F1" w:rsidRPr="006D4F38" w:rsidRDefault="00E248F1" w:rsidP="008F0FDF">
            <w:r>
              <w:t>ASGI Server</w:t>
            </w:r>
          </w:p>
        </w:tc>
      </w:tr>
      <w:tr w:rsidR="00E248F1" w:rsidRPr="006D4F38" w14:paraId="5374A1C6" w14:textId="77777777" w:rsidTr="008F0FDF">
        <w:tc>
          <w:tcPr>
            <w:tcW w:w="4535" w:type="dxa"/>
          </w:tcPr>
          <w:p w14:paraId="5F1E8E66" w14:textId="77777777" w:rsidR="00E248F1" w:rsidRPr="006D4F38" w:rsidRDefault="00E248F1" w:rsidP="008F0FDF">
            <w:r w:rsidRPr="006D4F38">
              <w:t>Nginx</w:t>
            </w:r>
          </w:p>
        </w:tc>
        <w:tc>
          <w:tcPr>
            <w:tcW w:w="4536" w:type="dxa"/>
          </w:tcPr>
          <w:p w14:paraId="3249C76E" w14:textId="77777777" w:rsidR="00E248F1" w:rsidRPr="006D4F38" w:rsidRDefault="00E248F1" w:rsidP="008F0FDF">
            <w:r>
              <w:t>Statischer Webserver</w:t>
            </w:r>
          </w:p>
        </w:tc>
      </w:tr>
      <w:tr w:rsidR="00E248F1" w:rsidRPr="006D4F38" w14:paraId="64EB9A3D" w14:textId="77777777" w:rsidTr="008F0FDF">
        <w:tc>
          <w:tcPr>
            <w:tcW w:w="4535" w:type="dxa"/>
          </w:tcPr>
          <w:p w14:paraId="3C6F0877" w14:textId="77777777" w:rsidR="00E248F1" w:rsidRPr="006D4F38" w:rsidRDefault="00E248F1" w:rsidP="008F0FDF">
            <w:r w:rsidRPr="006D4F38">
              <w:t>Apache</w:t>
            </w:r>
          </w:p>
        </w:tc>
        <w:tc>
          <w:tcPr>
            <w:tcW w:w="4536" w:type="dxa"/>
          </w:tcPr>
          <w:p w14:paraId="0AA4876A" w14:textId="77777777" w:rsidR="00E248F1" w:rsidRPr="006D4F38" w:rsidRDefault="00E248F1" w:rsidP="008F0FDF">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2"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3"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4"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5"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76"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77"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78"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79"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0"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1"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2"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3"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4"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5" w:name="_Toc35948545"/>
      <w:r w:rsidRPr="006D4F38">
        <w:t>Abbildungsverzeichnis</w:t>
      </w:r>
      <w:bookmarkEnd w:id="105"/>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E248F1" w:rsidRPr="00C80901">
          <w:rPr>
            <w:rStyle w:val="Hyperlink"/>
            <w:noProof/>
          </w:rPr>
          <w:t>Abbildung 2 Chart.js Code</w:t>
        </w:r>
        <w:r w:rsidR="00E248F1">
          <w:rPr>
            <w:noProof/>
            <w:webHidden/>
          </w:rPr>
          <w:tab/>
        </w:r>
        <w:r w:rsidR="00E248F1">
          <w:rPr>
            <w:noProof/>
            <w:webHidden/>
          </w:rPr>
          <w:fldChar w:fldCharType="begin"/>
        </w:r>
        <w:r w:rsidR="00E248F1">
          <w:rPr>
            <w:noProof/>
            <w:webHidden/>
          </w:rPr>
          <w:instrText xml:space="preserve"> PAGEREF _Toc35948451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15C0A63"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E248F1" w:rsidRPr="00C80901">
          <w:rPr>
            <w:rStyle w:val="Hyperlink"/>
            <w:noProof/>
          </w:rPr>
          <w:t>Abbildung 3 Chartist.js Resultat</w:t>
        </w:r>
        <w:r w:rsidR="00E248F1">
          <w:rPr>
            <w:noProof/>
            <w:webHidden/>
          </w:rPr>
          <w:tab/>
        </w:r>
        <w:r w:rsidR="00E248F1">
          <w:rPr>
            <w:noProof/>
            <w:webHidden/>
          </w:rPr>
          <w:fldChar w:fldCharType="begin"/>
        </w:r>
        <w:r w:rsidR="00E248F1">
          <w:rPr>
            <w:noProof/>
            <w:webHidden/>
          </w:rPr>
          <w:instrText xml:space="preserve"> PAGEREF _Toc35948452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230760B7"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E248F1" w:rsidRPr="00C80901">
          <w:rPr>
            <w:rStyle w:val="Hyperlink"/>
            <w:noProof/>
          </w:rPr>
          <w:t>Abbildung 4 Chartis.js Code</w:t>
        </w:r>
        <w:r w:rsidR="00E248F1">
          <w:rPr>
            <w:noProof/>
            <w:webHidden/>
          </w:rPr>
          <w:tab/>
        </w:r>
        <w:r w:rsidR="00E248F1">
          <w:rPr>
            <w:noProof/>
            <w:webHidden/>
          </w:rPr>
          <w:fldChar w:fldCharType="begin"/>
        </w:r>
        <w:r w:rsidR="00E248F1">
          <w:rPr>
            <w:noProof/>
            <w:webHidden/>
          </w:rPr>
          <w:instrText xml:space="preserve"> PAGEREF _Toc35948453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D1623C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E248F1" w:rsidRPr="00C80901">
          <w:rPr>
            <w:rStyle w:val="Hyperlink"/>
            <w:noProof/>
          </w:rPr>
          <w:t>Abbildung 5 Sensor Wert Ablauf</w:t>
        </w:r>
        <w:r w:rsidR="00E248F1">
          <w:rPr>
            <w:noProof/>
            <w:webHidden/>
          </w:rPr>
          <w:tab/>
        </w:r>
        <w:r w:rsidR="00E248F1">
          <w:rPr>
            <w:noProof/>
            <w:webHidden/>
          </w:rPr>
          <w:fldChar w:fldCharType="begin"/>
        </w:r>
        <w:r w:rsidR="00E248F1">
          <w:rPr>
            <w:noProof/>
            <w:webHidden/>
          </w:rPr>
          <w:instrText xml:space="preserve"> PAGEREF _Toc35948454 \h </w:instrText>
        </w:r>
        <w:r w:rsidR="00E248F1">
          <w:rPr>
            <w:noProof/>
            <w:webHidden/>
          </w:rPr>
        </w:r>
        <w:r w:rsidR="00E248F1">
          <w:rPr>
            <w:noProof/>
            <w:webHidden/>
          </w:rPr>
          <w:fldChar w:fldCharType="separate"/>
        </w:r>
        <w:r w:rsidR="00E248F1">
          <w:rPr>
            <w:noProof/>
            <w:webHidden/>
          </w:rPr>
          <w:t>16</w:t>
        </w:r>
        <w:r w:rsidR="00E248F1">
          <w:rPr>
            <w:noProof/>
            <w:webHidden/>
          </w:rPr>
          <w:fldChar w:fldCharType="end"/>
        </w:r>
      </w:hyperlink>
    </w:p>
    <w:p w14:paraId="05672DDD"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E248F1" w:rsidRPr="00C80901">
          <w:rPr>
            <w:rStyle w:val="Hyperlink"/>
            <w:noProof/>
          </w:rPr>
          <w:t>Abbildung 6 Chromium Entwickler Modus</w:t>
        </w:r>
        <w:r w:rsidR="00E248F1">
          <w:rPr>
            <w:noProof/>
            <w:webHidden/>
          </w:rPr>
          <w:tab/>
        </w:r>
        <w:r w:rsidR="00E248F1">
          <w:rPr>
            <w:noProof/>
            <w:webHidden/>
          </w:rPr>
          <w:fldChar w:fldCharType="begin"/>
        </w:r>
        <w:r w:rsidR="00E248F1">
          <w:rPr>
            <w:noProof/>
            <w:webHidden/>
          </w:rPr>
          <w:instrText xml:space="preserve"> PAGEREF _Toc35948455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62571CF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E248F1" w:rsidRPr="00C80901">
          <w:rPr>
            <w:rStyle w:val="Hyperlink"/>
            <w:noProof/>
          </w:rPr>
          <w:t>Abbildung 7 Chromium Responsive Modus</w:t>
        </w:r>
        <w:r w:rsidR="00E248F1">
          <w:rPr>
            <w:noProof/>
            <w:webHidden/>
          </w:rPr>
          <w:tab/>
        </w:r>
        <w:r w:rsidR="00E248F1">
          <w:rPr>
            <w:noProof/>
            <w:webHidden/>
          </w:rPr>
          <w:fldChar w:fldCharType="begin"/>
        </w:r>
        <w:r w:rsidR="00E248F1">
          <w:rPr>
            <w:noProof/>
            <w:webHidden/>
          </w:rPr>
          <w:instrText xml:space="preserve"> PAGEREF _Toc35948456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42FF644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E248F1" w:rsidRPr="00C80901">
          <w:rPr>
            <w:rStyle w:val="Hyperlink"/>
            <w:noProof/>
          </w:rPr>
          <w:t>Abbildung 8 Google Style Docstrings</w:t>
        </w:r>
        <w:r w:rsidR="00E248F1">
          <w:rPr>
            <w:noProof/>
            <w:webHidden/>
          </w:rPr>
          <w:tab/>
        </w:r>
        <w:r w:rsidR="00E248F1">
          <w:rPr>
            <w:noProof/>
            <w:webHidden/>
          </w:rPr>
          <w:fldChar w:fldCharType="begin"/>
        </w:r>
        <w:r w:rsidR="00E248F1">
          <w:rPr>
            <w:noProof/>
            <w:webHidden/>
          </w:rPr>
          <w:instrText xml:space="preserve"> PAGEREF _Toc35948457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5AB7FB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E248F1" w:rsidRPr="00C80901">
          <w:rPr>
            <w:rStyle w:val="Hyperlink"/>
            <w:noProof/>
          </w:rPr>
          <w:t>Abbildung 9 Use Case</w:t>
        </w:r>
        <w:r w:rsidR="00E248F1">
          <w:rPr>
            <w:noProof/>
            <w:webHidden/>
          </w:rPr>
          <w:tab/>
        </w:r>
        <w:r w:rsidR="00E248F1">
          <w:rPr>
            <w:noProof/>
            <w:webHidden/>
          </w:rPr>
          <w:fldChar w:fldCharType="begin"/>
        </w:r>
        <w:r w:rsidR="00E248F1">
          <w:rPr>
            <w:noProof/>
            <w:webHidden/>
          </w:rPr>
          <w:instrText xml:space="preserve"> PAGEREF _Toc35948458 \h </w:instrText>
        </w:r>
        <w:r w:rsidR="00E248F1">
          <w:rPr>
            <w:noProof/>
            <w:webHidden/>
          </w:rPr>
        </w:r>
        <w:r w:rsidR="00E248F1">
          <w:rPr>
            <w:noProof/>
            <w:webHidden/>
          </w:rPr>
          <w:fldChar w:fldCharType="separate"/>
        </w:r>
        <w:r w:rsidR="00E248F1">
          <w:rPr>
            <w:noProof/>
            <w:webHidden/>
          </w:rPr>
          <w:t>19</w:t>
        </w:r>
        <w:r w:rsidR="00E248F1">
          <w:rPr>
            <w:noProof/>
            <w:webHidden/>
          </w:rPr>
          <w:fldChar w:fldCharType="end"/>
        </w:r>
      </w:hyperlink>
    </w:p>
    <w:p w14:paraId="5F28C4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E248F1" w:rsidRPr="00C80901">
          <w:rPr>
            <w:rStyle w:val="Hyperlink"/>
            <w:noProof/>
          </w:rPr>
          <w:t>Abbildung 10 System Aufbau</w:t>
        </w:r>
        <w:r w:rsidR="00E248F1">
          <w:rPr>
            <w:noProof/>
            <w:webHidden/>
          </w:rPr>
          <w:tab/>
        </w:r>
        <w:r w:rsidR="00E248F1">
          <w:rPr>
            <w:noProof/>
            <w:webHidden/>
          </w:rPr>
          <w:fldChar w:fldCharType="begin"/>
        </w:r>
        <w:r w:rsidR="00E248F1">
          <w:rPr>
            <w:noProof/>
            <w:webHidden/>
          </w:rPr>
          <w:instrText xml:space="preserve"> PAGEREF _Toc35948459 \h </w:instrText>
        </w:r>
        <w:r w:rsidR="00E248F1">
          <w:rPr>
            <w:noProof/>
            <w:webHidden/>
          </w:rPr>
        </w:r>
        <w:r w:rsidR="00E248F1">
          <w:rPr>
            <w:noProof/>
            <w:webHidden/>
          </w:rPr>
          <w:fldChar w:fldCharType="separate"/>
        </w:r>
        <w:r w:rsidR="00E248F1">
          <w:rPr>
            <w:noProof/>
            <w:webHidden/>
          </w:rPr>
          <w:t>20</w:t>
        </w:r>
        <w:r w:rsidR="00E248F1">
          <w:rPr>
            <w:noProof/>
            <w:webHidden/>
          </w:rPr>
          <w:fldChar w:fldCharType="end"/>
        </w:r>
      </w:hyperlink>
    </w:p>
    <w:p w14:paraId="39F7E10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E248F1" w:rsidRPr="00C80901">
          <w:rPr>
            <w:rStyle w:val="Hyperlink"/>
            <w:noProof/>
          </w:rPr>
          <w:t>Abbildung 11 Authentifizierung Ablauf</w:t>
        </w:r>
        <w:r w:rsidR="00E248F1">
          <w:rPr>
            <w:noProof/>
            <w:webHidden/>
          </w:rPr>
          <w:tab/>
        </w:r>
        <w:r w:rsidR="00E248F1">
          <w:rPr>
            <w:noProof/>
            <w:webHidden/>
          </w:rPr>
          <w:fldChar w:fldCharType="begin"/>
        </w:r>
        <w:r w:rsidR="00E248F1">
          <w:rPr>
            <w:noProof/>
            <w:webHidden/>
          </w:rPr>
          <w:instrText xml:space="preserve"> PAGEREF _Toc35948460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757FA8B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E248F1" w:rsidRPr="00C80901">
          <w:rPr>
            <w:rStyle w:val="Hyperlink"/>
            <w:noProof/>
          </w:rPr>
          <w:t>Abbildung 12 Admin Dashboard</w:t>
        </w:r>
        <w:r w:rsidR="00E248F1">
          <w:rPr>
            <w:noProof/>
            <w:webHidden/>
          </w:rPr>
          <w:tab/>
        </w:r>
        <w:r w:rsidR="00E248F1">
          <w:rPr>
            <w:noProof/>
            <w:webHidden/>
          </w:rPr>
          <w:fldChar w:fldCharType="begin"/>
        </w:r>
        <w:r w:rsidR="00E248F1">
          <w:rPr>
            <w:noProof/>
            <w:webHidden/>
          </w:rPr>
          <w:instrText xml:space="preserve"> PAGEREF _Toc35948461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3D7988D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E248F1" w:rsidRPr="00C80901">
          <w:rPr>
            <w:rStyle w:val="Hyperlink"/>
            <w:noProof/>
          </w:rPr>
          <w:t>Abbildung 13 Personal Seite</w:t>
        </w:r>
        <w:r w:rsidR="00E248F1">
          <w:rPr>
            <w:noProof/>
            <w:webHidden/>
          </w:rPr>
          <w:tab/>
        </w:r>
        <w:r w:rsidR="00E248F1">
          <w:rPr>
            <w:noProof/>
            <w:webHidden/>
          </w:rPr>
          <w:fldChar w:fldCharType="begin"/>
        </w:r>
        <w:r w:rsidR="00E248F1">
          <w:rPr>
            <w:noProof/>
            <w:webHidden/>
          </w:rPr>
          <w:instrText xml:space="preserve"> PAGEREF _Toc35948462 \h </w:instrText>
        </w:r>
        <w:r w:rsidR="00E248F1">
          <w:rPr>
            <w:noProof/>
            <w:webHidden/>
          </w:rPr>
        </w:r>
        <w:r w:rsidR="00E248F1">
          <w:rPr>
            <w:noProof/>
            <w:webHidden/>
          </w:rPr>
          <w:fldChar w:fldCharType="separate"/>
        </w:r>
        <w:r w:rsidR="00E248F1">
          <w:rPr>
            <w:noProof/>
            <w:webHidden/>
          </w:rPr>
          <w:t>23</w:t>
        </w:r>
        <w:r w:rsidR="00E248F1">
          <w:rPr>
            <w:noProof/>
            <w:webHidden/>
          </w:rPr>
          <w:fldChar w:fldCharType="end"/>
        </w:r>
      </w:hyperlink>
    </w:p>
    <w:p w14:paraId="7A84929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E248F1" w:rsidRPr="00C80901">
          <w:rPr>
            <w:rStyle w:val="Hyperlink"/>
            <w:noProof/>
          </w:rPr>
          <w:t>Abbildung 14 Räume Verwaltung</w:t>
        </w:r>
        <w:r w:rsidR="00E248F1">
          <w:rPr>
            <w:noProof/>
            <w:webHidden/>
          </w:rPr>
          <w:tab/>
        </w:r>
        <w:r w:rsidR="00E248F1">
          <w:rPr>
            <w:noProof/>
            <w:webHidden/>
          </w:rPr>
          <w:fldChar w:fldCharType="begin"/>
        </w:r>
        <w:r w:rsidR="00E248F1">
          <w:rPr>
            <w:noProof/>
            <w:webHidden/>
          </w:rPr>
          <w:instrText xml:space="preserve"> PAGEREF _Toc35948463 \h </w:instrText>
        </w:r>
        <w:r w:rsidR="00E248F1">
          <w:rPr>
            <w:noProof/>
            <w:webHidden/>
          </w:rPr>
        </w:r>
        <w:r w:rsidR="00E248F1">
          <w:rPr>
            <w:noProof/>
            <w:webHidden/>
          </w:rPr>
          <w:fldChar w:fldCharType="separate"/>
        </w:r>
        <w:r w:rsidR="00E248F1">
          <w:rPr>
            <w:noProof/>
            <w:webHidden/>
          </w:rPr>
          <w:t>24</w:t>
        </w:r>
        <w:r w:rsidR="00E248F1">
          <w:rPr>
            <w:noProof/>
            <w:webHidden/>
          </w:rPr>
          <w:fldChar w:fldCharType="end"/>
        </w:r>
      </w:hyperlink>
    </w:p>
    <w:p w14:paraId="4AF9E62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E248F1" w:rsidRPr="00C80901">
          <w:rPr>
            <w:rStyle w:val="Hyperlink"/>
            <w:noProof/>
          </w:rPr>
          <w:t>Abbildung 15 Raum Ansicht</w:t>
        </w:r>
        <w:r w:rsidR="00E248F1">
          <w:rPr>
            <w:noProof/>
            <w:webHidden/>
          </w:rPr>
          <w:tab/>
        </w:r>
        <w:r w:rsidR="00E248F1">
          <w:rPr>
            <w:noProof/>
            <w:webHidden/>
          </w:rPr>
          <w:fldChar w:fldCharType="begin"/>
        </w:r>
        <w:r w:rsidR="00E248F1">
          <w:rPr>
            <w:noProof/>
            <w:webHidden/>
          </w:rPr>
          <w:instrText xml:space="preserve"> PAGEREF _Toc35948464 \h </w:instrText>
        </w:r>
        <w:r w:rsidR="00E248F1">
          <w:rPr>
            <w:noProof/>
            <w:webHidden/>
          </w:rPr>
        </w:r>
        <w:r w:rsidR="00E248F1">
          <w:rPr>
            <w:noProof/>
            <w:webHidden/>
          </w:rPr>
          <w:fldChar w:fldCharType="separate"/>
        </w:r>
        <w:r w:rsidR="00E248F1">
          <w:rPr>
            <w:noProof/>
            <w:webHidden/>
          </w:rPr>
          <w:t>25</w:t>
        </w:r>
        <w:r w:rsidR="00E248F1">
          <w:rPr>
            <w:noProof/>
            <w:webHidden/>
          </w:rPr>
          <w:fldChar w:fldCharType="end"/>
        </w:r>
      </w:hyperlink>
    </w:p>
    <w:p w14:paraId="6FFE704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E248F1" w:rsidRPr="00C80901">
          <w:rPr>
            <w:rStyle w:val="Hyperlink"/>
            <w:noProof/>
          </w:rPr>
          <w:t>Abbildung 16 Sensoren Verwaltung</w:t>
        </w:r>
        <w:r w:rsidR="00E248F1">
          <w:rPr>
            <w:noProof/>
            <w:webHidden/>
          </w:rPr>
          <w:tab/>
        </w:r>
        <w:r w:rsidR="00E248F1">
          <w:rPr>
            <w:noProof/>
            <w:webHidden/>
          </w:rPr>
          <w:fldChar w:fldCharType="begin"/>
        </w:r>
        <w:r w:rsidR="00E248F1">
          <w:rPr>
            <w:noProof/>
            <w:webHidden/>
          </w:rPr>
          <w:instrText xml:space="preserve"> PAGEREF _Toc35948465 \h </w:instrText>
        </w:r>
        <w:r w:rsidR="00E248F1">
          <w:rPr>
            <w:noProof/>
            <w:webHidden/>
          </w:rPr>
        </w:r>
        <w:r w:rsidR="00E248F1">
          <w:rPr>
            <w:noProof/>
            <w:webHidden/>
          </w:rPr>
          <w:fldChar w:fldCharType="separate"/>
        </w:r>
        <w:r w:rsidR="00E248F1">
          <w:rPr>
            <w:noProof/>
            <w:webHidden/>
          </w:rPr>
          <w:t>26</w:t>
        </w:r>
        <w:r w:rsidR="00E248F1">
          <w:rPr>
            <w:noProof/>
            <w:webHidden/>
          </w:rPr>
          <w:fldChar w:fldCharType="end"/>
        </w:r>
      </w:hyperlink>
    </w:p>
    <w:p w14:paraId="0F2744E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E248F1" w:rsidRPr="00C80901">
          <w:rPr>
            <w:rStyle w:val="Hyperlink"/>
            <w:noProof/>
          </w:rPr>
          <w:t>Abbildung 17 Sensor Ansicht</w:t>
        </w:r>
        <w:r w:rsidR="00E248F1">
          <w:rPr>
            <w:noProof/>
            <w:webHidden/>
          </w:rPr>
          <w:tab/>
        </w:r>
        <w:r w:rsidR="00E248F1">
          <w:rPr>
            <w:noProof/>
            <w:webHidden/>
          </w:rPr>
          <w:fldChar w:fldCharType="begin"/>
        </w:r>
        <w:r w:rsidR="00E248F1">
          <w:rPr>
            <w:noProof/>
            <w:webHidden/>
          </w:rPr>
          <w:instrText xml:space="preserve"> PAGEREF _Toc35948466 \h </w:instrText>
        </w:r>
        <w:r w:rsidR="00E248F1">
          <w:rPr>
            <w:noProof/>
            <w:webHidden/>
          </w:rPr>
        </w:r>
        <w:r w:rsidR="00E248F1">
          <w:rPr>
            <w:noProof/>
            <w:webHidden/>
          </w:rPr>
          <w:fldChar w:fldCharType="separate"/>
        </w:r>
        <w:r w:rsidR="00E248F1">
          <w:rPr>
            <w:noProof/>
            <w:webHidden/>
          </w:rPr>
          <w:t>27</w:t>
        </w:r>
        <w:r w:rsidR="00E248F1">
          <w:rPr>
            <w:noProof/>
            <w:webHidden/>
          </w:rPr>
          <w:fldChar w:fldCharType="end"/>
        </w:r>
      </w:hyperlink>
    </w:p>
    <w:p w14:paraId="708AAFAC"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E248F1" w:rsidRPr="00C80901">
          <w:rPr>
            <w:rStyle w:val="Hyperlink"/>
            <w:noProof/>
          </w:rPr>
          <w:t>Abbildung 18 Dashboard Reinigungspersonal</w:t>
        </w:r>
        <w:r w:rsidR="00E248F1">
          <w:rPr>
            <w:noProof/>
            <w:webHidden/>
          </w:rPr>
          <w:tab/>
        </w:r>
        <w:r w:rsidR="00E248F1">
          <w:rPr>
            <w:noProof/>
            <w:webHidden/>
          </w:rPr>
          <w:fldChar w:fldCharType="begin"/>
        </w:r>
        <w:r w:rsidR="00E248F1">
          <w:rPr>
            <w:noProof/>
            <w:webHidden/>
          </w:rPr>
          <w:instrText xml:space="preserve"> PAGEREF _Toc35948467 \h </w:instrText>
        </w:r>
        <w:r w:rsidR="00E248F1">
          <w:rPr>
            <w:noProof/>
            <w:webHidden/>
          </w:rPr>
        </w:r>
        <w:r w:rsidR="00E248F1">
          <w:rPr>
            <w:noProof/>
            <w:webHidden/>
          </w:rPr>
          <w:fldChar w:fldCharType="separate"/>
        </w:r>
        <w:r w:rsidR="00E248F1">
          <w:rPr>
            <w:noProof/>
            <w:webHidden/>
          </w:rPr>
          <w:t>28</w:t>
        </w:r>
        <w:r w:rsidR="00E248F1">
          <w:rPr>
            <w:noProof/>
            <w:webHidden/>
          </w:rPr>
          <w:fldChar w:fldCharType="end"/>
        </w:r>
      </w:hyperlink>
    </w:p>
    <w:p w14:paraId="1382595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E248F1" w:rsidRPr="00C80901">
          <w:rPr>
            <w:rStyle w:val="Hyperlink"/>
            <w:noProof/>
          </w:rPr>
          <w:t>Abbildung 19 Konzeptionelles Model</w:t>
        </w:r>
        <w:r w:rsidR="00E248F1">
          <w:rPr>
            <w:noProof/>
            <w:webHidden/>
          </w:rPr>
          <w:tab/>
        </w:r>
        <w:r w:rsidR="00E248F1">
          <w:rPr>
            <w:noProof/>
            <w:webHidden/>
          </w:rPr>
          <w:fldChar w:fldCharType="begin"/>
        </w:r>
        <w:r w:rsidR="00E248F1">
          <w:rPr>
            <w:noProof/>
            <w:webHidden/>
          </w:rPr>
          <w:instrText xml:space="preserve"> PAGEREF _Toc35948468 \h </w:instrText>
        </w:r>
        <w:r w:rsidR="00E248F1">
          <w:rPr>
            <w:noProof/>
            <w:webHidden/>
          </w:rPr>
        </w:r>
        <w:r w:rsidR="00E248F1">
          <w:rPr>
            <w:noProof/>
            <w:webHidden/>
          </w:rPr>
          <w:fldChar w:fldCharType="separate"/>
        </w:r>
        <w:r w:rsidR="00E248F1">
          <w:rPr>
            <w:noProof/>
            <w:webHidden/>
          </w:rPr>
          <w:t>29</w:t>
        </w:r>
        <w:r w:rsidR="00E248F1">
          <w:rPr>
            <w:noProof/>
            <w:webHidden/>
          </w:rPr>
          <w:fldChar w:fldCharType="end"/>
        </w:r>
      </w:hyperlink>
    </w:p>
    <w:p w14:paraId="0AA9276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E248F1" w:rsidRPr="00C80901">
          <w:rPr>
            <w:rStyle w:val="Hyperlink"/>
            <w:noProof/>
          </w:rPr>
          <w:t>Abbildung 20 Logisches Modell</w:t>
        </w:r>
        <w:r w:rsidR="00E248F1">
          <w:rPr>
            <w:noProof/>
            <w:webHidden/>
          </w:rPr>
          <w:tab/>
        </w:r>
        <w:r w:rsidR="00E248F1">
          <w:rPr>
            <w:noProof/>
            <w:webHidden/>
          </w:rPr>
          <w:fldChar w:fldCharType="begin"/>
        </w:r>
        <w:r w:rsidR="00E248F1">
          <w:rPr>
            <w:noProof/>
            <w:webHidden/>
          </w:rPr>
          <w:instrText xml:space="preserve"> PAGEREF _Toc35948469 \h </w:instrText>
        </w:r>
        <w:r w:rsidR="00E248F1">
          <w:rPr>
            <w:noProof/>
            <w:webHidden/>
          </w:rPr>
        </w:r>
        <w:r w:rsidR="00E248F1">
          <w:rPr>
            <w:noProof/>
            <w:webHidden/>
          </w:rPr>
          <w:fldChar w:fldCharType="separate"/>
        </w:r>
        <w:r w:rsidR="00E248F1">
          <w:rPr>
            <w:noProof/>
            <w:webHidden/>
          </w:rPr>
          <w:t>30</w:t>
        </w:r>
        <w:r w:rsidR="00E248F1">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5"/>
      <w:footerReference w:type="first" r:id="rId86"/>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8F0FDF" w:rsidRDefault="008F0FDF"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8F0FDF" w:rsidRDefault="008F0FDF" w:rsidP="00E248F1">
      <w:pPr>
        <w:pStyle w:val="Kommentartext"/>
      </w:pPr>
      <w:r>
        <w:rPr>
          <w:rStyle w:val="Kommentarzeichen"/>
        </w:rPr>
        <w:annotationRef/>
      </w:r>
      <w:r>
        <w:t>File verlinke</w:t>
      </w:r>
    </w:p>
  </w:comment>
  <w:comment w:id="93" w:author="Egger Nils AVECTRIS" w:date="2020-04-01T10:44:00Z" w:initials="ENA">
    <w:p w14:paraId="01F9F42D" w14:textId="77777777" w:rsidR="008F0FDF" w:rsidRDefault="008F0FDF" w:rsidP="00E248F1">
      <w:pPr>
        <w:pStyle w:val="Kommentartext"/>
      </w:pPr>
      <w:r>
        <w:rPr>
          <w:rStyle w:val="Kommentarzeichen"/>
        </w:rPr>
        <w:annotationRef/>
      </w:r>
      <w:r>
        <w:t>Zerst muess ja auno bbb datenbank erstellt werde</w:t>
      </w:r>
    </w:p>
    <w:p w14:paraId="6D1914D9" w14:textId="77777777" w:rsidR="008F0FDF" w:rsidRDefault="008F0FDF" w:rsidP="00E248F1">
      <w:pPr>
        <w:pStyle w:val="Kommentartext"/>
      </w:pPr>
    </w:p>
  </w:comment>
  <w:comment w:id="94" w:author="Egger Nils AVECTRIS" w:date="2020-03-31T13:46:00Z" w:initials="ENA">
    <w:p w14:paraId="7641B301" w14:textId="77777777" w:rsidR="008F0FDF" w:rsidRDefault="008F0FDF" w:rsidP="00E248F1">
      <w:pPr>
        <w:pStyle w:val="Kommentartext"/>
      </w:pPr>
      <w:r>
        <w:rPr>
          <w:rStyle w:val="Kommentarzeichen"/>
        </w:rPr>
        <w:annotationRef/>
      </w:r>
      <w:r>
        <w:t>Tedious hinzuefüege</w:t>
      </w:r>
    </w:p>
  </w:comment>
  <w:comment w:id="95" w:author="Egger Nils AVECTRIS" w:date="2020-03-30T14:44:00Z" w:initials="ENA">
    <w:p w14:paraId="517D2CF7" w14:textId="77777777" w:rsidR="008F0FDF" w:rsidRDefault="008F0FDF" w:rsidP="00E248F1">
      <w:pPr>
        <w:pStyle w:val="Kommentartext"/>
      </w:pPr>
      <w:r>
        <w:rPr>
          <w:rStyle w:val="Kommentarzeichen"/>
        </w:rPr>
        <w:annotationRef/>
      </w:r>
      <w:r>
        <w:t>TODO neui Wert hinzuefüege</w:t>
      </w:r>
    </w:p>
  </w:comment>
  <w:comment w:id="96" w:author="Egger Nils AVECTRIS" w:date="2020-03-25T13:03:00Z" w:initials="ENA">
    <w:p w14:paraId="4A32E675" w14:textId="77777777" w:rsidR="008F0FDF" w:rsidRDefault="008F0FDF" w:rsidP="00E248F1">
      <w:pPr>
        <w:pStyle w:val="Kommentartext"/>
      </w:pPr>
      <w:r>
        <w:rPr>
          <w:rStyle w:val="Kommentarzeichen"/>
        </w:rPr>
        <w:annotationRef/>
      </w:r>
      <w:r>
        <w:t>Storage hinzuefüege?</w:t>
      </w:r>
    </w:p>
  </w:comment>
  <w:comment w:id="97" w:author="Egger Nils AVECTRIS" w:date="2020-03-31T10:49:00Z" w:initials="ENA">
    <w:p w14:paraId="1DBFF178" w14:textId="77777777" w:rsidR="008F0FDF" w:rsidRDefault="008F0FDF" w:rsidP="00E248F1">
      <w:pPr>
        <w:pStyle w:val="Kommentartext"/>
      </w:pPr>
      <w:r>
        <w:t xml:space="preserve">Im </w:t>
      </w:r>
      <w:r>
        <w:rPr>
          <w:rStyle w:val="Kommentarzeichen"/>
        </w:rPr>
        <w:annotationRef/>
      </w:r>
      <w:r>
        <w:t>Glossar hinzuefüge</w:t>
      </w:r>
    </w:p>
  </w:comment>
  <w:comment w:id="98" w:author="Egger Nils AVECTRIS" w:date="2020-03-31T14:17:00Z" w:initials="ENA">
    <w:p w14:paraId="679F4FB3" w14:textId="77777777" w:rsidR="008F0FDF" w:rsidRDefault="008F0FDF" w:rsidP="00E248F1">
      <w:pPr>
        <w:pStyle w:val="Kommentartext"/>
      </w:pPr>
      <w:r>
        <w:rPr>
          <w:rStyle w:val="Kommentarzeichen"/>
        </w:rPr>
        <w:annotationRef/>
      </w:r>
      <w:r>
        <w:t>Meh dezue schriebe</w:t>
      </w:r>
    </w:p>
  </w:comment>
  <w:comment w:id="99" w:author="Egger Nils AVECTRIS" w:date="2020-03-31T12:19:00Z" w:initials="ENA">
    <w:p w14:paraId="65C16E53" w14:textId="77777777" w:rsidR="008F0FDF" w:rsidRDefault="008F0FDF" w:rsidP="00E248F1">
      <w:pPr>
        <w:pStyle w:val="Kommentartext"/>
      </w:pPr>
      <w:r>
        <w:rPr>
          <w:rStyle w:val="Kommentarzeichen"/>
        </w:rPr>
        <w:annotationRef/>
      </w:r>
      <w:r>
        <w:t>Erwitere schlussendlich</w:t>
      </w:r>
    </w:p>
  </w:comment>
  <w:comment w:id="100" w:author="Egger Nils AVECTRIS" w:date="2020-03-31T12:51:00Z" w:initials="ENA">
    <w:p w14:paraId="48B2605C" w14:textId="77777777" w:rsidR="008F0FDF" w:rsidRDefault="008F0FDF" w:rsidP="00E248F1">
      <w:pPr>
        <w:pStyle w:val="Kommentartext"/>
      </w:pPr>
      <w:r>
        <w:rPr>
          <w:rStyle w:val="Kommentarzeichen"/>
        </w:rPr>
        <w:annotationRef/>
      </w:r>
      <w:r>
        <w:t>Todo</w:t>
      </w:r>
    </w:p>
  </w:comment>
  <w:comment w:id="101" w:author="Egger Nils AVECTRIS" w:date="2020-03-30T10:47:00Z" w:initials="ENA">
    <w:p w14:paraId="7E278D13" w14:textId="77777777" w:rsidR="008F0FDF" w:rsidRDefault="008F0FDF" w:rsidP="00E248F1">
      <w:pPr>
        <w:pStyle w:val="Kommentartext"/>
      </w:pPr>
      <w:r>
        <w:rPr>
          <w:rStyle w:val="Kommentarzeichen"/>
        </w:rPr>
        <w:annotationRef/>
      </w:r>
      <w:r>
        <w:t>TODO</w:t>
      </w:r>
    </w:p>
  </w:comment>
  <w:comment w:id="103" w:author="Egger Nils AVECTRIS" w:date="2020-03-24T15:24:00Z" w:initials="ENA">
    <w:p w14:paraId="4E5C0212" w14:textId="77777777" w:rsidR="008F0FDF" w:rsidRDefault="008F0FDF"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9A2D4" w14:textId="77777777" w:rsidR="00D25823" w:rsidRDefault="00D25823" w:rsidP="00E42095">
      <w:pPr>
        <w:spacing w:line="240" w:lineRule="auto"/>
      </w:pPr>
      <w:r>
        <w:separator/>
      </w:r>
    </w:p>
  </w:endnote>
  <w:endnote w:type="continuationSeparator" w:id="0">
    <w:p w14:paraId="1AC7223C" w14:textId="77777777" w:rsidR="00D25823" w:rsidRDefault="00D2582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F0FDF" w14:paraId="493B1F60" w14:textId="77777777" w:rsidTr="00611FE4">
      <w:trPr>
        <w:trHeight w:val="1984"/>
      </w:trPr>
      <w:tc>
        <w:tcPr>
          <w:tcW w:w="4545" w:type="dxa"/>
          <w:vAlign w:val="bottom"/>
        </w:tcPr>
        <w:p w14:paraId="4CCC1007" w14:textId="77777777" w:rsidR="008F0FDF" w:rsidRPr="00611FE4" w:rsidRDefault="008F0FDF" w:rsidP="00611FE4">
          <w:pPr>
            <w:pStyle w:val="AbsenderFusszeile"/>
          </w:pPr>
          <w:r w:rsidRPr="00611FE4">
            <w:t>Avectris AG</w:t>
          </w:r>
        </w:p>
        <w:p w14:paraId="4B8FA9B8" w14:textId="77777777" w:rsidR="008F0FDF" w:rsidRPr="00611FE4" w:rsidRDefault="008F0FDF" w:rsidP="00611FE4">
          <w:pPr>
            <w:pStyle w:val="AbsenderFusszeile"/>
          </w:pPr>
          <w:r w:rsidRPr="00611FE4">
            <w:t>Bruggerstrasse 68</w:t>
          </w:r>
        </w:p>
        <w:p w14:paraId="616ED521" w14:textId="77777777" w:rsidR="008F0FDF" w:rsidRPr="00611FE4" w:rsidRDefault="008F0FDF" w:rsidP="00611FE4">
          <w:pPr>
            <w:pStyle w:val="AbsenderFusszeile"/>
          </w:pPr>
          <w:r w:rsidRPr="00611FE4">
            <w:t>Postfach</w:t>
          </w:r>
        </w:p>
        <w:p w14:paraId="73F3324B" w14:textId="77777777" w:rsidR="008F0FDF" w:rsidRPr="00611FE4" w:rsidRDefault="008F0FDF" w:rsidP="00611FE4">
          <w:pPr>
            <w:pStyle w:val="AbsenderFusszeile"/>
          </w:pPr>
          <w:r w:rsidRPr="00611FE4">
            <w:t>CH-5401 Baden</w:t>
          </w:r>
        </w:p>
        <w:p w14:paraId="53DD693F" w14:textId="77777777" w:rsidR="008F0FDF" w:rsidRPr="00611FE4" w:rsidRDefault="008F0FDF" w:rsidP="00611FE4">
          <w:pPr>
            <w:pStyle w:val="AbsenderFusszeile"/>
          </w:pPr>
          <w:r w:rsidRPr="00611FE4">
            <w:t>T +41 58 411 77 77</w:t>
          </w:r>
        </w:p>
        <w:p w14:paraId="701B756B" w14:textId="77777777" w:rsidR="008F0FDF" w:rsidRPr="00611FE4" w:rsidRDefault="008F0FDF" w:rsidP="00611FE4">
          <w:pPr>
            <w:pStyle w:val="AbsenderFusszeile"/>
            <w:spacing w:line="360" w:lineRule="auto"/>
          </w:pPr>
          <w:hyperlink r:id="rId1" w:history="1">
            <w:r w:rsidRPr="00611FE4">
              <w:rPr>
                <w:rStyle w:val="Hyperlink"/>
              </w:rPr>
              <w:t>www.avectris.ch</w:t>
            </w:r>
          </w:hyperlink>
        </w:p>
        <w:p w14:paraId="68747A69" w14:textId="77777777" w:rsidR="008F0FDF" w:rsidRPr="00611FE4" w:rsidRDefault="008F0FDF" w:rsidP="00611FE4">
          <w:pPr>
            <w:pStyle w:val="AbsenderFusszeile"/>
            <w:spacing w:line="360" w:lineRule="auto"/>
          </w:pPr>
          <w:r w:rsidRPr="00611FE4">
            <w:t>Standorte: Baden, Wallisellen, Wangen</w:t>
          </w:r>
        </w:p>
        <w:p w14:paraId="578907C1" w14:textId="77777777" w:rsidR="008F0FDF" w:rsidRPr="00611FE4" w:rsidRDefault="008F0FDF" w:rsidP="00611FE4">
          <w:pPr>
            <w:pStyle w:val="AbsenderFusszeile"/>
            <w:spacing w:line="20" w:lineRule="exact"/>
            <w:rPr>
              <w:sz w:val="2"/>
              <w:szCs w:val="2"/>
            </w:rPr>
          </w:pPr>
        </w:p>
      </w:tc>
      <w:tc>
        <w:tcPr>
          <w:tcW w:w="4526" w:type="dxa"/>
          <w:vAlign w:val="bottom"/>
          <w:hideMark/>
        </w:tcPr>
        <w:p w14:paraId="3EFB4963" w14:textId="77777777" w:rsidR="008F0FDF" w:rsidRDefault="008F0FDF"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8F0FDF" w:rsidRDefault="008F0FDF" w:rsidP="00611FE4">
    <w:pPr>
      <w:pStyle w:val="Fuzeile"/>
      <w:rPr>
        <w:szCs w:val="2"/>
      </w:rPr>
    </w:pPr>
  </w:p>
  <w:p w14:paraId="4454CBE3" w14:textId="77777777" w:rsidR="008F0FDF" w:rsidRDefault="008F0FDF" w:rsidP="00611FE4">
    <w:pPr>
      <w:pStyle w:val="Fuzeile"/>
    </w:pPr>
  </w:p>
  <w:p w14:paraId="041E99B6" w14:textId="77777777" w:rsidR="008F0FDF" w:rsidRDefault="008F0FDF" w:rsidP="00611FE4">
    <w:pPr>
      <w:pStyle w:val="Fuzeile"/>
    </w:pPr>
  </w:p>
  <w:p w14:paraId="24FB9138" w14:textId="77777777" w:rsidR="008F0FDF" w:rsidRPr="00611FE4" w:rsidRDefault="008F0FD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8F0FDF" w:rsidRPr="002E429C" w:rsidRDefault="008F0FDF"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F0FDF" w:rsidRPr="002E429C" w:rsidRDefault="008F0FD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C813E" w14:textId="77777777" w:rsidR="00D25823" w:rsidRDefault="00D25823" w:rsidP="00E42095">
      <w:pPr>
        <w:spacing w:line="240" w:lineRule="auto"/>
      </w:pPr>
      <w:r>
        <w:separator/>
      </w:r>
    </w:p>
  </w:footnote>
  <w:footnote w:type="continuationSeparator" w:id="0">
    <w:p w14:paraId="7FAAA76B" w14:textId="77777777" w:rsidR="00D25823" w:rsidRDefault="00D2582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14:paraId="28DB0CA1" w14:textId="77777777" w:rsidTr="000B182B">
      <w:trPr>
        <w:trHeight w:val="794"/>
      </w:trPr>
      <w:tc>
        <w:tcPr>
          <w:tcW w:w="9071" w:type="dxa"/>
          <w:gridSpan w:val="2"/>
        </w:tcPr>
        <w:p w14:paraId="3AC8433B" w14:textId="77777777" w:rsidR="008F0FDF" w:rsidRPr="007479FA" w:rsidRDefault="008F0FDF" w:rsidP="000B182B">
          <w:pPr>
            <w:pStyle w:val="AbsenderFusszeile"/>
          </w:pPr>
          <w:r w:rsidRPr="007479FA">
            <w:t>Avectris AG</w:t>
          </w:r>
        </w:p>
        <w:p w14:paraId="2FC80E58" w14:textId="77777777" w:rsidR="008F0FDF" w:rsidRPr="004C1088" w:rsidRDefault="008F0FDF" w:rsidP="000B182B">
          <w:pPr>
            <w:pStyle w:val="AbsenderFusszeile"/>
          </w:pPr>
          <w:r w:rsidRPr="007479FA">
            <w:t>CH-5401 Baden</w:t>
          </w:r>
        </w:p>
      </w:tc>
    </w:tr>
    <w:tr w:rsidR="008F0FDF" w14:paraId="729B5ECF" w14:textId="77777777" w:rsidTr="003C6FA2">
      <w:trPr>
        <w:trHeight w:val="227"/>
      </w:trPr>
      <w:tc>
        <w:tcPr>
          <w:tcW w:w="1134" w:type="dxa"/>
        </w:tcPr>
        <w:p w14:paraId="76803AFA" w14:textId="77777777" w:rsidR="008F0FDF" w:rsidRDefault="008F0FDF" w:rsidP="000B182B">
          <w:pPr>
            <w:pStyle w:val="InfoBlocklinks"/>
          </w:pPr>
          <w:r>
            <w:t>Autor</w:t>
          </w:r>
        </w:p>
      </w:tc>
      <w:tc>
        <w:tcPr>
          <w:tcW w:w="7937" w:type="dxa"/>
        </w:tcPr>
        <w:p w14:paraId="30637565" w14:textId="77777777" w:rsidR="008F0FDF" w:rsidRDefault="008F0FDF" w:rsidP="00073355">
          <w:pPr>
            <w:pStyle w:val="TabellenText"/>
            <w:rPr>
              <w:noProof/>
            </w:rPr>
          </w:pPr>
          <w:r>
            <w:rPr>
              <w:noProof/>
            </w:rPr>
            <w:t>Nils Egger</w:t>
          </w:r>
        </w:p>
      </w:tc>
    </w:tr>
    <w:tr w:rsidR="008F0FDF" w14:paraId="1C287C20" w14:textId="77777777" w:rsidTr="003C6FA2">
      <w:trPr>
        <w:trHeight w:val="227"/>
      </w:trPr>
      <w:tc>
        <w:tcPr>
          <w:tcW w:w="1134" w:type="dxa"/>
        </w:tcPr>
        <w:p w14:paraId="4D91111A" w14:textId="77777777" w:rsidR="008F0FDF" w:rsidRDefault="008F0FDF" w:rsidP="000B182B">
          <w:pPr>
            <w:pStyle w:val="InfoBlocklinks"/>
          </w:pPr>
          <w:r>
            <w:t>Datum</w:t>
          </w:r>
        </w:p>
      </w:tc>
      <w:tc>
        <w:tcPr>
          <w:tcW w:w="7937" w:type="dxa"/>
        </w:tcPr>
        <w:p w14:paraId="5149ED7C" w14:textId="77777777" w:rsidR="008F0FDF" w:rsidRDefault="008F0FDF" w:rsidP="00EB5360">
          <w:pPr>
            <w:pStyle w:val="TabellenText"/>
            <w:rPr>
              <w:noProof/>
            </w:rPr>
          </w:pPr>
          <w:r>
            <w:rPr>
              <w:noProof/>
            </w:rPr>
            <w:t>24.03.2020</w:t>
          </w:r>
        </w:p>
      </w:tc>
    </w:tr>
    <w:tr w:rsidR="008F0FDF" w14:paraId="2B6D0B33" w14:textId="77777777" w:rsidTr="003C6FA2">
      <w:trPr>
        <w:trHeight w:val="227"/>
      </w:trPr>
      <w:tc>
        <w:tcPr>
          <w:tcW w:w="1134" w:type="dxa"/>
        </w:tcPr>
        <w:p w14:paraId="582E9571" w14:textId="77777777" w:rsidR="008F0FDF" w:rsidRDefault="008F0FDF" w:rsidP="000B182B">
          <w:pPr>
            <w:pStyle w:val="InfoBlocklinks"/>
          </w:pPr>
          <w:r>
            <w:t>Seite</w:t>
          </w:r>
        </w:p>
      </w:tc>
      <w:tc>
        <w:tcPr>
          <w:tcW w:w="7937" w:type="dxa"/>
        </w:tcPr>
        <w:p w14:paraId="0E27E446" w14:textId="6930E1A7" w:rsidR="008F0FDF" w:rsidRDefault="008F0FDF" w:rsidP="00073355">
          <w:pPr>
            <w:pStyle w:val="TabellenText"/>
            <w:rPr>
              <w:noProof/>
            </w:rPr>
          </w:pPr>
          <w:r>
            <w:rPr>
              <w:noProof/>
            </w:rPr>
            <w:fldChar w:fldCharType="begin"/>
          </w:r>
          <w:r>
            <w:rPr>
              <w:noProof/>
            </w:rPr>
            <w:instrText xml:space="preserve"> PAGE   \* MERGEFORMAT </w:instrText>
          </w:r>
          <w:r>
            <w:rPr>
              <w:noProof/>
            </w:rPr>
            <w:fldChar w:fldCharType="separate"/>
          </w:r>
          <w:r w:rsidR="00FD3D63">
            <w:rPr>
              <w:noProof/>
            </w:rPr>
            <w:t>60</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FD3D63">
            <w:rPr>
              <w:noProof/>
            </w:rPr>
            <w:t>63</w:t>
          </w:r>
          <w:r>
            <w:rPr>
              <w:noProof/>
            </w:rPr>
            <w:fldChar w:fldCharType="end"/>
          </w:r>
        </w:p>
      </w:tc>
    </w:tr>
    <w:tr w:rsidR="008F0FDF" w14:paraId="5B65E52A" w14:textId="77777777" w:rsidTr="003C6FA2">
      <w:trPr>
        <w:trHeight w:val="227"/>
      </w:trPr>
      <w:tc>
        <w:tcPr>
          <w:tcW w:w="1134" w:type="dxa"/>
        </w:tcPr>
        <w:p w14:paraId="11537F18" w14:textId="77777777" w:rsidR="008F0FDF" w:rsidRDefault="008F0FDF" w:rsidP="000B182B">
          <w:pPr>
            <w:pStyle w:val="InfoBlocklinks"/>
          </w:pPr>
        </w:p>
      </w:tc>
      <w:tc>
        <w:tcPr>
          <w:tcW w:w="7937" w:type="dxa"/>
        </w:tcPr>
        <w:p w14:paraId="4B3F6DD8" w14:textId="77777777" w:rsidR="008F0FDF" w:rsidRDefault="008F0FDF" w:rsidP="00073355">
          <w:pPr>
            <w:pStyle w:val="TabellenText"/>
            <w:rPr>
              <w:noProof/>
            </w:rPr>
          </w:pPr>
        </w:p>
      </w:tc>
    </w:tr>
  </w:tbl>
  <w:p w14:paraId="6F155319" w14:textId="77777777" w:rsidR="008F0FDF" w:rsidRPr="00EC6232" w:rsidRDefault="008F0FD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4F1052B5" w14:textId="77777777" w:rsidTr="002B4DB8">
      <w:trPr>
        <w:trHeight w:val="794"/>
      </w:trPr>
      <w:tc>
        <w:tcPr>
          <w:tcW w:w="9071" w:type="dxa"/>
          <w:gridSpan w:val="2"/>
        </w:tcPr>
        <w:p w14:paraId="06A63465" w14:textId="77777777" w:rsidR="008F0FDF" w:rsidRPr="007479FA" w:rsidRDefault="008F0FDF" w:rsidP="00EB5360">
          <w:pPr>
            <w:pStyle w:val="AbsenderFusszeile"/>
          </w:pPr>
          <w:r w:rsidRPr="007479FA">
            <w:t>Avectris AG</w:t>
          </w:r>
        </w:p>
        <w:p w14:paraId="3134BBAB" w14:textId="77777777" w:rsidR="008F0FDF" w:rsidRPr="004C1088" w:rsidRDefault="008F0FDF" w:rsidP="00EB5360">
          <w:pPr>
            <w:pStyle w:val="AbsenderFusszeile"/>
          </w:pPr>
          <w:r w:rsidRPr="007479FA">
            <w:t>CH-5401 Baden</w:t>
          </w:r>
        </w:p>
      </w:tc>
    </w:tr>
    <w:tr w:rsidR="008F0FDF" w14:paraId="6AB86C2E" w14:textId="77777777" w:rsidTr="002B4DB8">
      <w:trPr>
        <w:trHeight w:val="227"/>
      </w:trPr>
      <w:tc>
        <w:tcPr>
          <w:tcW w:w="1134" w:type="dxa"/>
        </w:tcPr>
        <w:p w14:paraId="4041BD73" w14:textId="77777777" w:rsidR="008F0FDF" w:rsidRDefault="008F0FDF" w:rsidP="00EB5360">
          <w:pPr>
            <w:pStyle w:val="InfoBlocklinks"/>
          </w:pPr>
          <w:r>
            <w:t>Autor</w:t>
          </w:r>
        </w:p>
      </w:tc>
      <w:tc>
        <w:tcPr>
          <w:tcW w:w="7937" w:type="dxa"/>
        </w:tcPr>
        <w:p w14:paraId="350DBA7F" w14:textId="77777777" w:rsidR="008F0FDF" w:rsidRDefault="008F0FDF" w:rsidP="00EB5360">
          <w:pPr>
            <w:pStyle w:val="TabellenText"/>
            <w:rPr>
              <w:noProof/>
            </w:rPr>
          </w:pPr>
          <w:r>
            <w:rPr>
              <w:noProof/>
            </w:rPr>
            <w:t>Nils Egger</w:t>
          </w:r>
        </w:p>
      </w:tc>
    </w:tr>
    <w:tr w:rsidR="008F0FDF" w14:paraId="7E703A64" w14:textId="77777777" w:rsidTr="002B4DB8">
      <w:trPr>
        <w:trHeight w:val="227"/>
      </w:trPr>
      <w:tc>
        <w:tcPr>
          <w:tcW w:w="1134" w:type="dxa"/>
        </w:tcPr>
        <w:p w14:paraId="401B1CF1" w14:textId="77777777" w:rsidR="008F0FDF" w:rsidRDefault="008F0FDF" w:rsidP="00EB5360">
          <w:pPr>
            <w:pStyle w:val="InfoBlocklinks"/>
          </w:pPr>
          <w:r>
            <w:t>Datum</w:t>
          </w:r>
        </w:p>
      </w:tc>
      <w:tc>
        <w:tcPr>
          <w:tcW w:w="7937" w:type="dxa"/>
        </w:tcPr>
        <w:p w14:paraId="6B322988" w14:textId="77777777" w:rsidR="008F0FDF" w:rsidRDefault="008F0FDF" w:rsidP="00EB5360">
          <w:pPr>
            <w:pStyle w:val="TabellenText"/>
            <w:rPr>
              <w:noProof/>
            </w:rPr>
          </w:pPr>
          <w:r>
            <w:rPr>
              <w:noProof/>
            </w:rPr>
            <w:t>24.03.2020</w:t>
          </w:r>
        </w:p>
      </w:tc>
    </w:tr>
    <w:tr w:rsidR="008F0FDF" w14:paraId="6E884B77" w14:textId="77777777" w:rsidTr="002B4DB8">
      <w:trPr>
        <w:trHeight w:val="227"/>
      </w:trPr>
      <w:tc>
        <w:tcPr>
          <w:tcW w:w="1134" w:type="dxa"/>
        </w:tcPr>
        <w:p w14:paraId="327D156D" w14:textId="77777777" w:rsidR="008F0FDF" w:rsidRDefault="008F0FDF" w:rsidP="00EB5360">
          <w:pPr>
            <w:pStyle w:val="InfoBlocklinks"/>
          </w:pPr>
          <w:r>
            <w:t>Seite</w:t>
          </w:r>
        </w:p>
      </w:tc>
      <w:tc>
        <w:tcPr>
          <w:tcW w:w="7937" w:type="dxa"/>
        </w:tcPr>
        <w:p w14:paraId="03ABBD42" w14:textId="5C068036"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A2707C">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A2707C">
            <w:rPr>
              <w:noProof/>
            </w:rPr>
            <w:t>63</w:t>
          </w:r>
          <w:r>
            <w:rPr>
              <w:noProof/>
            </w:rPr>
            <w:fldChar w:fldCharType="end"/>
          </w:r>
        </w:p>
      </w:tc>
    </w:tr>
  </w:tbl>
  <w:p w14:paraId="7DC400CC" w14:textId="77777777" w:rsidR="008F0FDF" w:rsidRDefault="008F0FDF" w:rsidP="00EB5360">
    <w:pPr>
      <w:pStyle w:val="Kopfzeile"/>
    </w:pPr>
  </w:p>
  <w:p w14:paraId="635F99F4" w14:textId="77777777" w:rsidR="008F0FDF" w:rsidRPr="00EB5360" w:rsidRDefault="008F0FDF"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09A0F67B" w14:textId="77777777" w:rsidTr="002B4DB8">
      <w:trPr>
        <w:trHeight w:val="794"/>
      </w:trPr>
      <w:tc>
        <w:tcPr>
          <w:tcW w:w="9071" w:type="dxa"/>
          <w:gridSpan w:val="2"/>
        </w:tcPr>
        <w:p w14:paraId="206E6581" w14:textId="77777777" w:rsidR="008F0FDF" w:rsidRPr="007479FA" w:rsidRDefault="008F0FDF" w:rsidP="00EB5360">
          <w:pPr>
            <w:pStyle w:val="AbsenderFusszeile"/>
          </w:pPr>
          <w:r w:rsidRPr="007479FA">
            <w:t>Avectris AG</w:t>
          </w:r>
        </w:p>
        <w:p w14:paraId="4638BC6A" w14:textId="77777777" w:rsidR="008F0FDF" w:rsidRPr="004C1088" w:rsidRDefault="008F0FDF" w:rsidP="00EB5360">
          <w:pPr>
            <w:pStyle w:val="AbsenderFusszeile"/>
          </w:pPr>
          <w:r w:rsidRPr="007479FA">
            <w:t>CH-5401 Baden</w:t>
          </w:r>
        </w:p>
      </w:tc>
    </w:tr>
    <w:tr w:rsidR="008F0FDF" w14:paraId="46BD6A00" w14:textId="77777777" w:rsidTr="002B4DB8">
      <w:trPr>
        <w:trHeight w:val="227"/>
      </w:trPr>
      <w:tc>
        <w:tcPr>
          <w:tcW w:w="1134" w:type="dxa"/>
        </w:tcPr>
        <w:p w14:paraId="7F1C7EE2" w14:textId="77777777" w:rsidR="008F0FDF" w:rsidRDefault="008F0FDF" w:rsidP="00EB5360">
          <w:pPr>
            <w:pStyle w:val="InfoBlocklinks"/>
          </w:pPr>
          <w:r>
            <w:t>Autor</w:t>
          </w:r>
        </w:p>
      </w:tc>
      <w:tc>
        <w:tcPr>
          <w:tcW w:w="7937" w:type="dxa"/>
        </w:tcPr>
        <w:p w14:paraId="033C98C5" w14:textId="77777777" w:rsidR="008F0FDF" w:rsidRDefault="008F0FDF" w:rsidP="00EB5360">
          <w:pPr>
            <w:pStyle w:val="TabellenText"/>
            <w:rPr>
              <w:noProof/>
            </w:rPr>
          </w:pPr>
          <w:r>
            <w:rPr>
              <w:noProof/>
            </w:rPr>
            <w:t>Nils Egger</w:t>
          </w:r>
        </w:p>
      </w:tc>
    </w:tr>
    <w:tr w:rsidR="008F0FDF" w14:paraId="35AF0E34" w14:textId="77777777" w:rsidTr="002B4DB8">
      <w:trPr>
        <w:trHeight w:val="227"/>
      </w:trPr>
      <w:tc>
        <w:tcPr>
          <w:tcW w:w="1134" w:type="dxa"/>
        </w:tcPr>
        <w:p w14:paraId="6B9850D3" w14:textId="77777777" w:rsidR="008F0FDF" w:rsidRDefault="008F0FDF" w:rsidP="00EB5360">
          <w:pPr>
            <w:pStyle w:val="InfoBlocklinks"/>
          </w:pPr>
          <w:r>
            <w:t>Datum</w:t>
          </w:r>
        </w:p>
      </w:tc>
      <w:tc>
        <w:tcPr>
          <w:tcW w:w="7937" w:type="dxa"/>
        </w:tcPr>
        <w:p w14:paraId="4D61A2CA" w14:textId="77777777" w:rsidR="008F0FDF" w:rsidRDefault="008F0FDF" w:rsidP="00EB5360">
          <w:pPr>
            <w:pStyle w:val="TabellenText"/>
            <w:rPr>
              <w:noProof/>
            </w:rPr>
          </w:pPr>
          <w:r>
            <w:rPr>
              <w:noProof/>
            </w:rPr>
            <w:t>24.03.2020</w:t>
          </w:r>
        </w:p>
      </w:tc>
    </w:tr>
    <w:tr w:rsidR="008F0FDF" w14:paraId="46BF5A7D" w14:textId="77777777" w:rsidTr="002B4DB8">
      <w:trPr>
        <w:trHeight w:val="227"/>
      </w:trPr>
      <w:tc>
        <w:tcPr>
          <w:tcW w:w="1134" w:type="dxa"/>
        </w:tcPr>
        <w:p w14:paraId="17C0AD2C" w14:textId="77777777" w:rsidR="008F0FDF" w:rsidRDefault="008F0FDF" w:rsidP="00EB5360">
          <w:pPr>
            <w:pStyle w:val="InfoBlocklinks"/>
          </w:pPr>
          <w:r>
            <w:t>Seite</w:t>
          </w:r>
        </w:p>
      </w:tc>
      <w:tc>
        <w:tcPr>
          <w:tcW w:w="7937" w:type="dxa"/>
        </w:tcPr>
        <w:p w14:paraId="55C02103" w14:textId="2F442359"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A2707C">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A2707C">
            <w:rPr>
              <w:noProof/>
            </w:rPr>
            <w:t>63</w:t>
          </w:r>
          <w:r>
            <w:rPr>
              <w:noProof/>
            </w:rPr>
            <w:fldChar w:fldCharType="end"/>
          </w:r>
        </w:p>
      </w:tc>
    </w:tr>
  </w:tbl>
  <w:p w14:paraId="16322C31" w14:textId="2DE7F301" w:rsidR="008F0FDF" w:rsidRDefault="008F0FDF" w:rsidP="00EB5360">
    <w:pPr>
      <w:pStyle w:val="Kopfzeile"/>
    </w:pPr>
  </w:p>
  <w:p w14:paraId="3662427C" w14:textId="77777777" w:rsidR="008F0FDF" w:rsidRPr="00EB5360" w:rsidRDefault="008F0FDF"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20C8"/>
    <w:rsid w:val="00005886"/>
    <w:rsid w:val="00010CD9"/>
    <w:rsid w:val="00011159"/>
    <w:rsid w:val="00014FA6"/>
    <w:rsid w:val="000225AF"/>
    <w:rsid w:val="00023D4A"/>
    <w:rsid w:val="000272C9"/>
    <w:rsid w:val="00050E57"/>
    <w:rsid w:val="000544BC"/>
    <w:rsid w:val="00056E93"/>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20690A"/>
    <w:rsid w:val="0020734B"/>
    <w:rsid w:val="00241630"/>
    <w:rsid w:val="00245542"/>
    <w:rsid w:val="0024717D"/>
    <w:rsid w:val="0025412D"/>
    <w:rsid w:val="00255214"/>
    <w:rsid w:val="002640BB"/>
    <w:rsid w:val="002700E4"/>
    <w:rsid w:val="00273D62"/>
    <w:rsid w:val="002834D6"/>
    <w:rsid w:val="002857C7"/>
    <w:rsid w:val="00291142"/>
    <w:rsid w:val="00297893"/>
    <w:rsid w:val="002A2D20"/>
    <w:rsid w:val="002A55F5"/>
    <w:rsid w:val="002B4DB8"/>
    <w:rsid w:val="002D6BCF"/>
    <w:rsid w:val="002E1345"/>
    <w:rsid w:val="002E429C"/>
    <w:rsid w:val="002E73A9"/>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2F23"/>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AAE"/>
    <w:rsid w:val="004B28B3"/>
    <w:rsid w:val="004B7D33"/>
    <w:rsid w:val="004C1088"/>
    <w:rsid w:val="004C58D3"/>
    <w:rsid w:val="004D3340"/>
    <w:rsid w:val="004D3CC8"/>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428D2"/>
    <w:rsid w:val="00553C6D"/>
    <w:rsid w:val="005571ED"/>
    <w:rsid w:val="005576ED"/>
    <w:rsid w:val="0055798F"/>
    <w:rsid w:val="0056376B"/>
    <w:rsid w:val="00576340"/>
    <w:rsid w:val="00585840"/>
    <w:rsid w:val="005955CE"/>
    <w:rsid w:val="00596440"/>
    <w:rsid w:val="005972CF"/>
    <w:rsid w:val="005A6E22"/>
    <w:rsid w:val="005B0513"/>
    <w:rsid w:val="005B1DA3"/>
    <w:rsid w:val="005B4412"/>
    <w:rsid w:val="005C2B24"/>
    <w:rsid w:val="005C4EF2"/>
    <w:rsid w:val="005D3E12"/>
    <w:rsid w:val="005D51CF"/>
    <w:rsid w:val="005D775F"/>
    <w:rsid w:val="005E1964"/>
    <w:rsid w:val="005E26A0"/>
    <w:rsid w:val="005F2628"/>
    <w:rsid w:val="005F6A75"/>
    <w:rsid w:val="00607165"/>
    <w:rsid w:val="00611FE4"/>
    <w:rsid w:val="006174B7"/>
    <w:rsid w:val="006242EC"/>
    <w:rsid w:val="00630F89"/>
    <w:rsid w:val="0063418D"/>
    <w:rsid w:val="00635903"/>
    <w:rsid w:val="006368A3"/>
    <w:rsid w:val="00637D05"/>
    <w:rsid w:val="00647412"/>
    <w:rsid w:val="0066557C"/>
    <w:rsid w:val="00665DAE"/>
    <w:rsid w:val="00670A3C"/>
    <w:rsid w:val="00683DE4"/>
    <w:rsid w:val="006840CF"/>
    <w:rsid w:val="0068730E"/>
    <w:rsid w:val="00691AF3"/>
    <w:rsid w:val="006A0B3E"/>
    <w:rsid w:val="006A6C69"/>
    <w:rsid w:val="006C0F51"/>
    <w:rsid w:val="006D174A"/>
    <w:rsid w:val="006D4F38"/>
    <w:rsid w:val="006E290F"/>
    <w:rsid w:val="006E5E0B"/>
    <w:rsid w:val="006F5FF4"/>
    <w:rsid w:val="007050AE"/>
    <w:rsid w:val="007147DD"/>
    <w:rsid w:val="00720508"/>
    <w:rsid w:val="007218CA"/>
    <w:rsid w:val="00721F37"/>
    <w:rsid w:val="007360F5"/>
    <w:rsid w:val="00743046"/>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11BE"/>
    <w:rsid w:val="009A6BA8"/>
    <w:rsid w:val="009B086F"/>
    <w:rsid w:val="009B1C54"/>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B44"/>
    <w:rsid w:val="00AA0155"/>
    <w:rsid w:val="00AB4CE3"/>
    <w:rsid w:val="00AC2FFB"/>
    <w:rsid w:val="00AC5766"/>
    <w:rsid w:val="00AF4BFA"/>
    <w:rsid w:val="00B107D2"/>
    <w:rsid w:val="00B13AA0"/>
    <w:rsid w:val="00B16FDE"/>
    <w:rsid w:val="00B22811"/>
    <w:rsid w:val="00B247E3"/>
    <w:rsid w:val="00B30651"/>
    <w:rsid w:val="00B31A6F"/>
    <w:rsid w:val="00B801BB"/>
    <w:rsid w:val="00B8438C"/>
    <w:rsid w:val="00B845F6"/>
    <w:rsid w:val="00B90665"/>
    <w:rsid w:val="00B93B32"/>
    <w:rsid w:val="00BA6CAF"/>
    <w:rsid w:val="00BD37CB"/>
    <w:rsid w:val="00BF1879"/>
    <w:rsid w:val="00C008A4"/>
    <w:rsid w:val="00C06DB8"/>
    <w:rsid w:val="00C07916"/>
    <w:rsid w:val="00C14332"/>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9049D"/>
    <w:rsid w:val="00C90B29"/>
    <w:rsid w:val="00C91DF6"/>
    <w:rsid w:val="00C928BB"/>
    <w:rsid w:val="00CA072B"/>
    <w:rsid w:val="00CA1CA2"/>
    <w:rsid w:val="00CB00D9"/>
    <w:rsid w:val="00CB29BA"/>
    <w:rsid w:val="00CB37B2"/>
    <w:rsid w:val="00CB702E"/>
    <w:rsid w:val="00CC0BF1"/>
    <w:rsid w:val="00CC5C97"/>
    <w:rsid w:val="00CD3462"/>
    <w:rsid w:val="00CE449F"/>
    <w:rsid w:val="00CE4573"/>
    <w:rsid w:val="00CF36C2"/>
    <w:rsid w:val="00CF52BA"/>
    <w:rsid w:val="00CF61E4"/>
    <w:rsid w:val="00CF7289"/>
    <w:rsid w:val="00D03A6F"/>
    <w:rsid w:val="00D15960"/>
    <w:rsid w:val="00D2367A"/>
    <w:rsid w:val="00D25823"/>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41AB"/>
    <w:rsid w:val="00DF10B4"/>
    <w:rsid w:val="00DF1762"/>
    <w:rsid w:val="00DF24BC"/>
    <w:rsid w:val="00DF7EA6"/>
    <w:rsid w:val="00E0232D"/>
    <w:rsid w:val="00E10676"/>
    <w:rsid w:val="00E1680C"/>
    <w:rsid w:val="00E248F1"/>
    <w:rsid w:val="00E40485"/>
    <w:rsid w:val="00E416D3"/>
    <w:rsid w:val="00E42095"/>
    <w:rsid w:val="00E45EE2"/>
    <w:rsid w:val="00E511B9"/>
    <w:rsid w:val="00E56A1F"/>
    <w:rsid w:val="00E6479C"/>
    <w:rsid w:val="00E87EB5"/>
    <w:rsid w:val="00E91875"/>
    <w:rsid w:val="00E9438C"/>
    <w:rsid w:val="00EA484E"/>
    <w:rsid w:val="00EB0032"/>
    <w:rsid w:val="00EB5360"/>
    <w:rsid w:val="00EC6232"/>
    <w:rsid w:val="00ED47CC"/>
    <w:rsid w:val="00ED4A6A"/>
    <w:rsid w:val="00EE24F3"/>
    <w:rsid w:val="00EE5AA7"/>
    <w:rsid w:val="00EF1035"/>
    <w:rsid w:val="00EF61FC"/>
    <w:rsid w:val="00F02AED"/>
    <w:rsid w:val="00F02CC6"/>
    <w:rsid w:val="00F0703A"/>
    <w:rsid w:val="00F13A74"/>
    <w:rsid w:val="00F171CA"/>
    <w:rsid w:val="00F31BB3"/>
    <w:rsid w:val="00F7148F"/>
    <w:rsid w:val="00F745A9"/>
    <w:rsid w:val="00F7582E"/>
    <w:rsid w:val="00F846B4"/>
    <w:rsid w:val="00FA1B14"/>
    <w:rsid w:val="00FA3120"/>
    <w:rsid w:val="00FA4564"/>
    <w:rsid w:val="00FC3AB1"/>
    <w:rsid w:val="00FC457E"/>
    <w:rsid w:val="00FD3D63"/>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channels.readthedocs.io/en/latest/asgi.html" TargetMode="External"/><Relationship Id="rId84" Type="http://schemas.openxmlformats.org/officeDocument/2006/relationships/hyperlink" Target="https://stackoverflow.com/questions/1957273/how-do-i-generate-a-random-string-of-length-x-a-z-only-in-python" TargetMode="Externa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www.slant.co/options/10578/alternatives/~chart-js-alternatives" TargetMode="External"/><Relationship Id="rId79" Type="http://schemas.openxmlformats.org/officeDocument/2006/relationships/hyperlink" Target="https://www.hacksplaining.com/"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stackoverflow.com/questions/5464627/how-to-have-same-text-in-two-links-with-restructured-text" TargetMode="External"/><Relationship Id="rId90" Type="http://schemas.openxmlformats.org/officeDocument/2006/relationships/theme" Target="theme/theme1.xml"/><Relationship Id="rId19" Type="http://schemas.openxmlformats.org/officeDocument/2006/relationships/hyperlink" Target="https://www.sphinx-doc.org/en/ma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www.chartjs.org/docs/latest/charts/line.html" TargetMode="External"/><Relationship Id="rId80" Type="http://schemas.openxmlformats.org/officeDocument/2006/relationships/hyperlink" Target="https://www.postgresql.org/docs/9.2/plpython-data.html"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gionkunz.github.io/chartist-js/getting-started.html" TargetMode="External"/><Relationship Id="rId83" Type="http://schemas.openxmlformats.org/officeDocument/2006/relationships/hyperlink" Target="https://github.com/mozilla/bleach"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developer.mozilla.org/en-US/docs/Web/HTTP/Basics_of_HTTP/MIME_types/Common_types" TargetMode="External"/><Relationship Id="rId78" Type="http://schemas.openxmlformats.org/officeDocument/2006/relationships/hyperlink" Target="https://iot-shop.de/wp-content/uploads/2020/03/RM_Door-_-Window-Sensor_20200205_v2.pdf" TargetMode="External"/><Relationship Id="rId81" Type="http://schemas.openxmlformats.org/officeDocument/2006/relationships/hyperlink" Target="https://stackoverflow.com/questions/9002901/how-to-import-module-to-sphinx" TargetMode="External"/><Relationship Id="rId86"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12BAC01E-3DC6-4E25-B4B5-7760FE01B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63</Pages>
  <Words>10189</Words>
  <Characters>64197</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240</cp:revision>
  <cp:lastPrinted>2015-06-18T13:08:00Z</cp:lastPrinted>
  <dcterms:created xsi:type="dcterms:W3CDTF">2020-03-23T08:09:00Z</dcterms:created>
  <dcterms:modified xsi:type="dcterms:W3CDTF">2020-04-07T11:28:00Z</dcterms:modified>
</cp:coreProperties>
</file>