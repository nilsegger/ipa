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End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B0393B">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B0393B">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B0393B">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B0393B">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B0393B">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B0393B">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B0393B">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B0393B">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B0393B">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B0393B">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B0393B">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B0393B">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B0393B">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B0393B">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B0393B">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B0393B">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B0393B">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B0393B">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B0393B">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B0393B">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B0393B">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B0393B">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B0393B">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B0393B">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B0393B">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B0393B">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B0393B">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B0393B">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B0393B">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B0393B">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B0393B">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B0393B">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B0393B">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B0393B">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B0393B">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B0393B">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B0393B">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B0393B">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B0393B">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B0393B">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B0393B">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B0393B">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B0393B">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B0393B">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B0393B">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B0393B">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B0393B">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B0393B">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B0393B">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B0393B">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B0393B">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B0393B">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B0393B">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B0393B">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B0393B">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B0393B">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B0393B">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B0393B">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B0393B">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B0393B">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B0393B">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B0393B">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B0393B">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B0393B">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B0393B">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B0393B">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B0393B">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B0393B">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B0393B">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B0393B">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B0393B">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B0393B">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B0393B">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B0393B">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B0393B">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4" w:name="_Toc35948505"/>
      <w:r>
        <w:t>Anforderungen</w:t>
      </w:r>
      <w:bookmarkEnd w:id="34"/>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86472F">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5" w:name="_Toc35948506"/>
      <w:r w:rsidRPr="006D4F38">
        <w:t>Deadline</w:t>
      </w:r>
      <w:bookmarkEnd w:id="35"/>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6" w:name="_Toc35948507"/>
      <w:r w:rsidRPr="006D4F38">
        <w:t>Herausforderungen</w:t>
      </w:r>
      <w:bookmarkEnd w:id="36"/>
    </w:p>
    <w:p w14:paraId="4CCE0ADE" w14:textId="3D76E6CB" w:rsidR="00291142" w:rsidRPr="006D4F38" w:rsidRDefault="00291142" w:rsidP="00291142">
      <w:pPr>
        <w:pStyle w:val="berschrift3"/>
      </w:pPr>
      <w:bookmarkStart w:id="37" w:name="_Toc35948508"/>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B0393B"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39"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39"/>
    </w:p>
    <w:p w14:paraId="452D7EDE" w14:textId="432DA3AF" w:rsidR="007A61A6" w:rsidRPr="006D4F38" w:rsidRDefault="007A61A6" w:rsidP="007A61A6">
      <w:pPr>
        <w:pStyle w:val="Beschriftung"/>
      </w:pPr>
      <w:bookmarkStart w:id="40"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B0393B"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1"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1"/>
    </w:p>
    <w:p w14:paraId="68369A4B" w14:textId="61247BB6" w:rsidR="007360F5" w:rsidRPr="006D4F38" w:rsidRDefault="007A61A6" w:rsidP="007A61A6">
      <w:pPr>
        <w:pStyle w:val="Beschriftung"/>
      </w:pPr>
      <w:bookmarkStart w:id="42"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948509"/>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4"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948510"/>
      <w:r w:rsidRPr="006D4F38">
        <w:t>Responsive Design</w:t>
      </w:r>
      <w:bookmarkEnd w:id="45"/>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6"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Chromium Entwickler Modus</w:t>
      </w:r>
      <w:bookmarkEnd w:id="46"/>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7"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Chromium Responsive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948511"/>
      <w:r w:rsidRPr="006D4F38">
        <w:lastRenderedPageBreak/>
        <w:t>Sphinx Dokumentation</w:t>
      </w:r>
      <w:bookmarkEnd w:id="48"/>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49"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Docstrings</w:t>
      </w:r>
      <w:bookmarkEnd w:id="49"/>
    </w:p>
    <w:p w14:paraId="583B0ECD" w14:textId="150E02B7" w:rsidR="00981ECC" w:rsidRPr="006D4F38" w:rsidRDefault="002F1216" w:rsidP="002F1216">
      <w:pPr>
        <w:pStyle w:val="berschrift3"/>
      </w:pPr>
      <w:bookmarkStart w:id="50" w:name="_Toc35948512"/>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r w:rsidR="00F31BB3" w:rsidRPr="006D4F38">
        <w:t xml:space="preserve">Firestore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948513"/>
      <w:r w:rsidRPr="006D4F38">
        <w:t>HTML Präprozessor</w:t>
      </w:r>
      <w:bookmarkEnd w:id="52"/>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3" w:name="_Toc35948514"/>
      <w:r w:rsidRPr="006D4F38">
        <w:t>Tür Schaltungssensor Wert</w:t>
      </w:r>
      <w:bookmarkEnd w:id="53"/>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lastRenderedPageBreak/>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4" w:name="_Toc35948515"/>
      <w:r w:rsidRPr="006D4F38">
        <w:lastRenderedPageBreak/>
        <w:t>Planen</w:t>
      </w:r>
      <w:bookmarkEnd w:id="54"/>
    </w:p>
    <w:p w14:paraId="501496B5" w14:textId="6D15906C" w:rsidR="007F11DF" w:rsidRPr="006D4F38" w:rsidRDefault="007F11DF" w:rsidP="007F11DF">
      <w:pPr>
        <w:pStyle w:val="berschrift2"/>
      </w:pPr>
      <w:bookmarkStart w:id="55" w:name="_Toc35948516"/>
      <w:r w:rsidRPr="006D4F38">
        <w:t>Use Case</w:t>
      </w:r>
      <w:bookmarkEnd w:id="55"/>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6"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Use Case</w:t>
      </w:r>
      <w:bookmarkEnd w:id="56"/>
    </w:p>
    <w:p w14:paraId="3F8C850B" w14:textId="513850A3" w:rsidR="00772B11" w:rsidRPr="006D4F38" w:rsidRDefault="005C4EF2" w:rsidP="00772B11">
      <w:pPr>
        <w:pStyle w:val="berschrift2"/>
      </w:pPr>
      <w:bookmarkStart w:id="57" w:name="_Toc35948517"/>
      <w:r w:rsidRPr="006D4F38">
        <w:t>System</w:t>
      </w:r>
      <w:bookmarkEnd w:id="57"/>
    </w:p>
    <w:p w14:paraId="787A60B7" w14:textId="0573F787" w:rsidR="0063418D" w:rsidRPr="006D4F38" w:rsidRDefault="0063418D" w:rsidP="0063418D">
      <w:pPr>
        <w:pStyle w:val="berschrift3"/>
      </w:pPr>
      <w:bookmarkStart w:id="58" w:name="_Toc35948518"/>
      <w:r w:rsidRPr="006D4F38">
        <w:t>Allgemein</w:t>
      </w:r>
      <w:bookmarkEnd w:id="58"/>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9" w:name="_Toc35948519"/>
      <w:r w:rsidRPr="006D4F38">
        <w:t>Uvicorn Server</w:t>
      </w:r>
      <w:bookmarkEnd w:id="59"/>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60" w:name="_Toc35948520"/>
      <w:r w:rsidRPr="006D4F38">
        <w:lastRenderedPageBreak/>
        <w:t>Websockets</w:t>
      </w:r>
      <w:bookmarkEnd w:id="60"/>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1" w:name="_Toc35948521"/>
      <w:r w:rsidRPr="006D4F38">
        <w:t>PostgreSQL Datenbank</w:t>
      </w:r>
      <w:bookmarkEnd w:id="61"/>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2"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2"/>
    </w:p>
    <w:p w14:paraId="712163BD" w14:textId="7992C18F" w:rsidR="00DB09AB" w:rsidRDefault="00DB09AB" w:rsidP="009F24DE">
      <w:pPr>
        <w:pStyle w:val="berschrift2"/>
      </w:pPr>
      <w:bookmarkStart w:id="63" w:name="_Toc35948522"/>
      <w:r>
        <w:t>Sensoren</w:t>
      </w:r>
      <w:bookmarkEnd w:id="63"/>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B0393B"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B0393B"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B0393B"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4" w:name="_Toc35948523"/>
      <w:r>
        <w:t>Wert Beobachter</w:t>
      </w:r>
      <w:bookmarkEnd w:id="64"/>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5" w:name="_Toc35948524"/>
      <w:r w:rsidRPr="006D4F38">
        <w:t>Authentifizierung</w:t>
      </w:r>
      <w:bookmarkEnd w:id="65"/>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6"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6"/>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7" w:name="_Toc35948526"/>
      <w:r>
        <w:t>Admin Dashboard</w:t>
      </w:r>
      <w:bookmarkEnd w:id="67"/>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8"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8"/>
    </w:p>
    <w:p w14:paraId="22623D6A" w14:textId="30721191" w:rsidR="0010061F" w:rsidRDefault="0010061F" w:rsidP="005576ED">
      <w:pPr>
        <w:pStyle w:val="berschrift3"/>
      </w:pPr>
      <w:bookmarkStart w:id="69" w:name="_Toc35948527"/>
      <w:r>
        <w:lastRenderedPageBreak/>
        <w:t>Personal Verwaltung</w:t>
      </w:r>
      <w:bookmarkEnd w:id="69"/>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70"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70"/>
    </w:p>
    <w:p w14:paraId="2F79BBBB" w14:textId="346AD220" w:rsidR="0010061F" w:rsidRDefault="0010061F" w:rsidP="005576ED">
      <w:pPr>
        <w:pStyle w:val="berschrift3"/>
      </w:pPr>
      <w:bookmarkStart w:id="71" w:name="_Toc35948528"/>
      <w:r>
        <w:t>Räume Verwaltung</w:t>
      </w:r>
      <w:bookmarkEnd w:id="71"/>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2"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2"/>
    </w:p>
    <w:p w14:paraId="2B3368B8" w14:textId="0476183A" w:rsidR="0010061F" w:rsidRDefault="0010061F" w:rsidP="005576ED">
      <w:pPr>
        <w:pStyle w:val="berschrift3"/>
      </w:pPr>
      <w:bookmarkStart w:id="73" w:name="_Toc35948529"/>
      <w:r>
        <w:lastRenderedPageBreak/>
        <w:t>Raum Ansicht</w:t>
      </w:r>
      <w:bookmarkEnd w:id="73"/>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4"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4"/>
    </w:p>
    <w:p w14:paraId="586ABD9A" w14:textId="38280175" w:rsidR="002834D6" w:rsidRDefault="002834D6" w:rsidP="005576ED">
      <w:pPr>
        <w:pStyle w:val="berschrift3"/>
      </w:pPr>
      <w:bookmarkStart w:id="75" w:name="_Toc35948530"/>
      <w:r>
        <w:t>Sensoren Verwaltung</w:t>
      </w:r>
      <w:bookmarkEnd w:id="75"/>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6"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6"/>
    </w:p>
    <w:p w14:paraId="7E5B760B" w14:textId="10A98373" w:rsidR="00B247E3" w:rsidRDefault="00B247E3" w:rsidP="00B247E3">
      <w:pPr>
        <w:pStyle w:val="berschrift2"/>
      </w:pPr>
      <w:bookmarkStart w:id="77" w:name="_Toc35948531"/>
      <w:r>
        <w:t>Sensor Ansicht</w:t>
      </w:r>
      <w:bookmarkEnd w:id="77"/>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8"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8"/>
    </w:p>
    <w:p w14:paraId="196B47E9" w14:textId="4BFA53CA" w:rsidR="00FC457E" w:rsidRDefault="00FC457E" w:rsidP="005576ED">
      <w:pPr>
        <w:pStyle w:val="berschrift3"/>
      </w:pPr>
      <w:bookmarkStart w:id="79" w:name="_Toc35948532"/>
      <w:r>
        <w:t>Reinigungspersonal Dashboard</w:t>
      </w:r>
      <w:bookmarkEnd w:id="79"/>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80"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80"/>
    </w:p>
    <w:p w14:paraId="1CAA2EDD" w14:textId="1A22C2AB" w:rsidR="004174EF" w:rsidRDefault="004174EF" w:rsidP="004174EF">
      <w:pPr>
        <w:pStyle w:val="berschrift2"/>
      </w:pPr>
      <w:bookmarkStart w:id="81" w:name="_Toc35948533"/>
      <w:r>
        <w:lastRenderedPageBreak/>
        <w:t>Konzeptionelles Modell</w:t>
      </w:r>
      <w:bookmarkEnd w:id="81"/>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2"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2"/>
    </w:p>
    <w:p w14:paraId="6A30EE44" w14:textId="7641E181" w:rsidR="004174EF" w:rsidRDefault="004174EF" w:rsidP="004174EF">
      <w:pPr>
        <w:pStyle w:val="berschrift2"/>
      </w:pPr>
      <w:bookmarkStart w:id="83" w:name="_Toc35948534"/>
      <w:r>
        <w:lastRenderedPageBreak/>
        <w:t>Logisches Modell</w:t>
      </w:r>
      <w:bookmarkEnd w:id="83"/>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45276B19" w:rsidR="00EA484E" w:rsidRPr="00EA484E" w:rsidRDefault="007854C2" w:rsidP="007854C2">
      <w:pPr>
        <w:pStyle w:val="Beschriftung"/>
      </w:pPr>
      <w:bookmarkStart w:id="84"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4"/>
    </w:p>
    <w:p w14:paraId="7875C61B" w14:textId="4089556E" w:rsidR="004F65FF" w:rsidRDefault="003B6197" w:rsidP="004F65FF">
      <w:pPr>
        <w:pStyle w:val="berschrift2"/>
      </w:pPr>
      <w:bookmarkStart w:id="85" w:name="_Toc35948535"/>
      <w:r w:rsidRPr="006D4F38">
        <w:t>API Struktur</w:t>
      </w:r>
      <w:bookmarkEnd w:id="85"/>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/raume/&lt;id&gt;/sensoren</w:t>
            </w:r>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/sensoren/&lt;eui&gt;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/sensoren/&lt;eui&gt;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/sensoren/&lt;eui&gt;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/sensoren/&lt;eui&gt;/beobachter</w:t>
            </w:r>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/sensoren/&lt;eui&gt;/beobachter</w:t>
            </w:r>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/sensoren/&lt;eui&gt;/beobachter/&lt;id&gt;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/sensoren/&lt;eui&gt;/beobachter/&lt;id&gt;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/sensoren/&lt;eui&gt;/meldungen</w:t>
            </w:r>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/sensoren/&lt;eui&gt;/beobachter/&lt;id&gt;/meldungen</w:t>
            </w:r>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/sensoren/&lt;eui&gt;/beobachter/&lt;id&gt;/meldungen</w:t>
            </w:r>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/views/dashboard</w:t>
            </w:r>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/views/personal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/views/personal/&lt;id&gt;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/views/raeume</w:t>
            </w:r>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/views/raum/&lt;id&gt;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/views/sensoren</w:t>
            </w:r>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/views/sensoren/&lt;eui&gt;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SQL Injection</w:t>
      </w:r>
      <w:bookmarkEnd w:id="88"/>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B67246">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CA54641" w:rsidR="00C91DF6" w:rsidRDefault="00F02AED" w:rsidP="00C91DF6">
            <w:r>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4"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676F14">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7568A4">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0835B7">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0835B7">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46EB4851" w:rsidR="008B61C6" w:rsidRP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6E7EE4D6" w14:textId="3DF37262" w:rsidR="00D53D52" w:rsidRPr="006D4F38" w:rsidRDefault="00D53D52" w:rsidP="00A225F3">
      <w:pPr>
        <w:pStyle w:val="berschrift1"/>
      </w:pPr>
      <w:commentRangeStart w:id="95"/>
      <w:r w:rsidRPr="006D4F38">
        <w:t>Glossar</w:t>
      </w:r>
      <w:bookmarkEnd w:id="94"/>
      <w:commentRangeEnd w:id="95"/>
      <w:r w:rsidR="00EB5360">
        <w:rPr>
          <w:rStyle w:val="Kommentarzeichen"/>
          <w:rFonts w:ascii="Simplon Norm" w:eastAsiaTheme="minorHAnsi" w:hAnsi="Simplon Norm" w:cstheme="minorBidi"/>
          <w:bCs w:val="0"/>
        </w:rPr>
        <w:commentReference w:id="95"/>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lastRenderedPageBreak/>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6" w:name="_Toc35948544"/>
      <w:r w:rsidRPr="006D4F38">
        <w:t>Literaturverzeichnis</w:t>
      </w:r>
      <w:bookmarkEnd w:id="96"/>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B0393B"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B0393B"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B0393B"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B0393B"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B0393B"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B0393B"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B0393B" w:rsidP="00A225F3">
            <w:hyperlink r:id="rId5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B0393B" w:rsidP="00A225F3">
            <w:hyperlink r:id="rId5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B0393B" w:rsidP="00A225F3">
            <w:hyperlink r:id="rId5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Datentypen von PostgreSQL</w:t>
            </w:r>
          </w:p>
        </w:tc>
      </w:tr>
      <w:tr w:rsidR="00926D5D" w:rsidRPr="006D4F38" w14:paraId="02157431" w14:textId="77777777" w:rsidTr="00A225F3">
        <w:tc>
          <w:tcPr>
            <w:tcW w:w="3023" w:type="dxa"/>
          </w:tcPr>
          <w:p w14:paraId="069A34B9" w14:textId="7A66F200" w:rsidR="00926D5D" w:rsidRDefault="00926D5D" w:rsidP="00A225F3">
            <w:hyperlink r:id="rId60" w:history="1">
              <w:r>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bookmarkStart w:id="97" w:name="_GoBack"/>
            <w:bookmarkEnd w:id="97"/>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B0393B">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830700" w:rsidRDefault="00830700">
      <w:pPr>
        <w:pStyle w:val="Kommentartext"/>
      </w:pPr>
      <w:r>
        <w:rPr>
          <w:rStyle w:val="Kommentarzeichen"/>
        </w:rPr>
        <w:annotationRef/>
      </w:r>
      <w:r>
        <w:t>File verlinke</w:t>
      </w:r>
    </w:p>
  </w:comment>
  <w:comment w:id="51" w:author="Egger Nils AVECTRIS" w:date="2020-03-23T12:09:00Z" w:initials="ENA">
    <w:p w14:paraId="4BDB0607" w14:textId="77777777" w:rsidR="00830700" w:rsidRDefault="00830700">
      <w:pPr>
        <w:pStyle w:val="Kommentartext"/>
      </w:pPr>
      <w:r>
        <w:rPr>
          <w:rStyle w:val="Kommentarzeichen"/>
        </w:rPr>
        <w:annotationRef/>
      </w:r>
      <w:r>
        <w:t>Link hinzufügen</w:t>
      </w:r>
    </w:p>
  </w:comment>
  <w:comment w:id="93" w:author="Egger Nils AVECTRIS" w:date="2020-03-24T15:15:00Z" w:initials="ENA">
    <w:p w14:paraId="14503AB5" w14:textId="0B5CC41D" w:rsidR="00455F06" w:rsidRDefault="00455F06">
      <w:pPr>
        <w:pStyle w:val="Kommentartext"/>
      </w:pPr>
      <w:r>
        <w:rPr>
          <w:rStyle w:val="Kommentarzeichen"/>
        </w:rPr>
        <w:annotationRef/>
      </w:r>
      <w:r w:rsidR="00C85388">
        <w:t xml:space="preserve">TODO </w:t>
      </w:r>
      <w:r>
        <w:t>Vorgehen beschreiben</w:t>
      </w:r>
    </w:p>
  </w:comment>
  <w:comment w:id="95" w:author="Egger Nils AVECTRIS" w:date="2020-03-24T15:24:00Z" w:initials="ENA">
    <w:p w14:paraId="20B69BA2" w14:textId="72939A60" w:rsidR="00EB5360" w:rsidRDefault="00EB5360">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14503AB5"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1C7DA" w14:textId="77777777" w:rsidR="00B0393B" w:rsidRDefault="00B0393B" w:rsidP="00E42095">
      <w:pPr>
        <w:spacing w:line="240" w:lineRule="auto"/>
      </w:pPr>
      <w:r>
        <w:separator/>
      </w:r>
    </w:p>
  </w:endnote>
  <w:endnote w:type="continuationSeparator" w:id="0">
    <w:p w14:paraId="6478DB20" w14:textId="77777777" w:rsidR="00B0393B" w:rsidRDefault="00B0393B"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30700" w14:paraId="60CAECFA" w14:textId="77777777" w:rsidTr="00611FE4">
      <w:trPr>
        <w:trHeight w:val="1984"/>
      </w:trPr>
      <w:tc>
        <w:tcPr>
          <w:tcW w:w="4545" w:type="dxa"/>
          <w:vAlign w:val="bottom"/>
        </w:tcPr>
        <w:p w14:paraId="670EFDA7" w14:textId="77777777" w:rsidR="00830700" w:rsidRPr="00611FE4" w:rsidRDefault="00830700" w:rsidP="00611FE4">
          <w:pPr>
            <w:pStyle w:val="AbsenderFusszeile"/>
          </w:pPr>
          <w:r w:rsidRPr="00611FE4">
            <w:t>Avectris AG</w:t>
          </w:r>
        </w:p>
        <w:p w14:paraId="4525EADA" w14:textId="77777777" w:rsidR="00830700" w:rsidRPr="00611FE4" w:rsidRDefault="00830700" w:rsidP="00611FE4">
          <w:pPr>
            <w:pStyle w:val="AbsenderFusszeile"/>
          </w:pPr>
          <w:r w:rsidRPr="00611FE4">
            <w:t>Bruggerstrasse 68</w:t>
          </w:r>
        </w:p>
        <w:p w14:paraId="5AAF7859" w14:textId="77777777" w:rsidR="00830700" w:rsidRPr="00611FE4" w:rsidRDefault="00830700" w:rsidP="00611FE4">
          <w:pPr>
            <w:pStyle w:val="AbsenderFusszeile"/>
          </w:pPr>
          <w:r w:rsidRPr="00611FE4">
            <w:t>Postfach</w:t>
          </w:r>
        </w:p>
        <w:p w14:paraId="18A8CF4B" w14:textId="77777777" w:rsidR="00830700" w:rsidRPr="00611FE4" w:rsidRDefault="00830700" w:rsidP="00611FE4">
          <w:pPr>
            <w:pStyle w:val="AbsenderFusszeile"/>
          </w:pPr>
          <w:r w:rsidRPr="00611FE4">
            <w:t>CH-5401 Baden</w:t>
          </w:r>
        </w:p>
        <w:p w14:paraId="1F25255F" w14:textId="77777777" w:rsidR="00830700" w:rsidRPr="00611FE4" w:rsidRDefault="00830700" w:rsidP="00611FE4">
          <w:pPr>
            <w:pStyle w:val="AbsenderFusszeile"/>
          </w:pPr>
          <w:r w:rsidRPr="00611FE4">
            <w:t>T +41 58 411 77 77</w:t>
          </w:r>
        </w:p>
        <w:p w14:paraId="6F177F08" w14:textId="77777777" w:rsidR="00830700" w:rsidRPr="00611FE4" w:rsidRDefault="00B0393B" w:rsidP="00611FE4">
          <w:pPr>
            <w:pStyle w:val="AbsenderFusszeile"/>
            <w:spacing w:line="360" w:lineRule="auto"/>
          </w:pPr>
          <w:hyperlink r:id="rId1" w:history="1">
            <w:r w:rsidR="00830700" w:rsidRPr="00611FE4">
              <w:rPr>
                <w:rStyle w:val="Hyperlink"/>
              </w:rPr>
              <w:t>www.avectris.ch</w:t>
            </w:r>
          </w:hyperlink>
        </w:p>
        <w:p w14:paraId="737147B8" w14:textId="77777777" w:rsidR="00830700" w:rsidRPr="00611FE4" w:rsidRDefault="00830700" w:rsidP="00611FE4">
          <w:pPr>
            <w:pStyle w:val="AbsenderFusszeile"/>
            <w:spacing w:line="360" w:lineRule="auto"/>
          </w:pPr>
          <w:r w:rsidRPr="00611FE4">
            <w:t>Standorte: Baden, Wallisellen, Wangen</w:t>
          </w:r>
        </w:p>
        <w:p w14:paraId="5BD95ABF" w14:textId="77777777" w:rsidR="00830700" w:rsidRPr="00611FE4" w:rsidRDefault="00830700" w:rsidP="00611FE4">
          <w:pPr>
            <w:pStyle w:val="AbsenderFusszeile"/>
            <w:spacing w:line="20" w:lineRule="exact"/>
            <w:rPr>
              <w:sz w:val="2"/>
              <w:szCs w:val="2"/>
            </w:rPr>
          </w:pPr>
        </w:p>
      </w:tc>
      <w:tc>
        <w:tcPr>
          <w:tcW w:w="4526" w:type="dxa"/>
          <w:vAlign w:val="bottom"/>
          <w:hideMark/>
        </w:tcPr>
        <w:p w14:paraId="3C7B49CC" w14:textId="77777777" w:rsidR="00830700" w:rsidRDefault="0083070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830700" w:rsidRDefault="00830700" w:rsidP="00611FE4">
    <w:pPr>
      <w:pStyle w:val="Fuzeile"/>
      <w:rPr>
        <w:szCs w:val="2"/>
      </w:rPr>
    </w:pPr>
  </w:p>
  <w:p w14:paraId="58C83676" w14:textId="77777777" w:rsidR="00830700" w:rsidRDefault="00830700" w:rsidP="00611FE4">
    <w:pPr>
      <w:pStyle w:val="Fuzeile"/>
    </w:pPr>
  </w:p>
  <w:p w14:paraId="13DE2D9A" w14:textId="77777777" w:rsidR="00830700" w:rsidRDefault="00830700" w:rsidP="00611FE4">
    <w:pPr>
      <w:pStyle w:val="Fuzeile"/>
    </w:pPr>
  </w:p>
  <w:p w14:paraId="4D883387" w14:textId="77777777" w:rsidR="00830700" w:rsidRPr="00611FE4" w:rsidRDefault="0083070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30700" w:rsidRPr="002E429C" w:rsidRDefault="0083070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E8D24F" w14:textId="77777777" w:rsidR="00B0393B" w:rsidRDefault="00B0393B" w:rsidP="00E42095">
      <w:pPr>
        <w:spacing w:line="240" w:lineRule="auto"/>
      </w:pPr>
      <w:r>
        <w:separator/>
      </w:r>
    </w:p>
  </w:footnote>
  <w:footnote w:type="continuationSeparator" w:id="0">
    <w:p w14:paraId="2723EE5F" w14:textId="77777777" w:rsidR="00B0393B" w:rsidRDefault="00B0393B"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58CC4CEB" w14:textId="77777777" w:rsidTr="000B182B">
      <w:trPr>
        <w:trHeight w:val="794"/>
      </w:trPr>
      <w:tc>
        <w:tcPr>
          <w:tcW w:w="9071" w:type="dxa"/>
          <w:gridSpan w:val="2"/>
        </w:tcPr>
        <w:p w14:paraId="38D81D62" w14:textId="77777777" w:rsidR="00830700" w:rsidRPr="007479FA" w:rsidRDefault="00830700" w:rsidP="000B182B">
          <w:pPr>
            <w:pStyle w:val="AbsenderFusszeile"/>
          </w:pPr>
          <w:r w:rsidRPr="007479FA">
            <w:t>Avectris AG</w:t>
          </w:r>
        </w:p>
        <w:p w14:paraId="55EBF96A" w14:textId="77777777" w:rsidR="00830700" w:rsidRPr="004C1088" w:rsidRDefault="00830700" w:rsidP="000B182B">
          <w:pPr>
            <w:pStyle w:val="AbsenderFusszeile"/>
          </w:pPr>
          <w:r w:rsidRPr="007479FA">
            <w:t>CH-5401 Baden</w:t>
          </w:r>
        </w:p>
      </w:tc>
    </w:tr>
    <w:tr w:rsidR="00EB5360" w14:paraId="2E0AAF60" w14:textId="77777777" w:rsidTr="003C6FA2">
      <w:trPr>
        <w:trHeight w:val="227"/>
      </w:trPr>
      <w:tc>
        <w:tcPr>
          <w:tcW w:w="1134" w:type="dxa"/>
        </w:tcPr>
        <w:p w14:paraId="3A5588F2" w14:textId="7F6693AD" w:rsidR="00EB5360" w:rsidRDefault="00EB5360" w:rsidP="000B182B">
          <w:pPr>
            <w:pStyle w:val="InfoBlocklinks"/>
          </w:pPr>
          <w:r>
            <w:t>Autor</w:t>
          </w:r>
        </w:p>
      </w:tc>
      <w:tc>
        <w:tcPr>
          <w:tcW w:w="7937" w:type="dxa"/>
        </w:tcPr>
        <w:p w14:paraId="7E7372DE" w14:textId="6A58945C" w:rsidR="00EB5360" w:rsidRDefault="00EB5360" w:rsidP="00073355">
          <w:pPr>
            <w:pStyle w:val="TabellenText"/>
            <w:rPr>
              <w:noProof/>
            </w:rPr>
          </w:pPr>
          <w:r>
            <w:rPr>
              <w:noProof/>
            </w:rPr>
            <w:t>Nils Egger</w:t>
          </w:r>
        </w:p>
      </w:tc>
    </w:tr>
    <w:tr w:rsidR="00EB5360" w14:paraId="5B4A9F7C" w14:textId="77777777" w:rsidTr="003C6FA2">
      <w:trPr>
        <w:trHeight w:val="227"/>
      </w:trPr>
      <w:tc>
        <w:tcPr>
          <w:tcW w:w="1134" w:type="dxa"/>
        </w:tcPr>
        <w:p w14:paraId="16790688" w14:textId="74465A41" w:rsidR="00EB5360" w:rsidRDefault="00EB5360" w:rsidP="000B182B">
          <w:pPr>
            <w:pStyle w:val="InfoBlocklinks"/>
          </w:pPr>
          <w:r>
            <w:t>Datum</w:t>
          </w:r>
        </w:p>
      </w:tc>
      <w:tc>
        <w:tcPr>
          <w:tcW w:w="7937" w:type="dxa"/>
        </w:tcPr>
        <w:p w14:paraId="3BFC5B62" w14:textId="4AB8811E" w:rsidR="00EB5360" w:rsidRDefault="00EB5360" w:rsidP="00EB5360">
          <w:pPr>
            <w:pStyle w:val="TabellenText"/>
            <w:rPr>
              <w:noProof/>
            </w:rPr>
          </w:pPr>
          <w:r>
            <w:rPr>
              <w:noProof/>
            </w:rPr>
            <w:t>24.03.2020</w:t>
          </w:r>
        </w:p>
      </w:tc>
    </w:tr>
    <w:tr w:rsidR="00EB5360" w14:paraId="6FBADA9B" w14:textId="77777777" w:rsidTr="003C6FA2">
      <w:trPr>
        <w:trHeight w:val="227"/>
      </w:trPr>
      <w:tc>
        <w:tcPr>
          <w:tcW w:w="1134" w:type="dxa"/>
        </w:tcPr>
        <w:p w14:paraId="391CD450" w14:textId="03B8D258" w:rsidR="00EB5360" w:rsidRDefault="00EB5360" w:rsidP="000B182B">
          <w:pPr>
            <w:pStyle w:val="InfoBlocklinks"/>
          </w:pPr>
          <w:r>
            <w:t>Seite</w:t>
          </w:r>
        </w:p>
      </w:tc>
      <w:tc>
        <w:tcPr>
          <w:tcW w:w="7937" w:type="dxa"/>
        </w:tcPr>
        <w:p w14:paraId="2209DEF3" w14:textId="3C20ECD1" w:rsidR="00EB5360" w:rsidRDefault="00EB5360" w:rsidP="00073355">
          <w:pPr>
            <w:pStyle w:val="TabellenText"/>
            <w:rPr>
              <w:noProof/>
            </w:rPr>
          </w:pPr>
          <w:r>
            <w:rPr>
              <w:noProof/>
            </w:rPr>
            <w:fldChar w:fldCharType="begin"/>
          </w:r>
          <w:r>
            <w:rPr>
              <w:noProof/>
            </w:rPr>
            <w:instrText xml:space="preserve"> PAGE   \* MERGEFORMAT </w:instrText>
          </w:r>
          <w:r>
            <w:rPr>
              <w:noProof/>
            </w:rPr>
            <w:fldChar w:fldCharType="separate"/>
          </w:r>
          <w:r w:rsidR="00926D5D">
            <w:rPr>
              <w:noProof/>
            </w:rPr>
            <w:t>44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926D5D">
            <w:rPr>
              <w:noProof/>
            </w:rPr>
            <w:t>44</w:t>
          </w:r>
          <w:r>
            <w:rPr>
              <w:noProof/>
            </w:rPr>
            <w:fldChar w:fldCharType="end"/>
          </w:r>
        </w:p>
      </w:tc>
    </w:tr>
    <w:tr w:rsidR="00EB5360" w14:paraId="5A4F00F7" w14:textId="77777777" w:rsidTr="003C6FA2">
      <w:trPr>
        <w:trHeight w:val="227"/>
      </w:trPr>
      <w:tc>
        <w:tcPr>
          <w:tcW w:w="1134" w:type="dxa"/>
        </w:tcPr>
        <w:p w14:paraId="2CE67DAB" w14:textId="77777777" w:rsidR="00EB5360" w:rsidRDefault="00EB5360" w:rsidP="000B182B">
          <w:pPr>
            <w:pStyle w:val="InfoBlocklinks"/>
          </w:pPr>
        </w:p>
      </w:tc>
      <w:tc>
        <w:tcPr>
          <w:tcW w:w="7937" w:type="dxa"/>
        </w:tcPr>
        <w:p w14:paraId="216FD51A" w14:textId="77777777" w:rsidR="00EB5360" w:rsidRDefault="00EB5360" w:rsidP="00073355">
          <w:pPr>
            <w:pStyle w:val="TabellenText"/>
            <w:rPr>
              <w:noProof/>
            </w:rPr>
          </w:pPr>
        </w:p>
      </w:tc>
    </w:tr>
  </w:tbl>
  <w:p w14:paraId="53204F2C" w14:textId="77777777" w:rsidR="00830700" w:rsidRPr="00EC6232" w:rsidRDefault="0083070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B5360" w:rsidRPr="004C1088" w14:paraId="09A0F67B" w14:textId="77777777" w:rsidTr="003C56FA">
      <w:trPr>
        <w:trHeight w:val="794"/>
      </w:trPr>
      <w:tc>
        <w:tcPr>
          <w:tcW w:w="9071" w:type="dxa"/>
          <w:gridSpan w:val="2"/>
        </w:tcPr>
        <w:p w14:paraId="206E6581" w14:textId="77777777" w:rsidR="00EB5360" w:rsidRPr="007479FA" w:rsidRDefault="00EB5360" w:rsidP="00EB5360">
          <w:pPr>
            <w:pStyle w:val="AbsenderFusszeile"/>
          </w:pPr>
          <w:r w:rsidRPr="007479FA">
            <w:t>Avectris AG</w:t>
          </w:r>
        </w:p>
        <w:p w14:paraId="4638BC6A" w14:textId="77777777" w:rsidR="00EB5360" w:rsidRPr="004C1088" w:rsidRDefault="00EB5360" w:rsidP="00EB5360">
          <w:pPr>
            <w:pStyle w:val="AbsenderFusszeile"/>
          </w:pPr>
          <w:r w:rsidRPr="007479FA">
            <w:t>CH-5401 Baden</w:t>
          </w:r>
        </w:p>
      </w:tc>
    </w:tr>
    <w:tr w:rsidR="00EB5360" w14:paraId="46BD6A00" w14:textId="77777777" w:rsidTr="003C56FA">
      <w:trPr>
        <w:trHeight w:val="227"/>
      </w:trPr>
      <w:tc>
        <w:tcPr>
          <w:tcW w:w="1134" w:type="dxa"/>
        </w:tcPr>
        <w:p w14:paraId="7F1C7EE2" w14:textId="77777777" w:rsidR="00EB5360" w:rsidRDefault="00EB5360" w:rsidP="00EB5360">
          <w:pPr>
            <w:pStyle w:val="InfoBlocklinks"/>
          </w:pPr>
          <w:r>
            <w:t>Autor</w:t>
          </w:r>
        </w:p>
      </w:tc>
      <w:tc>
        <w:tcPr>
          <w:tcW w:w="7937" w:type="dxa"/>
        </w:tcPr>
        <w:p w14:paraId="033C98C5" w14:textId="77777777" w:rsidR="00EB5360" w:rsidRDefault="00EB5360" w:rsidP="00EB5360">
          <w:pPr>
            <w:pStyle w:val="TabellenText"/>
            <w:rPr>
              <w:noProof/>
            </w:rPr>
          </w:pPr>
          <w:r>
            <w:rPr>
              <w:noProof/>
            </w:rPr>
            <w:t>Nils Egger</w:t>
          </w:r>
        </w:p>
      </w:tc>
    </w:tr>
    <w:tr w:rsidR="00EB5360" w14:paraId="35AF0E34" w14:textId="77777777" w:rsidTr="003C56FA">
      <w:trPr>
        <w:trHeight w:val="227"/>
      </w:trPr>
      <w:tc>
        <w:tcPr>
          <w:tcW w:w="1134" w:type="dxa"/>
        </w:tcPr>
        <w:p w14:paraId="6B9850D3" w14:textId="77777777" w:rsidR="00EB5360" w:rsidRDefault="00EB5360" w:rsidP="00EB5360">
          <w:pPr>
            <w:pStyle w:val="InfoBlocklinks"/>
          </w:pPr>
          <w:r>
            <w:t>Datum</w:t>
          </w:r>
        </w:p>
      </w:tc>
      <w:tc>
        <w:tcPr>
          <w:tcW w:w="7937" w:type="dxa"/>
        </w:tcPr>
        <w:p w14:paraId="4D61A2CA" w14:textId="77777777" w:rsidR="00EB5360" w:rsidRDefault="00EB5360" w:rsidP="00EB5360">
          <w:pPr>
            <w:pStyle w:val="TabellenText"/>
            <w:rPr>
              <w:noProof/>
            </w:rPr>
          </w:pPr>
          <w:r>
            <w:rPr>
              <w:noProof/>
            </w:rPr>
            <w:t>24.03.2020</w:t>
          </w:r>
        </w:p>
      </w:tc>
    </w:tr>
    <w:tr w:rsidR="00EB5360" w14:paraId="46BF5A7D" w14:textId="77777777" w:rsidTr="003C56FA">
      <w:trPr>
        <w:trHeight w:val="227"/>
      </w:trPr>
      <w:tc>
        <w:tcPr>
          <w:tcW w:w="1134" w:type="dxa"/>
        </w:tcPr>
        <w:p w14:paraId="17C0AD2C" w14:textId="77777777" w:rsidR="00EB5360" w:rsidRDefault="00EB5360" w:rsidP="00EB5360">
          <w:pPr>
            <w:pStyle w:val="InfoBlocklinks"/>
          </w:pPr>
          <w:r>
            <w:t>Seite</w:t>
          </w:r>
        </w:p>
      </w:tc>
      <w:tc>
        <w:tcPr>
          <w:tcW w:w="7937" w:type="dxa"/>
        </w:tcPr>
        <w:p w14:paraId="55C02103" w14:textId="27C7E4D6" w:rsidR="00EB5360" w:rsidRDefault="00EB5360" w:rsidP="00EB5360">
          <w:pPr>
            <w:pStyle w:val="TabellenText"/>
            <w:rPr>
              <w:noProof/>
            </w:rPr>
          </w:pPr>
          <w:r>
            <w:rPr>
              <w:noProof/>
            </w:rPr>
            <w:fldChar w:fldCharType="begin"/>
          </w:r>
          <w:r>
            <w:rPr>
              <w:noProof/>
            </w:rPr>
            <w:instrText xml:space="preserve"> PAGE   \* MERGEFORMAT </w:instrText>
          </w:r>
          <w:r>
            <w:rPr>
              <w:noProof/>
            </w:rPr>
            <w:fldChar w:fldCharType="separate"/>
          </w:r>
          <w:r w:rsidR="00795B34">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795B34">
            <w:rPr>
              <w:noProof/>
            </w:rPr>
            <w:t>15</w:t>
          </w:r>
          <w:r>
            <w:rPr>
              <w:noProof/>
            </w:rPr>
            <w:fldChar w:fldCharType="end"/>
          </w:r>
        </w:p>
      </w:tc>
    </w:tr>
  </w:tbl>
  <w:p w14:paraId="16322C31" w14:textId="2DE7F301" w:rsidR="00830700" w:rsidRDefault="00830700" w:rsidP="00EB5360">
    <w:pPr>
      <w:pStyle w:val="Kopfzeile"/>
    </w:pPr>
  </w:p>
  <w:p w14:paraId="3662427C" w14:textId="77777777" w:rsidR="00EB5360" w:rsidRPr="00EB5360" w:rsidRDefault="00EB5360"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08DAFB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0"/>
  </w:num>
  <w:num w:numId="32">
    <w:abstractNumId w:val="24"/>
  </w:num>
  <w:num w:numId="33">
    <w:abstractNumId w:val="18"/>
  </w:num>
  <w:num w:numId="34">
    <w:abstractNumId w:val="16"/>
  </w:num>
  <w:num w:numId="35">
    <w:abstractNumId w:val="22"/>
  </w:num>
  <w:num w:numId="36">
    <w:abstractNumId w:val="13"/>
  </w:num>
  <w:num w:numId="37">
    <w:abstractNumId w:val="21"/>
  </w:num>
  <w:num w:numId="38">
    <w:abstractNumId w:val="19"/>
  </w:num>
  <w:num w:numId="39">
    <w:abstractNumId w:val="9"/>
  </w:num>
  <w:num w:numId="40">
    <w:abstractNumId w:val="12"/>
  </w:num>
  <w:num w:numId="41">
    <w:abstractNumId w:val="23"/>
  </w:num>
  <w:num w:numId="42">
    <w:abstractNumId w:val="6"/>
  </w:num>
  <w:num w:numId="43">
    <w:abstractNumId w:val="5"/>
  </w:num>
  <w:num w:numId="44">
    <w:abstractNumId w:val="4"/>
  </w:num>
  <w:num w:numId="45">
    <w:abstractNumId w:val="8"/>
  </w:num>
  <w:num w:numId="46">
    <w:abstractNumId w:val="15"/>
  </w:num>
  <w:num w:numId="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B182B"/>
    <w:rsid w:val="000B77A4"/>
    <w:rsid w:val="000E4200"/>
    <w:rsid w:val="000F3A11"/>
    <w:rsid w:val="000F3D5E"/>
    <w:rsid w:val="000F6861"/>
    <w:rsid w:val="0010061F"/>
    <w:rsid w:val="00105E33"/>
    <w:rsid w:val="001339B2"/>
    <w:rsid w:val="00143EBD"/>
    <w:rsid w:val="00150723"/>
    <w:rsid w:val="00152B36"/>
    <w:rsid w:val="00156E50"/>
    <w:rsid w:val="0017086D"/>
    <w:rsid w:val="001962B3"/>
    <w:rsid w:val="001E1867"/>
    <w:rsid w:val="0020690A"/>
    <w:rsid w:val="00241630"/>
    <w:rsid w:val="0024717D"/>
    <w:rsid w:val="0025412D"/>
    <w:rsid w:val="00255214"/>
    <w:rsid w:val="002640BB"/>
    <w:rsid w:val="002834D6"/>
    <w:rsid w:val="002857C7"/>
    <w:rsid w:val="00291142"/>
    <w:rsid w:val="00297893"/>
    <w:rsid w:val="002A55F5"/>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5186E"/>
    <w:rsid w:val="00454ADE"/>
    <w:rsid w:val="00455F06"/>
    <w:rsid w:val="0046443D"/>
    <w:rsid w:val="00470065"/>
    <w:rsid w:val="00473229"/>
    <w:rsid w:val="004777B3"/>
    <w:rsid w:val="004900DB"/>
    <w:rsid w:val="004902E6"/>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242EC"/>
    <w:rsid w:val="0063418D"/>
    <w:rsid w:val="006368A3"/>
    <w:rsid w:val="00637D05"/>
    <w:rsid w:val="0066557C"/>
    <w:rsid w:val="00670A3C"/>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6989"/>
    <w:rsid w:val="00806EEA"/>
    <w:rsid w:val="00812D87"/>
    <w:rsid w:val="00815180"/>
    <w:rsid w:val="00830700"/>
    <w:rsid w:val="00841FD2"/>
    <w:rsid w:val="00850FED"/>
    <w:rsid w:val="0087197D"/>
    <w:rsid w:val="00885607"/>
    <w:rsid w:val="008A1624"/>
    <w:rsid w:val="008A1FB6"/>
    <w:rsid w:val="008B61C6"/>
    <w:rsid w:val="008D0D15"/>
    <w:rsid w:val="008E2040"/>
    <w:rsid w:val="009019AC"/>
    <w:rsid w:val="00926D5D"/>
    <w:rsid w:val="009354C8"/>
    <w:rsid w:val="009563F3"/>
    <w:rsid w:val="0095788A"/>
    <w:rsid w:val="0096196A"/>
    <w:rsid w:val="009737E1"/>
    <w:rsid w:val="00981ECC"/>
    <w:rsid w:val="0099023E"/>
    <w:rsid w:val="0099436F"/>
    <w:rsid w:val="00994BCD"/>
    <w:rsid w:val="009969F2"/>
    <w:rsid w:val="009A6BA8"/>
    <w:rsid w:val="009B086F"/>
    <w:rsid w:val="009F24DE"/>
    <w:rsid w:val="009F7A7B"/>
    <w:rsid w:val="00A10FB4"/>
    <w:rsid w:val="00A114A0"/>
    <w:rsid w:val="00A225F3"/>
    <w:rsid w:val="00A30A78"/>
    <w:rsid w:val="00A478BB"/>
    <w:rsid w:val="00A50DA6"/>
    <w:rsid w:val="00A602F2"/>
    <w:rsid w:val="00A73071"/>
    <w:rsid w:val="00A92B44"/>
    <w:rsid w:val="00AC2FFB"/>
    <w:rsid w:val="00AF4BFA"/>
    <w:rsid w:val="00B0393B"/>
    <w:rsid w:val="00B107D2"/>
    <w:rsid w:val="00B16FDE"/>
    <w:rsid w:val="00B22811"/>
    <w:rsid w:val="00B247E3"/>
    <w:rsid w:val="00B30651"/>
    <w:rsid w:val="00B31A6F"/>
    <w:rsid w:val="00B845F6"/>
    <w:rsid w:val="00B90665"/>
    <w:rsid w:val="00B93B32"/>
    <w:rsid w:val="00BA6CAF"/>
    <w:rsid w:val="00BF1879"/>
    <w:rsid w:val="00C008A4"/>
    <w:rsid w:val="00C06DB8"/>
    <w:rsid w:val="00C07916"/>
    <w:rsid w:val="00C338B7"/>
    <w:rsid w:val="00C45C2D"/>
    <w:rsid w:val="00C66789"/>
    <w:rsid w:val="00C71B6A"/>
    <w:rsid w:val="00C72DE4"/>
    <w:rsid w:val="00C816B5"/>
    <w:rsid w:val="00C84570"/>
    <w:rsid w:val="00C85388"/>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9438C"/>
    <w:rsid w:val="00EA484E"/>
    <w:rsid w:val="00EB0032"/>
    <w:rsid w:val="00EB5360"/>
    <w:rsid w:val="00EC6232"/>
    <w:rsid w:val="00ED47CC"/>
    <w:rsid w:val="00ED4A6A"/>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hyperlink" Target="https://stackoverflow.com/questions/9002901/how-to-import-module-to-sphin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C50E1"/>
    <w:rsid w:val="00D456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FFD9610-2D2B-489C-9790-F11257DA9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44</Pages>
  <Words>7014</Words>
  <Characters>44193</Characters>
  <Application>Microsoft Office Word</Application>
  <DocSecurity>0</DocSecurity>
  <Lines>368</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119</cp:revision>
  <cp:lastPrinted>2015-06-18T13:08:00Z</cp:lastPrinted>
  <dcterms:created xsi:type="dcterms:W3CDTF">2020-03-23T08:09:00Z</dcterms:created>
  <dcterms:modified xsi:type="dcterms:W3CDTF">2020-03-25T07:06:00Z</dcterms:modified>
</cp:coreProperties>
</file>